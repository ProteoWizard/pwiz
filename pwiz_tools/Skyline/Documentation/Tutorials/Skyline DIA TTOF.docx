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FB683B"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bookmarkStart w:id="0" w:name="_GoBack"/>
      <w:bookmarkEnd w:id="0"/>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296D8" w14:textId="77777777" w:rsidR="00FB683B" w:rsidRDefault="00FB683B" w:rsidP="00925426">
      <w:r>
        <w:separator/>
      </w:r>
    </w:p>
  </w:endnote>
  <w:endnote w:type="continuationSeparator" w:id="0">
    <w:p w14:paraId="75B85550" w14:textId="77777777" w:rsidR="00FB683B" w:rsidRDefault="00FB683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EF3895">
      <w:rPr>
        <w:rStyle w:val="PageNumber"/>
        <w:rFonts w:ascii="Arial" w:hAnsi="Arial" w:cs="Arial"/>
        <w:noProof/>
      </w:rPr>
      <w:t>32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45CDA" w14:textId="77777777" w:rsidR="00FB683B" w:rsidRDefault="00FB683B" w:rsidP="00925426">
      <w:r>
        <w:separator/>
      </w:r>
    </w:p>
  </w:footnote>
  <w:footnote w:type="continuationSeparator" w:id="0">
    <w:p w14:paraId="48706627" w14:textId="77777777" w:rsidR="00FB683B" w:rsidRDefault="00FB683B"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EA953-B3FD-4CE5-A824-24947EA20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3186</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12</cp:revision>
  <cp:lastPrinted>2020-02-07T22:28:00Z</cp:lastPrinted>
  <dcterms:created xsi:type="dcterms:W3CDTF">2020-02-14T21:42:00Z</dcterms:created>
  <dcterms:modified xsi:type="dcterms:W3CDTF">2020-02-22T22:45:00Z</dcterms:modified>
</cp:coreProperties>
</file>
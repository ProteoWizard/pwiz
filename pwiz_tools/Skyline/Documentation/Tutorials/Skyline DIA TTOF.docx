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proofErr w:type="gramStart"/>
      <w:r w:rsidR="00C82C1E" w:rsidRPr="00C82C1E">
        <w:t>figure</w:t>
      </w:r>
      <w:proofErr w:type="gramEnd"/>
      <w:r w:rsidR="00C82C1E" w:rsidRPr="00C82C1E">
        <w:t xml:space="preserv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3B070C"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D69F3AC" w:rsidR="005467BD" w:rsidRDefault="00261D15" w:rsidP="005467BD">
      <w:pPr>
        <w:spacing w:after="120"/>
      </w:pPr>
      <w:bookmarkStart w:id="0" w:name="_GoBack"/>
      <w:bookmarkEnd w:id="0"/>
      <w:r>
        <w:rPr>
          <w:noProof/>
        </w:rPr>
        <w:drawing>
          <wp:inline distT="0" distB="0" distL="0" distR="0" wp14:anchorId="34B5D1AC" wp14:editId="3E397233">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008776C0" w:rsidR="00176E74" w:rsidRPr="00B9238F" w:rsidRDefault="00DB402B" w:rsidP="00B9238F">
      <w:r>
        <w:rPr>
          <w:noProof/>
        </w:rPr>
        <w:drawing>
          <wp:inline distT="0" distB="0" distL="0" distR="0" wp14:anchorId="67E34278" wp14:editId="1479E192">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50957E7A" w:rsidR="00176E74" w:rsidRDefault="00DB402B" w:rsidP="00B9238F">
      <w:r>
        <w:rPr>
          <w:noProof/>
        </w:rPr>
        <w:drawing>
          <wp:inline distT="0" distB="0" distL="0" distR="0" wp14:anchorId="1221FC51" wp14:editId="7B0DA581">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B93DE" w14:textId="77777777" w:rsidR="003B070C" w:rsidRDefault="003B070C" w:rsidP="00925426">
      <w:r>
        <w:separator/>
      </w:r>
    </w:p>
  </w:endnote>
  <w:endnote w:type="continuationSeparator" w:id="0">
    <w:p w14:paraId="37D0F5E1" w14:textId="77777777" w:rsidR="003B070C" w:rsidRDefault="003B070C"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261D15">
      <w:rPr>
        <w:rStyle w:val="PageNumber"/>
        <w:rFonts w:ascii="Arial" w:hAnsi="Arial" w:cs="Arial"/>
        <w:noProof/>
      </w:rPr>
      <w:t>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ADC21" w14:textId="77777777" w:rsidR="003B070C" w:rsidRDefault="003B070C" w:rsidP="00925426">
      <w:r>
        <w:separator/>
      </w:r>
    </w:p>
  </w:footnote>
  <w:footnote w:type="continuationSeparator" w:id="0">
    <w:p w14:paraId="0169E400" w14:textId="77777777" w:rsidR="003B070C" w:rsidRDefault="003B070C"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61D15"/>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70C"/>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D05F4"/>
    <w:rsid w:val="00DD4D13"/>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EF5FBE"/>
    <w:rsid w:val="00EF6244"/>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6F92D-BC84-4853-BED0-3872977B0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3247</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13</cp:revision>
  <cp:lastPrinted>2020-02-07T22:28:00Z</cp:lastPrinted>
  <dcterms:created xsi:type="dcterms:W3CDTF">2020-02-14T21:42:00Z</dcterms:created>
  <dcterms:modified xsi:type="dcterms:W3CDTF">2020-02-25T20:32:00Z</dcterms:modified>
</cp:coreProperties>
</file>
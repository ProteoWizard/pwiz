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7A3FAB06" w:rsidR="00EA2D7C" w:rsidRPr="007B3D40" w:rsidRDefault="0085350B" w:rsidP="00D1152A">
      <w:pPr>
        <w:pStyle w:val="Title"/>
      </w:pPr>
      <w:r w:rsidRPr="007B3D40">
        <w:t xml:space="preserve">Analysis of </w:t>
      </w:r>
      <w:r w:rsidR="0075430E" w:rsidRPr="007B3D40">
        <w:t>DIA/SWATH</w:t>
      </w:r>
      <w:r w:rsidRPr="007B3D40">
        <w:t xml:space="preserve"> data in Skyline</w:t>
      </w:r>
    </w:p>
    <w:p w14:paraId="0CE513B6" w14:textId="1BF5B359" w:rsidR="008A23E2" w:rsidRDefault="00506DEA">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3BEE3167" wp14:editId="66DC058F">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AB4977" id="Rectangle 13" o:spid="_x0000_s1026" style="position:absolute;margin-left:-3.35pt;margin-top:20.65pt;width:466.3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" filled="f" strokecolor="black [3213]" strokeweight="1pt"/>
            </w:pict>
          </mc:Fallback>
        </mc:AlternateContent>
      </w:r>
    </w:p>
    <w:p w14:paraId="6E8D4B05" w14:textId="7AE3366F" w:rsidR="00853A26" w:rsidRPr="008F5F52" w:rsidRDefault="00815A8A" w:rsidP="007B3D40">
      <w:r w:rsidRPr="00815A8A">
        <w:t xml:space="preserve">Note: This </w:t>
      </w:r>
      <w:r w:rsidR="0056128D">
        <w:t>tutorial</w:t>
      </w:r>
      <w:r w:rsidRPr="00815A8A">
        <w:t xml:space="preserve"> </w:t>
      </w:r>
      <w:r w:rsidR="00506DEA">
        <w:t>uses</w:t>
      </w:r>
      <w:r w:rsidRPr="00815A8A">
        <w:t xml:space="preserve"> data from a </w:t>
      </w:r>
      <w:proofErr w:type="spellStart"/>
      <w:r w:rsidR="00C82C1E" w:rsidRPr="00C82C1E">
        <w:t>Sciex</w:t>
      </w:r>
      <w:proofErr w:type="spellEnd"/>
      <w:r w:rsidR="00C82C1E" w:rsidRPr="00C82C1E">
        <w:t xml:space="preserve"> </w:t>
      </w:r>
      <w:proofErr w:type="spellStart"/>
      <w:r w:rsidR="00C82C1E" w:rsidRPr="00C82C1E">
        <w:t>TripleTOF</w:t>
      </w:r>
      <w:proofErr w:type="spellEnd"/>
      <w:r w:rsidR="00C82C1E" w:rsidRPr="00C82C1E">
        <w:t xml:space="preserve"> 6600</w:t>
      </w:r>
      <w:r w:rsidR="000B0101" w:rsidRPr="00815A8A">
        <w:t xml:space="preserve"> </w:t>
      </w:r>
      <w:r w:rsidRPr="00815A8A">
        <w:t xml:space="preserve">instrument. If you prefer to use the data from a </w:t>
      </w:r>
      <w:proofErr w:type="spellStart"/>
      <w:r w:rsidR="00C82C1E">
        <w:t>Thermo</w:t>
      </w:r>
      <w:proofErr w:type="spellEnd"/>
      <w:r w:rsidR="00C82C1E">
        <w:t xml:space="preserve"> Q-</w:t>
      </w:r>
      <w:proofErr w:type="spellStart"/>
      <w:r w:rsidR="00C82C1E">
        <w:t>Exactive</w:t>
      </w:r>
      <w:proofErr w:type="spellEnd"/>
      <w:r w:rsidR="00C82C1E">
        <w:t xml:space="preserve"> P</w:t>
      </w:r>
      <w:r w:rsidR="00C82C1E" w:rsidRPr="00C82C1E">
        <w:t>lus</w:t>
      </w:r>
      <w:r w:rsidR="0056128D">
        <w:t>,</w:t>
      </w:r>
      <w:r w:rsidR="000B0101" w:rsidRPr="00815A8A">
        <w:t xml:space="preserve"> </w:t>
      </w:r>
      <w:r w:rsidR="00506DEA">
        <w:t xml:space="preserve">see the </w:t>
      </w:r>
      <w:r w:rsidR="0056128D">
        <w:t xml:space="preserve">version of this tutorial entitled Skyline DIA </w:t>
      </w:r>
      <w:r w:rsidR="00C82C1E">
        <w:t>QE</w:t>
      </w:r>
      <w:r w:rsidR="0056128D">
        <w:t xml:space="preserve">. </w:t>
      </w:r>
    </w:p>
    <w:p w14:paraId="44F7F52D" w14:textId="08A467F3" w:rsidR="00B923A1" w:rsidRPr="008F5F52" w:rsidRDefault="00B923A1" w:rsidP="007B3D40">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QqTOF</w:t>
      </w:r>
      <w:proofErr w:type="spellEnd"/>
      <w:r w:rsidR="00C82C1E" w:rsidRPr="00B9238F">
        <w:rPr>
          <w:rFonts w:cstheme="minorHAnsi"/>
        </w:rPr>
        <w:t xml:space="preserve"> instrument (6600 </w:t>
      </w:r>
      <w:proofErr w:type="spellStart"/>
      <w:r w:rsidR="00C82C1E" w:rsidRPr="00B9238F">
        <w:rPr>
          <w:rFonts w:cstheme="minorHAnsi"/>
        </w:rPr>
        <w:t>TripleTOF</w:t>
      </w:r>
      <w:proofErr w:type="spellEnd"/>
      <w:r w:rsidR="00C82C1E" w:rsidRPr="00B9238F">
        <w:rPr>
          <w:rFonts w:cstheme="minorHAnsi"/>
        </w:rPr>
        <w:t xml:space="preserve">, </w:t>
      </w:r>
      <w:proofErr w:type="spellStart"/>
      <w:r w:rsidR="00C82C1E" w:rsidRPr="00B9238F">
        <w:rPr>
          <w:rFonts w:cstheme="minorHAnsi"/>
        </w:rPr>
        <w:t>Sciex</w:t>
      </w:r>
      <w:proofErr w:type="spellEnd"/>
      <w:r w:rsidR="00C82C1E" w:rsidRPr="00B9238F">
        <w:rPr>
          <w:rFonts w:cstheme="minorHAnsi"/>
        </w:rPr>
        <w:t>)</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6D1C018" w14:textId="512DECB8" w:rsidR="00B923A1" w:rsidRPr="008F5F52" w:rsidRDefault="00B923A1" w:rsidP="00B923A1">
      <w:pPr>
        <w:jc w:val="both"/>
        <w:rPr>
          <w:rFonts w:ascii="Arial" w:hAnsi="Arial" w:cs="Arial"/>
        </w:rPr>
      </w:pPr>
    </w:p>
    <w:p w14:paraId="67989CB9" w14:textId="35AF746F" w:rsidR="00B923A1" w:rsidRPr="008F5F52" w:rsidRDefault="00C82C1E" w:rsidP="00B9238F">
      <w:pPr>
        <w:spacing w:line="480" w:lineRule="auto"/>
        <w:ind w:left="1416" w:firstLine="708"/>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8A52295" w14:textId="33B179F6" w:rsidR="008F5F52" w:rsidRPr="008F5F52" w:rsidRDefault="008F5F52" w:rsidP="00B923A1">
      <w:pPr>
        <w:rPr>
          <w:rFonts w:ascii="Arial" w:hAnsi="Arial" w:cs="Arial"/>
          <w:color w:val="808080" w:themeColor="background1" w:themeShade="80"/>
        </w:rPr>
      </w:pPr>
    </w:p>
    <w:p w14:paraId="67DB3BA7" w14:textId="155ED1A6" w:rsidR="00B923A1" w:rsidRPr="000B0101" w:rsidRDefault="00B923A1" w:rsidP="00B9238F">
      <w:pPr>
        <w:rPr>
          <w:rFonts w:ascii="Arial" w:hAnsi="Arial" w:cs="Arial"/>
          <w:color w:val="808080" w:themeColor="background1" w:themeShade="80"/>
        </w:rPr>
      </w:pPr>
      <w:r w:rsidRPr="008F5F52">
        <w:t>[</w:t>
      </w:r>
      <w:r w:rsidR="00C82C1E" w:rsidRPr="00C82C1E">
        <w:t>[</w:t>
      </w:r>
      <w:proofErr w:type="gramStart"/>
      <w:r w:rsidR="00C82C1E" w:rsidRPr="00C82C1E">
        <w:t>figure</w:t>
      </w:r>
      <w:proofErr w:type="gramEnd"/>
      <w:r w:rsidR="00C82C1E" w:rsidRPr="00C82C1E">
        <w:t xml:space="preserve"> adapted from Navarro, P. et al. A multicenter study benchmarks software tools for label-free proteome quantification. N</w:t>
      </w:r>
      <w:r w:rsidR="00C82C1E">
        <w:t>at Biotech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0BCC184C" w14:textId="24EAD910" w:rsidR="005467BD" w:rsidRPr="005467BD" w:rsidRDefault="005467BD" w:rsidP="005467BD">
      <w:pPr>
        <w:rPr>
          <w:color w:val="FF0000"/>
        </w:rPr>
      </w:pPr>
      <w:r w:rsidRPr="005467BD">
        <w:rPr>
          <w:color w:val="FF0000"/>
        </w:rPr>
        <w:t>[</w:t>
      </w:r>
      <w:proofErr w:type="gramStart"/>
      <w:r w:rsidRPr="005467BD">
        <w:rPr>
          <w:color w:val="FF0000"/>
        </w:rPr>
        <w:t>zip</w:t>
      </w:r>
      <w:proofErr w:type="gramEnd"/>
      <w:r w:rsidRPr="005467BD">
        <w:rPr>
          <w:color w:val="FF0000"/>
        </w:rPr>
        <w:t xml:space="preserve"> file link]</w:t>
      </w:r>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lastRenderedPageBreak/>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77777777" w:rsidR="005467BD" w:rsidRDefault="005467BD" w:rsidP="005467BD">
      <w:pPr>
        <w:spacing w:after="120"/>
      </w:pPr>
      <w:r>
        <w:rPr>
          <w:noProof/>
        </w:rPr>
        <w:drawing>
          <wp:inline distT="0" distB="0" distL="0" distR="0" wp14:anchorId="4CD613BB" wp14:editId="4BBFCA25">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8800" cy="18288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0AC95134" w:rsidR="00CC4926" w:rsidRDefault="00FE0988" w:rsidP="00B9238F">
      <w:r>
        <w:rPr>
          <w:noProof/>
        </w:rPr>
        <w:lastRenderedPageBreak/>
        <w:drawing>
          <wp:inline distT="0" distB="0" distL="0" distR="0" wp14:anchorId="683CEA75" wp14:editId="03FB6C64">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 xml:space="preserve">Navigate to the DIA-TTOF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766938EC" w:rsidR="00FE0988" w:rsidRDefault="000B15ED" w:rsidP="00B9238F">
      <w:r>
        <w:rPr>
          <w:noProof/>
        </w:rPr>
        <w:lastRenderedPageBreak/>
        <w:drawing>
          <wp:inline distT="0" distB="0" distL="0" distR="0" wp14:anchorId="3DB9A2FB" wp14:editId="15AE4ABB">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27C197B7" w:rsidR="00176E74" w:rsidRPr="00B9238F" w:rsidRDefault="0084763C" w:rsidP="00B9238F">
      <w:r>
        <w:rPr>
          <w:rStyle w:val="CommentReference"/>
        </w:rPr>
        <w:commentReference w:id="0"/>
      </w:r>
      <w:r>
        <w:rPr>
          <w:noProof/>
        </w:rPr>
        <w:drawing>
          <wp:inline distT="0" distB="0" distL="0" distR="0" wp14:anchorId="48E5FF01" wp14:editId="3A7493B1">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1F4F60CF" w:rsidR="00176E74" w:rsidRDefault="00CC7BFA" w:rsidP="00B9238F">
      <w:r>
        <w:rPr>
          <w:noProof/>
        </w:rPr>
        <w:drawing>
          <wp:inline distT="0" distB="0" distL="0" distR="0" wp14:anchorId="4341B4FF" wp14:editId="5AED906A">
            <wp:extent cx="5756910" cy="4343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4A502DA4" w:rsidR="00024CE0" w:rsidRDefault="0084763C" w:rsidP="00B9238F">
      <w:r>
        <w:rPr>
          <w:noProof/>
        </w:rPr>
        <w:lastRenderedPageBreak/>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60E26E9A" w:rsidR="00024CE0" w:rsidRPr="00B9238F" w:rsidRDefault="0084763C" w:rsidP="00B9238F">
      <w:r>
        <w:rPr>
          <w:noProof/>
        </w:rPr>
        <w:lastRenderedPageBreak/>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w:t>
      </w:r>
      <w:proofErr w:type="gramStart"/>
      <w:r>
        <w:t>4</w:t>
      </w:r>
      <w:proofErr w:type="gramEnd"/>
      <w:r>
        <w:t>”.</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476126">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49CDDA0B" w14:textId="77777777" w:rsidR="00476126" w:rsidRDefault="00476126" w:rsidP="00476126"/>
    <w:p w14:paraId="7DB173F5" w14:textId="77777777" w:rsidR="00024CE0" w:rsidRDefault="00024CE0" w:rsidP="000D48D3">
      <w:pPr>
        <w:pStyle w:val="ListParagraph"/>
        <w:numPr>
          <w:ilvl w:val="0"/>
          <w:numId w:val="19"/>
        </w:numPr>
      </w:pPr>
      <w:r>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01203B29" w:rsidR="00024CE0" w:rsidRDefault="0084763C" w:rsidP="00B9238F">
      <w:r>
        <w:rPr>
          <w:noProof/>
        </w:rPr>
        <w:drawing>
          <wp:inline distT="0" distB="0" distL="0" distR="0" wp14:anchorId="4C8A46C5" wp14:editId="6FC9DA37">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w:t>
      </w:r>
      <w:proofErr w:type="spellStart"/>
      <w:r w:rsidRPr="008F5F52">
        <w:t>centroided</w:t>
      </w:r>
      <w:proofErr w:type="spellEnd"/>
      <w:r w:rsidRPr="008F5F52">
        <w:t xml:space="preserve"> data to save space</w:t>
      </w:r>
      <w:r>
        <w:t>.</w:t>
      </w:r>
      <w:r w:rsidRPr="008F5F52">
        <w:t xml:space="preserve"> </w:t>
      </w:r>
      <w:r>
        <w:t>S</w:t>
      </w:r>
      <w:r w:rsidRPr="008F5F52">
        <w:t xml:space="preserve">o </w:t>
      </w:r>
      <w:r>
        <w:t>you should</w:t>
      </w:r>
      <w:r w:rsidRPr="008F5F52">
        <w:t xml:space="preserve"> select ‘</w:t>
      </w:r>
      <w:proofErr w:type="spellStart"/>
      <w:r>
        <w:t>C</w:t>
      </w:r>
      <w:r w:rsidRPr="008F5F52">
        <w:t>entroided</w:t>
      </w:r>
      <w:proofErr w:type="spellEnd"/>
      <w:r w:rsidRPr="008F5F52">
        <w:t xml:space="preserve">’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proofErr w:type="spellStart"/>
      <w:r>
        <w:rPr>
          <w:b/>
        </w:rPr>
        <w:t>Prespecified</w:t>
      </w:r>
      <w:proofErr w:type="spellEnd"/>
      <w:r>
        <w:rPr>
          <w:b/>
        </w:rPr>
        <w:t xml:space="preserve">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w:t>
      </w:r>
      <w:r>
        <w:lastRenderedPageBreak/>
        <w:t xml:space="preserve">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proofErr w:type="spellStart"/>
      <w:r>
        <w:rPr>
          <w:b/>
        </w:rPr>
        <w:t>Prespecified</w:t>
      </w:r>
      <w:proofErr w:type="spellEnd"/>
      <w:r>
        <w:rPr>
          <w:b/>
        </w:rPr>
        <w:t xml:space="preserve">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474D8CA6" w:rsidR="00441FB2" w:rsidRPr="00B9238F" w:rsidRDefault="0084763C" w:rsidP="00B9238F">
      <w:r>
        <w:rPr>
          <w:noProof/>
        </w:rPr>
        <w:lastRenderedPageBreak/>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CD31CC">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5922BE2" w14:textId="77777777" w:rsidR="00D219F1" w:rsidRDefault="00D219F1" w:rsidP="00D219F1"/>
    <w:p w14:paraId="4EA01B8F" w14:textId="21017CAD" w:rsidR="00742201" w:rsidRDefault="00742201" w:rsidP="000D48D3">
      <w:pPr>
        <w:pStyle w:val="ListParagraph"/>
        <w:numPr>
          <w:ilvl w:val="0"/>
          <w:numId w:val="23"/>
        </w:numPr>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proofErr w:type="gramStart"/>
      <w:r>
        <w:rPr>
          <w:b/>
        </w:rPr>
        <w:t>Automatically</w:t>
      </w:r>
      <w:proofErr w:type="gramEnd"/>
      <w:r>
        <w:rPr>
          <w:b/>
        </w:rPr>
        <w:t xml:space="preserve"> train </w:t>
      </w:r>
      <w:proofErr w:type="spellStart"/>
      <w:r>
        <w:rPr>
          <w:b/>
        </w:rPr>
        <w:t>mProphet</w:t>
      </w:r>
      <w:proofErr w:type="spellEnd"/>
      <w:r>
        <w:rPr>
          <w:b/>
        </w:rPr>
        <w:t xml:space="preserve"> model</w:t>
      </w:r>
      <w:r>
        <w:t>.</w:t>
      </w:r>
    </w:p>
    <w:p w14:paraId="499F478D" w14:textId="3EE309AA" w:rsidR="00742201" w:rsidRDefault="00742201" w:rsidP="00B9238F">
      <w:r>
        <w:lastRenderedPageBreak/>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3B0E3B15" w:rsidR="005C607C" w:rsidRDefault="0084763C" w:rsidP="00B9238F">
      <w:r>
        <w:rPr>
          <w:noProof/>
        </w:rPr>
        <w:lastRenderedPageBreak/>
        <w:drawing>
          <wp:inline distT="0" distB="0" distL="0" distR="0" wp14:anchorId="2BFD6554" wp14:editId="3325130B">
            <wp:extent cx="39624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2705100"/>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328BD676" w:rsidR="005C607C" w:rsidRDefault="005C607C" w:rsidP="00B9238F">
      <w:r>
        <w:rPr>
          <w:noProof/>
        </w:rPr>
        <w:drawing>
          <wp:inline distT="0" distB="0" distL="0" distR="0" wp14:anchorId="39AF438F" wp14:editId="509C85F8">
            <wp:extent cx="5756910" cy="32696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4F5E803C" w:rsidR="00CC7BFA" w:rsidRDefault="00B30888" w:rsidP="00B9238F">
      <w:r>
        <w:rPr>
          <w:noProof/>
        </w:rPr>
        <w:lastRenderedPageBreak/>
        <w:drawing>
          <wp:inline distT="0" distB="0" distL="0" distR="0" wp14:anchorId="776A6EDC" wp14:editId="7C0D3C28">
            <wp:extent cx="5756910" cy="3526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lastRenderedPageBreak/>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lastRenderedPageBreak/>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18AE74D" w:rsidR="0021409C" w:rsidRPr="0021409C" w:rsidRDefault="00A46B78" w:rsidP="00B9238F">
      <w:pPr>
        <w:rPr>
          <w:lang w:val="en-GB"/>
        </w:rPr>
      </w:pPr>
      <w:r>
        <w:rPr>
          <w:noProof/>
        </w:rPr>
        <w:lastRenderedPageBreak/>
        <w:drawing>
          <wp:inline distT="0" distB="0" distL="0" distR="0" wp14:anchorId="38D84239" wp14:editId="79150084">
            <wp:extent cx="5756910" cy="4241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w:t>
      </w:r>
      <w:proofErr w:type="gramStart"/>
      <w:r w:rsidR="002B51D4">
        <w:rPr>
          <w:lang w:val="en-GB"/>
        </w:rPr>
        <w:t>:B</w:t>
      </w:r>
      <w:proofErr w:type="gramEnd"/>
      <w:r w:rsidR="002B51D4">
        <w:rPr>
          <w:lang w:val="en-GB"/>
        </w:rPr>
        <w:t xml:space="preserve">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3DB69794" w:rsidR="00EA2D7C" w:rsidRPr="00B73A5D" w:rsidRDefault="00A46B78" w:rsidP="00B9238F">
      <w:pPr>
        <w:rPr>
          <w:rFonts w:ascii="Arial" w:hAnsi="Arial" w:cs="Arial"/>
        </w:rPr>
      </w:pPr>
      <w:r>
        <w:rPr>
          <w:noProof/>
        </w:rPr>
        <w:lastRenderedPageBreak/>
        <w:drawing>
          <wp:inline distT="0" distB="0" distL="0" distR="0" wp14:anchorId="20E1E754" wp14:editId="255FAC7D">
            <wp:extent cx="5756910" cy="4241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47B539B" w:rsidR="005D2F75" w:rsidRDefault="005D2F75" w:rsidP="00B9238F">
      <w:pPr>
        <w:pStyle w:val="NoSpacing"/>
        <w:spacing w:before="240"/>
      </w:pPr>
      <w:r>
        <w:rPr>
          <w:noProof/>
        </w:rPr>
        <w:lastRenderedPageBreak/>
        <w:drawing>
          <wp:inline distT="0" distB="0" distL="0" distR="0" wp14:anchorId="06381A5E" wp14:editId="6E58171B">
            <wp:extent cx="4389120" cy="3931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9120" cy="393192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38C8FDED" w:rsidR="005D2F75" w:rsidRDefault="005D2F75" w:rsidP="00B9238F">
      <w:pPr>
        <w:pStyle w:val="NoSpacing"/>
        <w:spacing w:before="240"/>
      </w:pPr>
      <w:r>
        <w:rPr>
          <w:noProof/>
        </w:rPr>
        <w:drawing>
          <wp:inline distT="0" distB="0" distL="0" distR="0" wp14:anchorId="11C24956" wp14:editId="658432B8">
            <wp:extent cx="561975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6717D66E" w:rsidR="005D2F75" w:rsidRDefault="005D2F75" w:rsidP="005D2F75">
      <w:pPr>
        <w:spacing w:before="240"/>
      </w:pPr>
      <w:r>
        <w:rPr>
          <w:noProof/>
        </w:rPr>
        <w:drawing>
          <wp:inline distT="0" distB="0" distL="0" distR="0" wp14:anchorId="188A2AE1" wp14:editId="079BC951">
            <wp:extent cx="561975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332C7D4A" w:rsidR="00B9238F" w:rsidRDefault="00FE5311" w:rsidP="00B9238F">
      <w:r>
        <w:rPr>
          <w:noProof/>
        </w:rPr>
        <w:lastRenderedPageBreak/>
        <w:drawing>
          <wp:inline distT="0" distB="0" distL="0" distR="0" wp14:anchorId="4CCF51DB" wp14:editId="48840D75">
            <wp:extent cx="5619750" cy="411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76B96D67" w:rsidR="004F73A4" w:rsidRDefault="004F73A4" w:rsidP="004F73A4">
      <w:r>
        <w:t xml:space="preserve">You will see that the mean value ranges from -0.4 to 4.5, while the standard deviation value ranges from </w:t>
      </w:r>
      <w:r w:rsidR="008805C3">
        <w:t>3.7 to 4.5. Using the simple calculation Mean + 3 * SD = 4.5 + 4.5*3 = 18 PPM at the most extreme, this seems to indicate that a 20 PPM range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proofErr w:type="gramStart"/>
      <w:r>
        <w:rPr>
          <w:b/>
        </w:rPr>
        <w:t>All</w:t>
      </w:r>
      <w:proofErr w:type="gramEnd"/>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4098DFE3" w:rsidR="00FE5311" w:rsidRDefault="00FE5311" w:rsidP="00FE5311">
      <w:r>
        <w:rPr>
          <w:noProof/>
        </w:rPr>
        <w:lastRenderedPageBreak/>
        <w:drawing>
          <wp:inline distT="0" distB="0" distL="0" distR="0" wp14:anchorId="43D1E640" wp14:editId="667AF678">
            <wp:extent cx="561975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FCFC490" w:rsidR="00FE5311" w:rsidRPr="009B301E" w:rsidRDefault="00FE5311" w:rsidP="00B9238F">
      <w:pPr>
        <w:rPr>
          <w:rFonts w:ascii="Arial" w:hAnsi="Arial" w:cs="Arial"/>
          <w:lang w:val="en-GB"/>
        </w:rPr>
      </w:pPr>
      <w:r>
        <w:rPr>
          <w:noProof/>
        </w:rPr>
        <w:lastRenderedPageBreak/>
        <w:drawing>
          <wp:inline distT="0" distB="0" distL="0" distR="0" wp14:anchorId="10B4AF31" wp14:editId="7EB1AD69">
            <wp:extent cx="5619750"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A71CD00" w:rsidR="00D7669D" w:rsidRDefault="004645F5" w:rsidP="008A13B0">
      <w:pPr>
        <w:rPr>
          <w:rFonts w:ascii="Arial" w:hAnsi="Arial" w:cs="Arial"/>
          <w:sz w:val="20"/>
          <w:szCs w:val="20"/>
          <w:lang w:val="en-GB"/>
        </w:rPr>
      </w:pPr>
      <w:r>
        <w:rPr>
          <w:noProof/>
        </w:rPr>
        <w:drawing>
          <wp:inline distT="0" distB="0" distL="0" distR="0" wp14:anchorId="1AD22A3B" wp14:editId="0BAAD9E0">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3044678A" w:rsidR="003A7AD4" w:rsidRPr="00B73A5D" w:rsidRDefault="004C463F" w:rsidP="00B9238F">
      <w:pPr>
        <w:rPr>
          <w:rFonts w:ascii="Arial" w:hAnsi="Arial" w:cs="Arial"/>
        </w:rPr>
      </w:pPr>
      <w:r>
        <w:rPr>
          <w:noProof/>
        </w:rPr>
        <w:drawing>
          <wp:inline distT="0" distB="0" distL="0" distR="0" wp14:anchorId="4B44D347" wp14:editId="2A6A22D6">
            <wp:extent cx="561975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60FC25BA" w:rsidR="00645489" w:rsidRDefault="004C463F" w:rsidP="00645489">
      <w:r>
        <w:rPr>
          <w:noProof/>
        </w:rPr>
        <w:drawing>
          <wp:inline distT="0" distB="0" distL="0" distR="0" wp14:anchorId="44404C34" wp14:editId="30C298D7">
            <wp:extent cx="5756910" cy="2885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proofErr w:type="gramStart"/>
      <w:r>
        <w:rPr>
          <w:b/>
        </w:rPr>
        <w:t>Formatting</w:t>
      </w:r>
      <w:proofErr w:type="gramEnd"/>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0B9A1292" w:rsidR="00433FE3" w:rsidRDefault="00433FE3" w:rsidP="00433FE3">
      <w:r>
        <w:rPr>
          <w:noProof/>
        </w:rPr>
        <w:lastRenderedPageBreak/>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6D2D9591" w:rsidR="00433FE3" w:rsidRDefault="00433FE3" w:rsidP="00433FE3">
      <w:r w:rsidRPr="00433FE3">
        <w:rPr>
          <w:noProof/>
        </w:rPr>
        <w:drawing>
          <wp:inline distT="0" distB="0" distL="0" distR="0" wp14:anchorId="0B1DC9CA" wp14:editId="0455DDE0">
            <wp:extent cx="3400425" cy="3629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042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w:t>
      </w:r>
      <w:proofErr w:type="gramStart"/>
      <w:r>
        <w:t>plot:</w:t>
      </w:r>
      <w:proofErr w:type="gramEnd"/>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w:t>
      </w:r>
      <w:proofErr w:type="gramStart"/>
      <w:r>
        <w:rPr>
          <w:b/>
        </w:rPr>
        <w:t>:Bar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w:t>
      </w:r>
      <w:proofErr w:type="gramStart"/>
      <w:r>
        <w:rPr>
          <w:b/>
        </w:rPr>
        <w:t>:Bar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w:t>
      </w:r>
      <w:proofErr w:type="gramStart"/>
      <w:r>
        <w:rPr>
          <w:b/>
        </w:rPr>
        <w:t>:Grid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3B1C2E6" w:rsidR="009B10C5" w:rsidRPr="00166EF9" w:rsidRDefault="00A13639" w:rsidP="009B10C5">
      <w:r>
        <w:rPr>
          <w:noProof/>
        </w:rPr>
        <w:drawing>
          <wp:inline distT="0" distB="0" distL="0" distR="0" wp14:anchorId="158ECDF2" wp14:editId="263A99B4">
            <wp:extent cx="5756910" cy="1762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24E080B3" w:rsidR="004A5DD9" w:rsidRPr="004A5DD9" w:rsidRDefault="00D219F1" w:rsidP="004A5DD9">
      <w:pPr>
        <w:rPr>
          <w:lang w:val="en-GB"/>
        </w:rPr>
      </w:pPr>
      <w:r w:rsidRPr="00D219F1">
        <w:rPr>
          <w:noProof/>
        </w:rPr>
        <w:drawing>
          <wp:inline distT="0" distB="0" distL="0" distR="0" wp14:anchorId="191E800C" wp14:editId="04E6CA03">
            <wp:extent cx="3000375" cy="5924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0375" cy="5924550"/>
                    </a:xfrm>
                    <a:prstGeom prst="rect">
                      <a:avLst/>
                    </a:prstGeom>
                    <a:noFill/>
                    <a:ln>
                      <a:noFill/>
                    </a:ln>
                  </pic:spPr>
                </pic:pic>
              </a:graphicData>
            </a:graphic>
          </wp:inline>
        </w:drawing>
      </w:r>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w:t>
      </w:r>
      <w:proofErr w:type="spellStart"/>
      <w:r>
        <w:rPr>
          <w:lang w:val="en-GB"/>
        </w:rPr>
        <w:t>RStudio</w:t>
      </w:r>
      <w:proofErr w:type="spellEnd"/>
      <w:r>
        <w:rPr>
          <w:lang w:val="en-GB"/>
        </w:rPr>
        <w:t xml:space="preserve">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bookmarkStart w:id="6" w:name="_GoBack"/>
      <w:bookmarkEnd w:id="6"/>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endan MacLean" w:date="2020-02-12T10:47:00Z" w:initials="BM">
    <w:p w14:paraId="2C7DB7C8" w14:textId="28FE4840" w:rsidR="004A5DD9" w:rsidRDefault="004A5DD9">
      <w:pPr>
        <w:pStyle w:val="CommentText"/>
      </w:pPr>
      <w:r>
        <w:rPr>
          <w:rStyle w:val="CommentReference"/>
        </w:rPr>
        <w:annotationRef/>
      </w:r>
      <w:r>
        <w:t>Regenerate with 20.1 – this is a developer build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7DB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CB560F" w14:textId="77777777" w:rsidR="0074708B" w:rsidRDefault="0074708B" w:rsidP="00925426">
      <w:r>
        <w:separator/>
      </w:r>
    </w:p>
  </w:endnote>
  <w:endnote w:type="continuationSeparator" w:id="0">
    <w:p w14:paraId="3F322645" w14:textId="77777777" w:rsidR="0074708B" w:rsidRDefault="0074708B"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CD782D">
      <w:rPr>
        <w:rStyle w:val="PageNumber"/>
        <w:rFonts w:ascii="Arial" w:hAnsi="Arial" w:cs="Arial"/>
        <w:noProof/>
      </w:rPr>
      <w:t>30</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573BB" w14:textId="77777777" w:rsidR="0074708B" w:rsidRDefault="0074708B" w:rsidP="00925426">
      <w:r>
        <w:separator/>
      </w:r>
    </w:p>
  </w:footnote>
  <w:footnote w:type="continuationSeparator" w:id="0">
    <w:p w14:paraId="72D4862B" w14:textId="77777777" w:rsidR="0074708B" w:rsidRDefault="0074708B"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ndan MacLean">
    <w15:presenceInfo w15:providerId="Windows Live" w15:userId="c3a2a75c918758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22E28"/>
    <w:rsid w:val="002261CE"/>
    <w:rsid w:val="0023309C"/>
    <w:rsid w:val="00237957"/>
    <w:rsid w:val="00256637"/>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34083"/>
    <w:rsid w:val="00D44A90"/>
    <w:rsid w:val="00D51194"/>
    <w:rsid w:val="00D5318D"/>
    <w:rsid w:val="00D57D8B"/>
    <w:rsid w:val="00D61AFF"/>
    <w:rsid w:val="00D64503"/>
    <w:rsid w:val="00D66310"/>
    <w:rsid w:val="00D72034"/>
    <w:rsid w:val="00D73105"/>
    <w:rsid w:val="00D7669D"/>
    <w:rsid w:val="00D813F1"/>
    <w:rsid w:val="00D86C14"/>
    <w:rsid w:val="00D90A38"/>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A35E9"/>
    <w:rsid w:val="00FA6475"/>
    <w:rsid w:val="00FB0A21"/>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545D2-0CA0-41E6-8495-664BBF78E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2145</TotalTime>
  <Pages>32</Pages>
  <Words>4168</Words>
  <Characters>23761</Characters>
  <Application>Microsoft Office Word</Application>
  <DocSecurity>0</DocSecurity>
  <Lines>198</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27874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8</cp:revision>
  <cp:lastPrinted>2020-02-07T22:28:00Z</cp:lastPrinted>
  <dcterms:created xsi:type="dcterms:W3CDTF">2020-02-14T21:42:00Z</dcterms:created>
  <dcterms:modified xsi:type="dcterms:W3CDTF">2020-02-19T22:10:00Z</dcterms:modified>
</cp:coreProperties>
</file>
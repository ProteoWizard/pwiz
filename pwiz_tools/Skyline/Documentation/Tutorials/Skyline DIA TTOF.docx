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w:t>
      </w:r>
      <w:proofErr w:type="gramStart"/>
      <w:r w:rsidR="000B0101">
        <w:t>an</w:t>
      </w:r>
      <w:proofErr w:type="gramEnd"/>
      <w:r w:rsidR="000B0101">
        <w:t xml:space="preserve">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A8527D"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could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74D790FE" w:rsidR="00CC4926" w:rsidRDefault="004727A3" w:rsidP="00B9238F">
      <w:r>
        <w:rPr>
          <w:noProof/>
        </w:rPr>
        <w:drawing>
          <wp:inline distT="0" distB="0" distL="0" distR="0" wp14:anchorId="24E88A36" wp14:editId="0CE26786">
            <wp:extent cx="3714941" cy="4267419"/>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3714941" cy="426741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lastRenderedPageBreak/>
        <w:t xml:space="preserve">The </w:t>
      </w:r>
      <w:r>
        <w:rPr>
          <w:b/>
        </w:rPr>
        <w:t>Spectral Library</w:t>
      </w:r>
      <w:r>
        <w:t xml:space="preserve"> page of the wizard should now look like this:</w:t>
      </w:r>
    </w:p>
    <w:p w14:paraId="57A4A2AB" w14:textId="536DDBF2" w:rsidR="00FE0988" w:rsidRDefault="004727A3" w:rsidP="00B9238F">
      <w:r>
        <w:rPr>
          <w:noProof/>
        </w:rPr>
        <w:drawing>
          <wp:inline distT="0" distB="0" distL="0" distR="0" wp14:anchorId="52D24AEF" wp14:editId="18261DA4">
            <wp:extent cx="3714941" cy="426741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3714941" cy="4267419"/>
                    </a:xfrm>
                    <a:prstGeom prst="rect">
                      <a:avLst/>
                    </a:prstGeom>
                  </pic:spPr>
                </pic:pic>
              </a:graphicData>
            </a:graphic>
          </wp:inline>
        </w:drawing>
      </w:r>
    </w:p>
    <w:p w14:paraId="389BA3B0" w14:textId="4050A0A4" w:rsidR="00842BEA" w:rsidRDefault="00842BEA" w:rsidP="00B9238F">
      <w:r>
        <w:t xml:space="preserve">Note: 0.95 is the threshold applied to the PeptideProphet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w:t>
      </w:r>
      <w:proofErr w:type="gramStart"/>
      <w:r>
        <w:t>detection</w:t>
      </w:r>
      <w:proofErr w:type="gramEnd"/>
      <w:r>
        <w:t xml:space="preserve">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lastRenderedPageBreak/>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w:t>
      </w:r>
      <w:proofErr w:type="gramStart"/>
      <w:r w:rsidRPr="00713299">
        <w:t>A.mzML</w:t>
      </w:r>
      <w:proofErr w:type="gramEnd"/>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lastRenderedPageBreak/>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w:t>
      </w:r>
      <w:proofErr w:type="gramStart"/>
      <w:r w:rsidRPr="00742201">
        <w:t>sequences.fasta</w:t>
      </w:r>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w:t>
      </w:r>
      <w:proofErr w:type="gramStart"/>
      <w:r>
        <w:t>”, but</w:t>
      </w:r>
      <w:proofErr w:type="gramEnd"/>
      <w:r>
        <w:t xml:space="preserve">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 xml:space="preserve">Document Grid: </w:t>
      </w:r>
      <w:proofErr w:type="gramStart"/>
      <w:r w:rsidRPr="00B47C25">
        <w:rPr>
          <w:b/>
        </w:rPr>
        <w:t>Proteins</w:t>
      </w:r>
      <w:proofErr w:type="gramEnd"/>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gramStart"/>
      <w:r>
        <w:rPr>
          <w:b/>
        </w:rPr>
        <w:t>Condition:Bar</w:t>
      </w:r>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gramStart"/>
      <w:r>
        <w:rPr>
          <w:b/>
        </w:rPr>
        <w:t>Condition:Bar</w:t>
      </w:r>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gramStart"/>
      <w:r>
        <w:rPr>
          <w:b/>
        </w:rPr>
        <w:t>Condition:Grid</w:t>
      </w:r>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 xml:space="preserve">Now consider retrying these steps with the </w:t>
      </w:r>
      <w:proofErr w:type="gramStart"/>
      <w:r>
        <w:t>proteome-wide</w:t>
      </w:r>
      <w:proofErr w:type="gramEnd"/>
      <w:r>
        <w:t xml:space="preserv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74EAB" w14:textId="77777777" w:rsidR="00A8527D" w:rsidRDefault="00A8527D" w:rsidP="00925426">
      <w:r>
        <w:separator/>
      </w:r>
    </w:p>
  </w:endnote>
  <w:endnote w:type="continuationSeparator" w:id="0">
    <w:p w14:paraId="76150767" w14:textId="77777777" w:rsidR="00A8527D" w:rsidRDefault="00A8527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D5020" w14:textId="77777777" w:rsidR="00A8527D" w:rsidRDefault="00A8527D" w:rsidP="00925426">
      <w:r>
        <w:separator/>
      </w:r>
    </w:p>
  </w:footnote>
  <w:footnote w:type="continuationSeparator" w:id="0">
    <w:p w14:paraId="16A2DF2B" w14:textId="77777777" w:rsidR="00A8527D" w:rsidRDefault="00A8527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5717</TotalTime>
  <Pages>32</Pages>
  <Words>4192</Words>
  <Characters>23900</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kaipot</cp:lastModifiedBy>
  <cp:revision>23</cp:revision>
  <cp:lastPrinted>2020-02-07T22:28:00Z</cp:lastPrinted>
  <dcterms:created xsi:type="dcterms:W3CDTF">2020-02-14T21:42:00Z</dcterms:created>
  <dcterms:modified xsi:type="dcterms:W3CDTF">2022-03-24T22:45:00Z</dcterms:modified>
</cp:coreProperties>
</file>
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D24509"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6F3C4581" w:rsidR="00CC4926" w:rsidRDefault="00034316" w:rsidP="00B9238F">
      <w:r>
        <w:rPr>
          <w:noProof/>
        </w:rPr>
        <w:drawing>
          <wp:inline distT="0" distB="0" distL="0" distR="0" wp14:anchorId="76435D85" wp14:editId="66CB34C1">
            <wp:extent cx="4572000" cy="5250779"/>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lastRenderedPageBreak/>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6377B97D" w:rsidR="00FE0988" w:rsidRDefault="00034316" w:rsidP="00B9238F">
      <w:r>
        <w:rPr>
          <w:noProof/>
        </w:rPr>
        <w:drawing>
          <wp:inline distT="0" distB="0" distL="0" distR="0" wp14:anchorId="0313E1C8" wp14:editId="7287C2F1">
            <wp:extent cx="4572000" cy="5250779"/>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lastRenderedPageBreak/>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lastRenderedPageBreak/>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t>You should be presented with a form describing the targets calculated based on your settings and the FASTA sequence text provided that looks like this:</w:t>
      </w:r>
    </w:p>
    <w:p w14:paraId="1AD84124" w14:textId="73998AF0" w:rsidR="005C607C" w:rsidRDefault="0027625A" w:rsidP="00B9238F">
      <w:r>
        <w:rPr>
          <w:noProof/>
        </w:rPr>
        <w:drawing>
          <wp:inline distT="0" distB="0" distL="0" distR="0" wp14:anchorId="6473FD5D" wp14:editId="50CBD371">
            <wp:extent cx="3962400" cy="2752725"/>
            <wp:effectExtent l="0" t="0" r="0"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lastRenderedPageBreak/>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lastRenderedPageBreak/>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752BC" w14:textId="77777777" w:rsidR="00D24509" w:rsidRDefault="00D24509" w:rsidP="00925426">
      <w:r>
        <w:separator/>
      </w:r>
    </w:p>
  </w:endnote>
  <w:endnote w:type="continuationSeparator" w:id="0">
    <w:p w14:paraId="094655AC" w14:textId="77777777" w:rsidR="00D24509" w:rsidRDefault="00D24509"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2A63A" w14:textId="77777777" w:rsidR="00D24509" w:rsidRDefault="00D24509" w:rsidP="00925426">
      <w:r>
        <w:separator/>
      </w:r>
    </w:p>
  </w:footnote>
  <w:footnote w:type="continuationSeparator" w:id="0">
    <w:p w14:paraId="078D514A" w14:textId="77777777" w:rsidR="00D24509" w:rsidRDefault="00D24509"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12F87"/>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5725</TotalTime>
  <Pages>31</Pages>
  <Words>4192</Words>
  <Characters>23900</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25</cp:revision>
  <cp:lastPrinted>2020-02-07T22:28:00Z</cp:lastPrinted>
  <dcterms:created xsi:type="dcterms:W3CDTF">2020-02-14T21:42:00Z</dcterms:created>
  <dcterms:modified xsi:type="dcterms:W3CDTF">2022-04-13T00:23:00Z</dcterms:modified>
</cp:coreProperties>
</file>
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proofErr w:type="spellStart"/>
            <w:r w:rsidRPr="00C82C1E">
              <w:t>Sciex</w:t>
            </w:r>
            <w:proofErr w:type="spellEnd"/>
            <w:r w:rsidRPr="00C82C1E">
              <w:t xml:space="preserve"> </w:t>
            </w:r>
            <w:proofErr w:type="spellStart"/>
            <w:r w:rsidRPr="00C82C1E">
              <w:t>TripleTOF</w:t>
            </w:r>
            <w:proofErr w:type="spellEnd"/>
            <w:r w:rsidRPr="00C82C1E">
              <w:t xml:space="preserve"> 6600</w:t>
            </w:r>
            <w:r w:rsidRPr="00815A8A">
              <w:t xml:space="preserve"> instrument. If you prefer to use the data from a </w:t>
            </w:r>
            <w:proofErr w:type="spellStart"/>
            <w:r>
              <w:t>Thermo</w:t>
            </w:r>
            <w:proofErr w:type="spellEnd"/>
            <w:r>
              <w:t xml:space="preserve"> Q-</w:t>
            </w:r>
            <w:proofErr w:type="spellStart"/>
            <w:r>
              <w:t>Exactive</w:t>
            </w:r>
            <w:proofErr w:type="spellEnd"/>
            <w:r>
              <w:t xml:space="preser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QqTOF</w:t>
      </w:r>
      <w:proofErr w:type="spellEnd"/>
      <w:r w:rsidR="00C82C1E" w:rsidRPr="00B9238F">
        <w:rPr>
          <w:rFonts w:cstheme="minorHAnsi"/>
        </w:rPr>
        <w:t xml:space="preserve">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35AF746F" w:rsidR="00B923A1" w:rsidRPr="008F5F52" w:rsidRDefault="00C82C1E" w:rsidP="00B9238F">
      <w:pPr>
        <w:spacing w:line="480" w:lineRule="auto"/>
        <w:ind w:left="1416" w:firstLine="708"/>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67DB3BA7" w14:textId="6305D4B9" w:rsidR="00B923A1" w:rsidRPr="000B0101" w:rsidRDefault="00B923A1" w:rsidP="00B9238F">
      <w:pPr>
        <w:rPr>
          <w:rFonts w:ascii="Arial" w:hAnsi="Arial" w:cs="Arial"/>
          <w:color w:val="808080" w:themeColor="background1" w:themeShade="80"/>
        </w:rPr>
      </w:pPr>
      <w:r w:rsidRPr="008F5F52">
        <w:t>[</w:t>
      </w:r>
      <w:proofErr w:type="gramStart"/>
      <w:r w:rsidR="00C82C1E" w:rsidRPr="00C82C1E">
        <w:t>figure</w:t>
      </w:r>
      <w:proofErr w:type="gramEnd"/>
      <w:r w:rsidR="00C82C1E" w:rsidRPr="00C82C1E">
        <w:t xml:space="preserv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0D5215"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lastRenderedPageBreak/>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1790700"/>
                    </a:xfrm>
                    <a:prstGeom prst="rect">
                      <a:avLst/>
                    </a:prstGeom>
                  </pic:spPr>
                </pic:pic>
              </a:graphicData>
            </a:graphic>
          </wp:inline>
        </w:drawing>
      </w:r>
      <w:bookmarkStart w:id="0" w:name="_GoBack"/>
      <w:bookmarkEnd w:id="0"/>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0EE52468" w:rsidR="00176E74" w:rsidRPr="00B9238F" w:rsidRDefault="00EF3895" w:rsidP="00B9238F">
      <w:r>
        <w:rPr>
          <w:noProof/>
        </w:rPr>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4A502DA4" w:rsidR="00024CE0" w:rsidRDefault="0084763C" w:rsidP="00B9238F">
      <w:r>
        <w:rPr>
          <w:noProof/>
        </w:rPr>
        <w:lastRenderedPageBreak/>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60E26E9A" w:rsidR="00024CE0" w:rsidRPr="00B9238F" w:rsidRDefault="0084763C" w:rsidP="00B9238F">
      <w:r>
        <w:rPr>
          <w:noProof/>
        </w:rPr>
        <w:lastRenderedPageBreak/>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w:t>
      </w:r>
      <w:r>
        <w:lastRenderedPageBreak/>
        <w:t xml:space="preserve">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474D8CA6" w:rsidR="00441FB2" w:rsidRPr="00B9238F" w:rsidRDefault="0084763C" w:rsidP="00B9238F">
      <w:r>
        <w:rPr>
          <w:noProof/>
        </w:rPr>
        <w:lastRenderedPageBreak/>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B0E3B15" w:rsidR="005C607C" w:rsidRDefault="0084763C" w:rsidP="00B9238F">
      <w:r>
        <w:rPr>
          <w:noProof/>
        </w:rPr>
        <w:lastRenderedPageBreak/>
        <w:drawing>
          <wp:inline distT="0" distB="0" distL="0" distR="0" wp14:anchorId="2BFD6554" wp14:editId="3325130B">
            <wp:extent cx="3962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2705100"/>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328BD676" w:rsidR="005C607C" w:rsidRDefault="005C607C" w:rsidP="00B9238F">
      <w:r>
        <w:rPr>
          <w:noProof/>
        </w:rPr>
        <w:drawing>
          <wp:inline distT="0" distB="0" distL="0" distR="0" wp14:anchorId="39AF438F" wp14:editId="509C85F8">
            <wp:extent cx="5756910" cy="32696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4F5E803C" w:rsidR="00CC7BFA" w:rsidRDefault="00B30888" w:rsidP="00B9238F">
      <w:r>
        <w:rPr>
          <w:noProof/>
        </w:rPr>
        <w:lastRenderedPageBreak/>
        <w:drawing>
          <wp:inline distT="0" distB="0" distL="0" distR="0" wp14:anchorId="776A6EDC" wp14:editId="7C0D3C28">
            <wp:extent cx="5756910" cy="3526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lastRenderedPageBreak/>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18AE74D" w:rsidR="0021409C" w:rsidRPr="0021409C" w:rsidRDefault="00A46B78" w:rsidP="00B9238F">
      <w:pPr>
        <w:rPr>
          <w:lang w:val="en-GB"/>
        </w:rPr>
      </w:pPr>
      <w:r>
        <w:rPr>
          <w:noProof/>
        </w:rPr>
        <w:lastRenderedPageBreak/>
        <w:drawing>
          <wp:inline distT="0" distB="0" distL="0" distR="0" wp14:anchorId="38D84239" wp14:editId="79150084">
            <wp:extent cx="5756910" cy="4241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3DB69794" w:rsidR="00EA2D7C" w:rsidRPr="00B73A5D" w:rsidRDefault="00A46B78" w:rsidP="00B9238F">
      <w:pPr>
        <w:rPr>
          <w:rFonts w:ascii="Arial" w:hAnsi="Arial" w:cs="Arial"/>
        </w:rPr>
      </w:pPr>
      <w:r>
        <w:rPr>
          <w:noProof/>
        </w:rPr>
        <w:lastRenderedPageBreak/>
        <w:drawing>
          <wp:inline distT="0" distB="0" distL="0" distR="0" wp14:anchorId="20E1E754" wp14:editId="255FAC7D">
            <wp:extent cx="5756910" cy="4241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47B539B" w:rsidR="005D2F75" w:rsidRDefault="005D2F75" w:rsidP="00B9238F">
      <w:pPr>
        <w:pStyle w:val="NoSpacing"/>
        <w:spacing w:before="240"/>
      </w:pPr>
      <w:r>
        <w:rPr>
          <w:noProof/>
        </w:rPr>
        <w:lastRenderedPageBreak/>
        <w:drawing>
          <wp:inline distT="0" distB="0" distL="0" distR="0" wp14:anchorId="06381A5E" wp14:editId="6E58171B">
            <wp:extent cx="4389120" cy="393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38C8FDED" w:rsidR="005D2F75" w:rsidRDefault="005D2F75" w:rsidP="00B9238F">
      <w:pPr>
        <w:pStyle w:val="NoSpacing"/>
        <w:spacing w:before="240"/>
      </w:pPr>
      <w:r>
        <w:rPr>
          <w:noProof/>
        </w:rPr>
        <w:drawing>
          <wp:inline distT="0" distB="0" distL="0" distR="0" wp14:anchorId="11C24956" wp14:editId="658432B8">
            <wp:extent cx="561975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717D66E" w:rsidR="005D2F75" w:rsidRDefault="005D2F75" w:rsidP="005D2F75">
      <w:pPr>
        <w:spacing w:before="240"/>
      </w:pPr>
      <w:r>
        <w:rPr>
          <w:noProof/>
        </w:rPr>
        <w:drawing>
          <wp:inline distT="0" distB="0" distL="0" distR="0" wp14:anchorId="188A2AE1" wp14:editId="079BC951">
            <wp:extent cx="561975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332C7D4A" w:rsidR="00B9238F" w:rsidRDefault="00FE5311" w:rsidP="00B9238F">
      <w:r>
        <w:rPr>
          <w:noProof/>
        </w:rPr>
        <w:lastRenderedPageBreak/>
        <w:drawing>
          <wp:inline distT="0" distB="0" distL="0" distR="0" wp14:anchorId="4CCF51DB" wp14:editId="48840D75">
            <wp:extent cx="5619750"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0EE0E58" w:rsidR="004F73A4" w:rsidRDefault="004F73A4" w:rsidP="004F73A4">
      <w:r>
        <w:t xml:space="preserve">You will see that the mean value ranges from -0.4 to 4.5, while the standard deviation value ranges from </w:t>
      </w:r>
      <w:r w:rsidR="008805C3">
        <w:t xml:space="preserve">3.7 to 4.5. Using the simple calculation Mean + 3 * SD = 4.5 + 4.5*3 = 18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4098DFE3" w:rsidR="00FE5311" w:rsidRDefault="00FE5311" w:rsidP="00FE5311">
      <w:r>
        <w:rPr>
          <w:noProof/>
        </w:rPr>
        <w:lastRenderedPageBreak/>
        <w:drawing>
          <wp:inline distT="0" distB="0" distL="0" distR="0" wp14:anchorId="43D1E640" wp14:editId="667AF678">
            <wp:extent cx="561975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FCFC490" w:rsidR="00FE5311" w:rsidRPr="009B301E" w:rsidRDefault="00FE5311" w:rsidP="00B9238F">
      <w:pPr>
        <w:rPr>
          <w:rFonts w:ascii="Arial" w:hAnsi="Arial" w:cs="Arial"/>
          <w:lang w:val="en-GB"/>
        </w:rPr>
      </w:pPr>
      <w:r>
        <w:rPr>
          <w:noProof/>
        </w:rPr>
        <w:lastRenderedPageBreak/>
        <w:drawing>
          <wp:inline distT="0" distB="0" distL="0" distR="0" wp14:anchorId="10B4AF31" wp14:editId="7EB1AD69">
            <wp:extent cx="561975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3044678A" w:rsidR="003A7AD4" w:rsidRPr="00B73A5D" w:rsidRDefault="004C463F" w:rsidP="00B9238F">
      <w:pPr>
        <w:rPr>
          <w:rFonts w:ascii="Arial" w:hAnsi="Arial" w:cs="Arial"/>
        </w:rPr>
      </w:pPr>
      <w:r>
        <w:rPr>
          <w:noProof/>
        </w:rPr>
        <w:drawing>
          <wp:inline distT="0" distB="0" distL="0" distR="0" wp14:anchorId="4B44D347" wp14:editId="2A6A22D6">
            <wp:extent cx="561975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60FC25BA" w:rsidR="00645489" w:rsidRDefault="004C463F" w:rsidP="00645489">
      <w:r>
        <w:rPr>
          <w:noProof/>
        </w:rPr>
        <w:drawing>
          <wp:inline distT="0" distB="0" distL="0" distR="0" wp14:anchorId="44404C34" wp14:editId="30C298D7">
            <wp:extent cx="575691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6D2D9591" w:rsidR="00433FE3" w:rsidRDefault="00433FE3" w:rsidP="00433FE3">
      <w:r w:rsidRPr="00433FE3">
        <w:rPr>
          <w:noProof/>
        </w:rPr>
        <w:drawing>
          <wp:inline distT="0" distB="0" distL="0" distR="0" wp14:anchorId="0B1DC9CA" wp14:editId="0455DDE0">
            <wp:extent cx="3400425" cy="3629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042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3B1C2E6" w:rsidR="009B10C5" w:rsidRPr="00166EF9" w:rsidRDefault="00A13639" w:rsidP="009B10C5">
      <w:r>
        <w:rPr>
          <w:noProof/>
        </w:rPr>
        <w:drawing>
          <wp:inline distT="0" distB="0" distL="0" distR="0" wp14:anchorId="158ECDF2" wp14:editId="263A99B4">
            <wp:extent cx="5756910" cy="1762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24E080B3" w:rsidR="004A5DD9" w:rsidRPr="004A5DD9" w:rsidRDefault="00D219F1" w:rsidP="004A5DD9">
      <w:pPr>
        <w:rPr>
          <w:lang w:val="en-GB"/>
        </w:rPr>
      </w:pPr>
      <w:r w:rsidRPr="00D219F1">
        <w:rPr>
          <w:noProof/>
        </w:rPr>
        <w:drawing>
          <wp:inline distT="0" distB="0" distL="0" distR="0" wp14:anchorId="191E800C" wp14:editId="04E6CA03">
            <wp:extent cx="3000375" cy="5924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0375" cy="592455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EA71D" w14:textId="77777777" w:rsidR="000D5215" w:rsidRDefault="000D5215" w:rsidP="00925426">
      <w:r>
        <w:separator/>
      </w:r>
    </w:p>
  </w:endnote>
  <w:endnote w:type="continuationSeparator" w:id="0">
    <w:p w14:paraId="5D8E437F" w14:textId="77777777" w:rsidR="000D5215" w:rsidRDefault="000D5215"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8DCD5" w14:textId="77777777" w:rsidR="000D5215" w:rsidRDefault="000D5215" w:rsidP="00925426">
      <w:r>
        <w:separator/>
      </w:r>
    </w:p>
  </w:footnote>
  <w:footnote w:type="continuationSeparator" w:id="0">
    <w:p w14:paraId="5FBBDE2C" w14:textId="77777777" w:rsidR="000D5215" w:rsidRDefault="000D5215"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557C"/>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34083"/>
    <w:rsid w:val="00D44A90"/>
    <w:rsid w:val="00D51194"/>
    <w:rsid w:val="00D5318D"/>
    <w:rsid w:val="00D57D8B"/>
    <w:rsid w:val="00D61AFF"/>
    <w:rsid w:val="00D64503"/>
    <w:rsid w:val="00D66310"/>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3186</TotalTime>
  <Pages>32</Pages>
  <Words>4181</Words>
  <Characters>23834</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13</cp:revision>
  <cp:lastPrinted>2020-02-07T22:28:00Z</cp:lastPrinted>
  <dcterms:created xsi:type="dcterms:W3CDTF">2020-02-14T21:42:00Z</dcterms:created>
  <dcterms:modified xsi:type="dcterms:W3CDTF">2020-02-25T22:23:00Z</dcterms:modified>
</cp:coreProperties>
</file>
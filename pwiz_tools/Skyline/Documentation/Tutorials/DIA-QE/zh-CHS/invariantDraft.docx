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C6114" w14:textId="441068F0" w:rsidR="00EA2D7C" w:rsidRPr="007B3D40" w:rsidRDefault="0085350B" w:rsidP="00D1152A">
      <w:pPr>
        <w:pStyle w:val="Title"/>
      </w:pPr>
      <w:r w:rsidRPr="007B3D40">
        <w:t xml:space="preserve">Analysis of </w:t>
      </w:r>
      <w:r w:rsidR="0075430E" w:rsidRPr="007B3D40">
        <w:t>DIA/SWATH</w:t>
      </w:r>
      <w:r w:rsidRPr="007B3D40">
        <w:t xml:space="preserve"> data in Skyline</w:t>
      </w:r>
    </w:p>
    <w:tbl>
      <w:tblPr>
        <w:tblStyle w:val="TableGrid"/>
        <w:tblW w:w="0" w:type="auto"/>
        <w:tblLook w:val="04A0" w:firstRow="1" w:lastRow="0" w:firstColumn="1" w:lastColumn="0" w:noHBand="0" w:noVBand="1"/>
      </w:tblPr>
      <w:tblGrid>
        <w:gridCol w:w="9056"/>
      </w:tblGrid>
      <w:tr w:rsidR="009D0114" w14:paraId="4799CC02" w14:textId="77777777" w:rsidTr="009D0114">
        <w:tc>
          <w:tcPr>
            <w:tcW w:w="9056" w:type="dxa"/>
          </w:tcPr>
          <w:p w14:paraId="2D87A38B" w14:textId="3A750AA1" w:rsidR="009D0114" w:rsidRDefault="009D0114" w:rsidP="009D0114">
            <w:pPr>
              <w:spacing w:after="0"/>
              <w:rPr>
                <w:rFonts w:ascii="Arial" w:hAnsi="Arial" w:cs="Arial"/>
              </w:rPr>
            </w:pPr>
            <w:r w:rsidRPr="00815A8A">
              <w:t xml:space="preserve">Note: This </w:t>
            </w:r>
            <w:r>
              <w:t>tutorial</w:t>
            </w:r>
            <w:r w:rsidRPr="00815A8A">
              <w:t xml:space="preserve"> </w:t>
            </w:r>
            <w:r>
              <w:t>uses</w:t>
            </w:r>
            <w:r w:rsidRPr="00815A8A">
              <w:t xml:space="preserve"> data from a Thermo Q-Exactive plus instrument. If you prefer to use the data from a Sciex TripleTOF 6600</w:t>
            </w:r>
            <w:r>
              <w:t>,</w:t>
            </w:r>
            <w:r w:rsidRPr="00815A8A">
              <w:t xml:space="preserve"> </w:t>
            </w:r>
            <w:r>
              <w:t>see the version of this tutorial entitled Skyline DIA TTOF.</w:t>
            </w:r>
          </w:p>
        </w:tc>
      </w:tr>
    </w:tbl>
    <w:p w14:paraId="44F7F52D" w14:textId="661C8F9B" w:rsidR="00B923A1" w:rsidRPr="008F5F52" w:rsidRDefault="00B923A1" w:rsidP="009D0114">
      <w:pPr>
        <w:spacing w:before="240"/>
      </w:pPr>
      <w:r w:rsidRPr="008F5F52">
        <w:t xml:space="preserve">In this tutorial </w:t>
      </w:r>
      <w:r w:rsidR="00084FD0">
        <w:t>you</w:t>
      </w:r>
      <w:r w:rsidR="00084FD0" w:rsidRPr="008F5F52">
        <w:t xml:space="preserve"> </w:t>
      </w:r>
      <w:r w:rsidRPr="008F5F52">
        <w:t>will learn how to</w:t>
      </w:r>
      <w:r w:rsidR="00E72198">
        <w:t xml:space="preserve"> use Skyline to</w:t>
      </w:r>
      <w:r w:rsidRPr="008F5F52">
        <w:t xml:space="preserve"> perform targeted post-acquisition analysis for </w:t>
      </w:r>
      <w:r w:rsidR="00E72198">
        <w:t xml:space="preserve">peptide and inferred </w:t>
      </w:r>
      <w:r w:rsidRPr="008F5F52">
        <w:t xml:space="preserve">protein </w:t>
      </w:r>
      <w:r w:rsidR="00E72198">
        <w:t xml:space="preserve">detection and </w:t>
      </w:r>
      <w:r w:rsidR="007E1AEA">
        <w:t>quantific</w:t>
      </w:r>
      <w:r w:rsidRPr="008F5F52">
        <w:t xml:space="preserve">ation using a SWATH-MS dataset acquired </w:t>
      </w:r>
      <w:r w:rsidR="00E72198">
        <w:t>o</w:t>
      </w:r>
      <w:r w:rsidRPr="008F5F52">
        <w:t xml:space="preserve">n a </w:t>
      </w:r>
      <w:r w:rsidR="00C82C1E" w:rsidRPr="00B9238F">
        <w:rPr>
          <w:rFonts w:cstheme="minorHAnsi"/>
        </w:rPr>
        <w:t>Qq</w:t>
      </w:r>
      <w:r w:rsidR="000071E4">
        <w:rPr>
          <w:rFonts w:cstheme="minorHAnsi"/>
        </w:rPr>
        <w:t>Orbi</w:t>
      </w:r>
      <w:r w:rsidR="00C82C1E" w:rsidRPr="00B9238F">
        <w:rPr>
          <w:rFonts w:cstheme="minorHAnsi"/>
        </w:rPr>
        <w:t xml:space="preserve"> instrument (</w:t>
      </w:r>
      <w:r w:rsidR="000071E4">
        <w:rPr>
          <w:rFonts w:cstheme="minorHAnsi"/>
        </w:rPr>
        <w:t>Q-Exactive Plus</w:t>
      </w:r>
      <w:r w:rsidR="00C82C1E" w:rsidRPr="00B9238F">
        <w:rPr>
          <w:rFonts w:cstheme="minorHAnsi"/>
        </w:rPr>
        <w:t xml:space="preserve">, </w:t>
      </w:r>
      <w:r w:rsidR="000071E4">
        <w:rPr>
          <w:rFonts w:cstheme="minorHAnsi"/>
        </w:rPr>
        <w:t>Thermo</w:t>
      </w:r>
      <w:r w:rsidR="00C82C1E" w:rsidRPr="00B9238F">
        <w:rPr>
          <w:rFonts w:cstheme="minorHAnsi"/>
        </w:rPr>
        <w:t>)</w:t>
      </w:r>
      <w:r w:rsidR="00C82C1E">
        <w:rPr>
          <w:rFonts w:ascii="Arial" w:hAnsi="Arial" w:cs="Arial"/>
        </w:rPr>
        <w:t xml:space="preserve"> </w:t>
      </w:r>
      <w:r w:rsidR="000B0101">
        <w:t xml:space="preserve">using an </w:t>
      </w:r>
      <w:r w:rsidR="000071E4">
        <w:t>18</w:t>
      </w:r>
      <w:r w:rsidR="00C82C1E" w:rsidRPr="008F5F52">
        <w:t xml:space="preserve"> </w:t>
      </w:r>
      <w:r w:rsidRPr="008F5F52">
        <w:t>variable width window precursor isolation scheme</w:t>
      </w:r>
      <w:r w:rsidR="000071E4">
        <w:t xml:space="preserve"> (Bruderer R. et al. MCP 2015)</w:t>
      </w:r>
      <w:r w:rsidR="009D07FF">
        <w:t xml:space="preserve"> and a </w:t>
      </w:r>
      <w:r w:rsidR="002D332A">
        <w:t>1 hour</w:t>
      </w:r>
      <w:r w:rsidR="009D07FF">
        <w:t xml:space="preserve"> gradient</w:t>
      </w:r>
      <w:r w:rsidRPr="008F5F52">
        <w:t>.</w:t>
      </w:r>
    </w:p>
    <w:p w14:paraId="7785A7F2" w14:textId="25B45A5D" w:rsidR="00B923A1" w:rsidRPr="008F5F52" w:rsidRDefault="00B923A1" w:rsidP="007B3D40">
      <w:r w:rsidRPr="008F5F52">
        <w:t xml:space="preserve">The data </w:t>
      </w:r>
      <w:r w:rsidR="009D07FF">
        <w:t>are from samples replicating the</w:t>
      </w:r>
      <w:r w:rsidRPr="008F5F52">
        <w:t xml:space="preserve"> </w:t>
      </w:r>
      <w:hyperlink r:id="rId8" w:history="1">
        <w:r w:rsidRPr="008F5F52">
          <w:rPr>
            <w:rStyle w:val="Hyperlink"/>
            <w:rFonts w:ascii="Arial" w:hAnsi="Arial" w:cs="Arial"/>
          </w:rPr>
          <w:t>LFQBench</w:t>
        </w:r>
        <w:r w:rsidRPr="008F5F52">
          <w:rPr>
            <w:rStyle w:val="Hyperlink"/>
            <w:rFonts w:ascii="Arial" w:hAnsi="Arial" w:cs="Arial"/>
            <w:i/>
          </w:rPr>
          <w:t xml:space="preserve"> </w:t>
        </w:r>
        <w:r w:rsidRPr="008F5F52">
          <w:rPr>
            <w:rStyle w:val="Hyperlink"/>
            <w:rFonts w:ascii="Arial" w:hAnsi="Arial" w:cs="Arial"/>
          </w:rPr>
          <w:t>study</w:t>
        </w:r>
      </w:hyperlink>
      <w:r w:rsidRPr="008F5F52">
        <w:t xml:space="preserve"> where quantitative benchmarking samples were created by mixing proteomes of 3 organisms in defined ratios</w:t>
      </w:r>
      <w:r w:rsidR="002A6441">
        <w:t xml:space="preserve"> (figure)</w:t>
      </w:r>
      <w:r w:rsidRPr="008F5F52">
        <w:t xml:space="preserve">. </w:t>
      </w:r>
    </w:p>
    <w:p w14:paraId="68A52295" w14:textId="606C1B79" w:rsidR="008F5F52" w:rsidRDefault="00B923A1" w:rsidP="002A1671">
      <w:r w:rsidRPr="008F5F52">
        <w:t xml:space="preserve">Initially, </w:t>
      </w:r>
      <w:r w:rsidR="00084FD0">
        <w:t>you</w:t>
      </w:r>
      <w:r w:rsidR="00084FD0" w:rsidRPr="008F5F52">
        <w:t xml:space="preserve"> </w:t>
      </w:r>
      <w:r w:rsidRPr="008F5F52">
        <w:t xml:space="preserve">will set all the parameters in the Skyline session required to work with data-independent datasets and then </w:t>
      </w:r>
      <w:r w:rsidR="00084FD0">
        <w:t>you</w:t>
      </w:r>
      <w:r w:rsidR="00084FD0" w:rsidRPr="008F5F52">
        <w:t xml:space="preserve"> </w:t>
      </w:r>
      <w:r w:rsidRPr="008F5F52">
        <w:t>wil</w:t>
      </w:r>
      <w:r w:rsidR="002A6441">
        <w:t>l proceed to extract the quantific</w:t>
      </w:r>
      <w:r w:rsidRPr="008F5F52">
        <w:t xml:space="preserve">ation information from the raw data files. </w:t>
      </w:r>
      <w:r w:rsidR="00084FD0">
        <w:t>You</w:t>
      </w:r>
      <w:r w:rsidR="00084FD0" w:rsidRPr="008F5F52">
        <w:t xml:space="preserve"> </w:t>
      </w:r>
      <w:r w:rsidRPr="008F5F52">
        <w:t xml:space="preserve">will import </w:t>
      </w:r>
      <w:r w:rsidR="00BC4E9E">
        <w:t>DDA search results to create a spectral library</w:t>
      </w:r>
      <w:r w:rsidRPr="008F5F52">
        <w:t xml:space="preserve"> </w:t>
      </w:r>
      <w:r w:rsidR="00BC4E9E">
        <w:t>in order to generate peptide query parameters to analy</w:t>
      </w:r>
      <w:r w:rsidR="00084FD0">
        <w:t>z</w:t>
      </w:r>
      <w:r w:rsidR="00BC4E9E">
        <w:t xml:space="preserve">e the </w:t>
      </w:r>
      <w:r w:rsidR="00815A8A">
        <w:t>DIA</w:t>
      </w:r>
      <w:r w:rsidR="002A6441">
        <w:t xml:space="preserve"> </w:t>
      </w:r>
      <w:r w:rsidR="00BC4E9E">
        <w:t>data.</w:t>
      </w:r>
    </w:p>
    <w:p w14:paraId="34C8E421" w14:textId="19E48D9F" w:rsidR="002A1671" w:rsidRPr="002A1671" w:rsidRDefault="002A1671" w:rsidP="002A1671">
      <w:r w:rsidRPr="00387243">
        <w:rPr>
          <w:noProof/>
        </w:rPr>
        <w:drawing>
          <wp:inline distT="0" distB="0" distL="0" distR="0" wp14:anchorId="7019D91C" wp14:editId="4EFFF91A">
            <wp:extent cx="5756910" cy="2085975"/>
            <wp:effectExtent l="0" t="0" r="0" b="9525"/>
            <wp:docPr id="15565371" name="Picture 1" descr="A blue and whi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371" name="Picture 1" descr="A blue and white machine&#10;&#10;Description automatically generated"/>
                    <pic:cNvPicPr/>
                  </pic:nvPicPr>
                  <pic:blipFill>
                    <a:blip r:embed="rId9"/>
                    <a:stretch>
                      <a:fillRect/>
                    </a:stretch>
                  </pic:blipFill>
                  <pic:spPr>
                    <a:xfrm>
                      <a:off x="0" y="0"/>
                      <a:ext cx="5756910" cy="2085975"/>
                    </a:xfrm>
                    <a:prstGeom prst="rect">
                      <a:avLst/>
                    </a:prstGeom>
                  </pic:spPr>
                </pic:pic>
              </a:graphicData>
            </a:graphic>
          </wp:inline>
        </w:drawing>
      </w:r>
    </w:p>
    <w:p w14:paraId="67DB3BA7" w14:textId="3C6FD4F8" w:rsidR="00B923A1" w:rsidRPr="002A1671" w:rsidRDefault="000071E4" w:rsidP="000071E4">
      <w:r w:rsidRPr="008F5F52">
        <w:t>[figure adapted from Navarro, P. et al. A multicenter study benc</w:t>
      </w:r>
      <w:r>
        <w:t>hmarks software tools for label-</w:t>
      </w:r>
      <w:r w:rsidRPr="008F5F52">
        <w:t xml:space="preserve">free proteome quantification. </w:t>
      </w:r>
      <w:r w:rsidRPr="000071E4">
        <w:rPr>
          <w:i/>
        </w:rPr>
        <w:t>Nature Biotech</w:t>
      </w:r>
      <w:r w:rsidRPr="008F5F52">
        <w:t xml:space="preserve"> 34, 1130–1136 (2016)</w:t>
      </w:r>
      <w:r>
        <w:t xml:space="preserve"> and </w:t>
      </w:r>
      <w:r w:rsidRPr="000B0101">
        <w:t xml:space="preserve">Bruderer, et al. Extending the Limits of Quantitative Proteome Profiling with Data-Independent Acquisition and Application to Acetaminophen-Treated Three-Dimensional Liver Microtissues.” </w:t>
      </w:r>
      <w:r w:rsidRPr="000071E4">
        <w:rPr>
          <w:i/>
        </w:rPr>
        <w:t>Molecular &amp; Cellular Proteomics</w:t>
      </w:r>
      <w:r w:rsidRPr="000B0101">
        <w:t xml:space="preserve"> 14, </w:t>
      </w:r>
      <w:r>
        <w:t>(</w:t>
      </w:r>
      <w:r w:rsidRPr="000B0101">
        <w:t>2015</w:t>
      </w:r>
      <w:r>
        <w:t>)</w:t>
      </w:r>
      <w:r w:rsidRPr="008F5F52">
        <w:t>]</w:t>
      </w:r>
    </w:p>
    <w:p w14:paraId="320FCB50" w14:textId="77777777" w:rsidR="005467BD" w:rsidRPr="008851FB" w:rsidRDefault="005467BD">
      <w:pPr>
        <w:pStyle w:val="Heading1"/>
      </w:pPr>
      <w:r w:rsidRPr="008851FB">
        <w:t>Getting Started</w:t>
      </w:r>
    </w:p>
    <w:p w14:paraId="22F77EE7" w14:textId="77777777" w:rsidR="005467BD" w:rsidRDefault="005467BD" w:rsidP="005467BD">
      <w:r>
        <w:t>To start this tutorial, download the following ZIP file:</w:t>
      </w:r>
    </w:p>
    <w:p w14:paraId="587025D1" w14:textId="746E3FBA" w:rsidR="00D77024" w:rsidRDefault="00D20D5E" w:rsidP="005467BD">
      <w:hyperlink r:id="rId10" w:history="1">
        <w:r w:rsidR="00D77024" w:rsidRPr="00580B7F">
          <w:rPr>
            <w:rStyle w:val="Hyperlink"/>
          </w:rPr>
          <w:t>https://skyline.ms/tutorials/DIA-QE.zip</w:t>
        </w:r>
      </w:hyperlink>
    </w:p>
    <w:p w14:paraId="2FCCCDD0" w14:textId="77777777" w:rsidR="005467BD" w:rsidRDefault="005467BD" w:rsidP="005467BD">
      <w:r>
        <w:t>Extract the files in it to a folder on your computer, like:</w:t>
      </w:r>
    </w:p>
    <w:p w14:paraId="5F0072DC" w14:textId="77777777" w:rsidR="005467BD" w:rsidRDefault="005467BD" w:rsidP="005467BD">
      <w:r>
        <w:t>C:\Users\brendanx\Documents</w:t>
      </w:r>
    </w:p>
    <w:p w14:paraId="2F435B02" w14:textId="77777777" w:rsidR="005467BD" w:rsidRDefault="005467BD" w:rsidP="005467BD">
      <w:r>
        <w:t>This will create a new folder:</w:t>
      </w:r>
    </w:p>
    <w:p w14:paraId="46072395" w14:textId="43DC13E2" w:rsidR="005467BD" w:rsidRDefault="005467BD" w:rsidP="005467BD">
      <w:r>
        <w:lastRenderedPageBreak/>
        <w:t>C:\Users\brendanx\Documents\</w:t>
      </w:r>
      <w:r w:rsidR="003E7BBD">
        <w:t>DIA</w:t>
      </w:r>
      <w:r w:rsidR="00084FD0">
        <w:t>-</w:t>
      </w:r>
      <w:r w:rsidR="00D77024">
        <w:t>QE</w:t>
      </w:r>
    </w:p>
    <w:p w14:paraId="7F562933" w14:textId="77777777" w:rsidR="005467BD" w:rsidRDefault="005467BD" w:rsidP="005467BD">
      <w:pPr>
        <w:spacing w:after="120"/>
      </w:pPr>
      <w:r>
        <w:t xml:space="preserve">If you have been using Skyline prior to starting this tutorial, it’s a good idea to revert Skyline to its default settings. To do so: </w:t>
      </w:r>
    </w:p>
    <w:p w14:paraId="2777963F" w14:textId="77777777" w:rsidR="005467BD" w:rsidRDefault="005467BD" w:rsidP="000D48D3">
      <w:pPr>
        <w:pStyle w:val="ListParagraph"/>
        <w:numPr>
          <w:ilvl w:val="0"/>
          <w:numId w:val="14"/>
        </w:numPr>
      </w:pPr>
      <w:r>
        <w:t>Start Skyline.</w:t>
      </w:r>
    </w:p>
    <w:p w14:paraId="31CBA729" w14:textId="63EA09AB" w:rsidR="005467BD" w:rsidRDefault="00D34083" w:rsidP="000D48D3">
      <w:pPr>
        <w:pStyle w:val="ListParagraph"/>
        <w:numPr>
          <w:ilvl w:val="0"/>
          <w:numId w:val="14"/>
        </w:numPr>
      </w:pPr>
      <w:r>
        <w:t>O</w:t>
      </w:r>
      <w:r w:rsidR="005467BD">
        <w:t xml:space="preserve">n the </w:t>
      </w:r>
      <w:r w:rsidR="005467BD">
        <w:rPr>
          <w:b/>
          <w:bCs/>
        </w:rPr>
        <w:t xml:space="preserve">Start Page, </w:t>
      </w:r>
      <w:r w:rsidR="005467BD">
        <w:t xml:space="preserve">click </w:t>
      </w:r>
      <w:r w:rsidR="005467BD" w:rsidRPr="00004E91">
        <w:rPr>
          <w:b/>
          <w:bCs/>
        </w:rPr>
        <w:t>Blank Document</w:t>
      </w:r>
      <w:r w:rsidR="005467BD">
        <w:rPr>
          <w:b/>
          <w:bCs/>
        </w:rPr>
        <w:t xml:space="preserve"> </w:t>
      </w:r>
      <w:r w:rsidR="005467BD">
        <w:t xml:space="preserve">which looks like this: </w:t>
      </w:r>
    </w:p>
    <w:p w14:paraId="6CD8932D" w14:textId="3F9DB8AC" w:rsidR="005467BD" w:rsidRDefault="007866B7" w:rsidP="005467BD">
      <w:pPr>
        <w:spacing w:after="120"/>
      </w:pPr>
      <w:r>
        <w:rPr>
          <w:noProof/>
        </w:rPr>
        <w:drawing>
          <wp:inline distT="0" distB="0" distL="0" distR="0" wp14:anchorId="20C272DB" wp14:editId="5EBD0343">
            <wp:extent cx="1790700" cy="179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0700" cy="1790700"/>
                    </a:xfrm>
                    <a:prstGeom prst="rect">
                      <a:avLst/>
                    </a:prstGeom>
                  </pic:spPr>
                </pic:pic>
              </a:graphicData>
            </a:graphic>
          </wp:inline>
        </w:drawing>
      </w:r>
    </w:p>
    <w:p w14:paraId="4B9329E5" w14:textId="2481C674" w:rsidR="005467BD" w:rsidRPr="004D70A3" w:rsidRDefault="00D34083" w:rsidP="000D48D3">
      <w:pPr>
        <w:pStyle w:val="ListParagraph"/>
        <w:numPr>
          <w:ilvl w:val="0"/>
          <w:numId w:val="13"/>
        </w:numPr>
        <w:spacing w:after="120" w:line="259" w:lineRule="auto"/>
      </w:pPr>
      <w:r>
        <w:rPr>
          <w:bCs/>
        </w:rPr>
        <w:t xml:space="preserve">On </w:t>
      </w:r>
      <w:r w:rsidR="005467BD">
        <w:rPr>
          <w:bCs/>
        </w:rPr>
        <w:t xml:space="preserve">the </w:t>
      </w:r>
      <w:r w:rsidR="005467BD" w:rsidRPr="00F544F8">
        <w:rPr>
          <w:b/>
        </w:rPr>
        <w:t>Settings</w:t>
      </w:r>
      <w:r w:rsidR="005467BD">
        <w:rPr>
          <w:bCs/>
        </w:rPr>
        <w:t xml:space="preserve"> menu, click </w:t>
      </w:r>
      <w:r w:rsidR="005467BD">
        <w:rPr>
          <w:b/>
        </w:rPr>
        <w:t xml:space="preserve">Default. </w:t>
      </w:r>
    </w:p>
    <w:p w14:paraId="67BB1C77" w14:textId="780B6C05" w:rsidR="005467BD" w:rsidRPr="004D70A3" w:rsidRDefault="005467BD" w:rsidP="000D48D3">
      <w:pPr>
        <w:pStyle w:val="ListParagraph"/>
        <w:numPr>
          <w:ilvl w:val="0"/>
          <w:numId w:val="13"/>
        </w:numPr>
        <w:spacing w:after="120" w:line="259" w:lineRule="auto"/>
      </w:pPr>
      <w:r>
        <w:t xml:space="preserve">Click </w:t>
      </w:r>
      <w:r w:rsidRPr="004D70A3">
        <w:rPr>
          <w:b/>
          <w:bCs/>
        </w:rPr>
        <w:t xml:space="preserve">No </w:t>
      </w:r>
      <w:r>
        <w:t xml:space="preserve">on the form </w:t>
      </w:r>
      <w:r w:rsidR="00D34083">
        <w:t xml:space="preserve">asking </w:t>
      </w:r>
      <w:r>
        <w:t xml:space="preserve">to save </w:t>
      </w:r>
      <w:r w:rsidR="00D34083">
        <w:t xml:space="preserve">the </w:t>
      </w:r>
      <w:r>
        <w:t>current settings</w:t>
      </w:r>
      <w:r w:rsidR="00D34083">
        <w:t>.</w:t>
      </w:r>
    </w:p>
    <w:p w14:paraId="103FFF1D" w14:textId="21A7281C" w:rsidR="005467BD" w:rsidRDefault="005467BD" w:rsidP="005467BD">
      <w:pPr>
        <w:spacing w:after="120"/>
      </w:pPr>
      <w:r>
        <w:t xml:space="preserve">The settings in </w:t>
      </w:r>
      <w:r w:rsidR="00D34083">
        <w:t xml:space="preserve">your current </w:t>
      </w:r>
      <w:r>
        <w:t xml:space="preserve">instance of Skyline have now been reset to the default. </w:t>
      </w:r>
    </w:p>
    <w:p w14:paraId="3B6ECD6B" w14:textId="24BA7717" w:rsidR="005467BD" w:rsidRDefault="005467BD" w:rsidP="005467BD">
      <w:pPr>
        <w:spacing w:after="120"/>
      </w:pPr>
      <w:r>
        <w:t xml:space="preserve">Since this tutorial covers a proteomics topic, ensure that the user interface is set to the “Proteomics interface” </w:t>
      </w:r>
    </w:p>
    <w:p w14:paraId="24CB447D" w14:textId="22AA506F" w:rsidR="005467BD" w:rsidRPr="000622F5" w:rsidRDefault="005467BD" w:rsidP="000D48D3">
      <w:pPr>
        <w:pStyle w:val="ListParagraph"/>
        <w:numPr>
          <w:ilvl w:val="0"/>
          <w:numId w:val="15"/>
        </w:numPr>
        <w:spacing w:after="120" w:line="259" w:lineRule="auto"/>
      </w:pPr>
      <w:r>
        <w:t xml:space="preserve">Click the user interface </w:t>
      </w:r>
      <w:r w:rsidR="00D34083">
        <w:t xml:space="preserve">button </w:t>
      </w:r>
      <w:r>
        <w:t xml:space="preserve">in the upper right hand corner </w:t>
      </w:r>
      <w:r w:rsidR="00D34083">
        <w:t>on the Skyline toolbar</w:t>
      </w:r>
      <w:r>
        <w:t xml:space="preserve"> and select </w:t>
      </w:r>
      <w:r>
        <w:rPr>
          <w:b/>
          <w:bCs/>
        </w:rPr>
        <w:t xml:space="preserve">Proteomics Interface </w:t>
      </w:r>
      <w:r>
        <w:t xml:space="preserve">which looks like this: </w:t>
      </w:r>
    </w:p>
    <w:p w14:paraId="250F25E3" w14:textId="77777777" w:rsidR="005467BD" w:rsidRDefault="005467BD" w:rsidP="005467BD">
      <w:pPr>
        <w:spacing w:after="120"/>
      </w:pPr>
      <w:r>
        <w:rPr>
          <w:noProof/>
        </w:rPr>
        <w:drawing>
          <wp:inline distT="0" distB="0" distL="0" distR="0" wp14:anchorId="17BAC5C9" wp14:editId="73426969">
            <wp:extent cx="1724025" cy="12096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4025" cy="1209675"/>
                    </a:xfrm>
                    <a:prstGeom prst="rect">
                      <a:avLst/>
                    </a:prstGeom>
                  </pic:spPr>
                </pic:pic>
              </a:graphicData>
            </a:graphic>
          </wp:inline>
        </w:drawing>
      </w:r>
    </w:p>
    <w:p w14:paraId="512D2AF7" w14:textId="7384BC45" w:rsidR="005467BD" w:rsidRDefault="005467BD" w:rsidP="005467BD">
      <w:pPr>
        <w:spacing w:after="120"/>
      </w:pPr>
      <w:r>
        <w:t xml:space="preserve">Skyline is operating in Proteomics mode which is displayed by the protein icon </w:t>
      </w:r>
      <w:r>
        <w:rPr>
          <w:noProof/>
        </w:rPr>
        <w:drawing>
          <wp:inline distT="0" distB="0" distL="0" distR="0" wp14:anchorId="55D2E697" wp14:editId="16E51C07">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4800" cy="238125"/>
                    </a:xfrm>
                    <a:prstGeom prst="rect">
                      <a:avLst/>
                    </a:prstGeom>
                  </pic:spPr>
                </pic:pic>
              </a:graphicData>
            </a:graphic>
          </wp:inline>
        </w:drawing>
      </w:r>
      <w:r>
        <w:t xml:space="preserve"> in the upper right-hand corner of Skyline.</w:t>
      </w:r>
    </w:p>
    <w:p w14:paraId="61F0918C" w14:textId="798F9DB6" w:rsidR="00D34083" w:rsidRDefault="00D34083" w:rsidP="005467BD">
      <w:pPr>
        <w:spacing w:after="120"/>
      </w:pPr>
      <w:r>
        <w:t>For DIA analysis, you will want to force Skyline to integrate peak areas for all extracted quantitative transitions</w:t>
      </w:r>
      <w:r w:rsidR="008A3939">
        <w:t>. To do that</w:t>
      </w:r>
      <w:r>
        <w:t>:</w:t>
      </w:r>
    </w:p>
    <w:p w14:paraId="385DEC97" w14:textId="0E9610DE" w:rsidR="005467BD" w:rsidRDefault="00D34083" w:rsidP="000D48D3">
      <w:pPr>
        <w:pStyle w:val="ListParagraph"/>
        <w:numPr>
          <w:ilvl w:val="0"/>
          <w:numId w:val="15"/>
        </w:numPr>
        <w:spacing w:after="120"/>
      </w:pPr>
      <w:r>
        <w:t>On the</w:t>
      </w:r>
      <w:r w:rsidR="008A3939">
        <w:t xml:space="preserve"> </w:t>
      </w:r>
      <w:r w:rsidR="008A3939" w:rsidRPr="00B9238F">
        <w:rPr>
          <w:b/>
        </w:rPr>
        <w:t>Settings</w:t>
      </w:r>
      <w:r w:rsidR="008A3939">
        <w:t xml:space="preserve"> </w:t>
      </w:r>
      <w:r>
        <w:t>menu, click</w:t>
      </w:r>
      <w:r w:rsidR="008A3939">
        <w:t xml:space="preserve"> </w:t>
      </w:r>
      <w:r w:rsidR="008A3939" w:rsidRPr="00B9238F">
        <w:rPr>
          <w:b/>
        </w:rPr>
        <w:t>Integrate all.</w:t>
      </w:r>
    </w:p>
    <w:p w14:paraId="4F36EA98" w14:textId="2E11CC19" w:rsidR="008F5F52" w:rsidRPr="008F5F52" w:rsidRDefault="0032331B" w:rsidP="007B3D40">
      <w:pPr>
        <w:pStyle w:val="Heading1"/>
      </w:pPr>
      <w:r>
        <w:t>Using the Import Peptide Search wizard</w:t>
      </w:r>
    </w:p>
    <w:p w14:paraId="229677D0" w14:textId="773CB9A5" w:rsidR="006216D6" w:rsidRDefault="00403136" w:rsidP="007B3D40">
      <w:r>
        <w:t>If you kno</w:t>
      </w:r>
      <w:r w:rsidR="0032331B">
        <w:t>w where to look, you could perform all of the following steps through various menu options on Skyline. To simplify the normal workflow for DIA, you will instead use</w:t>
      </w:r>
      <w:r w:rsidR="006216D6">
        <w:t xml:space="preserve"> a “wizard” which will step you through the critical choices required for Skyline to run the analysis.</w:t>
      </w:r>
      <w:r w:rsidR="0032331B">
        <w:t xml:space="preserve"> </w:t>
      </w:r>
      <w:r w:rsidR="006216D6">
        <w:t>You will s</w:t>
      </w:r>
      <w:r w:rsidR="0032331B">
        <w:t xml:space="preserve">tart with building a spectral library from DDA peptide spectrum match results, </w:t>
      </w:r>
      <w:r w:rsidR="006216D6">
        <w:t xml:space="preserve">followed by </w:t>
      </w:r>
      <w:r w:rsidR="0032331B">
        <w:t xml:space="preserve">specifying a set of </w:t>
      </w:r>
      <w:r w:rsidR="0032331B">
        <w:lastRenderedPageBreak/>
        <w:t>DIA runs to extract chromatograms from</w:t>
      </w:r>
      <w:r w:rsidR="006216D6">
        <w:t>,</w:t>
      </w:r>
      <w:r w:rsidR="0032331B">
        <w:t xml:space="preserve"> and then specifying various settings</w:t>
      </w:r>
      <w:r w:rsidR="006216D6">
        <w:t>,</w:t>
      </w:r>
      <w:r w:rsidR="0032331B">
        <w:t xml:space="preserve"> and</w:t>
      </w:r>
      <w:r w:rsidR="006216D6">
        <w:t xml:space="preserve"> finally the targets themselves, which you are interested in querying.</w:t>
      </w:r>
    </w:p>
    <w:p w14:paraId="6632AB20" w14:textId="6F13CEAE" w:rsidR="00F862F9" w:rsidRDefault="00F862F9" w:rsidP="007B3D40">
      <w:r>
        <w:t>You</w:t>
      </w:r>
      <w:r w:rsidRPr="00EA7643">
        <w:t xml:space="preserve"> will </w:t>
      </w:r>
      <w:r>
        <w:t>build the library from</w:t>
      </w:r>
      <w:r w:rsidRPr="00EA7643">
        <w:t xml:space="preserve"> </w:t>
      </w:r>
      <w:r>
        <w:t xml:space="preserve">the </w:t>
      </w:r>
      <w:r w:rsidRPr="00EA7643">
        <w:t xml:space="preserve">analysis of one </w:t>
      </w:r>
      <w:r>
        <w:t>DDA run</w:t>
      </w:r>
      <w:r w:rsidRPr="00EA7643">
        <w:t xml:space="preserve"> each of the A and B samples. The DDA search has already been performed by us using the Comet search engine and post processed using PeptideProphet – see this link for more DDA search engines supported by Skyline </w:t>
      </w:r>
      <w:hyperlink r:id="rId14" w:history="1">
        <w:r w:rsidRPr="00EA7643">
          <w:rPr>
            <w:color w:val="0070C0"/>
            <w:u w:val="single"/>
          </w:rPr>
          <w:t>https://skyline.ms/wiki/home/software/Skyline/page.view?name=building_spectral_libraries</w:t>
        </w:r>
      </w:hyperlink>
      <w:r>
        <w:t>. You will</w:t>
      </w:r>
      <w:r w:rsidRPr="00EA7643">
        <w:t xml:space="preserve"> start from the interact.pep.xml file which is the output of PeptideProphet and contains the database search results from both DDA files.</w:t>
      </w:r>
    </w:p>
    <w:p w14:paraId="12D1F31E" w14:textId="6FAAE1CE" w:rsidR="008F5F52" w:rsidRPr="008F5F52" w:rsidRDefault="006216D6" w:rsidP="007B3D40">
      <w:r>
        <w:t>To get started do the following:</w:t>
      </w:r>
      <w:r w:rsidR="008A3939">
        <w:t xml:space="preserve"> </w:t>
      </w:r>
    </w:p>
    <w:p w14:paraId="3F49D20F" w14:textId="29F7870B" w:rsidR="006216D6" w:rsidRDefault="006216D6" w:rsidP="000D48D3">
      <w:pPr>
        <w:pStyle w:val="ListParagraph"/>
        <w:numPr>
          <w:ilvl w:val="0"/>
          <w:numId w:val="1"/>
        </w:numPr>
      </w:pPr>
      <w:r>
        <w:t xml:space="preserve">On the </w:t>
      </w:r>
      <w:r>
        <w:rPr>
          <w:b/>
        </w:rPr>
        <w:t>File</w:t>
      </w:r>
      <w:r>
        <w:t xml:space="preserve"> menu, choose </w:t>
      </w:r>
      <w:r>
        <w:rPr>
          <w:b/>
        </w:rPr>
        <w:t>Import</w:t>
      </w:r>
      <w:r>
        <w:t xml:space="preserve">, and click </w:t>
      </w:r>
      <w:r>
        <w:rPr>
          <w:b/>
        </w:rPr>
        <w:t>Peptide Search</w:t>
      </w:r>
      <w:r>
        <w:t>.</w:t>
      </w:r>
    </w:p>
    <w:p w14:paraId="18048345" w14:textId="686B8246" w:rsidR="006216D6" w:rsidRDefault="006216D6" w:rsidP="00B9238F">
      <w:r>
        <w:t>Skyline tells you that you need to save the current document so that it will know where you want to perform the analysis on your computer disk drive.</w:t>
      </w:r>
    </w:p>
    <w:p w14:paraId="463488A8" w14:textId="22D78600" w:rsidR="006216D6" w:rsidRDefault="006216D6" w:rsidP="000D48D3">
      <w:pPr>
        <w:pStyle w:val="ListParagraph"/>
        <w:numPr>
          <w:ilvl w:val="0"/>
          <w:numId w:val="1"/>
        </w:numPr>
      </w:pPr>
      <w:r>
        <w:t xml:space="preserve">Click the </w:t>
      </w:r>
      <w:r>
        <w:rPr>
          <w:b/>
        </w:rPr>
        <w:t>OK</w:t>
      </w:r>
      <w:r>
        <w:t xml:space="preserve"> button.</w:t>
      </w:r>
    </w:p>
    <w:p w14:paraId="413C8524" w14:textId="3EDEF804" w:rsidR="006216D6" w:rsidRDefault="00CC4926" w:rsidP="000D48D3">
      <w:pPr>
        <w:pStyle w:val="ListParagraph"/>
        <w:numPr>
          <w:ilvl w:val="0"/>
          <w:numId w:val="1"/>
        </w:numPr>
      </w:pPr>
      <w:r>
        <w:t>Navigate to the DIA-</w:t>
      </w:r>
      <w:r w:rsidR="00616703">
        <w:t>QE</w:t>
      </w:r>
      <w:r>
        <w:t xml:space="preserve"> folder created earlier.</w:t>
      </w:r>
    </w:p>
    <w:p w14:paraId="548135F2" w14:textId="6DCB89B8" w:rsidR="00CC4926" w:rsidRDefault="00CC4926" w:rsidP="000D48D3">
      <w:pPr>
        <w:pStyle w:val="ListParagraph"/>
        <w:numPr>
          <w:ilvl w:val="0"/>
          <w:numId w:val="1"/>
        </w:numPr>
      </w:pPr>
      <w:r>
        <w:t xml:space="preserve">In the </w:t>
      </w:r>
      <w:r>
        <w:rPr>
          <w:b/>
        </w:rPr>
        <w:t xml:space="preserve">File name </w:t>
      </w:r>
      <w:r>
        <w:t>field, type “DIA-</w:t>
      </w:r>
      <w:r w:rsidR="00616703">
        <w:t>QE</w:t>
      </w:r>
      <w:r>
        <w:t>-tutorial”.</w:t>
      </w:r>
    </w:p>
    <w:p w14:paraId="71779F2C" w14:textId="074453E4" w:rsidR="00CC4926" w:rsidRDefault="00CC4926" w:rsidP="000D48D3">
      <w:pPr>
        <w:pStyle w:val="ListParagraph"/>
        <w:numPr>
          <w:ilvl w:val="0"/>
          <w:numId w:val="1"/>
        </w:numPr>
      </w:pPr>
      <w:r>
        <w:t xml:space="preserve">Click the </w:t>
      </w:r>
      <w:r>
        <w:rPr>
          <w:b/>
        </w:rPr>
        <w:t>Save</w:t>
      </w:r>
      <w:r>
        <w:t xml:space="preserve"> button.</w:t>
      </w:r>
    </w:p>
    <w:p w14:paraId="635309F3" w14:textId="63C82652" w:rsidR="00CC4926" w:rsidRDefault="00CC4926" w:rsidP="00CA4E40">
      <w:pPr>
        <w:keepNext/>
      </w:pPr>
      <w:r>
        <w:t xml:space="preserve">The </w:t>
      </w:r>
      <w:r>
        <w:rPr>
          <w:b/>
        </w:rPr>
        <w:t>Import Peptide Search</w:t>
      </w:r>
      <w:r>
        <w:t xml:space="preserve"> wizard should appear looking like this:</w:t>
      </w:r>
    </w:p>
    <w:p w14:paraId="1072F860" w14:textId="78244502" w:rsidR="00CC4926" w:rsidRDefault="00CA4E40" w:rsidP="00B9238F">
      <w:r>
        <w:rPr>
          <w:noProof/>
        </w:rPr>
        <w:drawing>
          <wp:inline distT="0" distB="0" distL="0" distR="0" wp14:anchorId="22786174" wp14:editId="7F3F5F33">
            <wp:extent cx="3848100" cy="55149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3848100" cy="5514975"/>
                    </a:xfrm>
                    <a:prstGeom prst="rect">
                      <a:avLst/>
                    </a:prstGeom>
                  </pic:spPr>
                </pic:pic>
              </a:graphicData>
            </a:graphic>
          </wp:inline>
        </w:drawing>
      </w:r>
    </w:p>
    <w:p w14:paraId="04EDE255" w14:textId="351081D0" w:rsidR="00FE0988" w:rsidRDefault="00FE0988" w:rsidP="00B9238F">
      <w:r>
        <w:t>Note: 0.95 is the threshold applied to the PeptideProphet probability computed for every peptide spectrum match in the DDA database search – in this particular data set this corresponds to a PSM false discovery rate of 0.2% but this will differ among data sets so a score threshold to achieve the FDR you want to use should be entered here.</w:t>
      </w:r>
    </w:p>
    <w:p w14:paraId="5550E579" w14:textId="254EA4CD" w:rsidR="00FE0988" w:rsidRDefault="00FE0988" w:rsidP="000D48D3">
      <w:pPr>
        <w:pStyle w:val="ListParagraph"/>
        <w:numPr>
          <w:ilvl w:val="0"/>
          <w:numId w:val="17"/>
        </w:numPr>
      </w:pPr>
      <w:r>
        <w:t xml:space="preserve">Click the </w:t>
      </w:r>
      <w:r>
        <w:rPr>
          <w:b/>
        </w:rPr>
        <w:t>Add Files</w:t>
      </w:r>
      <w:r>
        <w:t xml:space="preserve"> button.</w:t>
      </w:r>
    </w:p>
    <w:p w14:paraId="2290BA7A" w14:textId="2F0D309F" w:rsidR="00FE0988" w:rsidRDefault="00FE0988" w:rsidP="000D48D3">
      <w:pPr>
        <w:pStyle w:val="ListParagraph"/>
        <w:numPr>
          <w:ilvl w:val="0"/>
          <w:numId w:val="17"/>
        </w:numPr>
      </w:pPr>
      <w:r>
        <w:t>Navigate to the DIA-</w:t>
      </w:r>
      <w:r w:rsidR="00616703">
        <w:t>QE</w:t>
      </w:r>
      <w:r>
        <w:t xml:space="preserve"> folder created earlier and into its DDA_search subfolder.</w:t>
      </w:r>
    </w:p>
    <w:p w14:paraId="306E3E49" w14:textId="4C013CBE" w:rsidR="00FE0988" w:rsidRDefault="00FE0988" w:rsidP="000D48D3">
      <w:pPr>
        <w:pStyle w:val="ListParagraph"/>
        <w:numPr>
          <w:ilvl w:val="0"/>
          <w:numId w:val="17"/>
        </w:numPr>
      </w:pPr>
      <w:r>
        <w:t>Double-click on the “interact.pep.xml” file.</w:t>
      </w:r>
    </w:p>
    <w:p w14:paraId="52095B52" w14:textId="02D22896" w:rsidR="00FE0988" w:rsidRDefault="00FE0988" w:rsidP="000D48D3">
      <w:pPr>
        <w:pStyle w:val="ListParagraph"/>
        <w:numPr>
          <w:ilvl w:val="0"/>
          <w:numId w:val="17"/>
        </w:numPr>
      </w:pPr>
      <w:r>
        <w:t xml:space="preserve">In the </w:t>
      </w:r>
      <w:r>
        <w:rPr>
          <w:b/>
        </w:rPr>
        <w:t>iRT standard peptides</w:t>
      </w:r>
      <w:r>
        <w:t xml:space="preserve"> dropdown list, click “Biognosys-11 (iRT-C18)”.</w:t>
      </w:r>
    </w:p>
    <w:p w14:paraId="24CA6003" w14:textId="7DE54A3F" w:rsidR="00FE0988" w:rsidRDefault="00FE0988" w:rsidP="000D48D3">
      <w:pPr>
        <w:pStyle w:val="ListParagraph"/>
        <w:numPr>
          <w:ilvl w:val="0"/>
          <w:numId w:val="17"/>
        </w:numPr>
      </w:pPr>
      <w:r>
        <w:t xml:space="preserve">In the </w:t>
      </w:r>
      <w:r>
        <w:rPr>
          <w:b/>
        </w:rPr>
        <w:t>Workflow</w:t>
      </w:r>
      <w:r>
        <w:t xml:space="preserve"> box, click the </w:t>
      </w:r>
      <w:r>
        <w:rPr>
          <w:b/>
        </w:rPr>
        <w:t>DIA</w:t>
      </w:r>
      <w:r>
        <w:t xml:space="preserve"> option.</w:t>
      </w:r>
    </w:p>
    <w:p w14:paraId="151FBEBE" w14:textId="0D177308" w:rsidR="00FE0988" w:rsidRDefault="00FE0988" w:rsidP="00CA4E40">
      <w:pPr>
        <w:keepNext/>
      </w:pPr>
      <w:r>
        <w:t xml:space="preserve">The </w:t>
      </w:r>
      <w:r>
        <w:rPr>
          <w:b/>
        </w:rPr>
        <w:t>Spectral Library</w:t>
      </w:r>
      <w:r>
        <w:t xml:space="preserve"> page of the wizard should now look like this:</w:t>
      </w:r>
    </w:p>
    <w:p w14:paraId="57A4A2AB" w14:textId="7C3E9F66" w:rsidR="00FE0988" w:rsidRDefault="00CA4E40" w:rsidP="00B9238F">
      <w:r>
        <w:rPr>
          <w:noProof/>
        </w:rPr>
        <w:drawing>
          <wp:inline distT="0" distB="0" distL="0" distR="0" wp14:anchorId="0976115B" wp14:editId="118488EF">
            <wp:extent cx="3848100" cy="5514975"/>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stretch>
                      <a:fillRect/>
                    </a:stretch>
                  </pic:blipFill>
                  <pic:spPr>
                    <a:xfrm>
                      <a:off x="0" y="0"/>
                      <a:ext cx="3848100" cy="5514975"/>
                    </a:xfrm>
                    <a:prstGeom prst="rect">
                      <a:avLst/>
                    </a:prstGeom>
                  </pic:spPr>
                </pic:pic>
              </a:graphicData>
            </a:graphic>
          </wp:inline>
        </w:drawing>
      </w:r>
    </w:p>
    <w:p w14:paraId="55FC2C59" w14:textId="2A0BA95F" w:rsidR="00FE0988" w:rsidRDefault="00FE0988" w:rsidP="000D48D3">
      <w:pPr>
        <w:pStyle w:val="ListParagraph"/>
        <w:numPr>
          <w:ilvl w:val="0"/>
          <w:numId w:val="18"/>
        </w:numPr>
      </w:pPr>
      <w:r>
        <w:t xml:space="preserve">Click the </w:t>
      </w:r>
      <w:r>
        <w:rPr>
          <w:b/>
        </w:rPr>
        <w:t>Next</w:t>
      </w:r>
      <w:r>
        <w:t xml:space="preserve"> button.</w:t>
      </w:r>
    </w:p>
    <w:p w14:paraId="1C6D79A1" w14:textId="54E2B04E" w:rsidR="00FE0988" w:rsidRDefault="00FE0988" w:rsidP="00B9238F">
      <w:r>
        <w:t xml:space="preserve">Skyline should begin building </w:t>
      </w:r>
      <w:r w:rsidR="00176E74">
        <w:t xml:space="preserve">the library, showing progress in a form titled </w:t>
      </w:r>
      <w:r w:rsidR="00176E74">
        <w:rPr>
          <w:b/>
        </w:rPr>
        <w:t>Build Peptide Search Library</w:t>
      </w:r>
      <w:r w:rsidR="00176E74">
        <w:t>. When the library build is complete will attempt to calibrate iRT values from the peptide search results based on the Biognosys iRT standards which were spiked into these samples. This should succeed and present a summary form like the one below:</w:t>
      </w:r>
    </w:p>
    <w:p w14:paraId="1792838B" w14:textId="3A6F7F8D" w:rsidR="00176E74" w:rsidRPr="00B9238F" w:rsidRDefault="00D215FF" w:rsidP="00B9238F">
      <w:r w:rsidRPr="00D215FF">
        <w:rPr>
          <w:noProof/>
        </w:rPr>
        <w:t xml:space="preserve"> </w:t>
      </w:r>
      <w:r w:rsidR="00906C43">
        <w:rPr>
          <w:noProof/>
        </w:rPr>
        <w:drawing>
          <wp:inline distT="0" distB="0" distL="0" distR="0" wp14:anchorId="627D1179" wp14:editId="73143335">
            <wp:extent cx="5581650" cy="2124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1B8035CA" w14:textId="0C7338D7" w:rsidR="00FE0988" w:rsidRDefault="00176E74" w:rsidP="000D48D3">
      <w:pPr>
        <w:pStyle w:val="ListParagraph"/>
        <w:numPr>
          <w:ilvl w:val="0"/>
          <w:numId w:val="18"/>
        </w:numPr>
      </w:pPr>
      <w:r>
        <w:t xml:space="preserve">Click the </w:t>
      </w:r>
      <w:r w:rsidRPr="00B9238F">
        <w:rPr>
          <w:b/>
          <w:bCs/>
        </w:rPr>
        <w:t>Success</w:t>
      </w:r>
      <w:r>
        <w:rPr>
          <w:bCs/>
        </w:rPr>
        <w:t xml:space="preserve"> link</w:t>
      </w:r>
      <w:r>
        <w:t xml:space="preserve"> (highlighted in blue) to see the linear regression.</w:t>
      </w:r>
    </w:p>
    <w:p w14:paraId="3B58562A" w14:textId="605B134A" w:rsidR="00176E74" w:rsidRDefault="00906C43" w:rsidP="00B9238F">
      <w:r>
        <w:rPr>
          <w:noProof/>
        </w:rPr>
        <w:drawing>
          <wp:inline distT="0" distB="0" distL="0" distR="0" wp14:anchorId="20FFE42A" wp14:editId="78EA82FC">
            <wp:extent cx="5756910" cy="4343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742E9543" w14:textId="7D4C77B4" w:rsidR="00176E74" w:rsidRDefault="00176E74" w:rsidP="000D48D3">
      <w:pPr>
        <w:pStyle w:val="ListParagraph"/>
        <w:numPr>
          <w:ilvl w:val="0"/>
          <w:numId w:val="18"/>
        </w:numPr>
      </w:pPr>
      <w:r>
        <w:t xml:space="preserve">Click the </w:t>
      </w:r>
      <w:r>
        <w:rPr>
          <w:b/>
        </w:rPr>
        <w:t>Close</w:t>
      </w:r>
      <w:r>
        <w:t xml:space="preserve"> button.</w:t>
      </w:r>
    </w:p>
    <w:p w14:paraId="45AF9DFB" w14:textId="55807B7D" w:rsidR="00176E74" w:rsidRDefault="00176E74" w:rsidP="000D48D3">
      <w:pPr>
        <w:pStyle w:val="ListParagraph"/>
        <w:numPr>
          <w:ilvl w:val="0"/>
          <w:numId w:val="18"/>
        </w:numPr>
      </w:pPr>
      <w:r>
        <w:t xml:space="preserve">Click the </w:t>
      </w:r>
      <w:r>
        <w:rPr>
          <w:b/>
        </w:rPr>
        <w:t>OK</w:t>
      </w:r>
      <w:r>
        <w:t xml:space="preserve"> button.</w:t>
      </w:r>
    </w:p>
    <w:p w14:paraId="100950D8" w14:textId="7CFE566C" w:rsidR="00176E74" w:rsidRDefault="00176E74" w:rsidP="00B9238F">
      <w:r>
        <w:t>Skyline will ask if you want to recalibrate the iRT standard values onto the regression line calculated and shown in the graph above.</w:t>
      </w:r>
    </w:p>
    <w:p w14:paraId="0761FF01" w14:textId="5BD65C39" w:rsidR="00176E74" w:rsidRPr="00B9238F" w:rsidRDefault="00176E74" w:rsidP="000D48D3">
      <w:pPr>
        <w:pStyle w:val="ListParagraph"/>
        <w:numPr>
          <w:ilvl w:val="0"/>
          <w:numId w:val="18"/>
        </w:numPr>
      </w:pPr>
      <w:r>
        <w:t xml:space="preserve">Click the </w:t>
      </w:r>
      <w:r w:rsidRPr="00176E74">
        <w:rPr>
          <w:b/>
        </w:rPr>
        <w:t>No</w:t>
      </w:r>
      <w:r>
        <w:t xml:space="preserve"> button</w:t>
      </w:r>
      <w:r w:rsidRPr="00B9238F">
        <w:t>.</w:t>
      </w:r>
    </w:p>
    <w:p w14:paraId="44467800" w14:textId="3F70335A" w:rsidR="00176E74" w:rsidRDefault="00176E74" w:rsidP="00B9238F">
      <w:r>
        <w:t>Skyline presents a long list of peptides with ambiguous matches. In other words, the only evidence for these peptides came from spectra which were matched to multiple peptides</w:t>
      </w:r>
      <w:r w:rsidR="000B15ED">
        <w:t>, making those spectra and matching peptides not ideal for subsequent targeted analysis.</w:t>
      </w:r>
    </w:p>
    <w:p w14:paraId="52D13878" w14:textId="30B2BEF4" w:rsidR="000B15ED" w:rsidRDefault="000B15ED" w:rsidP="000D48D3">
      <w:pPr>
        <w:pStyle w:val="ListParagraph"/>
        <w:numPr>
          <w:ilvl w:val="0"/>
          <w:numId w:val="18"/>
        </w:numPr>
      </w:pPr>
      <w:r>
        <w:t xml:space="preserve">Click the </w:t>
      </w:r>
      <w:r>
        <w:rPr>
          <w:b/>
        </w:rPr>
        <w:t>OK</w:t>
      </w:r>
      <w:r>
        <w:t xml:space="preserve"> button.</w:t>
      </w:r>
    </w:p>
    <w:p w14:paraId="25F12F5D" w14:textId="101B3632" w:rsidR="000B15ED" w:rsidRDefault="000B15ED" w:rsidP="00B9238F">
      <w:r>
        <w:t xml:space="preserve">You are presented the </w:t>
      </w:r>
      <w:r>
        <w:rPr>
          <w:b/>
        </w:rPr>
        <w:t>Extract Chromatograms</w:t>
      </w:r>
      <w:r>
        <w:t xml:space="preserve"> page which allows you to tell Skyline where to find the DIA data files it will use for chromatogram extraction, peak detection and peak area calculation.</w:t>
      </w:r>
    </w:p>
    <w:p w14:paraId="7EFAC78B" w14:textId="63B5C952" w:rsidR="000B15ED" w:rsidRDefault="000B15ED" w:rsidP="000D48D3">
      <w:pPr>
        <w:pStyle w:val="ListParagraph"/>
        <w:numPr>
          <w:ilvl w:val="0"/>
          <w:numId w:val="18"/>
        </w:numPr>
      </w:pPr>
      <w:r>
        <w:t xml:space="preserve">Click the </w:t>
      </w:r>
      <w:r>
        <w:rPr>
          <w:b/>
        </w:rPr>
        <w:t>Browse</w:t>
      </w:r>
      <w:r>
        <w:t xml:space="preserve"> button.</w:t>
      </w:r>
    </w:p>
    <w:p w14:paraId="421218DF" w14:textId="6565A055" w:rsidR="000B15ED" w:rsidRDefault="000B15ED" w:rsidP="000D48D3">
      <w:pPr>
        <w:pStyle w:val="ListParagraph"/>
        <w:numPr>
          <w:ilvl w:val="0"/>
          <w:numId w:val="18"/>
        </w:numPr>
      </w:pPr>
      <w:r>
        <w:t>In the DIA-</w:t>
      </w:r>
      <w:r w:rsidR="00616703">
        <w:t>QE</w:t>
      </w:r>
      <w:r>
        <w:t xml:space="preserve"> folder, double-click the DIA subfolder.</w:t>
      </w:r>
    </w:p>
    <w:p w14:paraId="0BC93457" w14:textId="2F40DD4F" w:rsidR="000B15ED" w:rsidRDefault="000B15ED" w:rsidP="000D48D3">
      <w:pPr>
        <w:pStyle w:val="ListParagraph"/>
        <w:numPr>
          <w:ilvl w:val="0"/>
          <w:numId w:val="18"/>
        </w:numPr>
      </w:pPr>
      <w:r>
        <w:t>Select all 6 files in this folder.</w:t>
      </w:r>
    </w:p>
    <w:p w14:paraId="7C1791CA" w14:textId="254328AF" w:rsidR="000B15ED" w:rsidRDefault="000B15ED" w:rsidP="00F97AF7">
      <w:pPr>
        <w:keepNext/>
      </w:pPr>
      <w:r>
        <w:t xml:space="preserve">The </w:t>
      </w:r>
      <w:r w:rsidR="00024CE0">
        <w:rPr>
          <w:b/>
        </w:rPr>
        <w:t>Browse for Results Files</w:t>
      </w:r>
      <w:r w:rsidR="00024CE0">
        <w:t xml:space="preserve"> should look like this:</w:t>
      </w:r>
    </w:p>
    <w:p w14:paraId="1C7C9306" w14:textId="742F57B7" w:rsidR="00024CE0" w:rsidRDefault="00D215FF" w:rsidP="00B9238F">
      <w:r>
        <w:rPr>
          <w:noProof/>
        </w:rPr>
        <w:drawing>
          <wp:inline distT="0" distB="0" distL="0" distR="0" wp14:anchorId="5744F074" wp14:editId="0AC97E6A">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019B31E3" w14:textId="2E21D14A" w:rsidR="00024CE0" w:rsidRDefault="00024CE0" w:rsidP="000D48D3">
      <w:pPr>
        <w:pStyle w:val="ListParagraph"/>
        <w:numPr>
          <w:ilvl w:val="0"/>
          <w:numId w:val="19"/>
        </w:numPr>
      </w:pPr>
      <w:r>
        <w:t xml:space="preserve">Click the </w:t>
      </w:r>
      <w:r>
        <w:rPr>
          <w:b/>
        </w:rPr>
        <w:t>Open</w:t>
      </w:r>
      <w:r>
        <w:t xml:space="preserve"> button.</w:t>
      </w:r>
    </w:p>
    <w:p w14:paraId="2038625A" w14:textId="3F012FF9" w:rsidR="00024CE0" w:rsidRDefault="00024CE0" w:rsidP="00F97AF7">
      <w:pPr>
        <w:keepNext/>
      </w:pPr>
      <w:r>
        <w:t xml:space="preserve">The </w:t>
      </w:r>
      <w:r>
        <w:rPr>
          <w:b/>
        </w:rPr>
        <w:t>Import Peptide Search</w:t>
      </w:r>
      <w:r>
        <w:t xml:space="preserve"> form should look like this:</w:t>
      </w:r>
    </w:p>
    <w:p w14:paraId="2B9A42D8" w14:textId="464F963F" w:rsidR="00024CE0" w:rsidRPr="00B9238F" w:rsidRDefault="00D215FF" w:rsidP="00B9238F">
      <w:r>
        <w:rPr>
          <w:noProof/>
        </w:rPr>
        <w:drawing>
          <wp:inline distT="0" distB="0" distL="0" distR="0" wp14:anchorId="7643CA5F" wp14:editId="21B79666">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4FF94BFE" w14:textId="6A89481B" w:rsidR="000B15ED" w:rsidRDefault="00024CE0" w:rsidP="000D48D3">
      <w:pPr>
        <w:pStyle w:val="ListParagraph"/>
        <w:numPr>
          <w:ilvl w:val="0"/>
          <w:numId w:val="19"/>
        </w:numPr>
      </w:pPr>
      <w:r>
        <w:t xml:space="preserve">Click the </w:t>
      </w:r>
      <w:r>
        <w:rPr>
          <w:b/>
        </w:rPr>
        <w:t>Next</w:t>
      </w:r>
      <w:r>
        <w:t xml:space="preserve"> button.</w:t>
      </w:r>
    </w:p>
    <w:p w14:paraId="7B2C38BB" w14:textId="284DC826" w:rsidR="00024CE0" w:rsidRDefault="00024CE0" w:rsidP="00B9238F">
      <w:r>
        <w:t>Skyline presents a form asking if you want to remove the common prefix “collinsb_l180316_00” which makes the replicate names shown in the Skyline interface shorter and generally easier to work with.</w:t>
      </w:r>
    </w:p>
    <w:p w14:paraId="6F3390FA" w14:textId="5B9BC8CA" w:rsidR="00024CE0" w:rsidRDefault="00024CE0" w:rsidP="000D48D3">
      <w:pPr>
        <w:pStyle w:val="ListParagraph"/>
        <w:numPr>
          <w:ilvl w:val="0"/>
          <w:numId w:val="19"/>
        </w:numPr>
      </w:pPr>
      <w:r>
        <w:t xml:space="preserve">Click the </w:t>
      </w:r>
      <w:r>
        <w:rPr>
          <w:b/>
        </w:rPr>
        <w:t>OK</w:t>
      </w:r>
      <w:r>
        <w:t xml:space="preserve"> button.</w:t>
      </w:r>
    </w:p>
    <w:p w14:paraId="71C9F64F" w14:textId="77777777" w:rsidR="00217C1A" w:rsidRDefault="00217C1A" w:rsidP="00217C1A">
      <w:r>
        <w:t xml:space="preserve">Skip the </w:t>
      </w:r>
      <w:r>
        <w:rPr>
          <w:b/>
          <w:bCs/>
        </w:rPr>
        <w:t>Add Modifications</w:t>
      </w:r>
      <w:r>
        <w:t xml:space="preserve"> page by doing the following:</w:t>
      </w:r>
    </w:p>
    <w:p w14:paraId="6BFB27A3" w14:textId="77777777" w:rsidR="00217C1A" w:rsidRPr="00B56E30" w:rsidRDefault="00217C1A" w:rsidP="00217C1A">
      <w:pPr>
        <w:pStyle w:val="ListParagraph"/>
        <w:numPr>
          <w:ilvl w:val="0"/>
          <w:numId w:val="19"/>
        </w:numPr>
      </w:pPr>
      <w:r>
        <w:t xml:space="preserve">Click the </w:t>
      </w:r>
      <w:r>
        <w:rPr>
          <w:b/>
          <w:bCs/>
        </w:rPr>
        <w:t>Next</w:t>
      </w:r>
      <w:r>
        <w:t xml:space="preserve"> button.</w:t>
      </w:r>
    </w:p>
    <w:p w14:paraId="3C6B5DA9" w14:textId="0CE2F77A" w:rsidR="00024CE0" w:rsidRDefault="00024CE0" w:rsidP="00B9238F">
      <w:r>
        <w:t xml:space="preserve">In the </w:t>
      </w:r>
      <w:r>
        <w:rPr>
          <w:b/>
        </w:rPr>
        <w:t>Configure Transition Settings</w:t>
      </w:r>
      <w:r>
        <w:t xml:space="preserve"> page, make the following changes from the default values:</w:t>
      </w:r>
    </w:p>
    <w:p w14:paraId="7A3CB2AC" w14:textId="338FEFC4" w:rsidR="00024CE0" w:rsidRDefault="00024CE0" w:rsidP="000D48D3">
      <w:pPr>
        <w:pStyle w:val="ListParagraph"/>
        <w:numPr>
          <w:ilvl w:val="0"/>
          <w:numId w:val="19"/>
        </w:numPr>
      </w:pPr>
      <w:r>
        <w:t xml:space="preserve">Set </w:t>
      </w:r>
      <w:r>
        <w:rPr>
          <w:b/>
        </w:rPr>
        <w:t>Precursor charges</w:t>
      </w:r>
      <w:r>
        <w:t xml:space="preserve"> to “2, 3, 4”.</w:t>
      </w:r>
    </w:p>
    <w:p w14:paraId="733771F9" w14:textId="77777777" w:rsidR="00024CE0" w:rsidRDefault="00024CE0" w:rsidP="000D48D3">
      <w:pPr>
        <w:pStyle w:val="ListParagraph"/>
        <w:numPr>
          <w:ilvl w:val="0"/>
          <w:numId w:val="19"/>
        </w:numPr>
      </w:pPr>
      <w:r>
        <w:t xml:space="preserve">Set </w:t>
      </w:r>
      <w:r>
        <w:rPr>
          <w:b/>
        </w:rPr>
        <w:t>Ion types</w:t>
      </w:r>
      <w:r>
        <w:t xml:space="preserve"> to “y, b”.</w:t>
      </w:r>
    </w:p>
    <w:tbl>
      <w:tblPr>
        <w:tblStyle w:val="TableGrid"/>
        <w:tblW w:w="0" w:type="auto"/>
        <w:tblLook w:val="04A0" w:firstRow="1" w:lastRow="0" w:firstColumn="1" w:lastColumn="0" w:noHBand="0" w:noVBand="1"/>
      </w:tblPr>
      <w:tblGrid>
        <w:gridCol w:w="9056"/>
      </w:tblGrid>
      <w:tr w:rsidR="00476126" w14:paraId="0938B41F" w14:textId="77777777" w:rsidTr="00476126">
        <w:tc>
          <w:tcPr>
            <w:tcW w:w="9056" w:type="dxa"/>
          </w:tcPr>
          <w:p w14:paraId="28B6D5E6" w14:textId="4D426891" w:rsidR="00476126" w:rsidRDefault="00476126" w:rsidP="00D215FF">
            <w:pPr>
              <w:spacing w:after="0"/>
            </w:pPr>
            <w:r>
              <w:t>NOTE: You could leave the ion type “p” which stands for precursor, and Skyline would extract chromatograms covering the precursor isotope distribution from the MS1 spectra in the DIA data files. However, to simplify this tutorial and reduce processing time and output file size, the description below deals only with fragment ion chromatograms extracted from the DIA MS/MS spectra.</w:t>
            </w:r>
          </w:p>
        </w:tc>
      </w:tr>
    </w:tbl>
    <w:p w14:paraId="7DB173F5" w14:textId="77777777" w:rsidR="00024CE0" w:rsidRDefault="00024CE0" w:rsidP="00D215FF">
      <w:pPr>
        <w:pStyle w:val="ListParagraph"/>
        <w:numPr>
          <w:ilvl w:val="0"/>
          <w:numId w:val="19"/>
        </w:numPr>
        <w:spacing w:before="240"/>
      </w:pPr>
      <w:r>
        <w:t xml:space="preserve">Check </w:t>
      </w:r>
      <w:r>
        <w:rPr>
          <w:b/>
        </w:rPr>
        <w:t>Use DIA precursor window for exclusion</w:t>
      </w:r>
      <w:r>
        <w:t>.</w:t>
      </w:r>
    </w:p>
    <w:p w14:paraId="60DB947F" w14:textId="77777777" w:rsidR="00024CE0" w:rsidRDefault="00024CE0" w:rsidP="00F97AF7">
      <w:pPr>
        <w:keepNext/>
      </w:pPr>
      <w:r>
        <w:t xml:space="preserve">The </w:t>
      </w:r>
      <w:r>
        <w:rPr>
          <w:b/>
        </w:rPr>
        <w:t>Import Peptide Search</w:t>
      </w:r>
      <w:r>
        <w:t xml:space="preserve"> form should look like:</w:t>
      </w:r>
    </w:p>
    <w:p w14:paraId="2AFBC812" w14:textId="061F0924" w:rsidR="00024CE0" w:rsidRDefault="00FF690C" w:rsidP="00B9238F">
      <w:r>
        <w:rPr>
          <w:noProof/>
        </w:rPr>
        <w:drawing>
          <wp:inline distT="0" distB="0" distL="0" distR="0" wp14:anchorId="6FAE4E6A" wp14:editId="0D033C63">
            <wp:extent cx="3848100" cy="5514975"/>
            <wp:effectExtent l="0" t="0" r="0" b="9525"/>
            <wp:docPr id="21" name="Picture 2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Word&#10;&#10;Description automatically generated"/>
                    <pic:cNvPicPr/>
                  </pic:nvPicPr>
                  <pic:blipFill>
                    <a:blip r:embed="rId21"/>
                    <a:stretch>
                      <a:fillRect/>
                    </a:stretch>
                  </pic:blipFill>
                  <pic:spPr>
                    <a:xfrm>
                      <a:off x="0" y="0"/>
                      <a:ext cx="3848100" cy="5514975"/>
                    </a:xfrm>
                    <a:prstGeom prst="rect">
                      <a:avLst/>
                    </a:prstGeom>
                  </pic:spPr>
                </pic:pic>
              </a:graphicData>
            </a:graphic>
          </wp:inline>
        </w:drawing>
      </w:r>
      <w:r w:rsidR="00024CE0">
        <w:t xml:space="preserve"> </w:t>
      </w:r>
    </w:p>
    <w:p w14:paraId="6E535126" w14:textId="29597922" w:rsidR="00024CE0" w:rsidRDefault="00024CE0" w:rsidP="000D48D3">
      <w:pPr>
        <w:pStyle w:val="ListParagraph"/>
        <w:numPr>
          <w:ilvl w:val="0"/>
          <w:numId w:val="20"/>
        </w:numPr>
      </w:pPr>
      <w:r>
        <w:t xml:space="preserve">Click the </w:t>
      </w:r>
      <w:r>
        <w:rPr>
          <w:b/>
        </w:rPr>
        <w:t>Next</w:t>
      </w:r>
      <w:r>
        <w:t xml:space="preserve"> button.</w:t>
      </w:r>
    </w:p>
    <w:p w14:paraId="46948FF2" w14:textId="77777777" w:rsidR="00675225" w:rsidRDefault="00024CE0" w:rsidP="00B9238F">
      <w:r>
        <w:t xml:space="preserve">Skyline presents the </w:t>
      </w:r>
      <w:r>
        <w:rPr>
          <w:b/>
        </w:rPr>
        <w:t xml:space="preserve">Configure Full-Scan Settings </w:t>
      </w:r>
      <w:r>
        <w:t xml:space="preserve">page. </w:t>
      </w:r>
    </w:p>
    <w:p w14:paraId="6AD1ED36" w14:textId="0362CCF1" w:rsidR="00675225" w:rsidRPr="008F5F52" w:rsidRDefault="00675225" w:rsidP="00B9238F">
      <w:r w:rsidRPr="007B3D40">
        <w:rPr>
          <w:b/>
        </w:rPr>
        <w:t>Note</w:t>
      </w:r>
      <w:r>
        <w:rPr>
          <w:b/>
        </w:rPr>
        <w:t>:</w:t>
      </w:r>
      <w:r w:rsidRPr="008F5F52">
        <w:t xml:space="preserve"> The</w:t>
      </w:r>
      <w:r>
        <w:t>se extraction settings</w:t>
      </w:r>
      <w:r w:rsidRPr="008F5F52">
        <w:t xml:space="preserve"> depend on the type and settings of the instrument used for data acquisition. The optim</w:t>
      </w:r>
      <w:r>
        <w:t>al extraction settings</w:t>
      </w:r>
      <w:r w:rsidRPr="008F5F52">
        <w:t xml:space="preserve"> </w:t>
      </w:r>
      <w:r>
        <w:t>may</w:t>
      </w:r>
      <w:r w:rsidRPr="008F5F52">
        <w:t xml:space="preserve"> be slightly different for each dataset. In this analysis </w:t>
      </w:r>
      <w:r>
        <w:t>you will</w:t>
      </w:r>
      <w:r w:rsidRPr="008F5F52">
        <w:t xml:space="preserve"> us</w:t>
      </w:r>
      <w:r>
        <w:t>e</w:t>
      </w:r>
      <w:r w:rsidRPr="008F5F52">
        <w:t xml:space="preserve"> centroided data to save space</w:t>
      </w:r>
      <w:r>
        <w:t>.</w:t>
      </w:r>
      <w:r w:rsidRPr="008F5F52">
        <w:t xml:space="preserve"> </w:t>
      </w:r>
      <w:r>
        <w:t>S</w:t>
      </w:r>
      <w:r w:rsidRPr="008F5F52">
        <w:t xml:space="preserve">o </w:t>
      </w:r>
      <w:r>
        <w:t>you should</w:t>
      </w:r>
      <w:r w:rsidRPr="008F5F52">
        <w:t xml:space="preserve"> select ‘</w:t>
      </w:r>
      <w:r>
        <w:t>C</w:t>
      </w:r>
      <w:r w:rsidRPr="008F5F52">
        <w:t xml:space="preserve">entroided’ and specify a </w:t>
      </w:r>
      <w:r>
        <w:t xml:space="preserve">‘20’ ppm mass </w:t>
      </w:r>
      <w:r w:rsidRPr="008F5F52">
        <w:t>accuracy for extraction. With profile mode data the resolving power of the instrument can be specified.</w:t>
      </w:r>
    </w:p>
    <w:p w14:paraId="07D8F5C7" w14:textId="4C630716" w:rsidR="00024CE0" w:rsidRDefault="00024CE0" w:rsidP="00B9238F">
      <w:r>
        <w:t>Make the following changes to the default values:</w:t>
      </w:r>
    </w:p>
    <w:p w14:paraId="3D17D619" w14:textId="6A5DF4A8" w:rsidR="00024CE0" w:rsidRDefault="0084347D" w:rsidP="000D48D3">
      <w:pPr>
        <w:pStyle w:val="ListParagraph"/>
        <w:numPr>
          <w:ilvl w:val="0"/>
          <w:numId w:val="20"/>
        </w:numPr>
      </w:pPr>
      <w:r>
        <w:t xml:space="preserve">In both </w:t>
      </w:r>
      <w:r>
        <w:rPr>
          <w:b/>
        </w:rPr>
        <w:t>Mass accuracy</w:t>
      </w:r>
      <w:r>
        <w:t xml:space="preserve"> fields, use “20” ppm.</w:t>
      </w:r>
    </w:p>
    <w:p w14:paraId="67BE0222" w14:textId="77777777" w:rsidR="00675225" w:rsidRPr="00BA367F" w:rsidRDefault="00675225" w:rsidP="00675225">
      <w:pPr>
        <w:rPr>
          <w:lang w:val="en-GB"/>
        </w:rPr>
      </w:pPr>
      <w:r>
        <w:rPr>
          <w:lang w:val="en-GB"/>
        </w:rPr>
        <w:t>Now you need to define a new isolation scheme</w:t>
      </w:r>
      <w:r w:rsidRPr="002C6EAF">
        <w:rPr>
          <w:lang w:val="en-GB"/>
        </w:rPr>
        <w:t xml:space="preserve"> according to the parameters defined on the instrument for data-independent acquisition.</w:t>
      </w:r>
    </w:p>
    <w:p w14:paraId="616B2D84" w14:textId="5A39D240" w:rsidR="00675225" w:rsidRDefault="00675225" w:rsidP="00B9238F">
      <w:r w:rsidRPr="008F5F52">
        <w:rPr>
          <w:b/>
        </w:rPr>
        <w:t>Note</w:t>
      </w:r>
      <w:r>
        <w:rPr>
          <w:b/>
        </w:rPr>
        <w:t>:</w:t>
      </w:r>
      <w:r w:rsidRPr="008F5F52">
        <w:t xml:space="preserve"> In </w:t>
      </w:r>
      <w:r>
        <w:t>this example</w:t>
      </w:r>
      <w:r w:rsidRPr="008F5F52">
        <w:t xml:space="preserve">, we used </w:t>
      </w:r>
      <w:r w:rsidR="00D215FF">
        <w:t>18</w:t>
      </w:r>
      <w:r w:rsidRPr="008F5F52">
        <w:t xml:space="preserve"> variable width windows that covered the range from 400 to 12</w:t>
      </w:r>
      <w:r w:rsidR="00D215FF">
        <w:t>2</w:t>
      </w:r>
      <w:r w:rsidRPr="008F5F52">
        <w:t xml:space="preserve">0 m/z with </w:t>
      </w:r>
      <w:r w:rsidR="00D215FF">
        <w:t>2</w:t>
      </w:r>
      <w:r w:rsidRPr="008F5F52">
        <w:t xml:space="preserve"> m/z overlap</w:t>
      </w:r>
      <w:r>
        <w:t xml:space="preserve"> to support </w:t>
      </w:r>
      <w:r w:rsidR="00D215FF">
        <w:t>1</w:t>
      </w:r>
      <w:r>
        <w:t xml:space="preserve"> m/z excluded margins at the edges of the quadrupole range</w:t>
      </w:r>
      <w:r w:rsidRPr="008F5F52">
        <w:t>.</w:t>
      </w:r>
    </w:p>
    <w:p w14:paraId="0AFB8659" w14:textId="026A8DD6" w:rsidR="0084347D" w:rsidRDefault="0084347D" w:rsidP="000D48D3">
      <w:pPr>
        <w:pStyle w:val="ListParagraph"/>
        <w:numPr>
          <w:ilvl w:val="0"/>
          <w:numId w:val="20"/>
        </w:numPr>
      </w:pPr>
      <w:r>
        <w:t xml:space="preserve">In the </w:t>
      </w:r>
      <w:r>
        <w:rPr>
          <w:b/>
        </w:rPr>
        <w:t>Isolation scheme</w:t>
      </w:r>
      <w:r>
        <w:t xml:space="preserve"> dropdown list, click “&lt;Add…&gt;”.</w:t>
      </w:r>
    </w:p>
    <w:p w14:paraId="602FE713" w14:textId="29291B67" w:rsidR="0084347D" w:rsidRDefault="0084347D" w:rsidP="00B9238F">
      <w:r>
        <w:t xml:space="preserve">This brings up the </w:t>
      </w:r>
      <w:r>
        <w:rPr>
          <w:b/>
        </w:rPr>
        <w:t>Edit Isolation Scheme</w:t>
      </w:r>
      <w:r>
        <w:t xml:space="preserve"> form in which you should do the following.</w:t>
      </w:r>
    </w:p>
    <w:p w14:paraId="35340ED0" w14:textId="0709A665" w:rsidR="0084347D" w:rsidRDefault="0084347D" w:rsidP="000D48D3">
      <w:pPr>
        <w:pStyle w:val="ListParagraph"/>
        <w:numPr>
          <w:ilvl w:val="0"/>
          <w:numId w:val="21"/>
        </w:numPr>
      </w:pPr>
      <w:r>
        <w:t xml:space="preserve">In the </w:t>
      </w:r>
      <w:r>
        <w:rPr>
          <w:b/>
        </w:rPr>
        <w:t>Name</w:t>
      </w:r>
      <w:r>
        <w:t xml:space="preserve"> field, enter “ETH </w:t>
      </w:r>
      <w:r w:rsidR="00616703">
        <w:t>QE</w:t>
      </w:r>
      <w:r>
        <w:t xml:space="preserve"> (</w:t>
      </w:r>
      <w:r w:rsidR="00616703">
        <w:t>18</w:t>
      </w:r>
      <w:r>
        <w:t xml:space="preserve"> variable)”.</w:t>
      </w:r>
    </w:p>
    <w:p w14:paraId="46F8F30D" w14:textId="7386A5BE" w:rsidR="0084347D" w:rsidRDefault="0084347D" w:rsidP="000D48D3">
      <w:pPr>
        <w:pStyle w:val="ListParagraph"/>
        <w:numPr>
          <w:ilvl w:val="0"/>
          <w:numId w:val="21"/>
        </w:numPr>
      </w:pPr>
      <w:r>
        <w:t xml:space="preserve">Click the </w:t>
      </w:r>
      <w:r>
        <w:rPr>
          <w:b/>
        </w:rPr>
        <w:t>Prespecified isolation windows</w:t>
      </w:r>
      <w:r>
        <w:t xml:space="preserve"> option.</w:t>
      </w:r>
    </w:p>
    <w:p w14:paraId="0F916881" w14:textId="7D39E1D9" w:rsidR="0084347D" w:rsidRDefault="0084347D" w:rsidP="000D48D3">
      <w:pPr>
        <w:pStyle w:val="ListParagraph"/>
        <w:numPr>
          <w:ilvl w:val="0"/>
          <w:numId w:val="21"/>
        </w:numPr>
      </w:pPr>
      <w:r>
        <w:t xml:space="preserve">Click the </w:t>
      </w:r>
      <w:r>
        <w:rPr>
          <w:b/>
        </w:rPr>
        <w:t>Import</w:t>
      </w:r>
      <w:r>
        <w:t xml:space="preserve"> button.</w:t>
      </w:r>
    </w:p>
    <w:p w14:paraId="6A8C78B5" w14:textId="18EC9694" w:rsidR="00713299" w:rsidRDefault="00713299" w:rsidP="000D48D3">
      <w:pPr>
        <w:pStyle w:val="ListParagraph"/>
        <w:numPr>
          <w:ilvl w:val="0"/>
          <w:numId w:val="21"/>
        </w:numPr>
      </w:pPr>
      <w:r>
        <w:t>Navigate to the DIA-</w:t>
      </w:r>
      <w:r w:rsidR="00616703">
        <w:t>QE</w:t>
      </w:r>
      <w:r>
        <w:t xml:space="preserve"> folder created earlier and into its DIA subfolder.</w:t>
      </w:r>
    </w:p>
    <w:p w14:paraId="4DD7CAD0" w14:textId="679BE2C1" w:rsidR="00713299" w:rsidRDefault="00713299" w:rsidP="00D215FF">
      <w:pPr>
        <w:pStyle w:val="ListParagraph"/>
        <w:numPr>
          <w:ilvl w:val="0"/>
          <w:numId w:val="21"/>
        </w:numPr>
      </w:pPr>
      <w:r>
        <w:t>Double-click the file “</w:t>
      </w:r>
      <w:r w:rsidR="00D215FF" w:rsidRPr="00D215FF">
        <w:t>collinsb_X1803_171-A.mzML</w:t>
      </w:r>
      <w:r>
        <w:t>”.</w:t>
      </w:r>
    </w:p>
    <w:p w14:paraId="6FD29BF8" w14:textId="6EF462EF" w:rsidR="00713299" w:rsidRDefault="00713299" w:rsidP="00F97AF7">
      <w:pPr>
        <w:keepNext/>
      </w:pPr>
      <w:r>
        <w:t xml:space="preserve">The </w:t>
      </w:r>
      <w:r>
        <w:rPr>
          <w:b/>
        </w:rPr>
        <w:t>Edit Isolation Scheme</w:t>
      </w:r>
      <w:r>
        <w:t xml:space="preserve"> form should now look like this:</w:t>
      </w:r>
    </w:p>
    <w:p w14:paraId="3084627C" w14:textId="582239B6" w:rsidR="00713299" w:rsidRDefault="00D215FF" w:rsidP="00B9238F">
      <w:r>
        <w:rPr>
          <w:noProof/>
        </w:rPr>
        <w:drawing>
          <wp:inline distT="0" distB="0" distL="0" distR="0" wp14:anchorId="340CD794" wp14:editId="6BB72826">
            <wp:extent cx="4381500" cy="53530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77FE9BCF" w14:textId="12A63505" w:rsidR="00713299" w:rsidRDefault="00713299" w:rsidP="00B9238F">
      <w:r>
        <w:t xml:space="preserve">Skyline has worked out the </w:t>
      </w:r>
      <w:r>
        <w:rPr>
          <w:b/>
        </w:rPr>
        <w:t>Start</w:t>
      </w:r>
      <w:r>
        <w:t xml:space="preserve"> and </w:t>
      </w:r>
      <w:r>
        <w:rPr>
          <w:b/>
        </w:rPr>
        <w:t>End</w:t>
      </w:r>
      <w:r>
        <w:t xml:space="preserve"> </w:t>
      </w:r>
      <w:r>
        <w:rPr>
          <w:i/>
        </w:rPr>
        <w:t>m/z</w:t>
      </w:r>
      <w:r>
        <w:t xml:space="preserve"> values for the DIA isolation ranges measured on the mass spectrometer.  You can see that they overlap by </w:t>
      </w:r>
      <w:r w:rsidR="00D215FF">
        <w:t>2</w:t>
      </w:r>
      <w:r>
        <w:t xml:space="preserve"> </w:t>
      </w:r>
      <w:r>
        <w:rPr>
          <w:i/>
        </w:rPr>
        <w:t>m/z</w:t>
      </w:r>
      <w:r>
        <w:t xml:space="preserve"> to compensate for the overlap, Skyline </w:t>
      </w:r>
      <w:r w:rsidR="00D215FF">
        <w:t>has added a 1</w:t>
      </w:r>
      <w:r>
        <w:t xml:space="preserve"> </w:t>
      </w:r>
      <w:r>
        <w:rPr>
          <w:i/>
        </w:rPr>
        <w:t>m/z</w:t>
      </w:r>
      <w:r>
        <w:t xml:space="preserve"> margin to each side of the isolation windows, which it will exclude from consideration during chromatogram extraction. To see this in action:</w:t>
      </w:r>
    </w:p>
    <w:p w14:paraId="2836AC66" w14:textId="24F7B096" w:rsidR="00713299" w:rsidRDefault="00713299" w:rsidP="000D48D3">
      <w:pPr>
        <w:pStyle w:val="ListParagraph"/>
        <w:numPr>
          <w:ilvl w:val="0"/>
          <w:numId w:val="22"/>
        </w:numPr>
      </w:pPr>
      <w:r>
        <w:t xml:space="preserve">In the dropdown list beneath </w:t>
      </w:r>
      <w:r>
        <w:rPr>
          <w:b/>
        </w:rPr>
        <w:t>Prespecified isolation window</w:t>
      </w:r>
      <w:r>
        <w:t>, c</w:t>
      </w:r>
      <w:r w:rsidR="00742201">
        <w:t>lick</w:t>
      </w:r>
      <w:r>
        <w:t xml:space="preserve"> “Extraction”.</w:t>
      </w:r>
    </w:p>
    <w:p w14:paraId="5CBF4DFE" w14:textId="562AC37B" w:rsidR="00713299" w:rsidRDefault="00713299" w:rsidP="00B9238F">
      <w:r>
        <w:t xml:space="preserve">You will see the </w:t>
      </w:r>
      <w:r>
        <w:rPr>
          <w:b/>
        </w:rPr>
        <w:t>Start</w:t>
      </w:r>
      <w:r>
        <w:t xml:space="preserve"> and </w:t>
      </w:r>
      <w:r>
        <w:rPr>
          <w:b/>
        </w:rPr>
        <w:t>End</w:t>
      </w:r>
      <w:r w:rsidR="00D215FF">
        <w:t xml:space="preserve"> values shift inward by 1</w:t>
      </w:r>
      <w:r>
        <w:t xml:space="preserve"> </w:t>
      </w:r>
      <w:r>
        <w:rPr>
          <w:i/>
        </w:rPr>
        <w:t>m/z</w:t>
      </w:r>
      <w:r>
        <w:t xml:space="preserve"> and the ranges will no longer overlap. These are the ranges that Skyline will use when matching peptide precursor </w:t>
      </w:r>
      <w:r>
        <w:rPr>
          <w:i/>
        </w:rPr>
        <w:t>m/z</w:t>
      </w:r>
      <w:r>
        <w:t xml:space="preserve"> values to acquired spectra for fragment ion chromatogram extraction.</w:t>
      </w:r>
    </w:p>
    <w:p w14:paraId="4497337A" w14:textId="74588C14" w:rsidR="00713299" w:rsidRDefault="00713299" w:rsidP="00B9238F">
      <w:r>
        <w:t>To visualize the isolation scheme:</w:t>
      </w:r>
    </w:p>
    <w:p w14:paraId="0402E30A" w14:textId="4018BD62" w:rsidR="00713299" w:rsidRDefault="00713299" w:rsidP="000D48D3">
      <w:pPr>
        <w:pStyle w:val="ListParagraph"/>
        <w:numPr>
          <w:ilvl w:val="0"/>
          <w:numId w:val="22"/>
        </w:numPr>
      </w:pPr>
      <w:r>
        <w:t xml:space="preserve">Click the </w:t>
      </w:r>
      <w:r>
        <w:rPr>
          <w:b/>
        </w:rPr>
        <w:t>Graph</w:t>
      </w:r>
      <w:r>
        <w:t xml:space="preserve"> button.</w:t>
      </w:r>
    </w:p>
    <w:p w14:paraId="0C3749D9" w14:textId="71BBD73C" w:rsidR="00713299" w:rsidRDefault="006D29CB" w:rsidP="00F97AF7">
      <w:pPr>
        <w:keepNext/>
      </w:pPr>
      <w:r>
        <w:t>You will see a form like the one below:</w:t>
      </w:r>
    </w:p>
    <w:p w14:paraId="4E3D0358" w14:textId="1EBD7F98" w:rsidR="006D29CB" w:rsidRDefault="00D215FF" w:rsidP="00B9238F">
      <w:r>
        <w:rPr>
          <w:noProof/>
        </w:rPr>
        <w:drawing>
          <wp:inline distT="0" distB="0" distL="0" distR="0" wp14:anchorId="66D4A63C" wp14:editId="523B9315">
            <wp:extent cx="5756910" cy="3282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54828A12" w14:textId="48CEF6BE" w:rsidR="00F3788F" w:rsidRDefault="00F3788F" w:rsidP="00B9238F">
      <w:r>
        <w:t xml:space="preserve">You can click-and-drag a rectangle to zoom in or use the mouse scroll-wheel, and see the margins. If you uncheck and re-check </w:t>
      </w:r>
      <w:r>
        <w:rPr>
          <w:b/>
        </w:rPr>
        <w:t>Show margins</w:t>
      </w:r>
      <w:r>
        <w:t xml:space="preserve">, the graph title will switch between </w:t>
      </w:r>
      <w:r>
        <w:rPr>
          <w:b/>
        </w:rPr>
        <w:t>Measurement Windows</w:t>
      </w:r>
      <w:r>
        <w:t xml:space="preserve"> and </w:t>
      </w:r>
      <w:r>
        <w:rPr>
          <w:b/>
        </w:rPr>
        <w:t>Extraction Windows</w:t>
      </w:r>
      <w:r>
        <w:t xml:space="preserve">, and the pink margin bars will disappear and re-appear. There is no red for </w:t>
      </w:r>
      <w:r>
        <w:rPr>
          <w:b/>
        </w:rPr>
        <w:t>Show gaps</w:t>
      </w:r>
      <w:r>
        <w:t xml:space="preserve"> or yellow for </w:t>
      </w:r>
      <w:r>
        <w:rPr>
          <w:b/>
        </w:rPr>
        <w:t>Show single cycle overlaps</w:t>
      </w:r>
      <w:r>
        <w:t>, which are both errors DIA isolation scheme design.</w:t>
      </w:r>
    </w:p>
    <w:p w14:paraId="17DC1207" w14:textId="31ABCEC1" w:rsidR="00441FB2" w:rsidRDefault="00441FB2" w:rsidP="000D48D3">
      <w:pPr>
        <w:pStyle w:val="ListParagraph"/>
        <w:numPr>
          <w:ilvl w:val="0"/>
          <w:numId w:val="22"/>
        </w:numPr>
      </w:pPr>
      <w:r>
        <w:t xml:space="preserve">Click the </w:t>
      </w:r>
      <w:r>
        <w:rPr>
          <w:b/>
        </w:rPr>
        <w:t>Close</w:t>
      </w:r>
      <w:r>
        <w:t xml:space="preserve"> button.</w:t>
      </w:r>
    </w:p>
    <w:p w14:paraId="2727991B" w14:textId="2F47E17F" w:rsidR="00441FB2" w:rsidRDefault="00441FB2" w:rsidP="000D48D3">
      <w:pPr>
        <w:pStyle w:val="ListParagraph"/>
        <w:numPr>
          <w:ilvl w:val="0"/>
          <w:numId w:val="22"/>
        </w:numPr>
      </w:pPr>
      <w:r>
        <w:t xml:space="preserve">Click the </w:t>
      </w:r>
      <w:r>
        <w:rPr>
          <w:b/>
        </w:rPr>
        <w:t xml:space="preserve">OK </w:t>
      </w:r>
      <w:r>
        <w:t xml:space="preserve">button in the </w:t>
      </w:r>
      <w:r>
        <w:rPr>
          <w:b/>
        </w:rPr>
        <w:t>Edit Isolation Scheme</w:t>
      </w:r>
      <w:r>
        <w:t xml:space="preserve"> form.</w:t>
      </w:r>
    </w:p>
    <w:p w14:paraId="73A2917C" w14:textId="727D29CE" w:rsidR="00441FB2" w:rsidRDefault="00441FB2" w:rsidP="00F97AF7">
      <w:pPr>
        <w:keepNext/>
      </w:pPr>
      <w:r>
        <w:t xml:space="preserve">The </w:t>
      </w:r>
      <w:r>
        <w:rPr>
          <w:b/>
        </w:rPr>
        <w:t xml:space="preserve">Import Peptide Search </w:t>
      </w:r>
      <w:r>
        <w:t>wizard should now look like this:</w:t>
      </w:r>
    </w:p>
    <w:p w14:paraId="46B9ACE3" w14:textId="6932E456" w:rsidR="00441FB2" w:rsidRPr="00B9238F" w:rsidRDefault="00D215FF" w:rsidP="00B9238F">
      <w:r>
        <w:rPr>
          <w:noProof/>
        </w:rPr>
        <w:drawing>
          <wp:inline distT="0" distB="0" distL="0" distR="0" wp14:anchorId="606EAE00" wp14:editId="11163262">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764437A5" w14:textId="32D7EE8F" w:rsidR="0084347D" w:rsidRDefault="008B3B67" w:rsidP="000D48D3">
      <w:pPr>
        <w:pStyle w:val="ListParagraph"/>
        <w:numPr>
          <w:ilvl w:val="0"/>
          <w:numId w:val="23"/>
        </w:numPr>
      </w:pPr>
      <w:r>
        <w:t xml:space="preserve">Click the </w:t>
      </w:r>
      <w:r>
        <w:rPr>
          <w:b/>
        </w:rPr>
        <w:t>Next</w:t>
      </w:r>
      <w:r>
        <w:t xml:space="preserve"> button.</w:t>
      </w:r>
    </w:p>
    <w:p w14:paraId="1CBEA7C1" w14:textId="0C31BF96" w:rsidR="00D66310" w:rsidRDefault="00D66310" w:rsidP="00B9238F">
      <w:r>
        <w:t xml:space="preserve">You will see the </w:t>
      </w:r>
      <w:r>
        <w:rPr>
          <w:b/>
        </w:rPr>
        <w:t>Import FASTA</w:t>
      </w:r>
      <w:r>
        <w:t xml:space="preserve"> page, where you should do the following</w:t>
      </w:r>
      <w:r w:rsidR="00916ACD">
        <w:t>:</w:t>
      </w:r>
    </w:p>
    <w:p w14:paraId="6B8F8461" w14:textId="38680BC7" w:rsidR="00916ACD" w:rsidRDefault="00742201" w:rsidP="000D48D3">
      <w:pPr>
        <w:pStyle w:val="ListParagraph"/>
        <w:numPr>
          <w:ilvl w:val="0"/>
          <w:numId w:val="23"/>
        </w:numPr>
      </w:pPr>
      <w:r>
        <w:t xml:space="preserve">Click the </w:t>
      </w:r>
      <w:r>
        <w:rPr>
          <w:b/>
        </w:rPr>
        <w:t>Browse</w:t>
      </w:r>
      <w:r>
        <w:t xml:space="preserve"> button.</w:t>
      </w:r>
    </w:p>
    <w:p w14:paraId="250CC5C8" w14:textId="4990CBBD" w:rsidR="00742201" w:rsidRDefault="00742201" w:rsidP="000D48D3">
      <w:pPr>
        <w:pStyle w:val="ListParagraph"/>
        <w:numPr>
          <w:ilvl w:val="0"/>
          <w:numId w:val="23"/>
        </w:numPr>
      </w:pPr>
      <w:r>
        <w:t>Navigate to the DIA-</w:t>
      </w:r>
      <w:r w:rsidR="00616703">
        <w:t>QE</w:t>
      </w:r>
      <w:r>
        <w:t xml:space="preserve"> folder created earlier and into its DIA subfolder.</w:t>
      </w:r>
    </w:p>
    <w:p w14:paraId="5965FB57" w14:textId="7846C929" w:rsidR="00742201" w:rsidRDefault="00742201" w:rsidP="000D48D3">
      <w:pPr>
        <w:pStyle w:val="ListParagraph"/>
        <w:numPr>
          <w:ilvl w:val="0"/>
          <w:numId w:val="23"/>
        </w:numPr>
      </w:pPr>
      <w:r>
        <w:t>Double-click on the “</w:t>
      </w:r>
      <w:r w:rsidRPr="00742201">
        <w:t>target_protein_sequences.fasta</w:t>
      </w:r>
      <w:r>
        <w:t>” file.</w:t>
      </w:r>
    </w:p>
    <w:tbl>
      <w:tblPr>
        <w:tblStyle w:val="TableGrid"/>
        <w:tblW w:w="0" w:type="auto"/>
        <w:tblLook w:val="04A0" w:firstRow="1" w:lastRow="0" w:firstColumn="1" w:lastColumn="0" w:noHBand="0" w:noVBand="1"/>
      </w:tblPr>
      <w:tblGrid>
        <w:gridCol w:w="9056"/>
      </w:tblGrid>
      <w:tr w:rsidR="00D219F1" w14:paraId="1EADF3EB" w14:textId="77777777" w:rsidTr="00D219F1">
        <w:tc>
          <w:tcPr>
            <w:tcW w:w="9056" w:type="dxa"/>
          </w:tcPr>
          <w:p w14:paraId="68584DCF" w14:textId="5588758D" w:rsidR="00D219F1" w:rsidRDefault="00D219F1" w:rsidP="00D215FF">
            <w:pPr>
              <w:spacing w:after="0"/>
            </w:pPr>
            <w:r>
              <w:t>NOTE: At this point, you could choose to perform a proteome-wide analysis by instead navigating to the DDA_search subfolder where you found the “interact.pep.xml” file and double-clicking the full FASTA sequence file “</w:t>
            </w:r>
            <w:r w:rsidRPr="00D219F1">
              <w:t>napedro_3mixed_human_yeast_ecoli_20140403_iRT_reverse.fasta</w:t>
            </w:r>
            <w:r>
              <w:t xml:space="preserve">” that was used in the </w:t>
            </w:r>
            <w:r w:rsidR="00CD31CC">
              <w:t>peptide search. This would produce quite a lot more targets and take more time to process, but is still feasible on most modern laptops.</w:t>
            </w:r>
          </w:p>
        </w:tc>
      </w:tr>
    </w:tbl>
    <w:p w14:paraId="4EA01B8F" w14:textId="21017CAD" w:rsidR="00742201" w:rsidRDefault="00742201" w:rsidP="00D215FF">
      <w:pPr>
        <w:pStyle w:val="ListParagraph"/>
        <w:numPr>
          <w:ilvl w:val="0"/>
          <w:numId w:val="23"/>
        </w:numPr>
        <w:spacing w:before="240"/>
      </w:pPr>
      <w:r>
        <w:t xml:space="preserve">In the </w:t>
      </w:r>
      <w:r>
        <w:rPr>
          <w:b/>
        </w:rPr>
        <w:t>Decoy generation method</w:t>
      </w:r>
      <w:r>
        <w:t xml:space="preserve"> dropdown list, click “Shuffle Sequence”.</w:t>
      </w:r>
    </w:p>
    <w:p w14:paraId="5118BF48" w14:textId="7E88B559" w:rsidR="00742201" w:rsidRDefault="00742201" w:rsidP="000D48D3">
      <w:pPr>
        <w:pStyle w:val="ListParagraph"/>
        <w:numPr>
          <w:ilvl w:val="0"/>
          <w:numId w:val="23"/>
        </w:numPr>
      </w:pPr>
      <w:r>
        <w:t xml:space="preserve">Check </w:t>
      </w:r>
      <w:r>
        <w:rPr>
          <w:b/>
        </w:rPr>
        <w:t>Automatically train mProphet model</w:t>
      </w:r>
      <w:r>
        <w:t>.</w:t>
      </w:r>
    </w:p>
    <w:p w14:paraId="499F478D" w14:textId="3EE309AA" w:rsidR="00742201" w:rsidRDefault="00742201" w:rsidP="00F97AF7">
      <w:pPr>
        <w:keepNext/>
      </w:pPr>
      <w:r>
        <w:t xml:space="preserve">The </w:t>
      </w:r>
      <w:r>
        <w:rPr>
          <w:b/>
        </w:rPr>
        <w:t>Import Peptide Search</w:t>
      </w:r>
      <w:r>
        <w:t xml:space="preserve"> wizard should now look like this:</w:t>
      </w:r>
    </w:p>
    <w:p w14:paraId="26F681F8" w14:textId="51E9D53A" w:rsidR="00742201" w:rsidRDefault="0084763C" w:rsidP="00B9238F">
      <w:r>
        <w:rPr>
          <w:noProof/>
        </w:rPr>
        <w:drawing>
          <wp:inline distT="0" distB="0" distL="0" distR="0" wp14:anchorId="12A5FFC5" wp14:editId="0551D90D">
            <wp:extent cx="3848100" cy="55149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07E93EA7" w14:textId="3B8B2756" w:rsidR="00742201" w:rsidRDefault="00742201" w:rsidP="000D48D3">
      <w:pPr>
        <w:pStyle w:val="ListParagraph"/>
        <w:numPr>
          <w:ilvl w:val="0"/>
          <w:numId w:val="24"/>
        </w:numPr>
      </w:pPr>
      <w:r>
        <w:t xml:space="preserve">Click the </w:t>
      </w:r>
      <w:r>
        <w:rPr>
          <w:b/>
        </w:rPr>
        <w:t>Finish</w:t>
      </w:r>
      <w:r>
        <w:t xml:space="preserve"> button.</w:t>
      </w:r>
    </w:p>
    <w:p w14:paraId="6B7D2897" w14:textId="76B50D9D" w:rsidR="00742201" w:rsidRDefault="005C607C" w:rsidP="00F97AF7">
      <w:pPr>
        <w:keepNext/>
      </w:pPr>
      <w:r>
        <w:t>You should be presented with a form describing the targets calculated based on your settings and the FASTA sequence text provided that looks like this:</w:t>
      </w:r>
    </w:p>
    <w:p w14:paraId="1AD84124" w14:textId="2D23288E" w:rsidR="005C607C" w:rsidRDefault="00CA4E40" w:rsidP="00B9238F">
      <w:r>
        <w:rPr>
          <w:noProof/>
        </w:rPr>
        <w:drawing>
          <wp:inline distT="0" distB="0" distL="0" distR="0" wp14:anchorId="38D7890F" wp14:editId="3FB1C423">
            <wp:extent cx="3962400" cy="2752725"/>
            <wp:effectExtent l="0" t="0" r="0" b="9525"/>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6"/>
                    <a:stretch>
                      <a:fillRect/>
                    </a:stretch>
                  </pic:blipFill>
                  <pic:spPr>
                    <a:xfrm>
                      <a:off x="0" y="0"/>
                      <a:ext cx="3962400" cy="2752725"/>
                    </a:xfrm>
                    <a:prstGeom prst="rect">
                      <a:avLst/>
                    </a:prstGeom>
                  </pic:spPr>
                </pic:pic>
              </a:graphicData>
            </a:graphic>
          </wp:inline>
        </w:drawing>
      </w:r>
    </w:p>
    <w:p w14:paraId="1439A786" w14:textId="5476F2B8" w:rsidR="005C607C" w:rsidRDefault="005C607C" w:rsidP="00B9238F">
      <w:r>
        <w:t xml:space="preserve">Notice that with a </w:t>
      </w:r>
      <w:r>
        <w:rPr>
          <w:b/>
        </w:rPr>
        <w:t>Min peptides per protein</w:t>
      </w:r>
      <w:r>
        <w:t xml:space="preserve"> filter of “1” the 13 proteins found in the FASTA file produce 12 </w:t>
      </w:r>
      <w:r>
        <w:rPr>
          <w:b/>
        </w:rPr>
        <w:t>Remaining</w:t>
      </w:r>
      <w:r>
        <w:t xml:space="preserve"> proteins. This is because one protein has no peptides which are found in the spectral library. If you click </w:t>
      </w:r>
      <w:r>
        <w:rPr>
          <w:b/>
        </w:rPr>
        <w:t>Keep all</w:t>
      </w:r>
      <w:r>
        <w:t>, you will see a warning “1 empty protein will be added”, but switch back before continuing to avoid adding the empty protein to your targets list.</w:t>
      </w:r>
    </w:p>
    <w:p w14:paraId="6470BFB2" w14:textId="70C3AC99" w:rsidR="005C607C" w:rsidRDefault="005C607C" w:rsidP="000D48D3">
      <w:pPr>
        <w:pStyle w:val="ListParagraph"/>
        <w:numPr>
          <w:ilvl w:val="0"/>
          <w:numId w:val="24"/>
        </w:numPr>
      </w:pPr>
      <w:r>
        <w:t xml:space="preserve">Click the </w:t>
      </w:r>
      <w:r>
        <w:rPr>
          <w:b/>
        </w:rPr>
        <w:t>OK</w:t>
      </w:r>
      <w:r>
        <w:t xml:space="preserve"> button.</w:t>
      </w:r>
    </w:p>
    <w:p w14:paraId="1DC16537" w14:textId="3BCD7C04" w:rsidR="005C607C" w:rsidRDefault="005C607C" w:rsidP="002242EF">
      <w:pPr>
        <w:keepNext/>
      </w:pPr>
      <w:r>
        <w:t>Skyline begins extracting chromatograms which should look like this on a standard i7 4-core processor:</w:t>
      </w:r>
    </w:p>
    <w:p w14:paraId="551B666A" w14:textId="5F9AB04D" w:rsidR="005C607C" w:rsidRDefault="00F97AF7" w:rsidP="00B9238F">
      <w:r>
        <w:rPr>
          <w:noProof/>
        </w:rPr>
        <w:drawing>
          <wp:inline distT="0" distB="0" distL="0" distR="0" wp14:anchorId="4C6A5622" wp14:editId="38E17C6C">
            <wp:extent cx="5756910" cy="3269615"/>
            <wp:effectExtent l="0" t="0" r="0" b="6985"/>
            <wp:docPr id="23" name="Picture 2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chart&#10;&#10;Description automatically generated"/>
                    <pic:cNvPicPr/>
                  </pic:nvPicPr>
                  <pic:blipFill>
                    <a:blip r:embed="rId27"/>
                    <a:stretch>
                      <a:fillRect/>
                    </a:stretch>
                  </pic:blipFill>
                  <pic:spPr>
                    <a:xfrm>
                      <a:off x="0" y="0"/>
                      <a:ext cx="5756910" cy="3269615"/>
                    </a:xfrm>
                    <a:prstGeom prst="rect">
                      <a:avLst/>
                    </a:prstGeom>
                  </pic:spPr>
                </pic:pic>
              </a:graphicData>
            </a:graphic>
          </wp:inline>
        </w:drawing>
      </w:r>
    </w:p>
    <w:p w14:paraId="493C473F" w14:textId="77777777" w:rsidR="00FC2850" w:rsidRDefault="005C607C" w:rsidP="00B9238F">
      <w:r>
        <w:t>With 6-cores and above all files will be processed in parallel, and on most laptops with 2-cores the import will process 2 files at a time.</w:t>
      </w:r>
    </w:p>
    <w:p w14:paraId="6D3F90DF" w14:textId="14FBE875" w:rsidR="00FC2850" w:rsidRDefault="00FC2850" w:rsidP="002242EF">
      <w:pPr>
        <w:keepNext/>
      </w:pPr>
      <w:r>
        <w:t xml:space="preserve">After the import is completed, Skyline will show you the mProphet model you requested on the </w:t>
      </w:r>
      <w:r>
        <w:rPr>
          <w:b/>
        </w:rPr>
        <w:t>Import FASTA</w:t>
      </w:r>
      <w:r>
        <w:t xml:space="preserve"> page of the </w:t>
      </w:r>
      <w:r>
        <w:rPr>
          <w:b/>
        </w:rPr>
        <w:t>Import Peptide Search</w:t>
      </w:r>
      <w:r>
        <w:t xml:space="preserve"> wizard. I</w:t>
      </w:r>
      <w:r w:rsidR="00CC7BFA">
        <w:t>t should look like this:</w:t>
      </w:r>
    </w:p>
    <w:p w14:paraId="1F1181BC" w14:textId="7638F438" w:rsidR="00CC7BFA" w:rsidRDefault="00FF690C" w:rsidP="00B9238F">
      <w:r>
        <w:rPr>
          <w:noProof/>
        </w:rPr>
        <w:drawing>
          <wp:inline distT="0" distB="0" distL="0" distR="0" wp14:anchorId="01FDF046" wp14:editId="1EBFBF14">
            <wp:extent cx="5756910" cy="3526790"/>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8"/>
                    <a:stretch>
                      <a:fillRect/>
                    </a:stretch>
                  </pic:blipFill>
                  <pic:spPr>
                    <a:xfrm>
                      <a:off x="0" y="0"/>
                      <a:ext cx="5756910" cy="3526790"/>
                    </a:xfrm>
                    <a:prstGeom prst="rect">
                      <a:avLst/>
                    </a:prstGeom>
                  </pic:spPr>
                </pic:pic>
              </a:graphicData>
            </a:graphic>
          </wp:inline>
        </w:drawing>
      </w:r>
    </w:p>
    <w:p w14:paraId="0C8DC26F" w14:textId="13353E38" w:rsidR="007136D2" w:rsidRPr="008F5F52" w:rsidRDefault="00FC2850" w:rsidP="00B9238F">
      <w:pPr>
        <w:rPr>
          <w:rFonts w:ascii="Arial" w:hAnsi="Arial" w:cs="Arial"/>
          <w:b/>
        </w:rPr>
      </w:pPr>
      <w:r>
        <w:t>It has already been used to re-score the 10 best peaks Skyline found in each set of chromatograms, using its default score</w:t>
      </w:r>
      <w:r w:rsidR="00A47ABD">
        <w:t>, and re-choose the peaks to be the ones with the best mProphet scores</w:t>
      </w:r>
      <w:r>
        <w:t xml:space="preserve">. These mProphet </w:t>
      </w:r>
      <w:r w:rsidR="00A47ABD">
        <w:t xml:space="preserve">scores (given the name </w:t>
      </w:r>
      <w:r w:rsidR="00A47ABD" w:rsidRPr="00B9238F">
        <w:rPr>
          <w:b/>
        </w:rPr>
        <w:t>Detection Z Score</w:t>
      </w:r>
      <w:r w:rsidR="00A47ABD">
        <w:t xml:space="preserve"> in Skyline) are scaled such that 1.0 is 1 standard deviation from the mean mProphet score for the distribution of similar best peaks for the sequence shuffled decoy peptides you requested.</w:t>
      </w:r>
      <w:r w:rsidR="00A47ABD" w:rsidDel="0032331B">
        <w:t xml:space="preserve"> </w:t>
      </w:r>
      <w:r w:rsidR="00A47ABD">
        <w:t xml:space="preserve">Each has also been assigned a q value (given the name </w:t>
      </w:r>
      <w:r w:rsidR="00A47ABD">
        <w:rPr>
          <w:b/>
        </w:rPr>
        <w:t>Detection Q Value</w:t>
      </w:r>
      <w:r w:rsidR="00A47ABD">
        <w:t xml:space="preserve"> in Skyline).</w:t>
      </w:r>
    </w:p>
    <w:p w14:paraId="3DEE89A5" w14:textId="26788D52" w:rsidR="008F5F52" w:rsidRPr="009B301E" w:rsidRDefault="008F5F52" w:rsidP="00EA7643">
      <w:pPr>
        <w:pStyle w:val="Heading1"/>
        <w:rPr>
          <w:lang w:val="en-GB"/>
        </w:rPr>
      </w:pPr>
      <w:r w:rsidRPr="009B301E">
        <w:rPr>
          <w:lang w:val="en-GB"/>
        </w:rPr>
        <w:t>Sample Annotation</w:t>
      </w:r>
    </w:p>
    <w:p w14:paraId="03235FFA" w14:textId="579CB28B" w:rsidR="008F5F52" w:rsidRPr="00F31A42" w:rsidRDefault="00403136" w:rsidP="00B9238F">
      <w:pPr>
        <w:rPr>
          <w:rFonts w:ascii="Arial" w:hAnsi="Arial" w:cs="Arial"/>
          <w:b/>
          <w:lang w:val="en-GB"/>
        </w:rPr>
      </w:pPr>
      <w:r>
        <w:rPr>
          <w:lang w:val="en-GB"/>
        </w:rPr>
        <w:t>Next you</w:t>
      </w:r>
      <w:r w:rsidR="00F31A42" w:rsidRPr="00F31A42">
        <w:rPr>
          <w:lang w:val="en-GB"/>
        </w:rPr>
        <w:t xml:space="preserve"> need to define which samples belong to which experimental group</w:t>
      </w:r>
      <w:r>
        <w:rPr>
          <w:rFonts w:ascii="Arial" w:hAnsi="Arial" w:cs="Arial"/>
          <w:b/>
          <w:lang w:val="en-GB"/>
        </w:rPr>
        <w:t>:</w:t>
      </w:r>
    </w:p>
    <w:p w14:paraId="25C27A20" w14:textId="0A78B587" w:rsidR="00403136" w:rsidRPr="00B9238F" w:rsidRDefault="00403136" w:rsidP="000D48D3">
      <w:pPr>
        <w:pStyle w:val="ListParagraph"/>
        <w:numPr>
          <w:ilvl w:val="0"/>
          <w:numId w:val="2"/>
        </w:numPr>
      </w:pPr>
      <w:r>
        <w:t xml:space="preserve">On the </w:t>
      </w:r>
      <w:r w:rsidR="00C2565C">
        <w:rPr>
          <w:b/>
        </w:rPr>
        <w:t>Settings</w:t>
      </w:r>
      <w:r>
        <w:t xml:space="preserve"> menu,</w:t>
      </w:r>
      <w:r w:rsidR="00C2565C">
        <w:rPr>
          <w:b/>
        </w:rPr>
        <w:t xml:space="preserve"> </w:t>
      </w:r>
      <w:r>
        <w:t xml:space="preserve">click </w:t>
      </w:r>
      <w:r w:rsidR="00C2565C" w:rsidRPr="00C2565C">
        <w:rPr>
          <w:b/>
        </w:rPr>
        <w:t>Document Settings</w:t>
      </w:r>
      <w:r>
        <w:rPr>
          <w:b/>
        </w:rPr>
        <w:t>.</w:t>
      </w:r>
    </w:p>
    <w:p w14:paraId="64C09F69" w14:textId="22C9CFE8" w:rsidR="008F5F52" w:rsidRPr="008F5F52" w:rsidRDefault="00403136" w:rsidP="000D48D3">
      <w:pPr>
        <w:pStyle w:val="ListParagraph"/>
        <w:numPr>
          <w:ilvl w:val="0"/>
          <w:numId w:val="2"/>
        </w:numPr>
      </w:pPr>
      <w:r>
        <w:t>Click the</w:t>
      </w:r>
      <w:r w:rsidR="00C2565C">
        <w:t xml:space="preserve"> </w:t>
      </w:r>
      <w:r w:rsidR="00C2565C">
        <w:rPr>
          <w:b/>
        </w:rPr>
        <w:t>Annotations</w:t>
      </w:r>
      <w:r>
        <w:t xml:space="preserve"> tab if it is not active</w:t>
      </w:r>
      <w:r w:rsidR="00C2565C">
        <w:t xml:space="preserve">. </w:t>
      </w:r>
    </w:p>
    <w:p w14:paraId="1F7BBCB6" w14:textId="73B95DD8" w:rsidR="00ED2EBF" w:rsidRDefault="00C2565C" w:rsidP="000D48D3">
      <w:pPr>
        <w:pStyle w:val="ListParagraph"/>
        <w:numPr>
          <w:ilvl w:val="0"/>
          <w:numId w:val="2"/>
        </w:numPr>
      </w:pPr>
      <w:r>
        <w:t xml:space="preserve">Click </w:t>
      </w:r>
      <w:r w:rsidR="00403136">
        <w:t xml:space="preserve">the </w:t>
      </w:r>
      <w:r>
        <w:rPr>
          <w:b/>
        </w:rPr>
        <w:t>Ad</w:t>
      </w:r>
      <w:r w:rsidR="00403136">
        <w:rPr>
          <w:b/>
        </w:rPr>
        <w:t>d</w:t>
      </w:r>
      <w:r w:rsidR="008F5F52" w:rsidRPr="008F5F52">
        <w:t xml:space="preserve"> </w:t>
      </w:r>
      <w:r w:rsidR="00403136">
        <w:t xml:space="preserve">button </w:t>
      </w:r>
      <w:r w:rsidR="00ED2EBF">
        <w:t xml:space="preserve">to see the </w:t>
      </w:r>
      <w:r w:rsidR="008F5F52" w:rsidRPr="00C2565C">
        <w:rPr>
          <w:b/>
        </w:rPr>
        <w:t>Define Annotation</w:t>
      </w:r>
      <w:r w:rsidR="008F5F52" w:rsidRPr="008F5F52">
        <w:t xml:space="preserve"> window</w:t>
      </w:r>
      <w:r w:rsidR="00ED2EBF">
        <w:t>.</w:t>
      </w:r>
    </w:p>
    <w:p w14:paraId="271809AF" w14:textId="295210E5" w:rsidR="00ED2EBF" w:rsidRDefault="00ED2EBF" w:rsidP="000D48D3">
      <w:pPr>
        <w:pStyle w:val="ListParagraph"/>
        <w:numPr>
          <w:ilvl w:val="0"/>
          <w:numId w:val="2"/>
        </w:numPr>
      </w:pPr>
      <w:r>
        <w:t xml:space="preserve">In the </w:t>
      </w:r>
      <w:r>
        <w:rPr>
          <w:b/>
        </w:rPr>
        <w:t xml:space="preserve">Name </w:t>
      </w:r>
      <w:r>
        <w:t xml:space="preserve">field, enter </w:t>
      </w:r>
      <w:r w:rsidR="008F5F52" w:rsidRPr="008F5F52">
        <w:t>“Condition”</w:t>
      </w:r>
      <w:r w:rsidR="00403136">
        <w:t>.</w:t>
      </w:r>
      <w:r w:rsidR="00E701AC">
        <w:t xml:space="preserve"> </w:t>
      </w:r>
    </w:p>
    <w:p w14:paraId="63B86705" w14:textId="4C5EEA8C" w:rsidR="00ED2EBF" w:rsidRPr="00ED2EBF" w:rsidRDefault="00ED2EBF" w:rsidP="000D48D3">
      <w:pPr>
        <w:pStyle w:val="ListParagraph"/>
        <w:numPr>
          <w:ilvl w:val="0"/>
          <w:numId w:val="2"/>
        </w:numPr>
      </w:pPr>
      <w:r>
        <w:t xml:space="preserve">In the </w:t>
      </w:r>
      <w:r>
        <w:rPr>
          <w:b/>
        </w:rPr>
        <w:t xml:space="preserve">Type </w:t>
      </w:r>
      <w:r>
        <w:t xml:space="preserve">field, choose </w:t>
      </w:r>
      <w:r w:rsidR="00403136">
        <w:t>“</w:t>
      </w:r>
      <w:r w:rsidRPr="00B9238F">
        <w:t>Value List</w:t>
      </w:r>
      <w:r w:rsidR="00403136">
        <w:t>”.</w:t>
      </w:r>
    </w:p>
    <w:p w14:paraId="0CDCD009" w14:textId="7058D007" w:rsidR="00ED2EBF" w:rsidRDefault="00ED2EBF" w:rsidP="000D48D3">
      <w:pPr>
        <w:pStyle w:val="ListParagraph"/>
        <w:numPr>
          <w:ilvl w:val="0"/>
          <w:numId w:val="2"/>
        </w:numPr>
      </w:pPr>
      <w:r>
        <w:t xml:space="preserve">In the list under </w:t>
      </w:r>
      <w:r>
        <w:rPr>
          <w:b/>
        </w:rPr>
        <w:t xml:space="preserve">Applies To, </w:t>
      </w:r>
      <w:r w:rsidR="00403136">
        <w:t xml:space="preserve">check </w:t>
      </w:r>
      <w:r>
        <w:rPr>
          <w:b/>
        </w:rPr>
        <w:t xml:space="preserve">Replicates. </w:t>
      </w:r>
    </w:p>
    <w:p w14:paraId="29F00A57" w14:textId="55AF3A3F" w:rsidR="001509AB" w:rsidRDefault="00E701AC" w:rsidP="00ED2EBF">
      <w:r>
        <w:t xml:space="preserve">In </w:t>
      </w:r>
      <w:r w:rsidR="00403136">
        <w:t xml:space="preserve">this </w:t>
      </w:r>
      <w:r>
        <w:t xml:space="preserve">experiment </w:t>
      </w:r>
      <w:r w:rsidR="00403136">
        <w:t xml:space="preserve">there are </w:t>
      </w:r>
      <w:r>
        <w:t xml:space="preserve">two conditions: Condition A are samples that have </w:t>
      </w:r>
      <w:r w:rsidR="00403136">
        <w:t xml:space="preserve">a </w:t>
      </w:r>
      <w:r>
        <w:t xml:space="preserve">proteome composition of E.coli </w:t>
      </w:r>
      <w:r w:rsidR="00D5318D">
        <w:t>20</w:t>
      </w:r>
      <w:r>
        <w:t xml:space="preserve">%, yeast </w:t>
      </w:r>
      <w:r w:rsidR="00D5318D">
        <w:t>15</w:t>
      </w:r>
      <w:r>
        <w:t>% and human 6</w:t>
      </w:r>
      <w:r w:rsidR="00D5318D">
        <w:t>5</w:t>
      </w:r>
      <w:r>
        <w:t xml:space="preserve">%, and condition B </w:t>
      </w:r>
      <w:r w:rsidR="00403136">
        <w:t xml:space="preserve">have a </w:t>
      </w:r>
      <w:r>
        <w:t xml:space="preserve">composition of </w:t>
      </w:r>
      <w:r w:rsidR="008F5F52" w:rsidRPr="008F5F52">
        <w:t xml:space="preserve"> </w:t>
      </w:r>
      <w:r>
        <w:t xml:space="preserve">E.coli </w:t>
      </w:r>
      <w:r w:rsidR="00D5318D">
        <w:t>5</w:t>
      </w:r>
      <w:r>
        <w:t xml:space="preserve">%, yeast </w:t>
      </w:r>
      <w:r w:rsidR="00BA0558">
        <w:t>3</w:t>
      </w:r>
      <w:r w:rsidR="00D5318D">
        <w:t>0</w:t>
      </w:r>
      <w:r>
        <w:t>% and human 6</w:t>
      </w:r>
      <w:r w:rsidR="00D5318D">
        <w:t>5</w:t>
      </w:r>
      <w:r>
        <w:t>%</w:t>
      </w:r>
      <w:r w:rsidR="00BA0558">
        <w:t>.</w:t>
      </w:r>
    </w:p>
    <w:p w14:paraId="76E61226" w14:textId="3E5A7959" w:rsidR="00F31A42" w:rsidRPr="00ED2EBF" w:rsidRDefault="00ED2EBF" w:rsidP="00F97AF7">
      <w:pPr>
        <w:keepNext/>
      </w:pPr>
      <w:r>
        <w:t xml:space="preserve">The </w:t>
      </w:r>
      <w:r w:rsidR="00403136" w:rsidRPr="00B9238F">
        <w:rPr>
          <w:b/>
        </w:rPr>
        <w:t xml:space="preserve">Define </w:t>
      </w:r>
      <w:r w:rsidRPr="00B9238F">
        <w:rPr>
          <w:b/>
        </w:rPr>
        <w:t>Annotation</w:t>
      </w:r>
      <w:r>
        <w:t xml:space="preserve"> window should like this:</w:t>
      </w:r>
    </w:p>
    <w:p w14:paraId="2CEF55C7" w14:textId="43D061E5" w:rsidR="00EC13E1" w:rsidRPr="00ED2EBF" w:rsidRDefault="004F73A4" w:rsidP="00ED2EBF">
      <w:pPr>
        <w:rPr>
          <w:rFonts w:ascii="Arial" w:hAnsi="Arial" w:cs="Arial"/>
          <w:lang w:val="en-GB"/>
        </w:rPr>
      </w:pPr>
      <w:r>
        <w:rPr>
          <w:noProof/>
        </w:rPr>
        <w:drawing>
          <wp:inline distT="0" distB="0" distL="0" distR="0" wp14:anchorId="2C486BB4" wp14:editId="7158A63D">
            <wp:extent cx="3448050" cy="4657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C19D2D" w14:textId="2FEE2BD7" w:rsidR="00ED2EBF" w:rsidRDefault="008F5F52" w:rsidP="000D48D3">
      <w:pPr>
        <w:pStyle w:val="ListParagraph"/>
        <w:numPr>
          <w:ilvl w:val="0"/>
          <w:numId w:val="3"/>
        </w:numPr>
      </w:pPr>
      <w:r w:rsidRPr="008F5F52">
        <w:t xml:space="preserve">Click </w:t>
      </w:r>
      <w:r w:rsidR="00403136">
        <w:t xml:space="preserve">the </w:t>
      </w:r>
      <w:r w:rsidR="00403136">
        <w:rPr>
          <w:b/>
        </w:rPr>
        <w:t>OK</w:t>
      </w:r>
      <w:r w:rsidR="00403136">
        <w:t xml:space="preserve"> button.</w:t>
      </w:r>
      <w:r w:rsidRPr="008F5F52">
        <w:t xml:space="preserve"> </w:t>
      </w:r>
    </w:p>
    <w:p w14:paraId="35544987" w14:textId="2EA89ECC" w:rsidR="00ED2EBF" w:rsidRDefault="00ED2EBF" w:rsidP="000D48D3">
      <w:pPr>
        <w:pStyle w:val="ListParagraph"/>
        <w:numPr>
          <w:ilvl w:val="0"/>
          <w:numId w:val="3"/>
        </w:numPr>
      </w:pPr>
      <w:r>
        <w:t xml:space="preserve">Follow the steps above and create a second annotation named “BioReplicate.” </w:t>
      </w:r>
    </w:p>
    <w:p w14:paraId="5C27C996" w14:textId="3B95F16A" w:rsidR="00ED2EBF" w:rsidRDefault="00403136" w:rsidP="000D48D3">
      <w:pPr>
        <w:pStyle w:val="ListParagraph"/>
        <w:numPr>
          <w:ilvl w:val="0"/>
          <w:numId w:val="3"/>
        </w:numPr>
      </w:pPr>
      <w:r>
        <w:t>I</w:t>
      </w:r>
      <w:r w:rsidR="00ED2EBF">
        <w:t xml:space="preserve">n the </w:t>
      </w:r>
      <w:r w:rsidR="00ED2EBF">
        <w:rPr>
          <w:b/>
        </w:rPr>
        <w:t>Type</w:t>
      </w:r>
      <w:r w:rsidR="002261CE">
        <w:t xml:space="preserve"> </w:t>
      </w:r>
      <w:r>
        <w:t xml:space="preserve">dropdown list select “Text” </w:t>
      </w:r>
      <w:r w:rsidR="002261CE">
        <w:t xml:space="preserve">for the BioReplicate annotation. </w:t>
      </w:r>
      <w:r w:rsidR="00ED2EBF">
        <w:t xml:space="preserve"> </w:t>
      </w:r>
    </w:p>
    <w:p w14:paraId="3D83B953" w14:textId="025B374B" w:rsidR="0055392B" w:rsidRDefault="0055392B" w:rsidP="000D48D3">
      <w:pPr>
        <w:pStyle w:val="ListParagraph"/>
        <w:numPr>
          <w:ilvl w:val="0"/>
          <w:numId w:val="2"/>
        </w:numPr>
      </w:pPr>
      <w:r>
        <w:t xml:space="preserve">In the list under </w:t>
      </w:r>
      <w:r>
        <w:rPr>
          <w:b/>
        </w:rPr>
        <w:t xml:space="preserve">Applies To, </w:t>
      </w:r>
      <w:r>
        <w:t>ch</w:t>
      </w:r>
      <w:r w:rsidR="00403136">
        <w:t>eck</w:t>
      </w:r>
      <w:r>
        <w:t xml:space="preserve"> </w:t>
      </w:r>
      <w:r>
        <w:rPr>
          <w:b/>
        </w:rPr>
        <w:t xml:space="preserve">Replicates. </w:t>
      </w:r>
    </w:p>
    <w:p w14:paraId="5E84D9C1" w14:textId="36E9859A" w:rsidR="00B47C25" w:rsidRDefault="00B47C25" w:rsidP="000D48D3">
      <w:pPr>
        <w:pStyle w:val="ListParagraph"/>
        <w:numPr>
          <w:ilvl w:val="0"/>
          <w:numId w:val="3"/>
        </w:numPr>
      </w:pPr>
      <w:r>
        <w:t xml:space="preserve">Click </w:t>
      </w:r>
      <w:r w:rsidR="00403136">
        <w:t xml:space="preserve">the </w:t>
      </w:r>
      <w:r>
        <w:rPr>
          <w:b/>
        </w:rPr>
        <w:t>OK</w:t>
      </w:r>
      <w:r w:rsidR="00403136">
        <w:rPr>
          <w:b/>
        </w:rPr>
        <w:t xml:space="preserve"> </w:t>
      </w:r>
      <w:r w:rsidR="00403136">
        <w:t>button</w:t>
      </w:r>
      <w:r>
        <w:t xml:space="preserve">. </w:t>
      </w:r>
    </w:p>
    <w:p w14:paraId="3040024D" w14:textId="1736B6A9" w:rsidR="00ED2EBF" w:rsidRPr="008F5F52" w:rsidRDefault="00403136" w:rsidP="00ED2EBF">
      <w:r>
        <w:t>This will</w:t>
      </w:r>
      <w:r w:rsidR="00B47C25">
        <w:t xml:space="preserve"> return you to the </w:t>
      </w:r>
      <w:r w:rsidR="00B47C25" w:rsidRPr="00B47C25">
        <w:rPr>
          <w:b/>
        </w:rPr>
        <w:t xml:space="preserve">Document Settings </w:t>
      </w:r>
      <w:r w:rsidR="00B47C25">
        <w:t>window</w:t>
      </w:r>
      <w:r>
        <w:t>.</w:t>
      </w:r>
      <w:r w:rsidR="00B47C25">
        <w:t xml:space="preserve"> </w:t>
      </w:r>
    </w:p>
    <w:p w14:paraId="452EC313" w14:textId="095FC0B5" w:rsidR="008F5F52" w:rsidRPr="00297420" w:rsidRDefault="00314628" w:rsidP="000D48D3">
      <w:pPr>
        <w:pStyle w:val="ListParagraph"/>
        <w:numPr>
          <w:ilvl w:val="0"/>
          <w:numId w:val="3"/>
        </w:numPr>
        <w:rPr>
          <w:b/>
        </w:rPr>
      </w:pPr>
      <w:r>
        <w:t>Make sure the checkboxes for</w:t>
      </w:r>
      <w:r w:rsidR="008F5F52" w:rsidRPr="008F5F52">
        <w:t xml:space="preserve"> </w:t>
      </w:r>
      <w:r w:rsidR="008F5F52" w:rsidRPr="00297420">
        <w:rPr>
          <w:b/>
        </w:rPr>
        <w:t>Condition</w:t>
      </w:r>
      <w:r>
        <w:t xml:space="preserve"> and </w:t>
      </w:r>
      <w:r>
        <w:rPr>
          <w:b/>
        </w:rPr>
        <w:t>BioReplicate</w:t>
      </w:r>
      <w:r>
        <w:t xml:space="preserve"> are checked</w:t>
      </w:r>
      <w:r w:rsidR="00B47C25" w:rsidRPr="00B9238F">
        <w:t>.</w:t>
      </w:r>
    </w:p>
    <w:p w14:paraId="2DFE8B64" w14:textId="311D8EDB" w:rsidR="008F5F52" w:rsidRDefault="00B47C25" w:rsidP="000D48D3">
      <w:pPr>
        <w:pStyle w:val="ListParagraph"/>
        <w:numPr>
          <w:ilvl w:val="0"/>
          <w:numId w:val="3"/>
        </w:numPr>
      </w:pPr>
      <w:r>
        <w:t xml:space="preserve">Click </w:t>
      </w:r>
      <w:r w:rsidR="00314628">
        <w:t xml:space="preserve">the </w:t>
      </w:r>
      <w:r>
        <w:rPr>
          <w:b/>
        </w:rPr>
        <w:t>OK</w:t>
      </w:r>
      <w:r w:rsidR="00314628">
        <w:rPr>
          <w:b/>
        </w:rPr>
        <w:t xml:space="preserve"> </w:t>
      </w:r>
      <w:r w:rsidR="00314628">
        <w:t>button</w:t>
      </w:r>
      <w:r w:rsidRPr="00B9238F">
        <w:t>.</w:t>
      </w:r>
    </w:p>
    <w:p w14:paraId="55FE47B1" w14:textId="225DACCC" w:rsidR="00314628" w:rsidRPr="008F5F52" w:rsidRDefault="00314628" w:rsidP="00B9238F">
      <w:r>
        <w:t>You are now ready to annotate the replicates you have imported:</w:t>
      </w:r>
    </w:p>
    <w:p w14:paraId="4EF16E25" w14:textId="39709867" w:rsidR="00314628" w:rsidRDefault="00314628" w:rsidP="000D48D3">
      <w:pPr>
        <w:pStyle w:val="ListParagraph"/>
        <w:numPr>
          <w:ilvl w:val="0"/>
          <w:numId w:val="3"/>
        </w:numPr>
      </w:pPr>
      <w:r>
        <w:t xml:space="preserve">On </w:t>
      </w:r>
      <w:r w:rsidR="00B47C25">
        <w:t xml:space="preserve">the </w:t>
      </w:r>
      <w:r w:rsidR="00B47C25" w:rsidRPr="00B47C25">
        <w:rPr>
          <w:b/>
        </w:rPr>
        <w:t>View</w:t>
      </w:r>
      <w:r w:rsidR="00B47C25">
        <w:t xml:space="preserve"> menu, choose </w:t>
      </w:r>
      <w:r w:rsidR="00B47C25" w:rsidRPr="00B47C25">
        <w:rPr>
          <w:b/>
        </w:rPr>
        <w:t>Document Grid</w:t>
      </w:r>
      <w:r w:rsidR="00B9238F">
        <w:t xml:space="preserve"> (Alt-3)</w:t>
      </w:r>
      <w:r>
        <w:t>.</w:t>
      </w:r>
    </w:p>
    <w:p w14:paraId="19364CDA" w14:textId="26B34B54" w:rsidR="008F5F52" w:rsidRPr="008F5F52" w:rsidRDefault="00314628" w:rsidP="00B9238F">
      <w:r>
        <w:t>This</w:t>
      </w:r>
      <w:r w:rsidR="00B47C25">
        <w:t xml:space="preserve"> brings up the </w:t>
      </w:r>
      <w:r w:rsidR="00B47C25" w:rsidRPr="00B9238F">
        <w:rPr>
          <w:b/>
        </w:rPr>
        <w:t>Document Grid</w:t>
      </w:r>
      <w:r w:rsidR="00B47C25">
        <w:t xml:space="preserve"> window</w:t>
      </w:r>
      <w:r>
        <w:t xml:space="preserve">, which will show the </w:t>
      </w:r>
      <w:r>
        <w:rPr>
          <w:b/>
        </w:rPr>
        <w:t>Proteins</w:t>
      </w:r>
      <w:r>
        <w:t xml:space="preserve"> report if you have never used it before:</w:t>
      </w:r>
    </w:p>
    <w:p w14:paraId="532F12A6" w14:textId="5EB61659" w:rsidR="008F5F52" w:rsidRPr="00B9238F" w:rsidRDefault="00B47C25" w:rsidP="000D48D3">
      <w:pPr>
        <w:pStyle w:val="ListParagraph"/>
        <w:numPr>
          <w:ilvl w:val="0"/>
          <w:numId w:val="3"/>
        </w:numPr>
        <w:rPr>
          <w:u w:val="single"/>
        </w:rPr>
      </w:pPr>
      <w:r>
        <w:t xml:space="preserve">In the </w:t>
      </w:r>
      <w:r w:rsidRPr="00B47C25">
        <w:rPr>
          <w:b/>
        </w:rPr>
        <w:t>Document Grid: Proteins</w:t>
      </w:r>
      <w:r>
        <w:t xml:space="preserve"> window, click the </w:t>
      </w:r>
      <w:r w:rsidR="00314628">
        <w:rPr>
          <w:b/>
        </w:rPr>
        <w:t>Reports</w:t>
      </w:r>
      <w:r w:rsidR="00314628" w:rsidRPr="008F5F52">
        <w:t xml:space="preserve"> </w:t>
      </w:r>
      <w:r>
        <w:t>m</w:t>
      </w:r>
      <w:r w:rsidR="00314628">
        <w:t>e</w:t>
      </w:r>
      <w:r>
        <w:t xml:space="preserve">nu and </w:t>
      </w:r>
      <w:r w:rsidR="00314628">
        <w:t>then click</w:t>
      </w:r>
      <w:r>
        <w:t xml:space="preserve"> </w:t>
      </w:r>
      <w:r w:rsidR="008F5F52" w:rsidRPr="00B47C25">
        <w:rPr>
          <w:b/>
        </w:rPr>
        <w:t>Replicates</w:t>
      </w:r>
      <w:r>
        <w:rPr>
          <w:b/>
        </w:rPr>
        <w:t>.</w:t>
      </w:r>
    </w:p>
    <w:p w14:paraId="2ACCCC9C" w14:textId="0A8446FA" w:rsidR="00F3741E" w:rsidRPr="00B9238F" w:rsidRDefault="008F5F52" w:rsidP="002242EF">
      <w:pPr>
        <w:keepNext/>
        <w:rPr>
          <w:rFonts w:ascii="Arial" w:hAnsi="Arial" w:cs="Arial"/>
        </w:rPr>
      </w:pPr>
      <w:r w:rsidRPr="00B9238F">
        <w:t>Annotate th</w:t>
      </w:r>
      <w:r w:rsidRPr="008F5F52">
        <w:t xml:space="preserve">e samples as shown in the </w:t>
      </w:r>
      <w:r w:rsidR="00C575DD">
        <w:t>screen capture below</w:t>
      </w:r>
      <w:r w:rsidR="00314628">
        <w:t xml:space="preserve"> using keyboard keys for A, B, 1, 2, 3, Enter and arrow keys to navigate</w:t>
      </w:r>
      <w:r w:rsidR="00C575DD">
        <w:t>:</w:t>
      </w:r>
    </w:p>
    <w:p w14:paraId="7516C1D8" w14:textId="3AB72CD2" w:rsidR="008F5F52" w:rsidRPr="00EC13E1" w:rsidRDefault="00BD1E83" w:rsidP="00B9238F">
      <w:pPr>
        <w:rPr>
          <w:rFonts w:ascii="Arial" w:hAnsi="Arial" w:cs="Arial"/>
        </w:rPr>
      </w:pPr>
      <w:r>
        <w:rPr>
          <w:noProof/>
        </w:rPr>
        <w:drawing>
          <wp:inline distT="0" distB="0" distL="0" distR="0" wp14:anchorId="203F58C5" wp14:editId="393D474C">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0BC725BE" w14:textId="0ABBAA62" w:rsidR="00FF4428" w:rsidRPr="00C575DD" w:rsidRDefault="00C575DD" w:rsidP="000D48D3">
      <w:pPr>
        <w:pStyle w:val="ListParagraph"/>
        <w:numPr>
          <w:ilvl w:val="0"/>
          <w:numId w:val="3"/>
        </w:numPr>
      </w:pPr>
      <w:r>
        <w:t>C</w:t>
      </w:r>
      <w:r w:rsidRPr="008F5F52">
        <w:t xml:space="preserve">lose the </w:t>
      </w:r>
      <w:r w:rsidRPr="00C575DD">
        <w:rPr>
          <w:b/>
        </w:rPr>
        <w:t>Document Grid: Replicates</w:t>
      </w:r>
      <w:r w:rsidRPr="008F5F52">
        <w:t xml:space="preserve"> window</w:t>
      </w:r>
      <w:r>
        <w:t xml:space="preserve"> by clicking on the red X in the upper right hand corner of the form. </w:t>
      </w:r>
    </w:p>
    <w:p w14:paraId="67C6BA5C" w14:textId="1192333C" w:rsidR="00FF4428" w:rsidRPr="00DA440C" w:rsidRDefault="001509AB" w:rsidP="00DA440C">
      <w:pPr>
        <w:rPr>
          <w:lang w:val="en-GB"/>
        </w:rPr>
      </w:pPr>
      <w:r w:rsidRPr="001509AB">
        <w:rPr>
          <w:lang w:val="en-GB"/>
        </w:rPr>
        <w:t xml:space="preserve">For easy viewing </w:t>
      </w:r>
      <w:r w:rsidR="00314628">
        <w:rPr>
          <w:lang w:val="en-GB"/>
        </w:rPr>
        <w:t>you can now</w:t>
      </w:r>
      <w:r w:rsidRPr="001509AB">
        <w:rPr>
          <w:lang w:val="en-GB"/>
        </w:rPr>
        <w:t xml:space="preserve"> split the data by condition into 2 </w:t>
      </w:r>
      <w:r w:rsidR="00314628">
        <w:rPr>
          <w:lang w:val="en-GB"/>
        </w:rPr>
        <w:t>panes in the Skyline window</w:t>
      </w:r>
      <w:r w:rsidRPr="001509AB">
        <w:rPr>
          <w:lang w:val="en-GB"/>
        </w:rPr>
        <w:t>.</w:t>
      </w:r>
    </w:p>
    <w:p w14:paraId="1C645458" w14:textId="48EFBDBE" w:rsidR="008F5F52" w:rsidRPr="008F5F52" w:rsidRDefault="00314628" w:rsidP="000D48D3">
      <w:pPr>
        <w:pStyle w:val="ListParagraph"/>
        <w:numPr>
          <w:ilvl w:val="0"/>
          <w:numId w:val="4"/>
        </w:numPr>
      </w:pPr>
      <w:r>
        <w:t xml:space="preserve">On </w:t>
      </w:r>
      <w:r w:rsidR="002261CE">
        <w:t xml:space="preserve">the </w:t>
      </w:r>
      <w:r w:rsidR="002261CE">
        <w:rPr>
          <w:b/>
        </w:rPr>
        <w:t xml:space="preserve">View </w:t>
      </w:r>
      <w:r w:rsidR="002261CE">
        <w:t>menu, choose</w:t>
      </w:r>
      <w:r w:rsidR="002827BD">
        <w:t xml:space="preserve"> </w:t>
      </w:r>
      <w:r w:rsidR="008F5F52" w:rsidRPr="002827BD">
        <w:rPr>
          <w:b/>
        </w:rPr>
        <w:t>Arrange Graph</w:t>
      </w:r>
      <w:r w:rsidR="002827BD" w:rsidRPr="002827BD">
        <w:rPr>
          <w:b/>
        </w:rPr>
        <w:t>s</w:t>
      </w:r>
      <w:r w:rsidRPr="00B9238F">
        <w:t>,</w:t>
      </w:r>
      <w:r w:rsidR="002827BD">
        <w:t xml:space="preserve"> and </w:t>
      </w:r>
      <w:r>
        <w:t>click</w:t>
      </w:r>
      <w:r w:rsidR="002827BD">
        <w:t xml:space="preserve"> </w:t>
      </w:r>
      <w:r w:rsidR="008F5F52" w:rsidRPr="002827BD">
        <w:rPr>
          <w:b/>
        </w:rPr>
        <w:t>Grouped</w:t>
      </w:r>
      <w:r w:rsidR="002827BD">
        <w:t>.</w:t>
      </w:r>
    </w:p>
    <w:p w14:paraId="3A05C845" w14:textId="0E992AA3" w:rsidR="002827BD" w:rsidRDefault="002827BD" w:rsidP="000D48D3">
      <w:pPr>
        <w:pStyle w:val="ListParagraph"/>
        <w:numPr>
          <w:ilvl w:val="0"/>
          <w:numId w:val="4"/>
        </w:numPr>
      </w:pPr>
      <w:r>
        <w:t xml:space="preserve">In the </w:t>
      </w:r>
      <w:r w:rsidRPr="00B9238F">
        <w:rPr>
          <w:b/>
        </w:rPr>
        <w:t>Arrange Graph Grouped</w:t>
      </w:r>
      <w:r>
        <w:t xml:space="preserve"> </w:t>
      </w:r>
      <w:r w:rsidR="00314628">
        <w:t>form</w:t>
      </w:r>
      <w:r>
        <w:t xml:space="preserve">, </w:t>
      </w:r>
      <w:r w:rsidR="00314628">
        <w:t xml:space="preserve">set </w:t>
      </w:r>
      <w:r w:rsidR="00314628" w:rsidRPr="002827BD">
        <w:rPr>
          <w:b/>
        </w:rPr>
        <w:t>Group panes</w:t>
      </w:r>
      <w:r w:rsidR="00314628">
        <w:t xml:space="preserve"> to </w:t>
      </w:r>
      <w:r>
        <w:t>“2”</w:t>
      </w:r>
      <w:r w:rsidR="00314628">
        <w:t>.</w:t>
      </w:r>
    </w:p>
    <w:p w14:paraId="0D91AC6B" w14:textId="25055DE6" w:rsidR="002827BD" w:rsidRDefault="002827BD" w:rsidP="000D48D3">
      <w:pPr>
        <w:pStyle w:val="ListParagraph"/>
        <w:numPr>
          <w:ilvl w:val="0"/>
          <w:numId w:val="4"/>
        </w:numPr>
      </w:pPr>
      <w:r>
        <w:t>C</w:t>
      </w:r>
      <w:r w:rsidR="00314628">
        <w:t>hoose the option</w:t>
      </w:r>
      <w:r>
        <w:t xml:space="preserve"> </w:t>
      </w:r>
      <w:r w:rsidR="008F5F52" w:rsidRPr="002827BD">
        <w:rPr>
          <w:b/>
        </w:rPr>
        <w:t>Distribute graphs among groups</w:t>
      </w:r>
      <w:r w:rsidR="00314628">
        <w:t>.</w:t>
      </w:r>
    </w:p>
    <w:p w14:paraId="79C95C3D" w14:textId="15316415" w:rsidR="002827BD" w:rsidRDefault="00952CDD" w:rsidP="000D48D3">
      <w:pPr>
        <w:pStyle w:val="ListParagraph"/>
        <w:numPr>
          <w:ilvl w:val="0"/>
          <w:numId w:val="4"/>
        </w:numPr>
      </w:pPr>
      <w:r>
        <w:t xml:space="preserve">In </w:t>
      </w:r>
      <w:r w:rsidR="002827BD">
        <w:t xml:space="preserve">the </w:t>
      </w:r>
      <w:r w:rsidR="002827BD">
        <w:rPr>
          <w:b/>
        </w:rPr>
        <w:t xml:space="preserve">Display </w:t>
      </w:r>
      <w:r>
        <w:t>field</w:t>
      </w:r>
      <w:r w:rsidR="002827BD">
        <w:t xml:space="preserve">, choose </w:t>
      </w:r>
      <w:r>
        <w:t>“</w:t>
      </w:r>
      <w:r w:rsidR="002827BD" w:rsidRPr="00B9238F">
        <w:t>Tiled</w:t>
      </w:r>
      <w:r>
        <w:t>”</w:t>
      </w:r>
      <w:r w:rsidR="002827BD" w:rsidRPr="00B9238F">
        <w:t>.</w:t>
      </w:r>
    </w:p>
    <w:p w14:paraId="7E61502C" w14:textId="364E71A5" w:rsidR="002827BD" w:rsidRPr="002827BD" w:rsidRDefault="00952CDD" w:rsidP="000D48D3">
      <w:pPr>
        <w:pStyle w:val="ListParagraph"/>
        <w:numPr>
          <w:ilvl w:val="0"/>
          <w:numId w:val="4"/>
        </w:numPr>
      </w:pPr>
      <w:r>
        <w:t>In the</w:t>
      </w:r>
      <w:r w:rsidR="002827BD">
        <w:t xml:space="preserve"> </w:t>
      </w:r>
      <w:r w:rsidR="002827BD">
        <w:rPr>
          <w:b/>
        </w:rPr>
        <w:t xml:space="preserve">Sort order </w:t>
      </w:r>
      <w:r>
        <w:t>field, choose</w:t>
      </w:r>
      <w:r w:rsidR="002827BD">
        <w:t xml:space="preserve"> </w:t>
      </w:r>
      <w:r>
        <w:t>“</w:t>
      </w:r>
      <w:r w:rsidR="002827BD" w:rsidRPr="00B9238F">
        <w:t>Document</w:t>
      </w:r>
      <w:r>
        <w:t>”</w:t>
      </w:r>
      <w:r w:rsidR="002827BD" w:rsidRPr="00B9238F">
        <w:t>.</w:t>
      </w:r>
      <w:r w:rsidR="002827BD">
        <w:rPr>
          <w:b/>
        </w:rPr>
        <w:t xml:space="preserve"> </w:t>
      </w:r>
    </w:p>
    <w:p w14:paraId="79361DF0" w14:textId="7A6AA9D8" w:rsidR="008F5F52" w:rsidRDefault="008F5F52" w:rsidP="000D48D3">
      <w:pPr>
        <w:pStyle w:val="ListParagraph"/>
        <w:numPr>
          <w:ilvl w:val="0"/>
          <w:numId w:val="4"/>
        </w:numPr>
      </w:pPr>
      <w:r w:rsidRPr="008F5F52">
        <w:t xml:space="preserve"> </w:t>
      </w:r>
      <w:r w:rsidR="002827BD">
        <w:t>Click</w:t>
      </w:r>
      <w:r w:rsidR="00952CDD">
        <w:t xml:space="preserve"> the</w:t>
      </w:r>
      <w:r w:rsidR="002827BD">
        <w:t xml:space="preserve"> </w:t>
      </w:r>
      <w:r w:rsidR="002827BD">
        <w:rPr>
          <w:b/>
        </w:rPr>
        <w:t>OK</w:t>
      </w:r>
      <w:r w:rsidR="00952CDD">
        <w:rPr>
          <w:b/>
        </w:rPr>
        <w:t xml:space="preserve"> </w:t>
      </w:r>
      <w:r w:rsidR="00952CDD">
        <w:t>button.</w:t>
      </w:r>
    </w:p>
    <w:p w14:paraId="501676FF" w14:textId="71659F58" w:rsidR="0097461F" w:rsidRPr="002827BD" w:rsidRDefault="002827BD" w:rsidP="002827BD">
      <w:pPr>
        <w:rPr>
          <w:lang w:val="en-GB"/>
        </w:rPr>
      </w:pPr>
      <w:r>
        <w:t xml:space="preserve">Note: </w:t>
      </w:r>
      <w:r w:rsidR="0097461F">
        <w:t>If</w:t>
      </w:r>
      <w:r w:rsidR="0097461F" w:rsidRPr="0097461F">
        <w:t xml:space="preserve"> the data is still importing at this stage you will need to wait until this is finished to save the document</w:t>
      </w:r>
      <w:r w:rsidR="0097461F">
        <w:t>.</w:t>
      </w:r>
    </w:p>
    <w:p w14:paraId="7158BC75" w14:textId="69627E4D" w:rsidR="00EC13E1" w:rsidRPr="00B9238F" w:rsidRDefault="008F5F52" w:rsidP="000D48D3">
      <w:pPr>
        <w:pStyle w:val="ListParagraph"/>
        <w:numPr>
          <w:ilvl w:val="0"/>
          <w:numId w:val="4"/>
        </w:numPr>
        <w:rPr>
          <w:iCs/>
        </w:rPr>
      </w:pPr>
      <w:r w:rsidRPr="008F5F52">
        <w:t>Save your skyline document</w:t>
      </w:r>
      <w:r w:rsidR="00086DAE">
        <w:rPr>
          <w:iCs/>
        </w:rPr>
        <w:t>.</w:t>
      </w:r>
    </w:p>
    <w:p w14:paraId="374EEA54" w14:textId="0FEE2B8E" w:rsidR="008F5F52" w:rsidRPr="00EA2D7C" w:rsidRDefault="008F5F52" w:rsidP="00297420">
      <w:pPr>
        <w:pStyle w:val="Heading1"/>
      </w:pPr>
      <w:r w:rsidRPr="00EA2D7C">
        <w:t>Inspect the data manually</w:t>
      </w:r>
    </w:p>
    <w:p w14:paraId="003138EA" w14:textId="479A0F52" w:rsidR="008F5F52" w:rsidRPr="00EA2D7C" w:rsidRDefault="008F5F52" w:rsidP="00CA37E0">
      <w:r w:rsidRPr="00EA2D7C">
        <w:t>N</w:t>
      </w:r>
      <w:r w:rsidR="00D44A90">
        <w:t>ext you</w:t>
      </w:r>
      <w:r w:rsidRPr="00EA2D7C">
        <w:t xml:space="preserve"> will manually inspect some of the chromatography and underlying spectra</w:t>
      </w:r>
      <w:r w:rsidR="00CA37E0">
        <w:t>.</w:t>
      </w:r>
      <w:r w:rsidR="002D1A0E">
        <w:t xml:space="preserve">  To do that, </w:t>
      </w:r>
      <w:r w:rsidR="00D44A90">
        <w:t>you will want</w:t>
      </w:r>
      <w:r w:rsidR="002D1A0E">
        <w:t xml:space="preserve"> the </w:t>
      </w:r>
      <w:r w:rsidR="002D1A0E">
        <w:rPr>
          <w:b/>
        </w:rPr>
        <w:t>Retention Times</w:t>
      </w:r>
      <w:r w:rsidR="002D1A0E">
        <w:t xml:space="preserve"> and </w:t>
      </w:r>
      <w:r w:rsidR="002D1A0E" w:rsidRPr="002D1A0E">
        <w:rPr>
          <w:b/>
        </w:rPr>
        <w:t>Peak Area</w:t>
      </w:r>
      <w:r w:rsidR="00D44A90">
        <w:rPr>
          <w:b/>
        </w:rPr>
        <w:t>s</w:t>
      </w:r>
      <w:r w:rsidR="002D1A0E">
        <w:t xml:space="preserve"> views are showing:</w:t>
      </w:r>
    </w:p>
    <w:p w14:paraId="2408D91B" w14:textId="4C114641" w:rsidR="002D1A0E" w:rsidRPr="002D1A0E" w:rsidRDefault="00D44A90" w:rsidP="000D48D3">
      <w:pPr>
        <w:pStyle w:val="ListParagraph"/>
        <w:numPr>
          <w:ilvl w:val="0"/>
          <w:numId w:val="5"/>
        </w:numPr>
      </w:pPr>
      <w:r>
        <w:t xml:space="preserve">On </w:t>
      </w:r>
      <w:r w:rsidR="00CA37E0">
        <w:t xml:space="preserve">the </w:t>
      </w:r>
      <w:r w:rsidR="00CA37E0" w:rsidRPr="002D1A0E">
        <w:rPr>
          <w:b/>
        </w:rPr>
        <w:t>View</w:t>
      </w:r>
      <w:r w:rsidR="00CA37E0">
        <w:t xml:space="preserve"> menu</w:t>
      </w:r>
      <w:r>
        <w:t>,</w:t>
      </w:r>
      <w:r w:rsidR="00CA37E0">
        <w:t xml:space="preserve"> </w:t>
      </w:r>
      <w:r>
        <w:t xml:space="preserve">choose </w:t>
      </w:r>
      <w:r w:rsidR="002D1A0E">
        <w:rPr>
          <w:b/>
        </w:rPr>
        <w:t>Retention Times</w:t>
      </w:r>
      <w:r>
        <w:t>,</w:t>
      </w:r>
      <w:r w:rsidR="002D1A0E">
        <w:rPr>
          <w:b/>
        </w:rPr>
        <w:t xml:space="preserve"> </w:t>
      </w:r>
      <w:r w:rsidR="002D1A0E">
        <w:t xml:space="preserve">and </w:t>
      </w:r>
      <w:r>
        <w:t>click</w:t>
      </w:r>
      <w:r w:rsidR="002D1A0E">
        <w:t xml:space="preserve"> </w:t>
      </w:r>
      <w:r w:rsidR="002D1A0E">
        <w:rPr>
          <w:b/>
        </w:rPr>
        <w:t>Replicate Comparison</w:t>
      </w:r>
      <w:r w:rsidR="00B9238F">
        <w:t xml:space="preserve"> (F8)</w:t>
      </w:r>
      <w:r w:rsidR="00CA37E0" w:rsidRPr="00B9238F">
        <w:t>.</w:t>
      </w:r>
    </w:p>
    <w:p w14:paraId="25C687AB" w14:textId="28714516" w:rsidR="002D1A0E" w:rsidRDefault="00C761AC" w:rsidP="000D48D3">
      <w:pPr>
        <w:pStyle w:val="ListParagraph"/>
        <w:numPr>
          <w:ilvl w:val="0"/>
          <w:numId w:val="5"/>
        </w:numPr>
      </w:pPr>
      <w:r>
        <w:t>O</w:t>
      </w:r>
      <w:r w:rsidR="00D44A90">
        <w:t>n</w:t>
      </w:r>
      <w:r w:rsidR="00D44A90" w:rsidRPr="002D1A0E">
        <w:t xml:space="preserve"> </w:t>
      </w:r>
      <w:r w:rsidR="002D1A0E" w:rsidRPr="002D1A0E">
        <w:t>the</w:t>
      </w:r>
      <w:r w:rsidR="002D1A0E">
        <w:rPr>
          <w:b/>
        </w:rPr>
        <w:t xml:space="preserve"> </w:t>
      </w:r>
      <w:r w:rsidR="00CA37E0" w:rsidRPr="002D1A0E">
        <w:rPr>
          <w:b/>
        </w:rPr>
        <w:t xml:space="preserve">View </w:t>
      </w:r>
      <w:r w:rsidR="002D1A0E">
        <w:t xml:space="preserve">menu, </w:t>
      </w:r>
      <w:r w:rsidR="00D44A90">
        <w:t xml:space="preserve">choose </w:t>
      </w:r>
      <w:r w:rsidR="002D1A0E" w:rsidRPr="002D1A0E">
        <w:rPr>
          <w:b/>
        </w:rPr>
        <w:t>Peak Area</w:t>
      </w:r>
      <w:r w:rsidR="00D44A90">
        <w:rPr>
          <w:b/>
        </w:rPr>
        <w:t>s</w:t>
      </w:r>
      <w:r w:rsidR="00D44A90">
        <w:t>,</w:t>
      </w:r>
      <w:r w:rsidR="002D1A0E">
        <w:t xml:space="preserve"> and</w:t>
      </w:r>
      <w:r w:rsidR="00D44A90">
        <w:t xml:space="preserve"> click</w:t>
      </w:r>
      <w:r w:rsidR="002D1A0E">
        <w:t xml:space="preserve"> </w:t>
      </w:r>
      <w:r w:rsidR="002D1A0E" w:rsidRPr="002D1A0E">
        <w:rPr>
          <w:b/>
        </w:rPr>
        <w:t>Replicate Comparison</w:t>
      </w:r>
      <w:r w:rsidR="00B9238F">
        <w:t xml:space="preserve"> (F7)</w:t>
      </w:r>
      <w:r w:rsidR="002D1A0E">
        <w:t xml:space="preserve">. </w:t>
      </w:r>
    </w:p>
    <w:p w14:paraId="208221E7" w14:textId="1C742F0B" w:rsidR="002D1A0E" w:rsidRDefault="002D1A0E" w:rsidP="002D1A0E">
      <w:r>
        <w:t xml:space="preserve">Now both views should be visible.  </w:t>
      </w:r>
      <w:r w:rsidR="00D44A90">
        <w:t xml:space="preserve">You can </w:t>
      </w:r>
      <w:r>
        <w:t>configure them optimally on the screen</w:t>
      </w:r>
      <w:r w:rsidR="00D44A90">
        <w:t xml:space="preserve"> by doing the following</w:t>
      </w:r>
      <w:r>
        <w:t xml:space="preserve">: </w:t>
      </w:r>
    </w:p>
    <w:p w14:paraId="2D9FD651" w14:textId="303D6880" w:rsidR="00EA2D7C" w:rsidRDefault="00EA2D7C" w:rsidP="000D48D3">
      <w:pPr>
        <w:pStyle w:val="ListParagraph"/>
        <w:numPr>
          <w:ilvl w:val="0"/>
          <w:numId w:val="5"/>
        </w:numPr>
      </w:pPr>
      <w:r>
        <w:t xml:space="preserve">If these new windows are floating you can dock them </w:t>
      </w:r>
      <w:r w:rsidR="00D44A90">
        <w:t xml:space="preserve">to the main window </w:t>
      </w:r>
      <w:r>
        <w:t>by clicking on the top border of the floating window, holding the left mouse button down, and dragging this window</w:t>
      </w:r>
      <w:r w:rsidR="00D44A90">
        <w:t>.</w:t>
      </w:r>
      <w:r w:rsidR="002D1A0E">
        <w:t xml:space="preserve"> </w:t>
      </w:r>
    </w:p>
    <w:p w14:paraId="73951AC0" w14:textId="05D720AD" w:rsidR="000B4989" w:rsidRDefault="000B4989" w:rsidP="00B9238F">
      <w:r>
        <w:t>Y</w:t>
      </w:r>
      <w:r w:rsidR="0021409C">
        <w:t xml:space="preserve">ou can </w:t>
      </w:r>
      <w:r w:rsidR="00D44A90">
        <w:t>perform that same operations shown below with the</w:t>
      </w:r>
      <w:r w:rsidR="0021409C">
        <w:t xml:space="preserve"> </w:t>
      </w:r>
      <w:r w:rsidRPr="00B9238F">
        <w:rPr>
          <w:b/>
        </w:rPr>
        <w:t>Library Match</w:t>
      </w:r>
      <w:r>
        <w:t xml:space="preserve"> window.</w:t>
      </w:r>
    </w:p>
    <w:p w14:paraId="49C8201B" w14:textId="038AEEFB" w:rsidR="00D44A90" w:rsidRDefault="00D44A90" w:rsidP="00B9238F">
      <w:r>
        <w:t>Note: In order to dock a window like this, the mouse arrow cursor must be placed inside one of the docking icons, in this case, at the top.</w:t>
      </w:r>
      <w:r w:rsidR="00C134D6">
        <w:t xml:space="preserve"> Once you begin dragging with the left-mouse button held down, Skyline will show the docking icons and a transparent blue rectangle where the window will be placed if you were to release the left-mouse button at that moment.</w:t>
      </w:r>
    </w:p>
    <w:p w14:paraId="3B7BDCDA" w14:textId="068DF337" w:rsidR="00EC13E1" w:rsidRDefault="00506DEA" w:rsidP="00FF4428">
      <w:pPr>
        <w:rPr>
          <w:rFonts w:ascii="Arial" w:hAnsi="Arial" w:cs="Arial"/>
          <w:lang w:val="en-GB"/>
        </w:rPr>
      </w:pPr>
      <w:r>
        <w:rPr>
          <w:noProof/>
        </w:rPr>
        <w:drawing>
          <wp:anchor distT="0" distB="0" distL="114300" distR="114300" simplePos="0" relativeHeight="251656192" behindDoc="0" locked="0" layoutInCell="1" allowOverlap="1" wp14:anchorId="148BFAF4" wp14:editId="06F550D9">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8AC1C5C" wp14:editId="61E2ADAD">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mo="http://schemas.microsoft.com/office/mac/office/2008/main" xmlns:mv="urn:schemas-microsoft-com:mac:vml" xmlns:a14="http://schemas.microsoft.com/office/drawing/2010/main" xmlns:w="http://schemas.openxmlformats.org/wordprocessingml/2006/main" xmlns:w10="urn:schemas-microsoft-com:office:word" xmlns:v="urn:schemas-microsoft-com:vml" xmlns:o="urn:schemas-microsoft-com:office:office" xmlns=""/>
                      </a:ext>
                    </a:extLst>
                  </pic:spPr>
                </pic:pic>
              </a:graphicData>
            </a:graphic>
          </wp:inline>
        </w:drawing>
      </w:r>
      <w:r w:rsidR="00463CA3" w:rsidRPr="00463CA3">
        <w:rPr>
          <w:noProof/>
          <w:lang w:val="en-GB" w:eastAsia="en-GB"/>
        </w:rPr>
        <w:t xml:space="preserve"> </w:t>
      </w:r>
    </w:p>
    <w:p w14:paraId="421AF5B7" w14:textId="69A67659" w:rsidR="00463CA3" w:rsidRPr="0021409C" w:rsidRDefault="00463CA3" w:rsidP="002242EF">
      <w:pPr>
        <w:pStyle w:val="ListParagraph"/>
        <w:keepNext/>
        <w:numPr>
          <w:ilvl w:val="0"/>
          <w:numId w:val="6"/>
        </w:numPr>
        <w:rPr>
          <w:lang w:val="en-GB"/>
        </w:rPr>
      </w:pPr>
      <w:r w:rsidRPr="00463CA3">
        <w:t xml:space="preserve">Similarly, dock the </w:t>
      </w:r>
      <w:r w:rsidR="0021409C" w:rsidRPr="0021409C">
        <w:rPr>
          <w:b/>
        </w:rPr>
        <w:t>Peak Area</w:t>
      </w:r>
      <w:r w:rsidR="0021409C">
        <w:rPr>
          <w:b/>
        </w:rPr>
        <w:t>:</w:t>
      </w:r>
      <w:r w:rsidR="0021409C" w:rsidRPr="0021409C">
        <w:rPr>
          <w:b/>
        </w:rPr>
        <w:t xml:space="preserve"> R</w:t>
      </w:r>
      <w:r w:rsidRPr="0021409C">
        <w:rPr>
          <w:b/>
        </w:rPr>
        <w:t xml:space="preserve">eplicate </w:t>
      </w:r>
      <w:r w:rsidR="0021409C" w:rsidRPr="0021409C">
        <w:rPr>
          <w:b/>
        </w:rPr>
        <w:t>Comparison</w:t>
      </w:r>
      <w:r w:rsidR="0021409C">
        <w:t xml:space="preserve"> </w:t>
      </w:r>
      <w:r w:rsidRPr="00463CA3">
        <w:t xml:space="preserve">and </w:t>
      </w:r>
      <w:r w:rsidR="0021409C">
        <w:rPr>
          <w:b/>
        </w:rPr>
        <w:t>Library M</w:t>
      </w:r>
      <w:r w:rsidRPr="0021409C">
        <w:rPr>
          <w:b/>
        </w:rPr>
        <w:t>atch</w:t>
      </w:r>
      <w:r w:rsidRPr="00463CA3">
        <w:t xml:space="preserve"> windows so that all information is easily viewable, </w:t>
      </w:r>
      <w:r w:rsidR="0021409C">
        <w:t xml:space="preserve">as below: </w:t>
      </w:r>
    </w:p>
    <w:p w14:paraId="32173057" w14:textId="285B0D87" w:rsidR="0021409C" w:rsidRPr="0021409C" w:rsidRDefault="0096203A" w:rsidP="00B9238F">
      <w:pPr>
        <w:rPr>
          <w:lang w:val="en-GB"/>
        </w:rPr>
      </w:pPr>
      <w:r>
        <w:rPr>
          <w:noProof/>
        </w:rPr>
        <w:drawing>
          <wp:inline distT="0" distB="0" distL="0" distR="0" wp14:anchorId="4822AB44" wp14:editId="70C44C3B">
            <wp:extent cx="5756910" cy="4241800"/>
            <wp:effectExtent l="0" t="0" r="0" b="635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3"/>
                    <a:stretch>
                      <a:fillRect/>
                    </a:stretch>
                  </pic:blipFill>
                  <pic:spPr>
                    <a:xfrm>
                      <a:off x="0" y="0"/>
                      <a:ext cx="5756910" cy="4241800"/>
                    </a:xfrm>
                    <a:prstGeom prst="rect">
                      <a:avLst/>
                    </a:prstGeom>
                  </pic:spPr>
                </pic:pic>
              </a:graphicData>
            </a:graphic>
          </wp:inline>
        </w:drawing>
      </w:r>
    </w:p>
    <w:p w14:paraId="36C9540C" w14:textId="4E966BCE" w:rsidR="00463CA3" w:rsidRPr="00297420" w:rsidRDefault="00463CA3" w:rsidP="000D48D3">
      <w:pPr>
        <w:pStyle w:val="ListParagraph"/>
        <w:numPr>
          <w:ilvl w:val="0"/>
          <w:numId w:val="6"/>
        </w:numPr>
        <w:rPr>
          <w:lang w:val="en-GB"/>
        </w:rPr>
      </w:pPr>
      <w:r w:rsidRPr="00463CA3">
        <w:t>Click</w:t>
      </w:r>
      <w:r w:rsidR="0021409C">
        <w:t xml:space="preserve"> on the first E. coli protein: </w:t>
      </w:r>
      <w:r w:rsidR="00D813F1">
        <w:t>“</w:t>
      </w:r>
      <w:r w:rsidRPr="00B9238F">
        <w:t>sp|P63284|CLPB_ECOLI</w:t>
      </w:r>
      <w:r w:rsidR="00D813F1" w:rsidRPr="00B9238F">
        <w:t>”</w:t>
      </w:r>
      <w:r w:rsidR="00BA0558" w:rsidRPr="00B9238F">
        <w:t>.</w:t>
      </w:r>
    </w:p>
    <w:p w14:paraId="0EFEBCC5" w14:textId="58160D81" w:rsidR="00463CA3" w:rsidRDefault="00463CA3" w:rsidP="00297420">
      <w:pPr>
        <w:rPr>
          <w:lang w:val="en-GB"/>
        </w:rPr>
      </w:pPr>
      <w:r>
        <w:rPr>
          <w:lang w:val="en-GB"/>
        </w:rPr>
        <w:t>Y</w:t>
      </w:r>
      <w:r w:rsidRPr="00463CA3">
        <w:rPr>
          <w:lang w:val="en-GB"/>
        </w:rPr>
        <w:t>ou should see all of the peptides for this protein shown on the various plots (</w:t>
      </w:r>
      <w:r w:rsidR="00C134D6">
        <w:rPr>
          <w:lang w:val="en-GB"/>
        </w:rPr>
        <w:t>chromat</w:t>
      </w:r>
      <w:r w:rsidR="00C134D6" w:rsidRPr="00463CA3">
        <w:rPr>
          <w:lang w:val="en-GB"/>
        </w:rPr>
        <w:t>o</w:t>
      </w:r>
      <w:r w:rsidR="00C134D6">
        <w:rPr>
          <w:lang w:val="en-GB"/>
        </w:rPr>
        <w:t>gram</w:t>
      </w:r>
      <w:r w:rsidRPr="00463CA3">
        <w:rPr>
          <w:lang w:val="en-GB"/>
        </w:rPr>
        <w:t xml:space="preserve">, </w:t>
      </w:r>
      <w:r w:rsidR="0021409C">
        <w:rPr>
          <w:lang w:val="en-GB"/>
        </w:rPr>
        <w:t>peak a</w:t>
      </w:r>
      <w:r w:rsidRPr="00463CA3">
        <w:rPr>
          <w:lang w:val="en-GB"/>
        </w:rPr>
        <w:t xml:space="preserve">reas, and </w:t>
      </w:r>
      <w:r w:rsidR="0021409C">
        <w:rPr>
          <w:lang w:val="en-GB"/>
        </w:rPr>
        <w:t>r</w:t>
      </w:r>
      <w:r>
        <w:rPr>
          <w:lang w:val="en-GB"/>
        </w:rPr>
        <w:t xml:space="preserve">etention time replicate graphs). </w:t>
      </w:r>
      <w:r w:rsidRPr="00463CA3">
        <w:rPr>
          <w:lang w:val="en-GB"/>
        </w:rPr>
        <w:t xml:space="preserve">The screenshot </w:t>
      </w:r>
      <w:r w:rsidR="0021409C">
        <w:rPr>
          <w:lang w:val="en-GB"/>
        </w:rPr>
        <w:t xml:space="preserve">above is </w:t>
      </w:r>
      <w:r w:rsidRPr="00463CA3">
        <w:rPr>
          <w:lang w:val="en-GB"/>
        </w:rPr>
        <w:t xml:space="preserve">an example </w:t>
      </w:r>
      <w:r>
        <w:rPr>
          <w:lang w:val="en-GB"/>
        </w:rPr>
        <w:t>of when one protein is selected and all of the peptides for this protein are summarized in each of these views (except library match window where nothing is shown).</w:t>
      </w:r>
    </w:p>
    <w:p w14:paraId="45B80222" w14:textId="72F41325" w:rsidR="00E925BC" w:rsidRPr="0021409C" w:rsidRDefault="00976817" w:rsidP="0021409C">
      <w:pPr>
        <w:rPr>
          <w:lang w:val="en-GB"/>
        </w:rPr>
      </w:pPr>
      <w:r>
        <w:rPr>
          <w:lang w:val="en-GB"/>
        </w:rPr>
        <w:t xml:space="preserve">Based on what you see in </w:t>
      </w:r>
      <w:r w:rsidR="00463CA3">
        <w:rPr>
          <w:lang w:val="en-GB"/>
        </w:rPr>
        <w:t xml:space="preserve">the </w:t>
      </w:r>
      <w:r w:rsidR="002B51D4" w:rsidRPr="00B9238F">
        <w:rPr>
          <w:b/>
          <w:lang w:val="en-GB"/>
        </w:rPr>
        <w:t>Peak Area - Replicate Comparison</w:t>
      </w:r>
      <w:r w:rsidR="002B51D4">
        <w:rPr>
          <w:lang w:val="en-GB"/>
        </w:rPr>
        <w:t xml:space="preserve"> plot</w:t>
      </w:r>
      <w:r w:rsidR="00463CA3">
        <w:rPr>
          <w:lang w:val="en-GB"/>
        </w:rPr>
        <w:t xml:space="preserve">, does this protein appear </w:t>
      </w:r>
      <w:r w:rsidR="0021409C">
        <w:rPr>
          <w:lang w:val="en-GB"/>
        </w:rPr>
        <w:t>to be differentially regulated?</w:t>
      </w:r>
      <w:r w:rsidR="002B51D4">
        <w:rPr>
          <w:lang w:val="en-GB"/>
        </w:rPr>
        <w:t xml:space="preserve"> Recall that the expected fold-change ratio between A:B is 4:1 for E. coli.</w:t>
      </w:r>
    </w:p>
    <w:p w14:paraId="6078AEED" w14:textId="69E5EC50" w:rsidR="002B51D4" w:rsidRDefault="002B51D4" w:rsidP="000D48D3">
      <w:pPr>
        <w:pStyle w:val="ListParagraph"/>
        <w:numPr>
          <w:ilvl w:val="0"/>
          <w:numId w:val="7"/>
        </w:numPr>
      </w:pPr>
      <w:r>
        <w:t>S</w:t>
      </w:r>
      <w:r w:rsidR="00463CA3">
        <w:t xml:space="preserve">elect </w:t>
      </w:r>
      <w:r>
        <w:t xml:space="preserve">the </w:t>
      </w:r>
      <w:r w:rsidR="00463CA3">
        <w:t xml:space="preserve">peptide </w:t>
      </w:r>
      <w:r w:rsidR="00C318E9" w:rsidRPr="00B9238F">
        <w:rPr>
          <w:bCs/>
        </w:rPr>
        <w:t>LPQVEGTGGDVQPSQDLVR</w:t>
      </w:r>
      <w:r w:rsidR="00C318E9">
        <w:t xml:space="preserve"> </w:t>
      </w:r>
      <w:r w:rsidR="00463CA3">
        <w:t>in this protein</w:t>
      </w:r>
      <w:r>
        <w:t>.</w:t>
      </w:r>
    </w:p>
    <w:p w14:paraId="3E8E58F0" w14:textId="30F1D6BE" w:rsidR="00463CA3" w:rsidRPr="00463CA3" w:rsidRDefault="002B51D4" w:rsidP="00F97AF7">
      <w:pPr>
        <w:keepNext/>
      </w:pPr>
      <w:r>
        <w:t>Y</w:t>
      </w:r>
      <w:r w:rsidR="00463CA3">
        <w:t>ou get specific information for this peptide in all of the views</w:t>
      </w:r>
      <w:r>
        <w:t>, as shown below:</w:t>
      </w:r>
    </w:p>
    <w:p w14:paraId="78C16F22" w14:textId="2746A494" w:rsidR="00EA2D7C" w:rsidRPr="00B73A5D" w:rsidRDefault="00492E70" w:rsidP="00B9238F">
      <w:pPr>
        <w:rPr>
          <w:rFonts w:ascii="Arial" w:hAnsi="Arial" w:cs="Arial"/>
        </w:rPr>
      </w:pPr>
      <w:r>
        <w:rPr>
          <w:noProof/>
        </w:rPr>
        <w:drawing>
          <wp:inline distT="0" distB="0" distL="0" distR="0" wp14:anchorId="5C248E44" wp14:editId="502A5CE9">
            <wp:extent cx="5756910" cy="4241800"/>
            <wp:effectExtent l="0" t="0" r="0" b="635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34"/>
                    <a:stretch>
                      <a:fillRect/>
                    </a:stretch>
                  </pic:blipFill>
                  <pic:spPr>
                    <a:xfrm>
                      <a:off x="0" y="0"/>
                      <a:ext cx="5756910" cy="4241800"/>
                    </a:xfrm>
                    <a:prstGeom prst="rect">
                      <a:avLst/>
                    </a:prstGeom>
                  </pic:spPr>
                </pic:pic>
              </a:graphicData>
            </a:graphic>
          </wp:inline>
        </w:drawing>
      </w:r>
    </w:p>
    <w:p w14:paraId="12ECD3BB" w14:textId="6B7C5FF5" w:rsidR="00463CA3" w:rsidRDefault="00463CA3" w:rsidP="00B9238F">
      <w:r>
        <w:t xml:space="preserve">Examine the peak area patterns for the rest of the peptides belonging to this </w:t>
      </w:r>
      <w:r w:rsidR="00876675">
        <w:t>protein</w:t>
      </w:r>
      <w:r>
        <w:t>. Is the quantitative pattern for the peptides from this protein consistent with the expected differential regulation pattern</w:t>
      </w:r>
      <w:r w:rsidR="002B51D4">
        <w:t xml:space="preserve"> (4:1)</w:t>
      </w:r>
      <w:r>
        <w:t>?</w:t>
      </w:r>
    </w:p>
    <w:p w14:paraId="7BE77CBE" w14:textId="13D583C3" w:rsidR="00463CA3" w:rsidRPr="00B47689" w:rsidRDefault="00463CA3" w:rsidP="00B9238F">
      <w:r w:rsidRPr="00DD05F4">
        <w:rPr>
          <w:b/>
        </w:rPr>
        <w:t>NOTE</w:t>
      </w:r>
      <w:r w:rsidR="006E094C">
        <w:rPr>
          <w:b/>
        </w:rPr>
        <w:t>:</w:t>
      </w:r>
      <w:r w:rsidRPr="008F5F52">
        <w:t xml:space="preserve"> </w:t>
      </w:r>
      <w:r>
        <w:t xml:space="preserve">If there is more than one precursor charge state for a given peptide sequence these are extracted and scored separately. You can look at these by clicking the </w:t>
      </w:r>
      <w:r w:rsidR="00DD05F4">
        <w:rPr>
          <w:b/>
        </w:rPr>
        <w:t>+</w:t>
      </w:r>
      <w:r>
        <w:t xml:space="preserve"> next to the peptide sequence and clicking on the individual charge states.</w:t>
      </w:r>
    </w:p>
    <w:p w14:paraId="4EEBB8C9" w14:textId="012C7BE7" w:rsidR="002B51D4" w:rsidRDefault="00463CA3" w:rsidP="000D48D3">
      <w:pPr>
        <w:pStyle w:val="NoSpacing"/>
        <w:numPr>
          <w:ilvl w:val="0"/>
          <w:numId w:val="7"/>
        </w:numPr>
        <w:spacing w:after="240"/>
      </w:pPr>
      <w:r>
        <w:t xml:space="preserve">Click on </w:t>
      </w:r>
      <w:r w:rsidR="001D5127">
        <w:t xml:space="preserve">some of </w:t>
      </w:r>
      <w:r>
        <w:t>the human protein</w:t>
      </w:r>
      <w:r w:rsidR="00306023">
        <w:t>s</w:t>
      </w:r>
      <w:r>
        <w:t xml:space="preserve"> in the document</w:t>
      </w:r>
      <w:r w:rsidR="00DD05F4">
        <w:t>.</w:t>
      </w:r>
    </w:p>
    <w:p w14:paraId="63A38CA9" w14:textId="2299F8E7" w:rsidR="00463CA3" w:rsidRDefault="00463CA3" w:rsidP="00B9238F">
      <w:pPr>
        <w:pStyle w:val="NoSpacing"/>
      </w:pPr>
      <w:r>
        <w:t>Examine the replicate peak areas from the protein level view and the peptide level view</w:t>
      </w:r>
      <w:r w:rsidR="00B47689">
        <w:t>. Are the peak areas consistent with the expected ratio</w:t>
      </w:r>
      <w:r w:rsidR="002B51D4">
        <w:t xml:space="preserve"> (1:1)</w:t>
      </w:r>
      <w:r w:rsidR="00B47689">
        <w:t>?</w:t>
      </w:r>
      <w:r w:rsidR="001D5127">
        <w:t xml:space="preserve"> What about the yeast proteins</w:t>
      </w:r>
      <w:r w:rsidR="002B51D4">
        <w:t xml:space="preserve"> (1:2)</w:t>
      </w:r>
      <w:r w:rsidR="001D5127">
        <w:t>?</w:t>
      </w:r>
    </w:p>
    <w:p w14:paraId="18A83B8B" w14:textId="77777777" w:rsidR="00D57D8B" w:rsidRDefault="00D72034" w:rsidP="0020116B">
      <w:pPr>
        <w:pStyle w:val="NoSpacing"/>
        <w:numPr>
          <w:ilvl w:val="0"/>
          <w:numId w:val="7"/>
        </w:numPr>
        <w:spacing w:before="240"/>
      </w:pPr>
      <w:r>
        <w:t xml:space="preserve">Click </w:t>
      </w:r>
      <w:r w:rsidR="00FF4428">
        <w:t xml:space="preserve">again on the </w:t>
      </w:r>
      <w:r w:rsidR="00C318E9" w:rsidRPr="00D57D8B">
        <w:rPr>
          <w:bCs/>
        </w:rPr>
        <w:t>LPQVEGTGGDVQPSQDLVR</w:t>
      </w:r>
      <w:r w:rsidR="001D5127" w:rsidRPr="00D57D8B">
        <w:rPr>
          <w:b/>
        </w:rPr>
        <w:t xml:space="preserve"> </w:t>
      </w:r>
      <w:r w:rsidR="00306023">
        <w:t>peptide in the first protein</w:t>
      </w:r>
      <w:r w:rsidR="002B51D4">
        <w:t xml:space="preserve"> again.</w:t>
      </w:r>
    </w:p>
    <w:p w14:paraId="15DCF131" w14:textId="0900F45A" w:rsidR="00976817" w:rsidRDefault="00976817" w:rsidP="00D57D8B">
      <w:pPr>
        <w:pStyle w:val="NoSpacing"/>
        <w:numPr>
          <w:ilvl w:val="0"/>
          <w:numId w:val="7"/>
        </w:numPr>
      </w:pPr>
      <w:r>
        <w:t xml:space="preserve">On the </w:t>
      </w:r>
      <w:r w:rsidRPr="00D57D8B">
        <w:rPr>
          <w:b/>
        </w:rPr>
        <w:t>Views</w:t>
      </w:r>
      <w:r>
        <w:t xml:space="preserve"> menu, choose</w:t>
      </w:r>
      <w:r w:rsidRPr="00D57D8B">
        <w:rPr>
          <w:b/>
        </w:rPr>
        <w:t xml:space="preserve"> Auto-Zoom</w:t>
      </w:r>
      <w:r>
        <w:t xml:space="preserve">, and click </w:t>
      </w:r>
      <w:r w:rsidRPr="00D57D8B">
        <w:rPr>
          <w:b/>
        </w:rPr>
        <w:t>Best Peak</w:t>
      </w:r>
      <w:r>
        <w:t xml:space="preserve"> (F11).</w:t>
      </w:r>
    </w:p>
    <w:p w14:paraId="3038B90E" w14:textId="5A2D030D" w:rsidR="0045098E" w:rsidRDefault="001D5127" w:rsidP="00B9238F">
      <w:pPr>
        <w:pStyle w:val="NoSpacing"/>
        <w:spacing w:before="240"/>
      </w:pPr>
      <w:r>
        <w:t>Notice tha</w:t>
      </w:r>
      <w:r w:rsidR="002B51D4">
        <w:t>t</w:t>
      </w:r>
      <w:r>
        <w:t xml:space="preserve"> if you hover the cursor over </w:t>
      </w:r>
      <w:r w:rsidR="002B51D4">
        <w:t xml:space="preserve">a chromatogram curve </w:t>
      </w:r>
      <w:r>
        <w:t>a circle appears</w:t>
      </w:r>
      <w:r w:rsidR="002B51D4">
        <w:t xml:space="preserve"> on the curve with the same color as the curve</w:t>
      </w:r>
      <w:r>
        <w:t>.</w:t>
      </w:r>
    </w:p>
    <w:p w14:paraId="5CFF5804" w14:textId="14A2DA68" w:rsidR="005D2F75" w:rsidRDefault="00C5758E" w:rsidP="00B9238F">
      <w:pPr>
        <w:pStyle w:val="NoSpacing"/>
        <w:spacing w:before="240"/>
      </w:pPr>
      <w:r>
        <w:rPr>
          <w:noProof/>
        </w:rPr>
        <w:drawing>
          <wp:inline distT="0" distB="0" distL="0" distR="0" wp14:anchorId="5E23C789" wp14:editId="59B1CA18">
            <wp:extent cx="4337050" cy="38481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37050" cy="3848100"/>
                    </a:xfrm>
                    <a:prstGeom prst="rect">
                      <a:avLst/>
                    </a:prstGeom>
                    <a:noFill/>
                    <a:ln>
                      <a:noFill/>
                    </a:ln>
                  </pic:spPr>
                </pic:pic>
              </a:graphicData>
            </a:graphic>
          </wp:inline>
        </w:drawing>
      </w:r>
    </w:p>
    <w:p w14:paraId="1C094B26" w14:textId="6BBCCA6A" w:rsidR="0045098E" w:rsidRDefault="0045098E" w:rsidP="000D48D3">
      <w:pPr>
        <w:pStyle w:val="NoSpacing"/>
        <w:numPr>
          <w:ilvl w:val="0"/>
          <w:numId w:val="7"/>
        </w:numPr>
        <w:spacing w:before="240"/>
      </w:pPr>
      <w:r>
        <w:t>C</w:t>
      </w:r>
      <w:r w:rsidR="00757612">
        <w:t xml:space="preserve">lick the </w:t>
      </w:r>
      <w:r w:rsidR="00DD05F4">
        <w:t>circle</w:t>
      </w:r>
      <w:r>
        <w:t xml:space="preserve"> on a chromatogram point.</w:t>
      </w:r>
    </w:p>
    <w:p w14:paraId="72C5BAEE" w14:textId="239F7D72" w:rsidR="0045098E" w:rsidRDefault="00757612" w:rsidP="00B9238F">
      <w:pPr>
        <w:pStyle w:val="NoSpacing"/>
        <w:spacing w:before="240"/>
      </w:pPr>
      <w:r>
        <w:t xml:space="preserve">Skyline will open the </w:t>
      </w:r>
      <w:r w:rsidR="002B51D4" w:rsidRPr="00B9238F">
        <w:rPr>
          <w:b/>
        </w:rPr>
        <w:t>Full-Scan</w:t>
      </w:r>
      <w:r>
        <w:t xml:space="preserve"> </w:t>
      </w:r>
      <w:r w:rsidR="002B51D4">
        <w:t xml:space="preserve">view on the </w:t>
      </w:r>
      <w:r>
        <w:t>spectrum</w:t>
      </w:r>
      <w:r w:rsidR="002B51D4">
        <w:t xml:space="preserve"> from which the chromatogram point was extracted</w:t>
      </w:r>
      <w:r>
        <w:t xml:space="preserve"> </w:t>
      </w:r>
      <w:r w:rsidR="00FF4428">
        <w:t>zoomed on the ion that you selected.</w:t>
      </w:r>
    </w:p>
    <w:p w14:paraId="4A433142" w14:textId="21ED937F" w:rsidR="005D2F75" w:rsidRDefault="00C5758E" w:rsidP="00B9238F">
      <w:pPr>
        <w:pStyle w:val="NoSpacing"/>
        <w:spacing w:before="240"/>
      </w:pPr>
      <w:r>
        <w:rPr>
          <w:noProof/>
        </w:rPr>
        <w:drawing>
          <wp:inline distT="0" distB="0" distL="0" distR="0" wp14:anchorId="32402337" wp14:editId="6193B1AC">
            <wp:extent cx="5619750" cy="4114800"/>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6"/>
                    <a:stretch>
                      <a:fillRect/>
                    </a:stretch>
                  </pic:blipFill>
                  <pic:spPr>
                    <a:xfrm>
                      <a:off x="0" y="0"/>
                      <a:ext cx="5619750" cy="4114800"/>
                    </a:xfrm>
                    <a:prstGeom prst="rect">
                      <a:avLst/>
                    </a:prstGeom>
                  </pic:spPr>
                </pic:pic>
              </a:graphicData>
            </a:graphic>
          </wp:inline>
        </w:drawing>
      </w:r>
    </w:p>
    <w:p w14:paraId="43A6A55E" w14:textId="5D1E265D" w:rsidR="00AF08EB" w:rsidRPr="00111572" w:rsidRDefault="0045098E" w:rsidP="005D2F75">
      <w:pPr>
        <w:pStyle w:val="NoSpacing"/>
        <w:numPr>
          <w:ilvl w:val="0"/>
          <w:numId w:val="7"/>
        </w:numPr>
        <w:spacing w:before="240" w:after="240"/>
      </w:pPr>
      <w:r>
        <w:t>C</w:t>
      </w:r>
      <w:r w:rsidR="00FF4428">
        <w:t>lick the magnifying glass</w:t>
      </w:r>
      <w:r>
        <w:t xml:space="preserve"> button in the </w:t>
      </w:r>
      <w:r>
        <w:rPr>
          <w:b/>
        </w:rPr>
        <w:t>Full-Scan</w:t>
      </w:r>
      <w:r>
        <w:t xml:space="preserve"> toolbar</w:t>
      </w:r>
      <w:r w:rsidR="00FF4428">
        <w:t xml:space="preserve"> to</w:t>
      </w:r>
      <w:r>
        <w:t xml:space="preserve"> view the full spectrum</w:t>
      </w:r>
      <w:r w:rsidR="00780799">
        <w:t>.</w:t>
      </w:r>
    </w:p>
    <w:p w14:paraId="4A2FD4B3" w14:textId="0943F553" w:rsidR="005D2F75" w:rsidRDefault="00C5758E" w:rsidP="005D2F75">
      <w:pPr>
        <w:spacing w:before="240"/>
      </w:pPr>
      <w:r>
        <w:rPr>
          <w:noProof/>
        </w:rPr>
        <w:drawing>
          <wp:inline distT="0" distB="0" distL="0" distR="0" wp14:anchorId="0F273112" wp14:editId="6D9230B1">
            <wp:extent cx="5619750" cy="4114800"/>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37"/>
                    <a:stretch>
                      <a:fillRect/>
                    </a:stretch>
                  </pic:blipFill>
                  <pic:spPr>
                    <a:xfrm>
                      <a:off x="0" y="0"/>
                      <a:ext cx="5619750" cy="4114800"/>
                    </a:xfrm>
                    <a:prstGeom prst="rect">
                      <a:avLst/>
                    </a:prstGeom>
                  </pic:spPr>
                </pic:pic>
              </a:graphicData>
            </a:graphic>
          </wp:inline>
        </w:drawing>
      </w:r>
    </w:p>
    <w:p w14:paraId="13753392" w14:textId="6B02A165" w:rsidR="00780799" w:rsidRPr="00297420" w:rsidRDefault="008F5F52" w:rsidP="005D2F75">
      <w:pPr>
        <w:spacing w:before="240"/>
      </w:pPr>
      <w:r w:rsidRPr="002F259D">
        <w:t>Explore the data further manu</w:t>
      </w:r>
      <w:r w:rsidR="00876675">
        <w:t>ally (including some decoy</w:t>
      </w:r>
      <w:r w:rsidRPr="002F259D">
        <w:t>s).</w:t>
      </w:r>
    </w:p>
    <w:p w14:paraId="521ABE13" w14:textId="1B2753AF" w:rsidR="002F259D" w:rsidRDefault="002F259D" w:rsidP="00297420">
      <w:pPr>
        <w:pStyle w:val="Heading1"/>
        <w:rPr>
          <w:lang w:val="en-GB"/>
        </w:rPr>
      </w:pPr>
      <w:r>
        <w:rPr>
          <w:lang w:val="en-GB"/>
        </w:rPr>
        <w:t>Mass</w:t>
      </w:r>
      <w:r w:rsidR="0045098E">
        <w:rPr>
          <w:lang w:val="en-GB"/>
        </w:rPr>
        <w:t xml:space="preserve"> error</w:t>
      </w:r>
      <w:r>
        <w:rPr>
          <w:lang w:val="en-GB"/>
        </w:rPr>
        <w:t xml:space="preserve"> and retention time deviation</w:t>
      </w:r>
      <w:r w:rsidRPr="00085CE4">
        <w:rPr>
          <w:lang w:val="en-GB"/>
        </w:rPr>
        <w:t xml:space="preserve"> </w:t>
      </w:r>
    </w:p>
    <w:p w14:paraId="192C3473" w14:textId="2AC587B9" w:rsidR="007C1D9A" w:rsidRPr="00B9238F" w:rsidRDefault="0045098E" w:rsidP="00B9238F">
      <w:pPr>
        <w:rPr>
          <w:rFonts w:ascii="Arial" w:hAnsi="Arial" w:cs="Arial"/>
        </w:rPr>
      </w:pPr>
      <w:r>
        <w:rPr>
          <w:lang w:val="en-GB"/>
        </w:rPr>
        <w:t>You</w:t>
      </w:r>
      <w:r w:rsidR="00F31A42">
        <w:rPr>
          <w:lang w:val="en-GB"/>
        </w:rPr>
        <w:t xml:space="preserve"> can examine the mass accuracy and retention time prediction accuracy to determine </w:t>
      </w:r>
      <w:r>
        <w:rPr>
          <w:lang w:val="en-GB"/>
        </w:rPr>
        <w:t xml:space="preserve">whether </w:t>
      </w:r>
      <w:r w:rsidR="00F31A42">
        <w:rPr>
          <w:lang w:val="en-GB"/>
        </w:rPr>
        <w:t>the optimal extraction parameters have been used</w:t>
      </w:r>
      <w:r>
        <w:rPr>
          <w:lang w:val="en-GB"/>
        </w:rPr>
        <w:t xml:space="preserve"> or whether some adjustment may improve the results</w:t>
      </w:r>
      <w:r w:rsidR="00F31A42">
        <w:rPr>
          <w:lang w:val="en-GB"/>
        </w:rPr>
        <w:t>.</w:t>
      </w:r>
    </w:p>
    <w:p w14:paraId="1A156331" w14:textId="159E402D" w:rsidR="0045098E" w:rsidRDefault="0045098E" w:rsidP="000D48D3">
      <w:pPr>
        <w:pStyle w:val="ListParagraph"/>
        <w:numPr>
          <w:ilvl w:val="0"/>
          <w:numId w:val="8"/>
        </w:numPr>
      </w:pPr>
      <w:r>
        <w:t xml:space="preserve">On </w:t>
      </w:r>
      <w:r w:rsidR="00DD05F4">
        <w:t xml:space="preserve">the </w:t>
      </w:r>
      <w:r w:rsidR="00DD05F4" w:rsidRPr="00DD05F4">
        <w:rPr>
          <w:b/>
        </w:rPr>
        <w:t>View</w:t>
      </w:r>
      <w:r w:rsidR="00DD05F4">
        <w:t xml:space="preserve"> menu, choose </w:t>
      </w:r>
      <w:r w:rsidR="00DD05F4" w:rsidRPr="00DD05F4">
        <w:rPr>
          <w:b/>
        </w:rPr>
        <w:t xml:space="preserve">Mass </w:t>
      </w:r>
      <w:r>
        <w:rPr>
          <w:b/>
        </w:rPr>
        <w:t>E</w:t>
      </w:r>
      <w:r w:rsidRPr="00DD05F4">
        <w:rPr>
          <w:b/>
        </w:rPr>
        <w:t>rrors</w:t>
      </w:r>
      <w:r w:rsidRPr="00B9238F">
        <w:t>,</w:t>
      </w:r>
      <w:r>
        <w:t xml:space="preserve"> </w:t>
      </w:r>
      <w:r w:rsidR="00DD05F4">
        <w:t xml:space="preserve">and </w:t>
      </w:r>
      <w:r>
        <w:t xml:space="preserve">click </w:t>
      </w:r>
      <w:r w:rsidR="00DD05F4" w:rsidRPr="00DD05F4">
        <w:rPr>
          <w:b/>
        </w:rPr>
        <w:t>Histogram</w:t>
      </w:r>
      <w:r w:rsidR="00DD05F4">
        <w:t>.</w:t>
      </w:r>
    </w:p>
    <w:p w14:paraId="2D5F1CA9" w14:textId="7310C766" w:rsidR="00B9238F" w:rsidRDefault="0045098E" w:rsidP="00B9238F">
      <w:r>
        <w:t>This will show</w:t>
      </w:r>
      <w:r w:rsidR="00D7669D">
        <w:t xml:space="preserve"> </w:t>
      </w:r>
      <w:r w:rsidR="00876675">
        <w:t xml:space="preserve">the distribution of mass errors </w:t>
      </w:r>
      <w:r w:rsidR="00D7669D">
        <w:t>over the data set. Could the extraction window (±20 ppm) have been further optimized?</w:t>
      </w:r>
      <w:r>
        <w:t xml:space="preserve"> Generally the mean error +/- 3 standard deviations is sufficient. If the histogram appears cut off, however, with high counts at the extremes then you may want t</w:t>
      </w:r>
      <w:r w:rsidR="006A015A">
        <w:t xml:space="preserve">o widen your extraction windows. </w:t>
      </w:r>
    </w:p>
    <w:p w14:paraId="3B8188CC" w14:textId="68CD4090" w:rsidR="00B9238F" w:rsidRDefault="009D0114" w:rsidP="00B9238F">
      <w:r>
        <w:rPr>
          <w:noProof/>
        </w:rPr>
        <w:drawing>
          <wp:inline distT="0" distB="0" distL="0" distR="0" wp14:anchorId="2532B738" wp14:editId="25ABB031">
            <wp:extent cx="5619750" cy="411480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8"/>
                    <a:stretch>
                      <a:fillRect/>
                    </a:stretch>
                  </pic:blipFill>
                  <pic:spPr>
                    <a:xfrm>
                      <a:off x="0" y="0"/>
                      <a:ext cx="5619750" cy="4114800"/>
                    </a:xfrm>
                    <a:prstGeom prst="rect">
                      <a:avLst/>
                    </a:prstGeom>
                  </pic:spPr>
                </pic:pic>
              </a:graphicData>
            </a:graphic>
          </wp:inline>
        </w:drawing>
      </w:r>
    </w:p>
    <w:p w14:paraId="70EE67CC" w14:textId="2B1926F4" w:rsidR="004F73A4" w:rsidRDefault="00314F80" w:rsidP="00B9238F">
      <w:r>
        <w:t>Note that this</w:t>
      </w:r>
      <w:r w:rsidR="004F73A4">
        <w:t xml:space="preserve"> distribution </w:t>
      </w:r>
      <w:r>
        <w:t>covers all 6 runs</w:t>
      </w:r>
      <w:r w:rsidR="004F73A4">
        <w:t>. To understand better</w:t>
      </w:r>
      <w:r>
        <w:t xml:space="preserve"> how representative it is of each individual run do the following:</w:t>
      </w:r>
    </w:p>
    <w:p w14:paraId="1FE7FE63" w14:textId="4CF279D2" w:rsidR="004F73A4" w:rsidRDefault="004F73A4" w:rsidP="004F73A4">
      <w:pPr>
        <w:pStyle w:val="ListParagraph"/>
        <w:numPr>
          <w:ilvl w:val="0"/>
          <w:numId w:val="8"/>
        </w:numPr>
      </w:pPr>
      <w:r>
        <w:t xml:space="preserve">Right-click the graph, choose </w:t>
      </w:r>
      <w:r>
        <w:rPr>
          <w:b/>
        </w:rPr>
        <w:t>Replicates</w:t>
      </w:r>
      <w:r>
        <w:t xml:space="preserve">, and click </w:t>
      </w:r>
      <w:r>
        <w:rPr>
          <w:b/>
        </w:rPr>
        <w:t>Single</w:t>
      </w:r>
      <w:r>
        <w:t>.</w:t>
      </w:r>
    </w:p>
    <w:p w14:paraId="77066F8D" w14:textId="7B422DCB" w:rsidR="004F73A4" w:rsidRDefault="004F73A4" w:rsidP="004F73A4">
      <w:pPr>
        <w:pStyle w:val="ListParagraph"/>
        <w:numPr>
          <w:ilvl w:val="0"/>
          <w:numId w:val="8"/>
        </w:numPr>
      </w:pPr>
      <w:r>
        <w:t xml:space="preserve">Click in the </w:t>
      </w:r>
      <w:r>
        <w:rPr>
          <w:b/>
        </w:rPr>
        <w:t>Replicates</w:t>
      </w:r>
      <w:r>
        <w:t xml:space="preserve"> dropdown list at the top of the </w:t>
      </w:r>
      <w:r>
        <w:rPr>
          <w:b/>
        </w:rPr>
        <w:t>Targets</w:t>
      </w:r>
      <w:r>
        <w:t xml:space="preserve"> view.</w:t>
      </w:r>
    </w:p>
    <w:p w14:paraId="36D7436B" w14:textId="207D763C" w:rsidR="004F73A4" w:rsidRDefault="004F73A4" w:rsidP="004F73A4">
      <w:pPr>
        <w:pStyle w:val="ListParagraph"/>
        <w:numPr>
          <w:ilvl w:val="0"/>
          <w:numId w:val="8"/>
        </w:numPr>
      </w:pPr>
      <w:r>
        <w:t>Use the up and down arrow keys on your keyboard to review the mass error values in all 6 replicates.</w:t>
      </w:r>
    </w:p>
    <w:p w14:paraId="082D9BCA" w14:textId="628277AC" w:rsidR="004F73A4" w:rsidRDefault="004F73A4" w:rsidP="004F73A4">
      <w:r>
        <w:t xml:space="preserve">You will see that the mean value ranges from </w:t>
      </w:r>
      <w:r w:rsidR="00314F80">
        <w:t>1.</w:t>
      </w:r>
      <w:r w:rsidR="00FA7D10">
        <w:t>3</w:t>
      </w:r>
      <w:r>
        <w:t xml:space="preserve"> to </w:t>
      </w:r>
      <w:r w:rsidR="00FA7D10">
        <w:t>1.8</w:t>
      </w:r>
      <w:r>
        <w:t xml:space="preserve">, while the standard deviation value ranges from </w:t>
      </w:r>
      <w:r w:rsidR="00FA7D10">
        <w:t>3</w:t>
      </w:r>
      <w:r w:rsidR="00314F80">
        <w:t>.</w:t>
      </w:r>
      <w:r w:rsidR="00FA7D10">
        <w:t>7</w:t>
      </w:r>
      <w:r w:rsidR="008805C3">
        <w:t xml:space="preserve"> to </w:t>
      </w:r>
      <w:r w:rsidR="00FA7D10">
        <w:t>4</w:t>
      </w:r>
      <w:r w:rsidR="00314F80">
        <w:t>.</w:t>
      </w:r>
      <w:r w:rsidR="00FA7D10">
        <w:t>4</w:t>
      </w:r>
      <w:r w:rsidR="008805C3">
        <w:t xml:space="preserve">. Using the simple calculation Mean + 3 * SD = </w:t>
      </w:r>
      <w:r w:rsidR="00FA7D10">
        <w:t>1</w:t>
      </w:r>
      <w:r w:rsidR="00314F80">
        <w:t>.</w:t>
      </w:r>
      <w:r w:rsidR="00FA7D10">
        <w:t>8</w:t>
      </w:r>
      <w:r w:rsidR="00314F80">
        <w:t xml:space="preserve"> + </w:t>
      </w:r>
      <w:r w:rsidR="00FA7D10">
        <w:t>3 * 4</w:t>
      </w:r>
      <w:r w:rsidR="008805C3">
        <w:t>.</w:t>
      </w:r>
      <w:r w:rsidR="00FA7D10">
        <w:t>4</w:t>
      </w:r>
      <w:r w:rsidR="008805C3">
        <w:t xml:space="preserve"> = </w:t>
      </w:r>
      <w:r w:rsidR="00314F80">
        <w:t>1</w:t>
      </w:r>
      <w:r w:rsidR="00FA7D10">
        <w:t>5</w:t>
      </w:r>
      <w:r w:rsidR="008805C3">
        <w:t xml:space="preserve"> PPM at the most extreme, this seems to indicate that a </w:t>
      </w:r>
      <w:r w:rsidR="00314F80">
        <w:t>15</w:t>
      </w:r>
      <w:r w:rsidR="008805C3">
        <w:t xml:space="preserve"> PPM </w:t>
      </w:r>
      <w:r w:rsidR="00314F80">
        <w:t>tolerance</w:t>
      </w:r>
      <w:r w:rsidR="008805C3">
        <w:t xml:space="preserve"> </w:t>
      </w:r>
      <w:r w:rsidR="00314F80">
        <w:t>might have sufficed for these data</w:t>
      </w:r>
      <w:r w:rsidR="008805C3">
        <w:t>.</w:t>
      </w:r>
    </w:p>
    <w:p w14:paraId="26144C61" w14:textId="0428B114" w:rsidR="00256637" w:rsidRDefault="006A015A" w:rsidP="00B9238F">
      <w:r>
        <w:t>To view the mass errors for the decoys also:</w:t>
      </w:r>
    </w:p>
    <w:p w14:paraId="42A70732" w14:textId="77777777" w:rsidR="008805C3" w:rsidRDefault="00256637" w:rsidP="000D48D3">
      <w:pPr>
        <w:pStyle w:val="ListParagraph"/>
        <w:numPr>
          <w:ilvl w:val="0"/>
          <w:numId w:val="8"/>
        </w:numPr>
      </w:pPr>
      <w:r>
        <w:t xml:space="preserve">Right-click the graph, choose </w:t>
      </w:r>
      <w:r>
        <w:rPr>
          <w:b/>
        </w:rPr>
        <w:t>Points</w:t>
      </w:r>
      <w:r>
        <w:t xml:space="preserve">, and click </w:t>
      </w:r>
      <w:r>
        <w:rPr>
          <w:b/>
        </w:rPr>
        <w:t>Decoys</w:t>
      </w:r>
      <w:r>
        <w:t>.</w:t>
      </w:r>
    </w:p>
    <w:p w14:paraId="0EF15E8F" w14:textId="7A93A526" w:rsidR="008F5F52" w:rsidRPr="00B9238F" w:rsidRDefault="008805C3" w:rsidP="000D48D3">
      <w:pPr>
        <w:pStyle w:val="ListParagraph"/>
        <w:numPr>
          <w:ilvl w:val="0"/>
          <w:numId w:val="8"/>
        </w:numPr>
      </w:pPr>
      <w:r>
        <w:t xml:space="preserve">Right-click the graph, choose </w:t>
      </w:r>
      <w:r>
        <w:rPr>
          <w:b/>
        </w:rPr>
        <w:t>Replicates</w:t>
      </w:r>
      <w:r>
        <w:t xml:space="preserve">, and click </w:t>
      </w:r>
      <w:r>
        <w:rPr>
          <w:b/>
        </w:rPr>
        <w:t>All</w:t>
      </w:r>
      <w:r>
        <w:t>.</w:t>
      </w:r>
      <w:r w:rsidR="00256637">
        <w:br/>
        <w:t xml:space="preserve">(and then switch back to </w:t>
      </w:r>
      <w:r w:rsidR="00256637">
        <w:rPr>
          <w:b/>
        </w:rPr>
        <w:t>Targets</w:t>
      </w:r>
      <w:r w:rsidR="00256637">
        <w:t>)</w:t>
      </w:r>
    </w:p>
    <w:p w14:paraId="2F046141" w14:textId="4F330D38" w:rsidR="00DD05F4" w:rsidRDefault="00DD05F4" w:rsidP="00DD05F4">
      <w:r>
        <w:t>T</w:t>
      </w:r>
      <w:r w:rsidR="00D7669D">
        <w:t>o the see the linear regression used to predict the target peptide retention times based on the iRT peptides and library iRT values from the target peptides</w:t>
      </w:r>
      <w:r>
        <w:t>:</w:t>
      </w:r>
    </w:p>
    <w:p w14:paraId="1B7B9D84" w14:textId="02E67469" w:rsidR="00DD05F4" w:rsidRDefault="0045098E" w:rsidP="000D48D3">
      <w:pPr>
        <w:pStyle w:val="ListParagraph"/>
        <w:numPr>
          <w:ilvl w:val="0"/>
          <w:numId w:val="8"/>
        </w:numPr>
      </w:pPr>
      <w:bookmarkStart w:id="0" w:name="_Hlk23864603"/>
      <w:r>
        <w:t xml:space="preserve">On </w:t>
      </w:r>
      <w:r w:rsidR="00DD05F4">
        <w:t xml:space="preserve">the </w:t>
      </w:r>
      <w:r w:rsidR="00DD05F4">
        <w:rPr>
          <w:b/>
        </w:rPr>
        <w:t xml:space="preserve">View </w:t>
      </w:r>
      <w:r w:rsidR="00DD05F4">
        <w:t xml:space="preserve">menu, choose </w:t>
      </w:r>
      <w:r w:rsidR="00DD05F4" w:rsidRPr="00DD05F4">
        <w:rPr>
          <w:b/>
        </w:rPr>
        <w:t>Retention Times</w:t>
      </w:r>
      <w:r>
        <w:t>,</w:t>
      </w:r>
      <w:r w:rsidR="00DD05F4">
        <w:t xml:space="preserve"> </w:t>
      </w:r>
      <w:r w:rsidR="006A015A">
        <w:t>then</w:t>
      </w:r>
      <w:r w:rsidR="00D73105">
        <w:t xml:space="preserve"> </w:t>
      </w:r>
      <w:r w:rsidR="00D73105">
        <w:rPr>
          <w:b/>
          <w:bCs/>
        </w:rPr>
        <w:t>Regression</w:t>
      </w:r>
      <w:r w:rsidR="006A015A" w:rsidRPr="00B9238F">
        <w:rPr>
          <w:bCs/>
        </w:rPr>
        <w:t>,</w:t>
      </w:r>
      <w:r w:rsidR="006A015A">
        <w:t xml:space="preserve"> and click</w:t>
      </w:r>
      <w:r w:rsidR="00D73105">
        <w:t xml:space="preserve"> </w:t>
      </w:r>
      <w:r w:rsidR="00DD05F4" w:rsidRPr="00DD05F4">
        <w:rPr>
          <w:b/>
        </w:rPr>
        <w:t>Score to Run</w:t>
      </w:r>
      <w:r w:rsidR="00DD05F4">
        <w:t xml:space="preserve">. </w:t>
      </w:r>
    </w:p>
    <w:p w14:paraId="65041E33" w14:textId="56A48839" w:rsidR="00FE5311" w:rsidRDefault="00FA7D10" w:rsidP="00FE5311">
      <w:r>
        <w:rPr>
          <w:noProof/>
        </w:rPr>
        <w:drawing>
          <wp:inline distT="0" distB="0" distL="0" distR="0" wp14:anchorId="010ACC8D" wp14:editId="1655E889">
            <wp:extent cx="5619750" cy="411480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39"/>
                    <a:stretch>
                      <a:fillRect/>
                    </a:stretch>
                  </pic:blipFill>
                  <pic:spPr>
                    <a:xfrm>
                      <a:off x="0" y="0"/>
                      <a:ext cx="5619750" cy="4114800"/>
                    </a:xfrm>
                    <a:prstGeom prst="rect">
                      <a:avLst/>
                    </a:prstGeom>
                  </pic:spPr>
                </pic:pic>
              </a:graphicData>
            </a:graphic>
          </wp:inline>
        </w:drawing>
      </w:r>
    </w:p>
    <w:bookmarkEnd w:id="0"/>
    <w:p w14:paraId="66444C1C" w14:textId="55303213" w:rsidR="006A015A" w:rsidRDefault="006A015A" w:rsidP="000D48D3">
      <w:pPr>
        <w:pStyle w:val="ListParagraph"/>
        <w:numPr>
          <w:ilvl w:val="0"/>
          <w:numId w:val="8"/>
        </w:numPr>
      </w:pPr>
      <w:r>
        <w:t>Right-</w:t>
      </w:r>
      <w:r w:rsidR="00D7669D">
        <w:t>click the graph</w:t>
      </w:r>
      <w:r>
        <w:t>,</w:t>
      </w:r>
      <w:r w:rsidR="00D7669D">
        <w:t xml:space="preserve"> </w:t>
      </w:r>
      <w:r>
        <w:t xml:space="preserve">choose </w:t>
      </w:r>
      <w:r w:rsidR="00DD05F4">
        <w:rPr>
          <w:b/>
        </w:rPr>
        <w:t>Plot</w:t>
      </w:r>
      <w:r>
        <w:t>,</w:t>
      </w:r>
      <w:r w:rsidR="00DD05F4">
        <w:rPr>
          <w:b/>
        </w:rPr>
        <w:t xml:space="preserve"> </w:t>
      </w:r>
      <w:r w:rsidR="00DD05F4">
        <w:t xml:space="preserve">and </w:t>
      </w:r>
      <w:r>
        <w:t xml:space="preserve">click </w:t>
      </w:r>
      <w:r w:rsidR="00DD05F4" w:rsidRPr="00DD05F4">
        <w:rPr>
          <w:b/>
        </w:rPr>
        <w:t>Residuals</w:t>
      </w:r>
      <w:r>
        <w:t>.</w:t>
      </w:r>
    </w:p>
    <w:p w14:paraId="52E0AF63" w14:textId="57E60CB1" w:rsidR="00D7669D" w:rsidRDefault="006A015A" w:rsidP="00B9238F">
      <w:r>
        <w:t>This will show</w:t>
      </w:r>
      <w:r w:rsidR="00D7669D">
        <w:t xml:space="preserve"> the deviations from the predicted retention times in this data set. Could the extraction window (± 5 minutes) have been further optimized for this analysis?</w:t>
      </w:r>
      <w:r w:rsidR="00256637">
        <w:t xml:space="preserve"> Check the decoys as well.</w:t>
      </w:r>
    </w:p>
    <w:p w14:paraId="164E55E7" w14:textId="618625CA" w:rsidR="00FE5311" w:rsidRPr="009B301E" w:rsidRDefault="005716FC" w:rsidP="00B9238F">
      <w:pPr>
        <w:rPr>
          <w:rFonts w:ascii="Arial" w:hAnsi="Arial" w:cs="Arial"/>
          <w:lang w:val="en-GB"/>
        </w:rPr>
      </w:pPr>
      <w:r>
        <w:rPr>
          <w:noProof/>
        </w:rPr>
        <w:drawing>
          <wp:inline distT="0" distB="0" distL="0" distR="0" wp14:anchorId="7264A234" wp14:editId="19AF8D58">
            <wp:extent cx="5619750" cy="4114800"/>
            <wp:effectExtent l="0" t="0" r="0" b="0"/>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40"/>
                    <a:stretch>
                      <a:fillRect/>
                    </a:stretch>
                  </pic:blipFill>
                  <pic:spPr>
                    <a:xfrm>
                      <a:off x="0" y="0"/>
                      <a:ext cx="5619750" cy="4114800"/>
                    </a:xfrm>
                    <a:prstGeom prst="rect">
                      <a:avLst/>
                    </a:prstGeom>
                  </pic:spPr>
                </pic:pic>
              </a:graphicData>
            </a:graphic>
          </wp:inline>
        </w:drawing>
      </w:r>
    </w:p>
    <w:p w14:paraId="38F3E51F" w14:textId="53FE7CBC" w:rsidR="00D7669D" w:rsidRPr="00FE5311" w:rsidRDefault="006E094C" w:rsidP="00FE5311">
      <w:pPr>
        <w:pStyle w:val="ListParagraph"/>
        <w:ind w:left="0"/>
        <w:jc w:val="both"/>
        <w:rPr>
          <w:rFonts w:ascii="Arial" w:hAnsi="Arial" w:cs="Arial"/>
        </w:rPr>
      </w:pPr>
      <w:r w:rsidRPr="00B9238F">
        <w:rPr>
          <w:b/>
        </w:rPr>
        <w:t>Note:</w:t>
      </w:r>
      <w:r w:rsidR="00D7669D" w:rsidRPr="00297420">
        <w:t xml:space="preserve"> As the spectral library for this analysis was constructed from </w:t>
      </w:r>
      <w:r w:rsidR="00004E98" w:rsidRPr="00297420">
        <w:t>a side-by-side analysis of the same samples</w:t>
      </w:r>
      <w:r w:rsidR="00D7669D" w:rsidRPr="00297420">
        <w:t>. As such, the accuracy of the retention time predictions are very good. Retention times from external spectral libraries acquired on different instruments, at different times, from different samples would lead to larger errors in these predictions.</w:t>
      </w:r>
    </w:p>
    <w:p w14:paraId="30CE6FA0" w14:textId="247E9614" w:rsidR="008F5F52" w:rsidRPr="00085CE4" w:rsidRDefault="00085CE4" w:rsidP="00297420">
      <w:pPr>
        <w:pStyle w:val="Heading1"/>
        <w:rPr>
          <w:lang w:val="en-GB"/>
        </w:rPr>
      </w:pPr>
      <w:r>
        <w:rPr>
          <w:lang w:val="en-GB"/>
        </w:rPr>
        <w:t>Quantitative comparison</w:t>
      </w:r>
      <w:r w:rsidR="008F5F52" w:rsidRPr="00085CE4">
        <w:rPr>
          <w:lang w:val="en-GB"/>
        </w:rPr>
        <w:t xml:space="preserve"> </w:t>
      </w:r>
    </w:p>
    <w:p w14:paraId="7A9D143B" w14:textId="122A000A" w:rsidR="008F5F52" w:rsidRDefault="00D86C14" w:rsidP="00B9238F">
      <w:pPr>
        <w:rPr>
          <w:lang w:val="en-GB"/>
        </w:rPr>
      </w:pPr>
      <w:r>
        <w:rPr>
          <w:lang w:val="en-GB"/>
        </w:rPr>
        <w:t xml:space="preserve">You have performed some general validation that the data processing with Skyline has no serious flaws. All available features scores were included in the mProphet scoring model, and the model achieved reasonable separation between the targets and the decoys, which are used to simulate random undetectable targets. </w:t>
      </w:r>
      <w:r w:rsidR="008805C3">
        <w:rPr>
          <w:lang w:val="en-GB"/>
        </w:rPr>
        <w:t>Y</w:t>
      </w:r>
      <w:r>
        <w:rPr>
          <w:lang w:val="en-GB"/>
        </w:rPr>
        <w:t>ou may feel that the RT extraction range could be tightened from +/- 5 to 3. But, these settings will clearly work and the resulting mProphet model looks acceptable.</w:t>
      </w:r>
    </w:p>
    <w:p w14:paraId="40BB9F98" w14:textId="0EE90918" w:rsidR="00D86C14" w:rsidRDefault="00D86C14" w:rsidP="00B9238F">
      <w:pPr>
        <w:rPr>
          <w:lang w:val="en-GB"/>
        </w:rPr>
      </w:pPr>
      <w:r>
        <w:rPr>
          <w:lang w:val="en-GB"/>
        </w:rPr>
        <w:t>This type of analysis of even hundreds of peptides generally makes manual analysis of every single target time consuming</w:t>
      </w:r>
      <w:r w:rsidR="007E2287">
        <w:rPr>
          <w:lang w:val="en-GB"/>
        </w:rPr>
        <w:t xml:space="preserve"> and even error prone itself. T</w:t>
      </w:r>
      <w:r w:rsidR="00494670">
        <w:rPr>
          <w:lang w:val="en-GB"/>
        </w:rPr>
        <w:t>he current</w:t>
      </w:r>
      <w:r w:rsidR="007E2287">
        <w:rPr>
          <w:lang w:val="en-GB"/>
        </w:rPr>
        <w:t xml:space="preserve"> analysis could be extended to the entire 3-organisms FASTA file,</w:t>
      </w:r>
      <w:r w:rsidR="00494670">
        <w:rPr>
          <w:lang w:val="en-GB"/>
        </w:rPr>
        <w:t xml:space="preserve"> known as proteome-wide analysis, which would include tens of thousands of peptides. Rather than consider each individually, researchers more typically perform some type of grouped comparison and then follow up on peptides or proteins which appear to be changing in interesting ways.</w:t>
      </w:r>
    </w:p>
    <w:p w14:paraId="44A1D158" w14:textId="11723BD1" w:rsidR="00494670" w:rsidRPr="00B9238F" w:rsidRDefault="00494670" w:rsidP="00B9238F">
      <w:pPr>
        <w:rPr>
          <w:lang w:val="en-GB"/>
        </w:rPr>
      </w:pPr>
      <w:r>
        <w:rPr>
          <w:lang w:val="en-GB"/>
        </w:rPr>
        <w:t>To perform a simple pairwise group comparison inside Skyline do the following:</w:t>
      </w:r>
    </w:p>
    <w:p w14:paraId="00046031" w14:textId="40D72118" w:rsidR="0055392B" w:rsidRDefault="00040554" w:rsidP="000D48D3">
      <w:pPr>
        <w:pStyle w:val="ListParagraph"/>
        <w:numPr>
          <w:ilvl w:val="0"/>
          <w:numId w:val="8"/>
        </w:numPr>
      </w:pPr>
      <w:r>
        <w:t>On</w:t>
      </w:r>
      <w:r w:rsidR="0055392B">
        <w:t xml:space="preserve"> the </w:t>
      </w:r>
      <w:r w:rsidR="0055392B">
        <w:rPr>
          <w:b/>
        </w:rPr>
        <w:t xml:space="preserve">View </w:t>
      </w:r>
      <w:r w:rsidR="0055392B">
        <w:t xml:space="preserve">menu, </w:t>
      </w:r>
      <w:r>
        <w:t>choose</w:t>
      </w:r>
      <w:r w:rsidR="0055392B">
        <w:t xml:space="preserve"> </w:t>
      </w:r>
      <w:r w:rsidR="0055392B">
        <w:rPr>
          <w:b/>
          <w:bCs/>
        </w:rPr>
        <w:t>Other Grids</w:t>
      </w:r>
      <w:r w:rsidR="00494670">
        <w:rPr>
          <w:bCs/>
        </w:rPr>
        <w:t>,</w:t>
      </w:r>
      <w:r w:rsidR="0055392B">
        <w:t xml:space="preserve"> </w:t>
      </w:r>
      <w:r w:rsidR="00494670">
        <w:t>then</w:t>
      </w:r>
      <w:r w:rsidR="0055392B">
        <w:t xml:space="preserve"> </w:t>
      </w:r>
      <w:r w:rsidR="0055392B" w:rsidRPr="00DD05F4">
        <w:rPr>
          <w:b/>
        </w:rPr>
        <w:t>Group Comparison</w:t>
      </w:r>
      <w:r w:rsidR="0055392B" w:rsidRPr="007F7109">
        <w:rPr>
          <w:bCs/>
        </w:rPr>
        <w:t>,</w:t>
      </w:r>
      <w:r w:rsidR="00494670">
        <w:rPr>
          <w:bCs/>
        </w:rPr>
        <w:t xml:space="preserve"> and</w:t>
      </w:r>
      <w:r w:rsidR="0055392B" w:rsidRPr="007F7109">
        <w:rPr>
          <w:bCs/>
        </w:rPr>
        <w:t xml:space="preserve"> click</w:t>
      </w:r>
      <w:r w:rsidR="0055392B">
        <w:rPr>
          <w:b/>
        </w:rPr>
        <w:t xml:space="preserve"> </w:t>
      </w:r>
      <w:r w:rsidR="0055392B" w:rsidRPr="00DD05F4">
        <w:rPr>
          <w:b/>
        </w:rPr>
        <w:t>Add</w:t>
      </w:r>
      <w:r w:rsidR="0055392B">
        <w:t>.</w:t>
      </w:r>
    </w:p>
    <w:p w14:paraId="2FB443BF" w14:textId="5300DFBC"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Name</w:t>
      </w:r>
      <w:r>
        <w:t xml:space="preserve"> field, enter “By Condition”.</w:t>
      </w:r>
    </w:p>
    <w:p w14:paraId="6C5FA7ED" w14:textId="37A27544"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annotation</w:t>
      </w:r>
      <w:r>
        <w:t xml:space="preserve"> field, choose “Condition”.</w:t>
      </w:r>
    </w:p>
    <w:p w14:paraId="2E9F5F9F"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Control group value</w:t>
      </w:r>
      <w:r>
        <w:t xml:space="preserve"> field, choose “A”.</w:t>
      </w:r>
    </w:p>
    <w:p w14:paraId="6153911E"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Value to compare against</w:t>
      </w:r>
      <w:r>
        <w:t xml:space="preserve"> field, choose “B”.</w:t>
      </w:r>
    </w:p>
    <w:p w14:paraId="0C683E91" w14:textId="77777777" w:rsidR="00494670" w:rsidRPr="00B9238F" w:rsidRDefault="00494670" w:rsidP="000D48D3">
      <w:pPr>
        <w:pStyle w:val="ListParagraph"/>
        <w:numPr>
          <w:ilvl w:val="0"/>
          <w:numId w:val="8"/>
        </w:numPr>
        <w:rPr>
          <w:rFonts w:ascii="Arial" w:hAnsi="Arial" w:cs="Arial"/>
          <w:sz w:val="20"/>
          <w:szCs w:val="20"/>
          <w:lang w:val="en-GB"/>
        </w:rPr>
      </w:pPr>
      <w:r>
        <w:t xml:space="preserve">Click the </w:t>
      </w:r>
      <w:r>
        <w:rPr>
          <w:b/>
        </w:rPr>
        <w:t>Advanced</w:t>
      </w:r>
      <w:r>
        <w:t xml:space="preserve"> button.</w:t>
      </w:r>
    </w:p>
    <w:p w14:paraId="5FD41900" w14:textId="77777777" w:rsidR="00494670" w:rsidRPr="00B9238F" w:rsidRDefault="00494670" w:rsidP="000D48D3">
      <w:pPr>
        <w:pStyle w:val="ListParagraph"/>
        <w:numPr>
          <w:ilvl w:val="0"/>
          <w:numId w:val="8"/>
        </w:numPr>
        <w:rPr>
          <w:rFonts w:ascii="Arial" w:hAnsi="Arial" w:cs="Arial"/>
          <w:sz w:val="20"/>
          <w:szCs w:val="20"/>
          <w:lang w:val="en-GB"/>
        </w:rPr>
      </w:pPr>
      <w:r>
        <w:t xml:space="preserve">For the </w:t>
      </w:r>
      <w:r>
        <w:rPr>
          <w:b/>
        </w:rPr>
        <w:t>Q-value cutoff</w:t>
      </w:r>
      <w:r>
        <w:t xml:space="preserve"> field, enter “0.01”.</w:t>
      </w:r>
    </w:p>
    <w:p w14:paraId="5639E03D" w14:textId="50F99998" w:rsidR="008A13B0" w:rsidRPr="00B9238F" w:rsidRDefault="00494670" w:rsidP="00B9238F">
      <w:pPr>
        <w:rPr>
          <w:rFonts w:ascii="Arial" w:hAnsi="Arial" w:cs="Arial"/>
          <w:sz w:val="20"/>
          <w:szCs w:val="20"/>
          <w:lang w:val="en-GB"/>
        </w:rPr>
      </w:pPr>
      <w:r>
        <w:t xml:space="preserve">The </w:t>
      </w:r>
      <w:r w:rsidR="00612736">
        <w:rPr>
          <w:b/>
        </w:rPr>
        <w:t>Edit Group Comparison</w:t>
      </w:r>
      <w:r w:rsidR="00612736">
        <w:t xml:space="preserve"> form should look like this.</w:t>
      </w:r>
    </w:p>
    <w:p w14:paraId="490ACCCA" w14:textId="19B64413" w:rsidR="00D7669D" w:rsidRDefault="00492E70" w:rsidP="008A13B0">
      <w:pPr>
        <w:rPr>
          <w:rFonts w:ascii="Arial" w:hAnsi="Arial" w:cs="Arial"/>
          <w:sz w:val="20"/>
          <w:szCs w:val="20"/>
          <w:lang w:val="en-GB"/>
        </w:rPr>
      </w:pPr>
      <w:r>
        <w:rPr>
          <w:noProof/>
        </w:rPr>
        <w:drawing>
          <wp:inline distT="0" distB="0" distL="0" distR="0" wp14:anchorId="005E525D" wp14:editId="3D8A7BDF">
            <wp:extent cx="4924425" cy="5667375"/>
            <wp:effectExtent l="0" t="0" r="9525" b="9525"/>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41"/>
                    <a:stretch>
                      <a:fillRect/>
                    </a:stretch>
                  </pic:blipFill>
                  <pic:spPr>
                    <a:xfrm>
                      <a:off x="0" y="0"/>
                      <a:ext cx="4924425" cy="5667375"/>
                    </a:xfrm>
                    <a:prstGeom prst="rect">
                      <a:avLst/>
                    </a:prstGeom>
                  </pic:spPr>
                </pic:pic>
              </a:graphicData>
            </a:graphic>
          </wp:inline>
        </w:drawing>
      </w:r>
    </w:p>
    <w:p w14:paraId="75BEAEEC" w14:textId="52BE9552" w:rsidR="008A13B0" w:rsidRPr="00C43D45" w:rsidRDefault="008A13B0" w:rsidP="000D48D3">
      <w:pPr>
        <w:pStyle w:val="ListParagraph"/>
        <w:numPr>
          <w:ilvl w:val="0"/>
          <w:numId w:val="8"/>
        </w:numPr>
      </w:pPr>
      <w:r>
        <w:t>Click</w:t>
      </w:r>
      <w:r w:rsidR="00612736">
        <w:t xml:space="preserve"> the</w:t>
      </w:r>
      <w:r>
        <w:t xml:space="preserve"> </w:t>
      </w:r>
      <w:r w:rsidRPr="00B9238F">
        <w:rPr>
          <w:b/>
        </w:rPr>
        <w:t>OK</w:t>
      </w:r>
      <w:r w:rsidR="00612736">
        <w:t xml:space="preserve"> button.</w:t>
      </w:r>
    </w:p>
    <w:p w14:paraId="74734021" w14:textId="5AE13CE7" w:rsidR="00612736" w:rsidRDefault="00612736" w:rsidP="00B9238F">
      <w:pPr>
        <w:rPr>
          <w:rFonts w:ascii="Arial" w:hAnsi="Arial" w:cs="Arial"/>
          <w:sz w:val="20"/>
          <w:szCs w:val="20"/>
          <w:lang w:val="en-GB"/>
        </w:rPr>
      </w:pPr>
      <w:r>
        <w:rPr>
          <w:rFonts w:ascii="Arial" w:hAnsi="Arial" w:cs="Arial"/>
          <w:sz w:val="20"/>
          <w:szCs w:val="20"/>
          <w:lang w:val="en-GB"/>
        </w:rPr>
        <w:t>To see the group comparison you have just created:</w:t>
      </w:r>
    </w:p>
    <w:p w14:paraId="0DEA4842" w14:textId="0E8C362B" w:rsidR="00612736" w:rsidRPr="00B9238F" w:rsidRDefault="00612736" w:rsidP="000D48D3">
      <w:pPr>
        <w:pStyle w:val="ListParagraph"/>
        <w:numPr>
          <w:ilvl w:val="0"/>
          <w:numId w:val="8"/>
        </w:numPr>
        <w:rPr>
          <w:rFonts w:ascii="Arial" w:hAnsi="Arial" w:cs="Arial"/>
          <w:sz w:val="20"/>
          <w:szCs w:val="20"/>
          <w:lang w:val="en-GB"/>
        </w:rPr>
      </w:pPr>
      <w:r>
        <w:rPr>
          <w:rFonts w:ascii="Arial" w:hAnsi="Arial" w:cs="Arial"/>
          <w:sz w:val="20"/>
          <w:szCs w:val="20"/>
          <w:lang w:val="en-GB"/>
        </w:rPr>
        <w:t xml:space="preserve">On the </w:t>
      </w:r>
      <w:r>
        <w:rPr>
          <w:rFonts w:ascii="Arial" w:hAnsi="Arial" w:cs="Arial"/>
          <w:b/>
          <w:sz w:val="20"/>
          <w:szCs w:val="20"/>
          <w:lang w:val="en-GB"/>
        </w:rPr>
        <w:t>View</w:t>
      </w:r>
      <w:r>
        <w:rPr>
          <w:rFonts w:ascii="Arial" w:hAnsi="Arial" w:cs="Arial"/>
          <w:sz w:val="20"/>
          <w:szCs w:val="20"/>
          <w:lang w:val="en-GB"/>
        </w:rPr>
        <w:t xml:space="preserve"> menu, choose </w:t>
      </w:r>
      <w:r>
        <w:rPr>
          <w:rFonts w:ascii="Arial" w:hAnsi="Arial" w:cs="Arial"/>
          <w:b/>
          <w:sz w:val="20"/>
          <w:szCs w:val="20"/>
          <w:lang w:val="en-GB"/>
        </w:rPr>
        <w:t>Other Grids</w:t>
      </w:r>
      <w:r>
        <w:rPr>
          <w:rFonts w:ascii="Arial" w:hAnsi="Arial" w:cs="Arial"/>
          <w:sz w:val="20"/>
          <w:szCs w:val="20"/>
          <w:lang w:val="en-GB"/>
        </w:rPr>
        <w:t xml:space="preserve">, then </w:t>
      </w:r>
      <w:r>
        <w:rPr>
          <w:rFonts w:ascii="Arial" w:hAnsi="Arial" w:cs="Arial"/>
          <w:b/>
          <w:sz w:val="20"/>
          <w:szCs w:val="20"/>
          <w:lang w:val="en-GB"/>
        </w:rPr>
        <w:t>Group Comparison</w:t>
      </w:r>
      <w:r>
        <w:rPr>
          <w:rFonts w:ascii="Arial" w:hAnsi="Arial" w:cs="Arial"/>
          <w:sz w:val="20"/>
          <w:szCs w:val="20"/>
          <w:lang w:val="en-GB"/>
        </w:rPr>
        <w:t xml:space="preserve">, and click </w:t>
      </w:r>
      <w:r>
        <w:rPr>
          <w:rFonts w:ascii="Arial" w:hAnsi="Arial" w:cs="Arial"/>
          <w:b/>
          <w:sz w:val="20"/>
          <w:szCs w:val="20"/>
          <w:lang w:val="en-GB"/>
        </w:rPr>
        <w:t>By Condition</w:t>
      </w:r>
      <w:r>
        <w:rPr>
          <w:rFonts w:ascii="Arial" w:hAnsi="Arial" w:cs="Arial"/>
          <w:sz w:val="20"/>
          <w:szCs w:val="20"/>
          <w:lang w:val="en-GB"/>
        </w:rPr>
        <w:t>.</w:t>
      </w:r>
    </w:p>
    <w:p w14:paraId="6F9A4540" w14:textId="2F3B3EBD" w:rsidR="00824479" w:rsidRDefault="00824479" w:rsidP="008A13B0">
      <w:r>
        <w:t>A table should appear that shows the peptide level fold-change and adjusted p-value</w:t>
      </w:r>
      <w:r w:rsidR="00612736">
        <w:t xml:space="preserve"> (an estimate of false discovery rate - FDR)</w:t>
      </w:r>
      <w:r>
        <w:t xml:space="preserve"> for the comparison between the A and B </w:t>
      </w:r>
      <w:r w:rsidR="005C1E3A">
        <w:t>sample mixtures</w:t>
      </w:r>
      <w:r>
        <w:t xml:space="preserve">. </w:t>
      </w:r>
    </w:p>
    <w:p w14:paraId="330D6B46" w14:textId="77777777" w:rsidR="008A13B0" w:rsidRDefault="00824479" w:rsidP="000D48D3">
      <w:pPr>
        <w:pStyle w:val="ListParagraph"/>
        <w:numPr>
          <w:ilvl w:val="0"/>
          <w:numId w:val="8"/>
        </w:numPr>
      </w:pPr>
      <w:r>
        <w:t>E</w:t>
      </w:r>
      <w:r w:rsidR="008A13B0">
        <w:t xml:space="preserve">xpand the width of the </w:t>
      </w:r>
      <w:r w:rsidR="008A13B0" w:rsidRPr="008A13B0">
        <w:rPr>
          <w:b/>
        </w:rPr>
        <w:t>Protein</w:t>
      </w:r>
      <w:r>
        <w:t xml:space="preserve"> column header so th</w:t>
      </w:r>
      <w:r w:rsidR="00876675">
        <w:t>at you can see the full protein</w:t>
      </w:r>
      <w:r>
        <w:t xml:space="preserve"> names </w:t>
      </w:r>
      <w:r w:rsidR="008A13B0">
        <w:t xml:space="preserve">– including the corresponding </w:t>
      </w:r>
      <w:r>
        <w:t>species</w:t>
      </w:r>
      <w:r w:rsidR="008A13B0">
        <w:t xml:space="preserve"> name. </w:t>
      </w:r>
    </w:p>
    <w:p w14:paraId="6B082EDB" w14:textId="630DE20E" w:rsidR="00824479" w:rsidRDefault="00612736" w:rsidP="000D48D3">
      <w:pPr>
        <w:pStyle w:val="ListParagraph"/>
        <w:numPr>
          <w:ilvl w:val="0"/>
          <w:numId w:val="8"/>
        </w:numPr>
      </w:pPr>
      <w:r>
        <w:t>C</w:t>
      </w:r>
      <w:r w:rsidR="00824479">
        <w:t>lick on the header of the</w:t>
      </w:r>
      <w:r w:rsidR="008A13B0">
        <w:t xml:space="preserve"> </w:t>
      </w:r>
      <w:r w:rsidR="008A13B0">
        <w:rPr>
          <w:b/>
        </w:rPr>
        <w:t>Fold Change Result</w:t>
      </w:r>
      <w:r w:rsidR="008A13B0">
        <w:t xml:space="preserve"> column and click on </w:t>
      </w:r>
      <w:r w:rsidR="00824479" w:rsidRPr="008A13B0">
        <w:rPr>
          <w:b/>
        </w:rPr>
        <w:t>Sort Ascending</w:t>
      </w:r>
      <w:r w:rsidR="008A13B0">
        <w:t>.</w:t>
      </w:r>
    </w:p>
    <w:p w14:paraId="4E1D0BB8" w14:textId="6D02DD4B" w:rsidR="003A7AD4" w:rsidRPr="00645489" w:rsidRDefault="00824479" w:rsidP="00645489">
      <w:r>
        <w:t xml:space="preserve">Inspect the fold changes </w:t>
      </w:r>
      <w:r w:rsidR="00612736">
        <w:t xml:space="preserve">estimated </w:t>
      </w:r>
      <w:r>
        <w:t>for some of the peptides in the table keeping in mind which species they are from and the expected ratios</w:t>
      </w:r>
      <w:r w:rsidR="00612736">
        <w:t xml:space="preserve"> (human 1:1, yeast 1:2, E. coli 4:1)</w:t>
      </w:r>
      <w:r>
        <w:t xml:space="preserve">. </w:t>
      </w:r>
      <w:r w:rsidR="00612736">
        <w:t>Consider the adjusted p values and what you might expect of them.</w:t>
      </w:r>
    </w:p>
    <w:p w14:paraId="671F3AD1" w14:textId="0F2BEF6D" w:rsidR="003A7AD4" w:rsidRPr="00B73A5D" w:rsidRDefault="005716FC" w:rsidP="00B9238F">
      <w:pPr>
        <w:rPr>
          <w:rFonts w:ascii="Arial" w:hAnsi="Arial" w:cs="Arial"/>
        </w:rPr>
      </w:pPr>
      <w:r>
        <w:rPr>
          <w:noProof/>
        </w:rPr>
        <w:drawing>
          <wp:inline distT="0" distB="0" distL="0" distR="0" wp14:anchorId="238CD40F" wp14:editId="6CB00469">
            <wp:extent cx="5619750" cy="4114800"/>
            <wp:effectExtent l="0" t="0" r="0" b="0"/>
            <wp:docPr id="38" name="Picture 3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able&#10;&#10;Description automatically generated"/>
                    <pic:cNvPicPr/>
                  </pic:nvPicPr>
                  <pic:blipFill>
                    <a:blip r:embed="rId42"/>
                    <a:stretch>
                      <a:fillRect/>
                    </a:stretch>
                  </pic:blipFill>
                  <pic:spPr>
                    <a:xfrm>
                      <a:off x="0" y="0"/>
                      <a:ext cx="5619750" cy="4114800"/>
                    </a:xfrm>
                    <a:prstGeom prst="rect">
                      <a:avLst/>
                    </a:prstGeom>
                  </pic:spPr>
                </pic:pic>
              </a:graphicData>
            </a:graphic>
          </wp:inline>
        </w:drawing>
      </w:r>
    </w:p>
    <w:p w14:paraId="21F086AD" w14:textId="41F165FD" w:rsidR="00645489" w:rsidRDefault="00645489" w:rsidP="000D48D3">
      <w:pPr>
        <w:pStyle w:val="ListParagraph"/>
        <w:numPr>
          <w:ilvl w:val="0"/>
          <w:numId w:val="9"/>
        </w:numPr>
      </w:pPr>
      <w:r>
        <w:t xml:space="preserve">Click the </w:t>
      </w:r>
      <w:r>
        <w:rPr>
          <w:b/>
        </w:rPr>
        <w:t>Volcano Plot</w:t>
      </w:r>
      <w:r>
        <w:t xml:space="preserve"> button in the top left corner of the grid window.</w:t>
      </w:r>
    </w:p>
    <w:p w14:paraId="580138EB" w14:textId="4B44BF87" w:rsidR="00645489" w:rsidRDefault="005716FC" w:rsidP="00645489">
      <w:r>
        <w:rPr>
          <w:noProof/>
        </w:rPr>
        <w:drawing>
          <wp:inline distT="0" distB="0" distL="0" distR="0" wp14:anchorId="27747590" wp14:editId="6E61A8E6">
            <wp:extent cx="5756910" cy="2875280"/>
            <wp:effectExtent l="0" t="0" r="0" b="1270"/>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43"/>
                    <a:stretch>
                      <a:fillRect/>
                    </a:stretch>
                  </pic:blipFill>
                  <pic:spPr>
                    <a:xfrm>
                      <a:off x="0" y="0"/>
                      <a:ext cx="5756910" cy="2875280"/>
                    </a:xfrm>
                    <a:prstGeom prst="rect">
                      <a:avLst/>
                    </a:prstGeom>
                  </pic:spPr>
                </pic:pic>
              </a:graphicData>
            </a:graphic>
          </wp:inline>
        </w:drawing>
      </w:r>
    </w:p>
    <w:p w14:paraId="2CF54DA6" w14:textId="46A05A38" w:rsidR="00953432" w:rsidRDefault="00953432" w:rsidP="00645489">
      <w:r>
        <w:t>You can already see clusters of points around the expected ratios and above the 5% FDR horizontal line for most of the changing peptides. To get a better understanding of which points belong to which organism perform the following actions:</w:t>
      </w:r>
    </w:p>
    <w:p w14:paraId="10B1FD26" w14:textId="121D9D0B" w:rsidR="00953432" w:rsidRDefault="00953432" w:rsidP="00953432">
      <w:pPr>
        <w:pStyle w:val="ListParagraph"/>
        <w:numPr>
          <w:ilvl w:val="0"/>
          <w:numId w:val="9"/>
        </w:numPr>
      </w:pPr>
      <w:r>
        <w:t xml:space="preserve">Right-click the </w:t>
      </w:r>
      <w:r>
        <w:rPr>
          <w:b/>
        </w:rPr>
        <w:t>Volcano Plot</w:t>
      </w:r>
      <w:r>
        <w:t xml:space="preserve">, and click </w:t>
      </w:r>
      <w:r>
        <w:rPr>
          <w:b/>
        </w:rPr>
        <w:t>Formatting</w:t>
      </w:r>
      <w:r>
        <w:t>.</w:t>
      </w:r>
    </w:p>
    <w:p w14:paraId="3BB8ADCD" w14:textId="481609D8" w:rsidR="007A35AE" w:rsidRDefault="007A35AE" w:rsidP="00953432">
      <w:pPr>
        <w:pStyle w:val="ListParagraph"/>
        <w:numPr>
          <w:ilvl w:val="0"/>
          <w:numId w:val="9"/>
        </w:numPr>
      </w:pPr>
      <w:r>
        <w:t>Click the “…” button</w:t>
      </w:r>
      <w:r w:rsidR="00FB0A21">
        <w:t xml:space="preserve"> in the first row, after the </w:t>
      </w:r>
      <w:r w:rsidR="00FB0A21">
        <w:rPr>
          <w:b/>
        </w:rPr>
        <w:t>Expression</w:t>
      </w:r>
      <w:r w:rsidR="00FB0A21">
        <w:t xml:space="preserve"> column.</w:t>
      </w:r>
    </w:p>
    <w:p w14:paraId="38A63F52" w14:textId="22C7701E" w:rsidR="00FB0A21" w:rsidRDefault="00FB0A21" w:rsidP="00953432">
      <w:pPr>
        <w:pStyle w:val="ListParagraph"/>
        <w:numPr>
          <w:ilvl w:val="0"/>
          <w:numId w:val="9"/>
        </w:numPr>
      </w:pPr>
      <w:r>
        <w:t xml:space="preserve">In the </w:t>
      </w:r>
      <w:r>
        <w:rPr>
          <w:b/>
        </w:rPr>
        <w:t xml:space="preserve">Create Match </w:t>
      </w:r>
      <w:r w:rsidRPr="00FB0A21">
        <w:rPr>
          <w:b/>
        </w:rPr>
        <w:t>Expression</w:t>
      </w:r>
      <w:r>
        <w:rPr>
          <w:b/>
        </w:rPr>
        <w:t xml:space="preserve"> </w:t>
      </w:r>
      <w:r>
        <w:t>form, s</w:t>
      </w:r>
      <w:r w:rsidRPr="00FB0A21">
        <w:t>et</w:t>
      </w:r>
      <w:r>
        <w:t xml:space="preserve"> the </w:t>
      </w:r>
      <w:r>
        <w:rPr>
          <w:b/>
        </w:rPr>
        <w:t>Match</w:t>
      </w:r>
      <w:r>
        <w:t xml:space="preserve"> dropdown list to “Protein Name”.</w:t>
      </w:r>
    </w:p>
    <w:p w14:paraId="44108047" w14:textId="4EC3DDD3" w:rsidR="00FB0A21" w:rsidRDefault="00FB0A21" w:rsidP="00953432">
      <w:pPr>
        <w:pStyle w:val="ListParagraph"/>
        <w:numPr>
          <w:ilvl w:val="0"/>
          <w:numId w:val="9"/>
        </w:numPr>
      </w:pPr>
      <w:r>
        <w:t xml:space="preserve">In the </w:t>
      </w:r>
      <w:r>
        <w:rPr>
          <w:b/>
        </w:rPr>
        <w:t>Regular Expression</w:t>
      </w:r>
      <w:r>
        <w:t xml:space="preserve"> field, enter “ECOLI”.</w:t>
      </w:r>
    </w:p>
    <w:p w14:paraId="7904F8A5" w14:textId="2442DABC" w:rsidR="00FB0A21" w:rsidRDefault="00FB0A21" w:rsidP="00FB0A21">
      <w:r>
        <w:t>The form should show you the list of peptides with matching protein names like this:</w:t>
      </w:r>
    </w:p>
    <w:p w14:paraId="1D52F214" w14:textId="20B321F8" w:rsidR="00953432" w:rsidRDefault="00D93353" w:rsidP="007C1900">
      <w:r>
        <w:rPr>
          <w:noProof/>
        </w:rPr>
        <w:drawing>
          <wp:inline distT="0" distB="0" distL="0" distR="0" wp14:anchorId="132AF83F" wp14:editId="7282317F">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33CE348A" w14:textId="2A24A336" w:rsidR="00FB0A21" w:rsidRDefault="00FB0A21" w:rsidP="00FB0A21">
      <w:pPr>
        <w:pStyle w:val="ListParagraph"/>
        <w:numPr>
          <w:ilvl w:val="0"/>
          <w:numId w:val="25"/>
        </w:numPr>
      </w:pPr>
      <w:r>
        <w:t xml:space="preserve">Click the </w:t>
      </w:r>
      <w:r>
        <w:rPr>
          <w:b/>
        </w:rPr>
        <w:t>OK</w:t>
      </w:r>
      <w:r>
        <w:t xml:space="preserve"> button.</w:t>
      </w:r>
    </w:p>
    <w:p w14:paraId="5A961BCB" w14:textId="67904505" w:rsidR="00FB0A21" w:rsidRDefault="00FB0A21" w:rsidP="00FB0A21">
      <w:pPr>
        <w:pStyle w:val="ListParagraph"/>
        <w:numPr>
          <w:ilvl w:val="0"/>
          <w:numId w:val="25"/>
        </w:numPr>
      </w:pPr>
      <w:r>
        <w:t xml:space="preserve">Click the “…” button in the first row, after the </w:t>
      </w:r>
      <w:r w:rsidRPr="00FB0A21">
        <w:rPr>
          <w:b/>
        </w:rPr>
        <w:t>RGB</w:t>
      </w:r>
      <w:r>
        <w:t xml:space="preserve"> column.</w:t>
      </w:r>
    </w:p>
    <w:p w14:paraId="24B4B765" w14:textId="184C3E96" w:rsidR="00FB0A21" w:rsidRDefault="00FB0A21" w:rsidP="00FB0A21">
      <w:pPr>
        <w:pStyle w:val="ListParagraph"/>
        <w:numPr>
          <w:ilvl w:val="0"/>
          <w:numId w:val="25"/>
        </w:numPr>
      </w:pPr>
      <w:r>
        <w:t xml:space="preserve">Choose a purple color and click the </w:t>
      </w:r>
      <w:r>
        <w:rPr>
          <w:b/>
        </w:rPr>
        <w:t>OK</w:t>
      </w:r>
      <w:r>
        <w:t xml:space="preserve"> button.</w:t>
      </w:r>
    </w:p>
    <w:p w14:paraId="4009C0B5" w14:textId="4174A543" w:rsidR="00FB0A21" w:rsidRDefault="00433FE3" w:rsidP="00FB0A21">
      <w:pPr>
        <w:pStyle w:val="ListParagraph"/>
        <w:numPr>
          <w:ilvl w:val="0"/>
          <w:numId w:val="25"/>
        </w:numPr>
      </w:pPr>
      <w:r>
        <w:t>Repeat the above process for “YEAS” with orange.</w:t>
      </w:r>
    </w:p>
    <w:p w14:paraId="10D7B9BF" w14:textId="72B1F943" w:rsidR="00433FE3" w:rsidRDefault="00433FE3" w:rsidP="00FB0A21">
      <w:pPr>
        <w:pStyle w:val="ListParagraph"/>
        <w:numPr>
          <w:ilvl w:val="0"/>
          <w:numId w:val="25"/>
        </w:numPr>
      </w:pPr>
      <w:r>
        <w:t>Repeat the above process for “HUMAN” with green.</w:t>
      </w:r>
    </w:p>
    <w:p w14:paraId="32F4C18C" w14:textId="4267A7C3" w:rsidR="00433FE3" w:rsidRDefault="00433FE3" w:rsidP="00A0007F">
      <w:pPr>
        <w:keepNext/>
      </w:pPr>
      <w:r>
        <w:t xml:space="preserve">Which should leave the </w:t>
      </w:r>
      <w:r>
        <w:rPr>
          <w:b/>
        </w:rPr>
        <w:t>Volcano Plot Formatting</w:t>
      </w:r>
      <w:r>
        <w:t xml:space="preserve"> form looking like this:</w:t>
      </w:r>
    </w:p>
    <w:p w14:paraId="1D9BB9A3" w14:textId="0B9A1292" w:rsidR="00433FE3" w:rsidRDefault="00433FE3" w:rsidP="00433FE3">
      <w:r>
        <w:rPr>
          <w:noProof/>
        </w:rPr>
        <w:drawing>
          <wp:inline distT="0" distB="0" distL="0" distR="0" wp14:anchorId="30C73153" wp14:editId="64BBFF2A">
            <wp:extent cx="4381500" cy="3152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1B38C913" w14:textId="059EDA17" w:rsidR="00433FE3" w:rsidRDefault="00433FE3" w:rsidP="00433FE3">
      <w:pPr>
        <w:pStyle w:val="ListParagraph"/>
        <w:numPr>
          <w:ilvl w:val="0"/>
          <w:numId w:val="26"/>
        </w:numPr>
      </w:pPr>
      <w:r>
        <w:t xml:space="preserve">Click the </w:t>
      </w:r>
      <w:r>
        <w:rPr>
          <w:b/>
        </w:rPr>
        <w:t>OK</w:t>
      </w:r>
      <w:r>
        <w:t xml:space="preserve"> button.</w:t>
      </w:r>
    </w:p>
    <w:p w14:paraId="0187F18E" w14:textId="76319577" w:rsidR="00433FE3" w:rsidRDefault="00433FE3" w:rsidP="00433FE3">
      <w:r>
        <w:t>Which should leave the volcano plot looking like this:</w:t>
      </w:r>
    </w:p>
    <w:p w14:paraId="0BC45288" w14:textId="545FE156" w:rsidR="00433FE3" w:rsidRDefault="005716FC" w:rsidP="00433FE3">
      <w:r w:rsidRPr="005716FC">
        <w:rPr>
          <w:noProof/>
        </w:rPr>
        <w:drawing>
          <wp:inline distT="0" distB="0" distL="0" distR="0" wp14:anchorId="3EA669A9" wp14:editId="71B553E1">
            <wp:extent cx="3419475" cy="36290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19475" cy="3629025"/>
                    </a:xfrm>
                    <a:prstGeom prst="rect">
                      <a:avLst/>
                    </a:prstGeom>
                    <a:noFill/>
                    <a:ln>
                      <a:noFill/>
                    </a:ln>
                  </pic:spPr>
                </pic:pic>
              </a:graphicData>
            </a:graphic>
          </wp:inline>
        </w:drawing>
      </w:r>
    </w:p>
    <w:p w14:paraId="08CFC88D" w14:textId="1079EC55" w:rsidR="00433FE3" w:rsidRDefault="00433FE3" w:rsidP="00433FE3">
      <w:r>
        <w:t xml:space="preserve">Notice that there are still some gray dots. </w:t>
      </w:r>
      <w:r w:rsidR="00DF13A8">
        <w:t xml:space="preserve">You can click on any of the dots to cause them to be selected in the </w:t>
      </w:r>
      <w:r w:rsidR="00DF13A8" w:rsidRPr="00DF13A8">
        <w:rPr>
          <w:b/>
        </w:rPr>
        <w:t>Targets</w:t>
      </w:r>
      <w:r w:rsidR="00DF13A8">
        <w:t xml:space="preserve"> view and have their display test shown on the graph in red. You can also hover the mouse cursor over any point to get more information on it. In this way you can see that the gray dots</w:t>
      </w:r>
      <w:r>
        <w:t xml:space="preserve"> </w:t>
      </w:r>
      <w:r w:rsidR="00DF13A8">
        <w:t>belong to</w:t>
      </w:r>
      <w:r>
        <w:t xml:space="preserve"> the iRT standard peptides</w:t>
      </w:r>
      <w:r w:rsidR="00DF13A8">
        <w:t>.</w:t>
      </w:r>
      <w:r>
        <w:t xml:space="preserve"> </w:t>
      </w:r>
      <w:r w:rsidR="00DF13A8">
        <w:t>Y</w:t>
      </w:r>
      <w:r>
        <w:t xml:space="preserve">ou can filter </w:t>
      </w:r>
      <w:r w:rsidR="00DF13A8">
        <w:t xml:space="preserve">them </w:t>
      </w:r>
      <w:r>
        <w:t>from the grid and the plot at the same time by doing the following:</w:t>
      </w:r>
    </w:p>
    <w:p w14:paraId="2EB6602B" w14:textId="21762A9F" w:rsidR="00433FE3" w:rsidRDefault="00433FE3" w:rsidP="00433FE3">
      <w:pPr>
        <w:pStyle w:val="ListParagraph"/>
        <w:numPr>
          <w:ilvl w:val="0"/>
          <w:numId w:val="26"/>
        </w:numPr>
      </w:pPr>
      <w:r>
        <w:t xml:space="preserve">Click the </w:t>
      </w:r>
      <w:r>
        <w:rPr>
          <w:b/>
        </w:rPr>
        <w:t>Protein</w:t>
      </w:r>
      <w:r>
        <w:t xml:space="preserve"> column header, and click </w:t>
      </w:r>
      <w:r>
        <w:rPr>
          <w:b/>
        </w:rPr>
        <w:t>Filter</w:t>
      </w:r>
      <w:r>
        <w:t>.</w:t>
      </w:r>
    </w:p>
    <w:p w14:paraId="2791DA73" w14:textId="41DDF978" w:rsidR="00433FE3" w:rsidRDefault="00433FE3" w:rsidP="00433FE3">
      <w:pPr>
        <w:pStyle w:val="ListParagraph"/>
        <w:numPr>
          <w:ilvl w:val="0"/>
          <w:numId w:val="26"/>
        </w:numPr>
      </w:pPr>
      <w:r>
        <w:t xml:space="preserve">In the </w:t>
      </w:r>
      <w:r>
        <w:rPr>
          <w:b/>
        </w:rPr>
        <w:t>Filter type</w:t>
      </w:r>
      <w:r>
        <w:t xml:space="preserve"> dropdown list, choose “Does Not Contain”.</w:t>
      </w:r>
    </w:p>
    <w:p w14:paraId="145CA977" w14:textId="412E0EB3" w:rsidR="00433FE3" w:rsidRDefault="00433FE3" w:rsidP="00433FE3">
      <w:pPr>
        <w:pStyle w:val="ListParagraph"/>
        <w:numPr>
          <w:ilvl w:val="0"/>
          <w:numId w:val="26"/>
        </w:numPr>
      </w:pPr>
      <w:r>
        <w:t>Enter in the field below “standard”.</w:t>
      </w:r>
    </w:p>
    <w:p w14:paraId="1EF6B83B" w14:textId="6B3F97E7" w:rsidR="00433FE3" w:rsidRDefault="00433FE3" w:rsidP="00433FE3">
      <w:pPr>
        <w:pStyle w:val="ListParagraph"/>
        <w:numPr>
          <w:ilvl w:val="0"/>
          <w:numId w:val="26"/>
        </w:numPr>
      </w:pPr>
      <w:r>
        <w:t>Click the</w:t>
      </w:r>
      <w:r>
        <w:rPr>
          <w:b/>
        </w:rPr>
        <w:t xml:space="preserve"> OK</w:t>
      </w:r>
      <w:r>
        <w:t xml:space="preserve"> button.</w:t>
      </w:r>
    </w:p>
    <w:p w14:paraId="01B36DA9" w14:textId="270F74C7" w:rsidR="00433FE3" w:rsidRDefault="00433FE3" w:rsidP="00433FE3">
      <w:r>
        <w:t>This will remove the gray dots in the volcano plot.</w:t>
      </w:r>
      <w:r w:rsidR="005E7B54">
        <w:t xml:space="preserve"> You might try limiting this plot to just one species using a different type of filter on the protein names.</w:t>
      </w:r>
    </w:p>
    <w:p w14:paraId="0A2A8699" w14:textId="4BA8406E" w:rsidR="00166EF9" w:rsidRPr="00433FE3" w:rsidRDefault="00166EF9" w:rsidP="00433FE3">
      <w:r>
        <w:t>Skyline also provides a bar plot view on the fold-change values which incorporates error bars for the (unadjusted) confidence intervals. Though, they are unadjusted for the multiple hypotheses tested, they still give you some insight into the variance in the measurements. Do the following to review the fold-change values in the bar plot:</w:t>
      </w:r>
    </w:p>
    <w:p w14:paraId="2D898C5B" w14:textId="49F96DB2" w:rsidR="002D1478" w:rsidRDefault="002D1478" w:rsidP="000D48D3">
      <w:pPr>
        <w:pStyle w:val="ListParagraph"/>
        <w:numPr>
          <w:ilvl w:val="0"/>
          <w:numId w:val="9"/>
        </w:numPr>
      </w:pPr>
      <w:r>
        <w:t xml:space="preserve">Click </w:t>
      </w:r>
      <w:r w:rsidR="00612736">
        <w:t>the</w:t>
      </w:r>
      <w:r>
        <w:t xml:space="preserve"> </w:t>
      </w:r>
      <w:r w:rsidR="006A1B30" w:rsidRPr="002D1478">
        <w:rPr>
          <w:b/>
        </w:rPr>
        <w:t xml:space="preserve">Bar </w:t>
      </w:r>
      <w:r w:rsidR="00824479" w:rsidRPr="002D1478">
        <w:rPr>
          <w:b/>
        </w:rPr>
        <w:t>Grap</w:t>
      </w:r>
      <w:r w:rsidRPr="002D1478">
        <w:rPr>
          <w:b/>
        </w:rPr>
        <w:t>h</w:t>
      </w:r>
      <w:r w:rsidR="00612736">
        <w:t xml:space="preserve"> button</w:t>
      </w:r>
      <w:r w:rsidR="00824479" w:rsidRPr="00461D8C">
        <w:t xml:space="preserve"> in the top left corner of the</w:t>
      </w:r>
      <w:r w:rsidR="00612736">
        <w:t xml:space="preserve"> grid</w:t>
      </w:r>
      <w:r w:rsidR="00824479" w:rsidRPr="00461D8C">
        <w:t xml:space="preserve"> </w:t>
      </w:r>
      <w:r w:rsidR="00612736">
        <w:t>window</w:t>
      </w:r>
      <w:r w:rsidR="00166EF9">
        <w:t>.</w:t>
      </w:r>
    </w:p>
    <w:p w14:paraId="2F0ABCCA" w14:textId="6EBC9F05" w:rsidR="00166EF9" w:rsidRDefault="00166EF9" w:rsidP="00166EF9">
      <w:r>
        <w:t xml:space="preserve">The </w:t>
      </w:r>
      <w:r>
        <w:rPr>
          <w:b/>
        </w:rPr>
        <w:t>Bar Graph</w:t>
      </w:r>
      <w:r>
        <w:t xml:space="preserve"> will appear on top of the </w:t>
      </w:r>
      <w:r>
        <w:rPr>
          <w:b/>
        </w:rPr>
        <w:t>Volcano Plot</w:t>
      </w:r>
      <w:r>
        <w:t>. To give it more space for viewing do the following:</w:t>
      </w:r>
    </w:p>
    <w:p w14:paraId="552D6DE3" w14:textId="1499033E" w:rsidR="00166EF9" w:rsidRDefault="00166EF9" w:rsidP="00166EF9">
      <w:pPr>
        <w:pStyle w:val="ListParagraph"/>
        <w:numPr>
          <w:ilvl w:val="0"/>
          <w:numId w:val="9"/>
        </w:numPr>
      </w:pPr>
      <w:r>
        <w:t xml:space="preserve">Click in the </w:t>
      </w:r>
      <w:r>
        <w:rPr>
          <w:b/>
        </w:rPr>
        <w:t>By Condition:Bar Graph</w:t>
      </w:r>
      <w:r>
        <w:t xml:space="preserve"> tab, hold, and drag to a new location and release.</w:t>
      </w:r>
    </w:p>
    <w:p w14:paraId="5F1DC846" w14:textId="008F339E" w:rsidR="00166EF9" w:rsidRDefault="00166EF9" w:rsidP="00166EF9">
      <w:pPr>
        <w:pStyle w:val="ListParagraph"/>
        <w:numPr>
          <w:ilvl w:val="0"/>
          <w:numId w:val="9"/>
        </w:numPr>
      </w:pPr>
      <w:r>
        <w:t xml:space="preserve">Resize the now free-floating </w:t>
      </w:r>
      <w:r>
        <w:rPr>
          <w:b/>
        </w:rPr>
        <w:t>By Condition:Bar Graph</w:t>
      </w:r>
      <w:r>
        <w:t xml:space="preserve"> window.</w:t>
      </w:r>
    </w:p>
    <w:p w14:paraId="31275054" w14:textId="062C29E6" w:rsidR="00A13639" w:rsidRDefault="00A13639" w:rsidP="00166EF9">
      <w:pPr>
        <w:pStyle w:val="ListParagraph"/>
        <w:numPr>
          <w:ilvl w:val="0"/>
          <w:numId w:val="9"/>
        </w:numPr>
      </w:pPr>
      <w:r>
        <w:t xml:space="preserve">In the </w:t>
      </w:r>
      <w:r>
        <w:rPr>
          <w:b/>
        </w:rPr>
        <w:t>By Condition:Grid</w:t>
      </w:r>
      <w:r>
        <w:t xml:space="preserve">, click the </w:t>
      </w:r>
      <w:r>
        <w:rPr>
          <w:b/>
        </w:rPr>
        <w:t>Fold Change Result</w:t>
      </w:r>
      <w:r>
        <w:t xml:space="preserve"> column header, and click </w:t>
      </w:r>
      <w:r>
        <w:rPr>
          <w:b/>
        </w:rPr>
        <w:t>Sort Ascending</w:t>
      </w:r>
      <w:r>
        <w:t>.</w:t>
      </w:r>
    </w:p>
    <w:p w14:paraId="77D598B1" w14:textId="657317B2" w:rsidR="009B10C5" w:rsidRDefault="009B10C5" w:rsidP="009B10C5">
      <w:r>
        <w:t>The graph should now look like this:</w:t>
      </w:r>
    </w:p>
    <w:p w14:paraId="0B60F450" w14:textId="49683DAC" w:rsidR="009B10C5" w:rsidRPr="00166EF9" w:rsidRDefault="005716FC" w:rsidP="009B10C5">
      <w:r>
        <w:rPr>
          <w:noProof/>
        </w:rPr>
        <w:drawing>
          <wp:inline distT="0" distB="0" distL="0" distR="0" wp14:anchorId="3F12C547" wp14:editId="3E37702D">
            <wp:extent cx="5756910" cy="1799590"/>
            <wp:effectExtent l="0" t="0" r="0" b="0"/>
            <wp:docPr id="41" name="Picture 4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10;&#10;Description automatically generated with low confidence"/>
                    <pic:cNvPicPr/>
                  </pic:nvPicPr>
                  <pic:blipFill>
                    <a:blip r:embed="rId47"/>
                    <a:stretch>
                      <a:fillRect/>
                    </a:stretch>
                  </pic:blipFill>
                  <pic:spPr>
                    <a:xfrm>
                      <a:off x="0" y="0"/>
                      <a:ext cx="5756910" cy="1799590"/>
                    </a:xfrm>
                    <a:prstGeom prst="rect">
                      <a:avLst/>
                    </a:prstGeom>
                  </pic:spPr>
                </pic:pic>
              </a:graphicData>
            </a:graphic>
          </wp:inline>
        </w:drawing>
      </w:r>
    </w:p>
    <w:p w14:paraId="31ECAF05" w14:textId="5C7DEE0A" w:rsidR="00780799" w:rsidRPr="00A13639" w:rsidRDefault="00DF13A8" w:rsidP="00A13639">
      <w:r>
        <w:t>As with the volcano plot, y</w:t>
      </w:r>
      <w:r w:rsidR="00824479" w:rsidRPr="00461D8C">
        <w:t>ou can</w:t>
      </w:r>
      <w:r>
        <w:t xml:space="preserve"> click on the individual bars</w:t>
      </w:r>
      <w:r w:rsidR="00824479" w:rsidRPr="00461D8C">
        <w:t xml:space="preserve"> </w:t>
      </w:r>
      <w:r>
        <w:t>to select them in the</w:t>
      </w:r>
      <w:r w:rsidR="00612736">
        <w:t xml:space="preserve"> </w:t>
      </w:r>
      <w:r w:rsidR="00824479" w:rsidRPr="002D1478">
        <w:rPr>
          <w:b/>
        </w:rPr>
        <w:t>Targets</w:t>
      </w:r>
      <w:r w:rsidR="00824479" w:rsidRPr="00461D8C">
        <w:t xml:space="preserve"> </w:t>
      </w:r>
      <w:r>
        <w:t>view</w:t>
      </w:r>
      <w:r w:rsidR="00824479" w:rsidRPr="00461D8C">
        <w:t xml:space="preserve"> (so that you can confirm which species various peptides in the graph are from</w:t>
      </w:r>
      <w:r w:rsidR="00876675">
        <w:t>)</w:t>
      </w:r>
      <w:r w:rsidR="00824479" w:rsidRPr="00461D8C">
        <w:t>.</w:t>
      </w:r>
    </w:p>
    <w:p w14:paraId="5795D366" w14:textId="29DB7630" w:rsidR="00B73A5D" w:rsidRPr="00EC13E1" w:rsidRDefault="00A13639" w:rsidP="00B9238F">
      <w:pPr>
        <w:rPr>
          <w:rFonts w:ascii="Arial" w:hAnsi="Arial" w:cs="Arial"/>
          <w:sz w:val="20"/>
          <w:szCs w:val="20"/>
          <w:lang w:val="en-GB"/>
        </w:rPr>
      </w:pPr>
      <w:r>
        <w:rPr>
          <w:rFonts w:ascii="Arial" w:hAnsi="Arial" w:cs="Arial"/>
          <w:sz w:val="20"/>
          <w:szCs w:val="20"/>
          <w:lang w:val="en-GB"/>
        </w:rPr>
        <w:t>To view the fold-change results at the protein-level for the 11 targeted proteins (excluding iRT standards and decoys), do the following:</w:t>
      </w:r>
    </w:p>
    <w:p w14:paraId="7D27AE40" w14:textId="54B4C566" w:rsidR="002D1478" w:rsidRDefault="00612736" w:rsidP="000D48D3">
      <w:pPr>
        <w:pStyle w:val="ListParagraph"/>
        <w:numPr>
          <w:ilvl w:val="0"/>
          <w:numId w:val="9"/>
        </w:numPr>
        <w:rPr>
          <w:lang w:val="en-GB"/>
        </w:rPr>
      </w:pPr>
      <w:r>
        <w:rPr>
          <w:lang w:val="en-GB"/>
        </w:rPr>
        <w:t>Click the</w:t>
      </w:r>
      <w:r w:rsidR="002D1478" w:rsidRPr="002D1478">
        <w:rPr>
          <w:lang w:val="en-GB"/>
        </w:rPr>
        <w:t xml:space="preserve"> </w:t>
      </w:r>
      <w:r w:rsidR="002D1478" w:rsidRPr="002D1478">
        <w:rPr>
          <w:b/>
          <w:lang w:val="en-GB"/>
        </w:rPr>
        <w:t>Settings</w:t>
      </w:r>
      <w:r>
        <w:rPr>
          <w:lang w:val="en-GB"/>
        </w:rPr>
        <w:t xml:space="preserve"> button in the upper-right corner of the grid window</w:t>
      </w:r>
      <w:r w:rsidR="002D1478" w:rsidRPr="002D1478">
        <w:rPr>
          <w:lang w:val="en-GB"/>
        </w:rPr>
        <w:t xml:space="preserve"> to re-open the </w:t>
      </w:r>
      <w:r w:rsidR="003B0A7D" w:rsidRPr="002D1478">
        <w:rPr>
          <w:b/>
          <w:lang w:val="en-GB"/>
        </w:rPr>
        <w:t>Edit Group Comparison</w:t>
      </w:r>
      <w:r w:rsidR="003B0A7D" w:rsidRPr="002D1478">
        <w:rPr>
          <w:lang w:val="en-GB"/>
        </w:rPr>
        <w:t xml:space="preserve"> </w:t>
      </w:r>
      <w:r>
        <w:rPr>
          <w:lang w:val="en-GB"/>
        </w:rPr>
        <w:t>form</w:t>
      </w:r>
      <w:r w:rsidR="00A13639">
        <w:rPr>
          <w:lang w:val="en-GB"/>
        </w:rPr>
        <w:t>.</w:t>
      </w:r>
    </w:p>
    <w:p w14:paraId="1DB40878" w14:textId="17933EAC" w:rsidR="00980DC1" w:rsidRDefault="003B0A7D" w:rsidP="000D48D3">
      <w:pPr>
        <w:pStyle w:val="ListParagraph"/>
        <w:numPr>
          <w:ilvl w:val="0"/>
          <w:numId w:val="9"/>
        </w:numPr>
        <w:rPr>
          <w:lang w:val="en-GB"/>
        </w:rPr>
      </w:pPr>
      <w:r w:rsidRPr="002D1478">
        <w:rPr>
          <w:lang w:val="en-GB"/>
        </w:rPr>
        <w:t>Ch</w:t>
      </w:r>
      <w:r w:rsidR="00876675" w:rsidRPr="002D1478">
        <w:rPr>
          <w:lang w:val="en-GB"/>
        </w:rPr>
        <w:t>ange</w:t>
      </w:r>
      <w:r w:rsidRPr="002D1478">
        <w:rPr>
          <w:lang w:val="en-GB"/>
        </w:rPr>
        <w:t xml:space="preserve"> the </w:t>
      </w:r>
      <w:r w:rsidR="002D1478" w:rsidRPr="002D1478">
        <w:rPr>
          <w:b/>
          <w:lang w:val="en-GB"/>
        </w:rPr>
        <w:t>Scope</w:t>
      </w:r>
      <w:r w:rsidR="002D1478">
        <w:rPr>
          <w:lang w:val="en-GB"/>
        </w:rPr>
        <w:t xml:space="preserve"> option from </w:t>
      </w:r>
      <w:r w:rsidR="00B9592C" w:rsidRPr="002D1478">
        <w:rPr>
          <w:b/>
          <w:lang w:val="en-GB"/>
        </w:rPr>
        <w:t>Peptide</w:t>
      </w:r>
      <w:r w:rsidR="002D1478">
        <w:rPr>
          <w:lang w:val="en-GB"/>
        </w:rPr>
        <w:t xml:space="preserve"> to </w:t>
      </w:r>
      <w:r w:rsidR="00B9592C" w:rsidRPr="002D1478">
        <w:rPr>
          <w:b/>
          <w:lang w:val="en-GB"/>
        </w:rPr>
        <w:t>Protein</w:t>
      </w:r>
      <w:r w:rsidR="00A13639">
        <w:rPr>
          <w:lang w:val="en-GB"/>
        </w:rPr>
        <w:t>.</w:t>
      </w:r>
    </w:p>
    <w:p w14:paraId="240E5416" w14:textId="40CE2908" w:rsidR="00B73A5D" w:rsidRDefault="004A5DD9" w:rsidP="00B9238F">
      <w:pPr>
        <w:rPr>
          <w:lang w:val="en-GB"/>
        </w:rPr>
      </w:pPr>
      <w:r>
        <w:rPr>
          <w:lang w:val="en-GB"/>
        </w:rPr>
        <w:t xml:space="preserve">Skyline should adjust the </w:t>
      </w:r>
      <w:r>
        <w:rPr>
          <w:b/>
          <w:lang w:val="en-GB"/>
        </w:rPr>
        <w:t>Bar Graph</w:t>
      </w:r>
      <w:r>
        <w:rPr>
          <w:lang w:val="en-GB"/>
        </w:rPr>
        <w:t xml:space="preserve"> and </w:t>
      </w:r>
      <w:r>
        <w:rPr>
          <w:b/>
          <w:lang w:val="en-GB"/>
        </w:rPr>
        <w:t>Volcano Plot</w:t>
      </w:r>
      <w:r>
        <w:rPr>
          <w:lang w:val="en-GB"/>
        </w:rPr>
        <w:t xml:space="preserve"> immediately. You will see in the </w:t>
      </w:r>
      <w:r>
        <w:rPr>
          <w:b/>
          <w:lang w:val="en-GB"/>
        </w:rPr>
        <w:t>Bar Graph</w:t>
      </w:r>
      <w:r>
        <w:rPr>
          <w:lang w:val="en-GB"/>
        </w:rPr>
        <w:t xml:space="preserve"> that there are just 9 bars and not the 11 you might have been expecting. This is because the current settings give Skyline no way to deal with missing values (due to 0.01 q value cut-off) other than dropping targets without consistent enough measurement to support a T-test. To fix this, do the following:</w:t>
      </w:r>
    </w:p>
    <w:p w14:paraId="4008E8D4" w14:textId="20189311" w:rsidR="004A5DD9" w:rsidRDefault="004A5DD9" w:rsidP="004A5DD9">
      <w:pPr>
        <w:pStyle w:val="ListParagraph"/>
        <w:numPr>
          <w:ilvl w:val="0"/>
          <w:numId w:val="27"/>
        </w:numPr>
        <w:rPr>
          <w:lang w:val="en-GB"/>
        </w:rPr>
      </w:pPr>
      <w:r>
        <w:rPr>
          <w:lang w:val="en-GB"/>
        </w:rPr>
        <w:t xml:space="preserve">In the </w:t>
      </w:r>
      <w:r>
        <w:rPr>
          <w:b/>
          <w:lang w:val="en-GB"/>
        </w:rPr>
        <w:t>Edit Group Comparison</w:t>
      </w:r>
      <w:r>
        <w:rPr>
          <w:lang w:val="en-GB"/>
        </w:rPr>
        <w:t xml:space="preserve"> form, change the </w:t>
      </w:r>
      <w:r>
        <w:rPr>
          <w:b/>
          <w:lang w:val="en-GB"/>
        </w:rPr>
        <w:t>Summary method</w:t>
      </w:r>
      <w:r>
        <w:rPr>
          <w:lang w:val="en-GB"/>
        </w:rPr>
        <w:t xml:space="preserve"> to “Tukey’s Median Polish”.</w:t>
      </w:r>
    </w:p>
    <w:p w14:paraId="3D02663A" w14:textId="294E6E89" w:rsidR="004A5DD9" w:rsidRDefault="004A5DD9" w:rsidP="004A5DD9">
      <w:pPr>
        <w:rPr>
          <w:lang w:val="en-GB"/>
        </w:rPr>
      </w:pPr>
      <w:r>
        <w:rPr>
          <w:lang w:val="en-GB"/>
        </w:rPr>
        <w:t xml:space="preserve">The </w:t>
      </w:r>
      <w:r>
        <w:rPr>
          <w:b/>
          <w:lang w:val="en-GB"/>
        </w:rPr>
        <w:t>Bar Graph</w:t>
      </w:r>
      <w:r>
        <w:rPr>
          <w:lang w:val="en-GB"/>
        </w:rPr>
        <w:t xml:space="preserve"> should now show fold-change estimates for all 11 proteins that looks like this:</w:t>
      </w:r>
    </w:p>
    <w:p w14:paraId="595E3FB4" w14:textId="784D1FC1" w:rsidR="004A5DD9" w:rsidRPr="004A5DD9" w:rsidRDefault="00717838" w:rsidP="004A5DD9">
      <w:pPr>
        <w:rPr>
          <w:lang w:val="en-GB"/>
        </w:rPr>
      </w:pPr>
      <w:r w:rsidRPr="00717838">
        <w:rPr>
          <w:noProof/>
          <w:lang w:val="en-GB"/>
        </w:rPr>
        <w:drawing>
          <wp:inline distT="0" distB="0" distL="0" distR="0" wp14:anchorId="10C4BDD9" wp14:editId="7555D158">
            <wp:extent cx="333375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33750" cy="5886450"/>
                    </a:xfrm>
                    <a:prstGeom prst="rect">
                      <a:avLst/>
                    </a:prstGeom>
                    <a:noFill/>
                    <a:ln>
                      <a:noFill/>
                    </a:ln>
                  </pic:spPr>
                </pic:pic>
              </a:graphicData>
            </a:graphic>
          </wp:inline>
        </w:drawing>
      </w:r>
    </w:p>
    <w:p w14:paraId="6D9F17E6" w14:textId="5831F57A" w:rsidR="00BC4E9E" w:rsidRPr="00D219F1" w:rsidRDefault="00E308B1" w:rsidP="00D219F1">
      <w:pPr>
        <w:pStyle w:val="ListParagraph"/>
        <w:numPr>
          <w:ilvl w:val="0"/>
          <w:numId w:val="9"/>
        </w:numPr>
        <w:rPr>
          <w:lang w:val="en-GB"/>
        </w:rPr>
      </w:pPr>
      <w:r w:rsidRPr="00297420">
        <w:rPr>
          <w:lang w:val="en-GB"/>
        </w:rPr>
        <w:t>C</w:t>
      </w:r>
      <w:r w:rsidR="002D1478">
        <w:rPr>
          <w:lang w:val="en-GB"/>
        </w:rPr>
        <w:t xml:space="preserve">lose the </w:t>
      </w:r>
      <w:r w:rsidR="002D1478" w:rsidRPr="002D1478">
        <w:rPr>
          <w:b/>
          <w:lang w:val="en-GB"/>
        </w:rPr>
        <w:t>Edit Group Comparison</w:t>
      </w:r>
      <w:r w:rsidRPr="00297420">
        <w:rPr>
          <w:lang w:val="en-GB"/>
        </w:rPr>
        <w:t xml:space="preserve"> </w:t>
      </w:r>
      <w:r w:rsidR="00D219F1">
        <w:rPr>
          <w:lang w:val="en-GB"/>
        </w:rPr>
        <w:t>by clicking</w:t>
      </w:r>
      <w:r w:rsidR="004645F5">
        <w:rPr>
          <w:lang w:val="en-GB"/>
        </w:rPr>
        <w:t xml:space="preserve"> the X square in the upper-right corner.</w:t>
      </w:r>
    </w:p>
    <w:p w14:paraId="4D5C0EFC" w14:textId="72C9B972" w:rsidR="00461D8C" w:rsidRDefault="00461D8C" w:rsidP="000D48D3">
      <w:pPr>
        <w:pStyle w:val="ListParagraph"/>
        <w:numPr>
          <w:ilvl w:val="0"/>
          <w:numId w:val="10"/>
        </w:numPr>
        <w:rPr>
          <w:lang w:val="en-GB"/>
        </w:rPr>
      </w:pPr>
      <w:r w:rsidRPr="00297420">
        <w:rPr>
          <w:lang w:val="en-GB"/>
        </w:rPr>
        <w:t>Save the document</w:t>
      </w:r>
      <w:r w:rsidR="00522D78">
        <w:rPr>
          <w:lang w:val="en-GB"/>
        </w:rPr>
        <w:t>.</w:t>
      </w:r>
    </w:p>
    <w:p w14:paraId="7F60DF1B" w14:textId="1221525B" w:rsidR="00D51194" w:rsidRPr="00B9238F" w:rsidRDefault="00D51194" w:rsidP="00B9238F">
      <w:pPr>
        <w:rPr>
          <w:lang w:val="en-GB"/>
        </w:rPr>
      </w:pPr>
      <w:r>
        <w:rPr>
          <w:lang w:val="en-GB"/>
        </w:rPr>
        <w:t xml:space="preserve">You may also want to consider using a more sophisticated statistical tool like MSstats for your comparisons. To do this, you can install MSstats from the Skyline Tool Store (using </w:t>
      </w:r>
      <w:r>
        <w:rPr>
          <w:b/>
          <w:lang w:val="en-GB"/>
        </w:rPr>
        <w:t>Tools</w:t>
      </w:r>
      <w:r>
        <w:rPr>
          <w:lang w:val="en-GB"/>
        </w:rPr>
        <w:t xml:space="preserve"> &gt; </w:t>
      </w:r>
      <w:r>
        <w:rPr>
          <w:b/>
          <w:lang w:val="en-GB"/>
        </w:rPr>
        <w:t>Store</w:t>
      </w:r>
      <w:r>
        <w:rPr>
          <w:lang w:val="en-GB"/>
        </w:rPr>
        <w:t xml:space="preserve"> in the Skyline menus or by clicking the Tool Store button on the Skyline installation web page). Then you can either run MSstats directly from the Skyline </w:t>
      </w:r>
      <w:r>
        <w:rPr>
          <w:b/>
          <w:lang w:val="en-GB"/>
        </w:rPr>
        <w:t>Tools</w:t>
      </w:r>
      <w:r>
        <w:rPr>
          <w:lang w:val="en-GB"/>
        </w:rPr>
        <w:t xml:space="preserve"> menu or do the following to prepare to run MSstats in R or RStudio later:</w:t>
      </w:r>
    </w:p>
    <w:p w14:paraId="75EEF314" w14:textId="19FF6AFA" w:rsidR="0061455D" w:rsidRPr="0061455D" w:rsidRDefault="006B1F5E" w:rsidP="000D48D3">
      <w:pPr>
        <w:pStyle w:val="ListParagraph"/>
        <w:numPr>
          <w:ilvl w:val="0"/>
          <w:numId w:val="10"/>
        </w:numPr>
        <w:rPr>
          <w:lang w:val="en-GB"/>
        </w:rPr>
      </w:pPr>
      <w:r>
        <w:rPr>
          <w:lang w:val="en-GB"/>
        </w:rPr>
        <w:t>O</w:t>
      </w:r>
      <w:r w:rsidR="002D1478">
        <w:rPr>
          <w:lang w:val="en-GB"/>
        </w:rPr>
        <w:t xml:space="preserve">n the </w:t>
      </w:r>
      <w:r w:rsidR="00AC5DF6" w:rsidRPr="002D1478">
        <w:rPr>
          <w:b/>
          <w:szCs w:val="20"/>
        </w:rPr>
        <w:t>File</w:t>
      </w:r>
      <w:r w:rsidR="0061455D">
        <w:rPr>
          <w:szCs w:val="20"/>
        </w:rPr>
        <w:t xml:space="preserve"> menu</w:t>
      </w:r>
      <w:r>
        <w:rPr>
          <w:szCs w:val="20"/>
        </w:rPr>
        <w:t>,</w:t>
      </w:r>
      <w:r w:rsidR="0061455D">
        <w:rPr>
          <w:szCs w:val="20"/>
        </w:rPr>
        <w:t xml:space="preserve"> </w:t>
      </w:r>
      <w:r>
        <w:rPr>
          <w:szCs w:val="20"/>
        </w:rPr>
        <w:t>choose</w:t>
      </w:r>
      <w:r w:rsidR="0061455D">
        <w:rPr>
          <w:szCs w:val="20"/>
        </w:rPr>
        <w:t xml:space="preserve"> </w:t>
      </w:r>
      <w:r w:rsidR="0061455D" w:rsidRPr="0061455D">
        <w:rPr>
          <w:b/>
          <w:szCs w:val="20"/>
        </w:rPr>
        <w:t>Export</w:t>
      </w:r>
      <w:r w:rsidR="0061455D">
        <w:rPr>
          <w:szCs w:val="20"/>
        </w:rPr>
        <w:t xml:space="preserve"> and </w:t>
      </w:r>
      <w:r>
        <w:rPr>
          <w:szCs w:val="20"/>
        </w:rPr>
        <w:t>click</w:t>
      </w:r>
      <w:r w:rsidR="0061455D">
        <w:rPr>
          <w:szCs w:val="20"/>
        </w:rPr>
        <w:t xml:space="preserve"> </w:t>
      </w:r>
      <w:r w:rsidR="00AC5DF6" w:rsidRPr="0061455D">
        <w:rPr>
          <w:b/>
          <w:szCs w:val="20"/>
        </w:rPr>
        <w:t>Report</w:t>
      </w:r>
      <w:r w:rsidR="0061455D">
        <w:rPr>
          <w:szCs w:val="20"/>
        </w:rPr>
        <w:t xml:space="preserve">. </w:t>
      </w:r>
      <w:r w:rsidR="00AC5DF6" w:rsidRPr="0061455D">
        <w:rPr>
          <w:szCs w:val="20"/>
        </w:rPr>
        <w:t xml:space="preserve"> </w:t>
      </w:r>
    </w:p>
    <w:p w14:paraId="56EC47FF" w14:textId="76B7C22C" w:rsidR="00082803" w:rsidRPr="0061455D" w:rsidRDefault="0061455D" w:rsidP="000D48D3">
      <w:pPr>
        <w:pStyle w:val="ListParagraph"/>
        <w:numPr>
          <w:ilvl w:val="0"/>
          <w:numId w:val="10"/>
        </w:numPr>
        <w:rPr>
          <w:lang w:val="en-GB"/>
        </w:rPr>
      </w:pPr>
      <w:r>
        <w:rPr>
          <w:szCs w:val="20"/>
        </w:rPr>
        <w:t xml:space="preserve">From the </w:t>
      </w:r>
      <w:r w:rsidRPr="0061455D">
        <w:rPr>
          <w:b/>
          <w:szCs w:val="20"/>
        </w:rPr>
        <w:t>External Tools</w:t>
      </w:r>
      <w:r>
        <w:rPr>
          <w:szCs w:val="20"/>
        </w:rPr>
        <w:t xml:space="preserve"> folder, select </w:t>
      </w:r>
      <w:r>
        <w:rPr>
          <w:b/>
          <w:szCs w:val="20"/>
        </w:rPr>
        <w:t>MSstats Input</w:t>
      </w:r>
      <w:r>
        <w:rPr>
          <w:szCs w:val="20"/>
        </w:rPr>
        <w:t xml:space="preserve">. </w:t>
      </w:r>
    </w:p>
    <w:p w14:paraId="54C9095F" w14:textId="35842425" w:rsidR="00E67952" w:rsidRPr="002D618D" w:rsidRDefault="00AC5DF6" w:rsidP="000D48D3">
      <w:pPr>
        <w:pStyle w:val="ListParagraph"/>
        <w:numPr>
          <w:ilvl w:val="0"/>
          <w:numId w:val="10"/>
        </w:numPr>
        <w:rPr>
          <w:lang w:val="en-GB"/>
        </w:rPr>
      </w:pPr>
      <w:r w:rsidRPr="00297420">
        <w:t>Save as “</w:t>
      </w:r>
      <w:r w:rsidR="009A5CCD">
        <w:t>DIA_</w:t>
      </w:r>
      <w:r w:rsidR="00616703">
        <w:t>QE</w:t>
      </w:r>
      <w:r w:rsidRPr="00297420">
        <w:t>_</w:t>
      </w:r>
      <w:r w:rsidR="006B1F5E" w:rsidRPr="00297420" w:rsidDel="006B1F5E">
        <w:t xml:space="preserve"> </w:t>
      </w:r>
      <w:r w:rsidRPr="00297420">
        <w:t>MSstats_Input.csv”</w:t>
      </w:r>
      <w:r w:rsidR="00082803">
        <w:t>.</w:t>
      </w:r>
    </w:p>
    <w:p w14:paraId="355102AF" w14:textId="19AD05DC" w:rsidR="002D618D" w:rsidRPr="002D618D" w:rsidRDefault="002D618D" w:rsidP="002D618D">
      <w:pPr>
        <w:pStyle w:val="Heading1"/>
        <w:rPr>
          <w:lang w:val="en-GB"/>
        </w:rPr>
      </w:pPr>
      <w:r>
        <w:rPr>
          <w:lang w:val="en-GB"/>
        </w:rPr>
        <w:t>Conclusion</w:t>
      </w:r>
    </w:p>
    <w:p w14:paraId="111E20B7" w14:textId="31DB233D" w:rsidR="00E47CBF" w:rsidRDefault="007B2553" w:rsidP="007B3D40">
      <w:r>
        <w:t>Congratulations!</w:t>
      </w:r>
      <w:r w:rsidR="002D618D">
        <w:t xml:space="preserve"> You have completed your first differential proteomics comparison using Skyline with DIA data. You have learned how to use the </w:t>
      </w:r>
      <w:r w:rsidR="002D618D">
        <w:rPr>
          <w:b/>
        </w:rPr>
        <w:t>Import Peptide Search</w:t>
      </w:r>
      <w:r w:rsidR="002D618D">
        <w:t xml:space="preserve"> wizard to streamline the initial data processing from building a spectral library out of DDA peptide search data to chromatogram extraction from quantitative DIA runs, creating and applying an mProphet statistical peak detection model to improve peak selection and assign q values which can be used to control the false discovery rate among the peak areas you used in your group comparison. You learned to first assess the DIA data quality with the mass error and retention time regression plots. And finally, you learned to perform a simple pairwise comparison between two groups of samples directly within Skyline, which gave you the interactive group comparison grid, volcano plot and bar graph to help you understand and interact with the results. Having exported the MSstats Input report, you could now </w:t>
      </w:r>
      <w:r w:rsidR="00CD782D">
        <w:t>use the MSstats external tool to perform further statistical tests.</w:t>
      </w:r>
    </w:p>
    <w:p w14:paraId="5E9C6BA9" w14:textId="52E66720" w:rsidR="00CD782D" w:rsidRPr="002D618D" w:rsidRDefault="00CD782D" w:rsidP="007B3D40">
      <w:r>
        <w:t>Now consider retrying these steps with the proteome-wide FASTA file and/or including precursor ions to see how this works with a broader target set and/or another dimension (precursor ions in MS1 spectra). Or move on to trying this with your own data.</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608C20" w14:textId="77777777" w:rsidR="002F2D4B" w:rsidRDefault="002F2D4B" w:rsidP="00925426">
      <w:r>
        <w:separator/>
      </w:r>
    </w:p>
  </w:endnote>
  <w:endnote w:type="continuationSeparator" w:id="0">
    <w:p w14:paraId="3289226D" w14:textId="77777777" w:rsidR="002F2D4B" w:rsidRDefault="002F2D4B"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FC7705" w14:textId="77777777" w:rsidR="004A5DD9" w:rsidRDefault="004A5DD9" w:rsidP="00EA2D7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06ECDEA" w14:textId="77777777" w:rsidR="004A5DD9" w:rsidRDefault="004A5D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0529F" w14:textId="238289B6" w:rsidR="004A5DD9" w:rsidRPr="005E0404" w:rsidRDefault="004A5DD9" w:rsidP="00EA2D7C">
    <w:pPr>
      <w:pStyle w:val="Footer"/>
      <w:framePr w:wrap="none" w:vAnchor="text" w:hAnchor="margin" w:xAlign="center" w:y="1"/>
      <w:rPr>
        <w:rStyle w:val="PageNumber"/>
        <w:rFonts w:ascii="Arial" w:hAnsi="Arial" w:cs="Arial"/>
      </w:rPr>
    </w:pPr>
    <w:r w:rsidRPr="005E0404">
      <w:rPr>
        <w:rStyle w:val="PageNumber"/>
        <w:rFonts w:ascii="Arial" w:hAnsi="Arial" w:cs="Arial"/>
      </w:rPr>
      <w:fldChar w:fldCharType="begin"/>
    </w:r>
    <w:r w:rsidRPr="005E0404">
      <w:rPr>
        <w:rStyle w:val="PageNumber"/>
        <w:rFonts w:ascii="Arial" w:hAnsi="Arial" w:cs="Arial"/>
      </w:rPr>
      <w:instrText xml:space="preserve">PAGE  </w:instrText>
    </w:r>
    <w:r w:rsidRPr="005E0404">
      <w:rPr>
        <w:rStyle w:val="PageNumber"/>
        <w:rFonts w:ascii="Arial" w:hAnsi="Arial" w:cs="Arial"/>
      </w:rPr>
      <w:fldChar w:fldCharType="separate"/>
    </w:r>
    <w:r w:rsidR="007866B7">
      <w:rPr>
        <w:rStyle w:val="PageNumber"/>
        <w:rFonts w:ascii="Arial" w:hAnsi="Arial" w:cs="Arial"/>
        <w:noProof/>
      </w:rPr>
      <w:t>22</w:t>
    </w:r>
    <w:r w:rsidRPr="005E0404">
      <w:rPr>
        <w:rStyle w:val="PageNumber"/>
        <w:rFonts w:ascii="Arial" w:hAnsi="Arial" w:cs="Arial"/>
      </w:rPr>
      <w:fldChar w:fldCharType="end"/>
    </w:r>
  </w:p>
  <w:p w14:paraId="3C1E70A2" w14:textId="77777777" w:rsidR="004A5DD9" w:rsidRDefault="004A5D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746A46" w14:textId="77777777" w:rsidR="002F2D4B" w:rsidRDefault="002F2D4B" w:rsidP="00925426">
      <w:r>
        <w:separator/>
      </w:r>
    </w:p>
  </w:footnote>
  <w:footnote w:type="continuationSeparator" w:id="0">
    <w:p w14:paraId="0F7AE2D7" w14:textId="77777777" w:rsidR="002F2D4B" w:rsidRDefault="002F2D4B"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hAnsi="Symbol"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265844660">
    <w:abstractNumId w:val="25"/>
  </w:num>
  <w:num w:numId="2" w16cid:durableId="1131289718">
    <w:abstractNumId w:val="9"/>
  </w:num>
  <w:num w:numId="3" w16cid:durableId="1420523584">
    <w:abstractNumId w:val="17"/>
  </w:num>
  <w:num w:numId="4" w16cid:durableId="728039877">
    <w:abstractNumId w:val="22"/>
  </w:num>
  <w:num w:numId="5" w16cid:durableId="1988782154">
    <w:abstractNumId w:val="5"/>
  </w:num>
  <w:num w:numId="6" w16cid:durableId="1482885348">
    <w:abstractNumId w:val="15"/>
  </w:num>
  <w:num w:numId="7" w16cid:durableId="1916085474">
    <w:abstractNumId w:val="10"/>
  </w:num>
  <w:num w:numId="8" w16cid:durableId="2094811534">
    <w:abstractNumId w:val="1"/>
  </w:num>
  <w:num w:numId="9" w16cid:durableId="1004667804">
    <w:abstractNumId w:val="18"/>
  </w:num>
  <w:num w:numId="10" w16cid:durableId="1772625911">
    <w:abstractNumId w:val="21"/>
  </w:num>
  <w:num w:numId="11" w16cid:durableId="1830442968">
    <w:abstractNumId w:val="8"/>
  </w:num>
  <w:num w:numId="12" w16cid:durableId="1177378451">
    <w:abstractNumId w:val="13"/>
  </w:num>
  <w:num w:numId="13" w16cid:durableId="1610963892">
    <w:abstractNumId w:val="0"/>
  </w:num>
  <w:num w:numId="14" w16cid:durableId="348718905">
    <w:abstractNumId w:val="26"/>
  </w:num>
  <w:num w:numId="15" w16cid:durableId="718088039">
    <w:abstractNumId w:val="23"/>
  </w:num>
  <w:num w:numId="16" w16cid:durableId="1121873422">
    <w:abstractNumId w:val="12"/>
  </w:num>
  <w:num w:numId="17" w16cid:durableId="1660423871">
    <w:abstractNumId w:val="3"/>
  </w:num>
  <w:num w:numId="18" w16cid:durableId="603614046">
    <w:abstractNumId w:val="4"/>
  </w:num>
  <w:num w:numId="19" w16cid:durableId="982202710">
    <w:abstractNumId w:val="7"/>
  </w:num>
  <w:num w:numId="20" w16cid:durableId="542257181">
    <w:abstractNumId w:val="6"/>
  </w:num>
  <w:num w:numId="21" w16cid:durableId="1549029132">
    <w:abstractNumId w:val="11"/>
  </w:num>
  <w:num w:numId="22" w16cid:durableId="44911403">
    <w:abstractNumId w:val="19"/>
  </w:num>
  <w:num w:numId="23" w16cid:durableId="42290573">
    <w:abstractNumId w:val="16"/>
  </w:num>
  <w:num w:numId="24" w16cid:durableId="2021807785">
    <w:abstractNumId w:val="20"/>
  </w:num>
  <w:num w:numId="25" w16cid:durableId="1405420236">
    <w:abstractNumId w:val="2"/>
  </w:num>
  <w:num w:numId="26" w16cid:durableId="157619530">
    <w:abstractNumId w:val="24"/>
  </w:num>
  <w:num w:numId="27" w16cid:durableId="1605655071">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2148"/>
    <w:rsid w:val="00004E98"/>
    <w:rsid w:val="000071E4"/>
    <w:rsid w:val="00024CE0"/>
    <w:rsid w:val="00040554"/>
    <w:rsid w:val="00074B47"/>
    <w:rsid w:val="00077A98"/>
    <w:rsid w:val="00082803"/>
    <w:rsid w:val="00084FD0"/>
    <w:rsid w:val="00085CE4"/>
    <w:rsid w:val="00086DAE"/>
    <w:rsid w:val="00087DD3"/>
    <w:rsid w:val="000A0BAF"/>
    <w:rsid w:val="000A5394"/>
    <w:rsid w:val="000B0101"/>
    <w:rsid w:val="000B15ED"/>
    <w:rsid w:val="000B4989"/>
    <w:rsid w:val="000C52F5"/>
    <w:rsid w:val="000C7734"/>
    <w:rsid w:val="000C7CDC"/>
    <w:rsid w:val="000D48D3"/>
    <w:rsid w:val="000F085F"/>
    <w:rsid w:val="00101FB5"/>
    <w:rsid w:val="00111572"/>
    <w:rsid w:val="00120263"/>
    <w:rsid w:val="00122E6C"/>
    <w:rsid w:val="00132865"/>
    <w:rsid w:val="0014060F"/>
    <w:rsid w:val="00141DA9"/>
    <w:rsid w:val="0014447E"/>
    <w:rsid w:val="001509AB"/>
    <w:rsid w:val="001619E3"/>
    <w:rsid w:val="001668BA"/>
    <w:rsid w:val="00166EF9"/>
    <w:rsid w:val="00176E74"/>
    <w:rsid w:val="0017778B"/>
    <w:rsid w:val="001B30DA"/>
    <w:rsid w:val="001B4EA2"/>
    <w:rsid w:val="001B55B8"/>
    <w:rsid w:val="001B773D"/>
    <w:rsid w:val="001D5127"/>
    <w:rsid w:val="002072FF"/>
    <w:rsid w:val="0021409C"/>
    <w:rsid w:val="00217C1A"/>
    <w:rsid w:val="00222E28"/>
    <w:rsid w:val="002242EF"/>
    <w:rsid w:val="002261CE"/>
    <w:rsid w:val="0023309C"/>
    <w:rsid w:val="00237957"/>
    <w:rsid w:val="002465E7"/>
    <w:rsid w:val="00256637"/>
    <w:rsid w:val="0026349D"/>
    <w:rsid w:val="00282051"/>
    <w:rsid w:val="002827BD"/>
    <w:rsid w:val="00284D4C"/>
    <w:rsid w:val="00297420"/>
    <w:rsid w:val="002A1671"/>
    <w:rsid w:val="002A50D0"/>
    <w:rsid w:val="002A5A7D"/>
    <w:rsid w:val="002A6441"/>
    <w:rsid w:val="002B51D4"/>
    <w:rsid w:val="002C6EAF"/>
    <w:rsid w:val="002D1478"/>
    <w:rsid w:val="002D1A0E"/>
    <w:rsid w:val="002D332A"/>
    <w:rsid w:val="002D3B66"/>
    <w:rsid w:val="002D618D"/>
    <w:rsid w:val="002D63CA"/>
    <w:rsid w:val="002F259D"/>
    <w:rsid w:val="002F2D4B"/>
    <w:rsid w:val="003015F1"/>
    <w:rsid w:val="00301AD8"/>
    <w:rsid w:val="00306023"/>
    <w:rsid w:val="00313429"/>
    <w:rsid w:val="00313FD0"/>
    <w:rsid w:val="00314628"/>
    <w:rsid w:val="00314F80"/>
    <w:rsid w:val="0032331B"/>
    <w:rsid w:val="00324A21"/>
    <w:rsid w:val="0033650C"/>
    <w:rsid w:val="00364CD6"/>
    <w:rsid w:val="00365709"/>
    <w:rsid w:val="00366373"/>
    <w:rsid w:val="0039086C"/>
    <w:rsid w:val="003A7AD4"/>
    <w:rsid w:val="003B0A7D"/>
    <w:rsid w:val="003D416D"/>
    <w:rsid w:val="003E7BBD"/>
    <w:rsid w:val="003E7F01"/>
    <w:rsid w:val="00403136"/>
    <w:rsid w:val="004107C9"/>
    <w:rsid w:val="00413CAE"/>
    <w:rsid w:val="00433FE3"/>
    <w:rsid w:val="00441FB2"/>
    <w:rsid w:val="004432AD"/>
    <w:rsid w:val="0045098E"/>
    <w:rsid w:val="00452D10"/>
    <w:rsid w:val="00456508"/>
    <w:rsid w:val="00461D8C"/>
    <w:rsid w:val="00463CA3"/>
    <w:rsid w:val="004645F5"/>
    <w:rsid w:val="00476126"/>
    <w:rsid w:val="00492E70"/>
    <w:rsid w:val="00494670"/>
    <w:rsid w:val="004A356A"/>
    <w:rsid w:val="004A5DD9"/>
    <w:rsid w:val="004B4697"/>
    <w:rsid w:val="004B7F64"/>
    <w:rsid w:val="004C1004"/>
    <w:rsid w:val="004C463F"/>
    <w:rsid w:val="004E643E"/>
    <w:rsid w:val="004F22E7"/>
    <w:rsid w:val="004F73A4"/>
    <w:rsid w:val="00501409"/>
    <w:rsid w:val="00506DEA"/>
    <w:rsid w:val="0051449A"/>
    <w:rsid w:val="00522D78"/>
    <w:rsid w:val="005467BD"/>
    <w:rsid w:val="0055392B"/>
    <w:rsid w:val="00560FBF"/>
    <w:rsid w:val="0056128D"/>
    <w:rsid w:val="00561AC1"/>
    <w:rsid w:val="005716FC"/>
    <w:rsid w:val="005A096E"/>
    <w:rsid w:val="005A0E32"/>
    <w:rsid w:val="005B1B5F"/>
    <w:rsid w:val="005B50DC"/>
    <w:rsid w:val="005C1E3A"/>
    <w:rsid w:val="005C607C"/>
    <w:rsid w:val="005C7B95"/>
    <w:rsid w:val="005D0262"/>
    <w:rsid w:val="005D2F75"/>
    <w:rsid w:val="005E0404"/>
    <w:rsid w:val="005E6B0B"/>
    <w:rsid w:val="005E7B54"/>
    <w:rsid w:val="0061221F"/>
    <w:rsid w:val="00612736"/>
    <w:rsid w:val="0061455D"/>
    <w:rsid w:val="00616703"/>
    <w:rsid w:val="006216D6"/>
    <w:rsid w:val="006216D7"/>
    <w:rsid w:val="006244D0"/>
    <w:rsid w:val="00626B8A"/>
    <w:rsid w:val="00645489"/>
    <w:rsid w:val="00675225"/>
    <w:rsid w:val="0067772F"/>
    <w:rsid w:val="00683421"/>
    <w:rsid w:val="006947BA"/>
    <w:rsid w:val="0069787A"/>
    <w:rsid w:val="006A015A"/>
    <w:rsid w:val="006A1B30"/>
    <w:rsid w:val="006B1F5E"/>
    <w:rsid w:val="006D29CB"/>
    <w:rsid w:val="006D4DFA"/>
    <w:rsid w:val="006E094C"/>
    <w:rsid w:val="006F0E0F"/>
    <w:rsid w:val="006F76DC"/>
    <w:rsid w:val="00713299"/>
    <w:rsid w:val="007136D2"/>
    <w:rsid w:val="00717838"/>
    <w:rsid w:val="00742201"/>
    <w:rsid w:val="0074708B"/>
    <w:rsid w:val="0075430E"/>
    <w:rsid w:val="00757612"/>
    <w:rsid w:val="007613EE"/>
    <w:rsid w:val="00777B31"/>
    <w:rsid w:val="00780799"/>
    <w:rsid w:val="00780C0D"/>
    <w:rsid w:val="007866B7"/>
    <w:rsid w:val="007A35AE"/>
    <w:rsid w:val="007B2553"/>
    <w:rsid w:val="007B3D40"/>
    <w:rsid w:val="007C1900"/>
    <w:rsid w:val="007C1D9A"/>
    <w:rsid w:val="007C7B02"/>
    <w:rsid w:val="007D4CB8"/>
    <w:rsid w:val="007E1AEA"/>
    <w:rsid w:val="007E2287"/>
    <w:rsid w:val="007F4D2A"/>
    <w:rsid w:val="007F5295"/>
    <w:rsid w:val="00802001"/>
    <w:rsid w:val="00815A8A"/>
    <w:rsid w:val="00824479"/>
    <w:rsid w:val="0084347D"/>
    <w:rsid w:val="0084763C"/>
    <w:rsid w:val="0085350B"/>
    <w:rsid w:val="00853A26"/>
    <w:rsid w:val="008576F6"/>
    <w:rsid w:val="00871535"/>
    <w:rsid w:val="00873A30"/>
    <w:rsid w:val="00876675"/>
    <w:rsid w:val="008805C3"/>
    <w:rsid w:val="008851FB"/>
    <w:rsid w:val="0088702A"/>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06C43"/>
    <w:rsid w:val="0091248B"/>
    <w:rsid w:val="00916ACD"/>
    <w:rsid w:val="00920EC0"/>
    <w:rsid w:val="00925426"/>
    <w:rsid w:val="0093162F"/>
    <w:rsid w:val="009467DF"/>
    <w:rsid w:val="00952785"/>
    <w:rsid w:val="00952CDD"/>
    <w:rsid w:val="00953432"/>
    <w:rsid w:val="0096203A"/>
    <w:rsid w:val="0097461F"/>
    <w:rsid w:val="00976817"/>
    <w:rsid w:val="009777C3"/>
    <w:rsid w:val="00980DC1"/>
    <w:rsid w:val="00995ECE"/>
    <w:rsid w:val="009A5CCD"/>
    <w:rsid w:val="009B10C5"/>
    <w:rsid w:val="009B301E"/>
    <w:rsid w:val="009B3B13"/>
    <w:rsid w:val="009D0114"/>
    <w:rsid w:val="009D0205"/>
    <w:rsid w:val="009D07FF"/>
    <w:rsid w:val="009D0E83"/>
    <w:rsid w:val="009D610D"/>
    <w:rsid w:val="009D7CDD"/>
    <w:rsid w:val="009F098F"/>
    <w:rsid w:val="009F4418"/>
    <w:rsid w:val="00A0007F"/>
    <w:rsid w:val="00A13639"/>
    <w:rsid w:val="00A15117"/>
    <w:rsid w:val="00A16091"/>
    <w:rsid w:val="00A41CAD"/>
    <w:rsid w:val="00A46B78"/>
    <w:rsid w:val="00A47ABD"/>
    <w:rsid w:val="00A51F94"/>
    <w:rsid w:val="00A8674E"/>
    <w:rsid w:val="00A94D6B"/>
    <w:rsid w:val="00AA4668"/>
    <w:rsid w:val="00AA694B"/>
    <w:rsid w:val="00AB7074"/>
    <w:rsid w:val="00AC4DB9"/>
    <w:rsid w:val="00AC5DF6"/>
    <w:rsid w:val="00AF08EB"/>
    <w:rsid w:val="00AF2FB5"/>
    <w:rsid w:val="00AF3DFE"/>
    <w:rsid w:val="00AF7227"/>
    <w:rsid w:val="00B11498"/>
    <w:rsid w:val="00B1373F"/>
    <w:rsid w:val="00B30888"/>
    <w:rsid w:val="00B34883"/>
    <w:rsid w:val="00B40DBB"/>
    <w:rsid w:val="00B47689"/>
    <w:rsid w:val="00B47C25"/>
    <w:rsid w:val="00B52027"/>
    <w:rsid w:val="00B60299"/>
    <w:rsid w:val="00B65627"/>
    <w:rsid w:val="00B73A5D"/>
    <w:rsid w:val="00B9238F"/>
    <w:rsid w:val="00B923A1"/>
    <w:rsid w:val="00B929E7"/>
    <w:rsid w:val="00B9592C"/>
    <w:rsid w:val="00BA0558"/>
    <w:rsid w:val="00BA367F"/>
    <w:rsid w:val="00BB4C10"/>
    <w:rsid w:val="00BC4E9E"/>
    <w:rsid w:val="00BD1E83"/>
    <w:rsid w:val="00BD2386"/>
    <w:rsid w:val="00C123A8"/>
    <w:rsid w:val="00C134D6"/>
    <w:rsid w:val="00C1756F"/>
    <w:rsid w:val="00C2565C"/>
    <w:rsid w:val="00C318E9"/>
    <w:rsid w:val="00C3264B"/>
    <w:rsid w:val="00C32E4C"/>
    <w:rsid w:val="00C413AF"/>
    <w:rsid w:val="00C43D45"/>
    <w:rsid w:val="00C53F27"/>
    <w:rsid w:val="00C5758E"/>
    <w:rsid w:val="00C575DD"/>
    <w:rsid w:val="00C66973"/>
    <w:rsid w:val="00C66F98"/>
    <w:rsid w:val="00C71A0D"/>
    <w:rsid w:val="00C7347A"/>
    <w:rsid w:val="00C738D7"/>
    <w:rsid w:val="00C761AC"/>
    <w:rsid w:val="00C82C1E"/>
    <w:rsid w:val="00C903B8"/>
    <w:rsid w:val="00C9070F"/>
    <w:rsid w:val="00CA37E0"/>
    <w:rsid w:val="00CA4E40"/>
    <w:rsid w:val="00CB157D"/>
    <w:rsid w:val="00CB19F8"/>
    <w:rsid w:val="00CB40EF"/>
    <w:rsid w:val="00CB47C0"/>
    <w:rsid w:val="00CC4926"/>
    <w:rsid w:val="00CC7BFA"/>
    <w:rsid w:val="00CD0A1B"/>
    <w:rsid w:val="00CD31CC"/>
    <w:rsid w:val="00CD34BD"/>
    <w:rsid w:val="00CD4D45"/>
    <w:rsid w:val="00CD782D"/>
    <w:rsid w:val="00CE6A8C"/>
    <w:rsid w:val="00CE7EFB"/>
    <w:rsid w:val="00CF171E"/>
    <w:rsid w:val="00D10237"/>
    <w:rsid w:val="00D1152A"/>
    <w:rsid w:val="00D20D5E"/>
    <w:rsid w:val="00D215FF"/>
    <w:rsid w:val="00D219F1"/>
    <w:rsid w:val="00D21CAE"/>
    <w:rsid w:val="00D34083"/>
    <w:rsid w:val="00D44A90"/>
    <w:rsid w:val="00D51194"/>
    <w:rsid w:val="00D5318D"/>
    <w:rsid w:val="00D57D8B"/>
    <w:rsid w:val="00D61AFF"/>
    <w:rsid w:val="00D64503"/>
    <w:rsid w:val="00D66310"/>
    <w:rsid w:val="00D72034"/>
    <w:rsid w:val="00D73105"/>
    <w:rsid w:val="00D7669D"/>
    <w:rsid w:val="00D77024"/>
    <w:rsid w:val="00D813F1"/>
    <w:rsid w:val="00D86C14"/>
    <w:rsid w:val="00D90A38"/>
    <w:rsid w:val="00D93353"/>
    <w:rsid w:val="00D97A44"/>
    <w:rsid w:val="00DA440C"/>
    <w:rsid w:val="00DD05F4"/>
    <w:rsid w:val="00DD4D13"/>
    <w:rsid w:val="00DF13A8"/>
    <w:rsid w:val="00DF559F"/>
    <w:rsid w:val="00E013E2"/>
    <w:rsid w:val="00E0594C"/>
    <w:rsid w:val="00E20240"/>
    <w:rsid w:val="00E308B1"/>
    <w:rsid w:val="00E4075E"/>
    <w:rsid w:val="00E47CBF"/>
    <w:rsid w:val="00E5673E"/>
    <w:rsid w:val="00E62486"/>
    <w:rsid w:val="00E63AD8"/>
    <w:rsid w:val="00E67952"/>
    <w:rsid w:val="00E701AC"/>
    <w:rsid w:val="00E72198"/>
    <w:rsid w:val="00E925BC"/>
    <w:rsid w:val="00EA0984"/>
    <w:rsid w:val="00EA2D7C"/>
    <w:rsid w:val="00EA3C1B"/>
    <w:rsid w:val="00EA7643"/>
    <w:rsid w:val="00EC13E1"/>
    <w:rsid w:val="00EC4806"/>
    <w:rsid w:val="00ED2EBF"/>
    <w:rsid w:val="00ED6023"/>
    <w:rsid w:val="00EE345B"/>
    <w:rsid w:val="00EE3D9E"/>
    <w:rsid w:val="00EF2ED0"/>
    <w:rsid w:val="00EF3903"/>
    <w:rsid w:val="00EF4F2C"/>
    <w:rsid w:val="00F00EBF"/>
    <w:rsid w:val="00F31A42"/>
    <w:rsid w:val="00F3741E"/>
    <w:rsid w:val="00F3788F"/>
    <w:rsid w:val="00F74A32"/>
    <w:rsid w:val="00F84ED7"/>
    <w:rsid w:val="00F862F9"/>
    <w:rsid w:val="00F87311"/>
    <w:rsid w:val="00F97AF7"/>
    <w:rsid w:val="00FA35E9"/>
    <w:rsid w:val="00FA6475"/>
    <w:rsid w:val="00FA7D10"/>
    <w:rsid w:val="00FB0A21"/>
    <w:rsid w:val="00FC2850"/>
    <w:rsid w:val="00FC626D"/>
    <w:rsid w:val="00FD574F"/>
    <w:rsid w:val="00FE0988"/>
    <w:rsid w:val="00FE410D"/>
    <w:rsid w:val="00FE5311"/>
    <w:rsid w:val="00FF4428"/>
    <w:rsid w:val="00FF5212"/>
    <w:rsid w:val="00FF690C"/>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F24AC1C"/>
  <w15:docId w15:val="{D54711E1-709A-4E8D-9113-F2F9D583F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rPr>
  </w:style>
  <w:style w:type="paragraph" w:styleId="BalloonText">
    <w:name w:val="Balloon Text"/>
    <w:basedOn w:val="Normal"/>
    <w:link w:val="BalloonTextChar"/>
    <w:uiPriority w:val="99"/>
    <w:semiHidden/>
    <w:unhideWhenUsed/>
    <w:rsid w:val="005144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hAnsi="Tahoma" w:cs="Tahoma"/>
      <w:sz w:val="16"/>
      <w:szCs w:val="16"/>
      <w:lang w:val="en-US"/>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hyperlink" Target="https://skyline.ms/tutorials/DIA-QE.zip"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kyline.ms/wiki/home/software/Skyline/page.view?name=building_spectral_libraries"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BBF91F-A449-4F9B-84C4-5F9748D66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0</TotalTime>
  <Pages>3</Pages>
  <Words>4215</Words>
  <Characters>24029</Characters>
  <Application>Microsoft Office Word</Application>
  <DocSecurity>0</DocSecurity>
  <Lines>200</Lines>
  <Paragraphs>56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28188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Grube</dc:creator>
  <cp:keywords/>
  <dc:description/>
  <cp:lastModifiedBy>Eduardo Armendariz</cp:lastModifiedBy>
  <cp:revision>2</cp:revision>
  <cp:lastPrinted>2020-02-07T22:28:00Z</cp:lastPrinted>
  <dcterms:created xsi:type="dcterms:W3CDTF">2024-09-16T01:18:00Z</dcterms:created>
  <dcterms:modified xsi:type="dcterms:W3CDTF">2024-09-16T01:18:00Z</dcterms:modified>
</cp:coreProperties>
</file>
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05B0709E"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B25473">
        <w:rPr>
          <w:rFonts w:eastAsia="SimSun" w:hint="eastAsia"/>
        </w:rPr>
        <w:t>分离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EFAAB6C" w14:textId="7923859B" w:rsidR="004F70E8" w:rsidRDefault="00E7473D" w:rsidP="00B10487">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7649CDE" w14:textId="0A5D2A71" w:rsidR="00B10487" w:rsidRPr="00B10487" w:rsidRDefault="00B10487" w:rsidP="00B10487">
      <w:pPr>
        <w:rPr>
          <w:rFonts w:eastAsia="SimSun"/>
        </w:rPr>
      </w:pPr>
      <w:r w:rsidRPr="00B10487">
        <w:rPr>
          <w:rFonts w:eastAsia="SimSun"/>
          <w:noProof/>
        </w:rPr>
        <w:drawing>
          <wp:inline distT="0" distB="0" distL="0" distR="0" wp14:anchorId="3331E773" wp14:editId="08B5DB57">
            <wp:extent cx="5756910" cy="2085975"/>
            <wp:effectExtent l="0" t="0" r="0" b="9525"/>
            <wp:docPr id="229115695"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5695" name="Picture 1" descr="A blue and white machine&#10;&#10;Description automatically generated"/>
                    <pic:cNvPicPr/>
                  </pic:nvPicPr>
                  <pic:blipFill>
                    <a:blip r:embed="rId10"/>
                    <a:stretch>
                      <a:fillRect/>
                    </a:stretch>
                  </pic:blipFill>
                  <pic:spPr>
                    <a:xfrm>
                      <a:off x="0" y="0"/>
                      <a:ext cx="5756910" cy="2085975"/>
                    </a:xfrm>
                    <a:prstGeom prst="rect">
                      <a:avLst/>
                    </a:prstGeom>
                  </pic:spPr>
                </pic:pic>
              </a:graphicData>
            </a:graphic>
          </wp:inline>
        </w:drawing>
      </w:r>
    </w:p>
    <w:p w14:paraId="2AF873A0" w14:textId="43AC5B11" w:rsidR="004F70E8" w:rsidRPr="00B10487" w:rsidRDefault="00E7473D">
      <w:pPr>
        <w:rPr>
          <w:rFonts w:eastAsia="SimSun"/>
        </w:rPr>
      </w:pPr>
      <w:r>
        <w:rPr>
          <w:rFonts w:eastAsia="SimSun"/>
        </w:rPr>
        <w:t>[</w:t>
      </w:r>
      <w:r>
        <w:rPr>
          <w:rFonts w:eastAsia="SimSun"/>
        </w:rPr>
        <w:t>图片取自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 </w:t>
      </w:r>
      <w:r>
        <w:rPr>
          <w:rFonts w:eastAsia="SimSun"/>
        </w:rPr>
        <w:t>和</w:t>
      </w:r>
      <w:r>
        <w:rPr>
          <w:rFonts w:eastAsia="SimSun"/>
        </w:rPr>
        <w:t xml:space="preserve"> </w:t>
      </w: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A370DB">
      <w:pPr>
        <w:rPr>
          <w:rFonts w:eastAsia="SimSun"/>
        </w:rPr>
      </w:pPr>
      <w:hyperlink r:id="rId11"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lastRenderedPageBreak/>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1EDF5E89">
            <wp:extent cx="18573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857375" cy="18573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lastRenderedPageBreak/>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5"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2B9A18B1" w:rsidR="004F70E8" w:rsidRDefault="0012005B">
      <w:pPr>
        <w:rPr>
          <w:rFonts w:eastAsia="SimSun"/>
        </w:rPr>
      </w:pPr>
      <w:r>
        <w:rPr>
          <w:noProof/>
        </w:rPr>
        <w:drawing>
          <wp:inline distT="0" distB="0" distL="0" distR="0" wp14:anchorId="51B20B2D" wp14:editId="3663A520">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53813C81" w:rsidR="004F70E8" w:rsidRDefault="0012005B">
      <w:pPr>
        <w:rPr>
          <w:rFonts w:eastAsia="SimSun"/>
        </w:rPr>
      </w:pPr>
      <w:r>
        <w:rPr>
          <w:noProof/>
        </w:rPr>
        <w:drawing>
          <wp:inline distT="0" distB="0" distL="0" distR="0" wp14:anchorId="1FFAF71C" wp14:editId="79E6A344">
            <wp:extent cx="3848100" cy="55149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38FF778E" w14:textId="5CDCFEBD" w:rsidR="004F70E8" w:rsidRDefault="00E7473D">
      <w:pPr>
        <w:pStyle w:val="ListParagraph"/>
        <w:numPr>
          <w:ilvl w:val="0"/>
          <w:numId w:val="6"/>
        </w:numPr>
        <w:rPr>
          <w:rFonts w:eastAsia="SimSun"/>
        </w:rPr>
      </w:pPr>
      <w:r>
        <w:rPr>
          <w:rFonts w:eastAsia="SimSun"/>
        </w:rPr>
        <w:t>单击</w:t>
      </w:r>
      <w:r w:rsidR="00B25473">
        <w:rPr>
          <w:rFonts w:eastAsia="SimSun"/>
          <w:b/>
        </w:rPr>
        <w:t>下一步</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6D8DF1AE" w:rsidR="004F70E8" w:rsidRDefault="0012005B">
      <w:pPr>
        <w:rPr>
          <w:rFonts w:eastAsia="SimSun"/>
        </w:rPr>
      </w:pPr>
      <w:r>
        <w:rPr>
          <w:noProof/>
        </w:rPr>
        <w:drawing>
          <wp:inline distT="0" distB="0" distL="0" distR="0" wp14:anchorId="797DA475" wp14:editId="641B0D45">
            <wp:extent cx="3848100" cy="52101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5DE61359" w14:textId="25259258" w:rsidR="004F70E8" w:rsidRDefault="00E7473D">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2D6C1336" w:rsidR="00E318D1" w:rsidRPr="00E318D1" w:rsidRDefault="00E318D1" w:rsidP="00E318D1">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97E8229" w:rsidR="004F70E8" w:rsidRDefault="0012005B">
      <w:pPr>
        <w:rPr>
          <w:rFonts w:eastAsia="SimSun"/>
        </w:rPr>
      </w:pPr>
      <w:r>
        <w:rPr>
          <w:noProof/>
        </w:rPr>
        <w:drawing>
          <wp:inline distT="0" distB="0" distL="0" distR="0" wp14:anchorId="1554342A" wp14:editId="5A61FDDB">
            <wp:extent cx="3848100" cy="52101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E7473D">
        <w:rPr>
          <w:rFonts w:eastAsia="SimSun"/>
        </w:rPr>
        <w:t xml:space="preserve"> </w:t>
      </w:r>
    </w:p>
    <w:p w14:paraId="213C7C48" w14:textId="2629BEE8" w:rsidR="004F70E8" w:rsidRDefault="00E7473D">
      <w:pPr>
        <w:pStyle w:val="ListParagraph"/>
        <w:numPr>
          <w:ilvl w:val="0"/>
          <w:numId w:val="8"/>
        </w:numPr>
        <w:rPr>
          <w:rFonts w:eastAsia="SimSun"/>
        </w:rPr>
      </w:pPr>
      <w:r>
        <w:rPr>
          <w:rFonts w:eastAsia="SimSun"/>
        </w:rPr>
        <w:t>单击</w:t>
      </w:r>
      <w:r w:rsidR="00B25473">
        <w:rPr>
          <w:rFonts w:eastAsia="SimSun"/>
          <w:b/>
        </w:rPr>
        <w:t>下一步</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2A8D9E47"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B25473">
        <w:rPr>
          <w:rFonts w:eastAsia="SimSun" w:hint="eastAsia"/>
        </w:rPr>
        <w:t>分离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15FDD506" w:rsidR="004F70E8" w:rsidRDefault="00E7473D">
      <w:pPr>
        <w:pStyle w:val="ListParagraph"/>
        <w:numPr>
          <w:ilvl w:val="0"/>
          <w:numId w:val="8"/>
        </w:numPr>
        <w:rPr>
          <w:rFonts w:eastAsia="SimSun"/>
        </w:rPr>
      </w:pPr>
      <w:r>
        <w:rPr>
          <w:rFonts w:eastAsia="SimSun"/>
        </w:rPr>
        <w:t>在</w:t>
      </w:r>
      <w:r w:rsidR="00B25473">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45E208BE" w:rsidR="004F70E8" w:rsidRDefault="00E7473D">
      <w:pPr>
        <w:rPr>
          <w:rFonts w:eastAsia="SimSun"/>
        </w:rPr>
      </w:pPr>
      <w:r>
        <w:rPr>
          <w:rFonts w:eastAsia="SimSun"/>
        </w:rPr>
        <w:t>随即弹出</w:t>
      </w:r>
      <w:r>
        <w:rPr>
          <w:rFonts w:eastAsia="SimSun"/>
          <w:b/>
        </w:rPr>
        <w:t>编辑</w:t>
      </w:r>
      <w:r w:rsidR="00B25473">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0B763865" w:rsidR="004F70E8" w:rsidRDefault="00E7473D">
      <w:pPr>
        <w:pStyle w:val="ListParagraph"/>
        <w:numPr>
          <w:ilvl w:val="0"/>
          <w:numId w:val="9"/>
        </w:numPr>
        <w:rPr>
          <w:rFonts w:eastAsia="SimSun"/>
        </w:rPr>
      </w:pPr>
      <w:r>
        <w:rPr>
          <w:rFonts w:eastAsia="SimSun"/>
        </w:rPr>
        <w:t>单击</w:t>
      </w:r>
      <w:r>
        <w:rPr>
          <w:rFonts w:eastAsia="SimSun"/>
          <w:b/>
        </w:rPr>
        <w:t>预指定</w:t>
      </w:r>
      <w:r w:rsidR="00B25473">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515E2639" w:rsidR="004F70E8" w:rsidRDefault="00E7473D">
      <w:pPr>
        <w:rPr>
          <w:rFonts w:eastAsia="SimSun"/>
        </w:rPr>
      </w:pPr>
      <w:r>
        <w:rPr>
          <w:rFonts w:eastAsia="SimSun"/>
        </w:rPr>
        <w:t>此时</w:t>
      </w:r>
      <w:r>
        <w:rPr>
          <w:rFonts w:eastAsia="SimSun"/>
          <w:b/>
        </w:rPr>
        <w:t>编辑</w:t>
      </w:r>
      <w:r w:rsidR="00B25473">
        <w:rPr>
          <w:rFonts w:eastAsia="SimSun" w:hint="eastAsia"/>
          <w:b/>
        </w:rPr>
        <w:t>分离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C964941" w14:textId="60C9B339"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B25473">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B25473">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34ED84F3" w:rsidR="004F70E8" w:rsidRDefault="00E7473D">
      <w:pPr>
        <w:pStyle w:val="ListParagraph"/>
        <w:numPr>
          <w:ilvl w:val="0"/>
          <w:numId w:val="10"/>
        </w:numPr>
        <w:rPr>
          <w:rFonts w:eastAsia="SimSun"/>
        </w:rPr>
      </w:pPr>
      <w:r>
        <w:rPr>
          <w:rFonts w:eastAsia="SimSun"/>
        </w:rPr>
        <w:t>在</w:t>
      </w:r>
      <w:r>
        <w:rPr>
          <w:rFonts w:eastAsia="SimSun"/>
          <w:b/>
        </w:rPr>
        <w:t>预指定</w:t>
      </w:r>
      <w:r w:rsidR="00B25473">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7121FB1" w:rsidR="004F70E8" w:rsidRDefault="00E7473D">
      <w:pPr>
        <w:rPr>
          <w:rFonts w:eastAsia="SimSun"/>
        </w:rPr>
      </w:pPr>
      <w:r>
        <w:rPr>
          <w:rFonts w:eastAsia="SimSun"/>
        </w:rPr>
        <w:t>要查看</w:t>
      </w:r>
      <w:r w:rsidR="00B25473">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50B653B5" w14:textId="2D5692BB"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B25473">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6D47EA12" w:rsidR="004F70E8" w:rsidRDefault="00E7473D">
      <w:pPr>
        <w:pStyle w:val="ListParagraph"/>
        <w:numPr>
          <w:ilvl w:val="0"/>
          <w:numId w:val="10"/>
        </w:numPr>
        <w:rPr>
          <w:rFonts w:eastAsia="SimSun"/>
        </w:rPr>
      </w:pPr>
      <w:r>
        <w:rPr>
          <w:rFonts w:eastAsia="SimSun"/>
        </w:rPr>
        <w:t>单击</w:t>
      </w:r>
      <w:r>
        <w:rPr>
          <w:rFonts w:eastAsia="SimSun"/>
          <w:b/>
        </w:rPr>
        <w:t>编辑</w:t>
      </w:r>
      <w:r w:rsidR="00B25473">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46B0791" w:rsidR="004F70E8" w:rsidRDefault="0012005B">
      <w:pPr>
        <w:rPr>
          <w:rFonts w:eastAsia="SimSun"/>
        </w:rPr>
      </w:pPr>
      <w:r>
        <w:rPr>
          <w:noProof/>
        </w:rPr>
        <w:drawing>
          <wp:inline distT="0" distB="0" distL="0" distR="0" wp14:anchorId="290E218A" wp14:editId="1E297923">
            <wp:extent cx="3848100" cy="52101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0B41DAF3" w14:textId="7AEBA215" w:rsidR="004F70E8" w:rsidRDefault="00E7473D">
      <w:pPr>
        <w:pStyle w:val="ListParagraph"/>
        <w:numPr>
          <w:ilvl w:val="0"/>
          <w:numId w:val="11"/>
        </w:numPr>
        <w:rPr>
          <w:rFonts w:eastAsia="SimSun"/>
        </w:rPr>
      </w:pPr>
      <w:r>
        <w:rPr>
          <w:rFonts w:eastAsia="SimSun"/>
        </w:rPr>
        <w:t>单击</w:t>
      </w:r>
      <w:r w:rsidR="00B25473">
        <w:rPr>
          <w:rFonts w:eastAsia="SimSun"/>
          <w:b/>
        </w:rPr>
        <w:t>下一步</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4B42ABA3" w:rsidR="004F70E8" w:rsidRDefault="004A14BC">
      <w:pPr>
        <w:rPr>
          <w:rFonts w:eastAsia="SimSun"/>
        </w:rPr>
      </w:pPr>
      <w:r>
        <w:rPr>
          <w:noProof/>
        </w:rPr>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3CB5EF0C"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2AA07D19"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t>单击第一个大肠杆菌蛋白质：</w:t>
      </w:r>
      <w:r>
        <w:rPr>
          <w:rFonts w:eastAsia="SimSun"/>
        </w:rPr>
        <w:t>"sp|P63284|CLPB_ECOLI"</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LPQVEGTGGDVQPSQDLVR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1"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1"/>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69EBE479"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B25473">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4"/>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8"/>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B0B02" w14:textId="77777777" w:rsidR="0052707C" w:rsidRDefault="0052707C">
      <w:pPr>
        <w:spacing w:after="0" w:line="240" w:lineRule="auto"/>
      </w:pPr>
      <w:r>
        <w:separator/>
      </w:r>
    </w:p>
  </w:endnote>
  <w:endnote w:type="continuationSeparator" w:id="0">
    <w:p w14:paraId="547B8F82" w14:textId="77777777" w:rsidR="0052707C" w:rsidRDefault="00527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1CD8B" w14:textId="77777777" w:rsidR="0052707C" w:rsidRDefault="0052707C">
      <w:pPr>
        <w:spacing w:after="0" w:line="240" w:lineRule="auto"/>
      </w:pPr>
      <w:r>
        <w:separator/>
      </w:r>
    </w:p>
  </w:footnote>
  <w:footnote w:type="continuationSeparator" w:id="0">
    <w:p w14:paraId="7925CC24" w14:textId="77777777" w:rsidR="0052707C" w:rsidRDefault="00527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504273789">
    <w:abstractNumId w:val="24"/>
  </w:num>
  <w:num w:numId="2" w16cid:durableId="1579436251">
    <w:abstractNumId w:val="0"/>
  </w:num>
  <w:num w:numId="3" w16cid:durableId="87772202">
    <w:abstractNumId w:val="21"/>
  </w:num>
  <w:num w:numId="4" w16cid:durableId="1947881568">
    <w:abstractNumId w:val="23"/>
  </w:num>
  <w:num w:numId="5" w16cid:durableId="793402370">
    <w:abstractNumId w:val="3"/>
  </w:num>
  <w:num w:numId="6" w16cid:durableId="532766131">
    <w:abstractNumId w:val="4"/>
  </w:num>
  <w:num w:numId="7" w16cid:durableId="652098944">
    <w:abstractNumId w:val="7"/>
  </w:num>
  <w:num w:numId="8" w16cid:durableId="355733655">
    <w:abstractNumId w:val="6"/>
  </w:num>
  <w:num w:numId="9" w16cid:durableId="649793782">
    <w:abstractNumId w:val="10"/>
  </w:num>
  <w:num w:numId="10" w16cid:durableId="406079238">
    <w:abstractNumId w:val="17"/>
  </w:num>
  <w:num w:numId="11" w16cid:durableId="592973330">
    <w:abstractNumId w:val="14"/>
  </w:num>
  <w:num w:numId="12" w16cid:durableId="898325801">
    <w:abstractNumId w:val="18"/>
  </w:num>
  <w:num w:numId="13" w16cid:durableId="643900027">
    <w:abstractNumId w:val="8"/>
  </w:num>
  <w:num w:numId="14" w16cid:durableId="122622596">
    <w:abstractNumId w:val="15"/>
  </w:num>
  <w:num w:numId="15" w16cid:durableId="850800429">
    <w:abstractNumId w:val="20"/>
  </w:num>
  <w:num w:numId="16" w16cid:durableId="1635597278">
    <w:abstractNumId w:val="5"/>
  </w:num>
  <w:num w:numId="17" w16cid:durableId="2122259149">
    <w:abstractNumId w:val="12"/>
  </w:num>
  <w:num w:numId="18" w16cid:durableId="573275318">
    <w:abstractNumId w:val="9"/>
  </w:num>
  <w:num w:numId="19" w16cid:durableId="1965963586">
    <w:abstractNumId w:val="1"/>
  </w:num>
  <w:num w:numId="20" w16cid:durableId="1886522920">
    <w:abstractNumId w:val="16"/>
  </w:num>
  <w:num w:numId="21" w16cid:durableId="721560641">
    <w:abstractNumId w:val="2"/>
  </w:num>
  <w:num w:numId="22" w16cid:durableId="1834254008">
    <w:abstractNumId w:val="22"/>
  </w:num>
  <w:num w:numId="23" w16cid:durableId="1358434386">
    <w:abstractNumId w:val="11"/>
  </w:num>
  <w:num w:numId="24" w16cid:durableId="1413118370">
    <w:abstractNumId w:val="19"/>
  </w:num>
  <w:num w:numId="25" w16cid:durableId="10423676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05B"/>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3F71"/>
    <w:rsid w:val="002261CE"/>
    <w:rsid w:val="0023309C"/>
    <w:rsid w:val="00237574"/>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4694"/>
    <w:rsid w:val="0033650C"/>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2707C"/>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370DB"/>
    <w:rsid w:val="00A41CAD"/>
    <w:rsid w:val="00A46B78"/>
    <w:rsid w:val="00A47ABD"/>
    <w:rsid w:val="00A51F94"/>
    <w:rsid w:val="00A55F11"/>
    <w:rsid w:val="00A67D29"/>
    <w:rsid w:val="00A8674E"/>
    <w:rsid w:val="00A94D6B"/>
    <w:rsid w:val="00AA4668"/>
    <w:rsid w:val="00AA694B"/>
    <w:rsid w:val="00AB7074"/>
    <w:rsid w:val="00AC4DB9"/>
    <w:rsid w:val="00AC57A4"/>
    <w:rsid w:val="00AC5DF6"/>
    <w:rsid w:val="00AF08EB"/>
    <w:rsid w:val="00AF2FB5"/>
    <w:rsid w:val="00AF3DFE"/>
    <w:rsid w:val="00AF7227"/>
    <w:rsid w:val="00B0349C"/>
    <w:rsid w:val="00B10487"/>
    <w:rsid w:val="00B11498"/>
    <w:rsid w:val="00B1373F"/>
    <w:rsid w:val="00B17424"/>
    <w:rsid w:val="00B25473"/>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45B"/>
    <w:rsid w:val="00EE3D9E"/>
    <w:rsid w:val="00EF1205"/>
    <w:rsid w:val="00EF2ED0"/>
    <w:rsid w:val="00EF3903"/>
    <w:rsid w:val="00EF4EA1"/>
    <w:rsid w:val="00EF4F2C"/>
    <w:rsid w:val="00F00EBF"/>
    <w:rsid w:val="00F31A42"/>
    <w:rsid w:val="00F34BD0"/>
    <w:rsid w:val="00F3741E"/>
    <w:rsid w:val="00F3788F"/>
    <w:rsid w:val="00F74377"/>
    <w:rsid w:val="00F74A32"/>
    <w:rsid w:val="00F8148C"/>
    <w:rsid w:val="00F84ED7"/>
    <w:rsid w:val="00F862F9"/>
    <w:rsid w:val="00F87311"/>
    <w:rsid w:val="00F92777"/>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paragraph" w:styleId="Revision">
    <w:name w:val="Revision"/>
    <w:hidden/>
    <w:uiPriority w:val="99"/>
    <w:semiHidden/>
    <w:rsid w:val="00B25473"/>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QE.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2</cp:revision>
  <cp:lastPrinted>2020-02-07T22:28:00Z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
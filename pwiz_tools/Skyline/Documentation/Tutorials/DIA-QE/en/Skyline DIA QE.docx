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0EF4FBB8" w:rsidR="008F5F52" w:rsidRDefault="00B923A1" w:rsidP="00387243">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3F75FD4C" w14:textId="325E8033" w:rsidR="00387243" w:rsidRPr="00387243" w:rsidRDefault="00387243" w:rsidP="00387243">
      <w:r w:rsidRPr="00387243">
        <w:rPr>
          <w:noProof/>
        </w:rPr>
        <w:drawing>
          <wp:inline distT="0" distB="0" distL="0" distR="0" wp14:anchorId="6E68FB5E" wp14:editId="27E465EB">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28020C10" w:rsidR="00B923A1" w:rsidRPr="00387243"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D6575A"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t xml:space="preserve">The </w:t>
      </w:r>
      <w:r>
        <w:rPr>
          <w:b/>
        </w:rPr>
        <w:t>Import Peptide Search</w:t>
      </w:r>
      <w:r>
        <w:t xml:space="preserve"> wizard should appear looking like this:</w:t>
      </w:r>
    </w:p>
    <w:p w14:paraId="1072F860" w14:textId="6D4925F5" w:rsidR="00CC4926" w:rsidRDefault="00DD28E8" w:rsidP="00B9238F">
      <w:r>
        <w:rPr>
          <w:noProof/>
        </w:rPr>
        <w:drawing>
          <wp:inline distT="0" distB="0" distL="0" distR="0" wp14:anchorId="2A4206DD" wp14:editId="633B6E4A">
            <wp:extent cx="4572000" cy="5250779"/>
            <wp:effectExtent l="0" t="0" r="0" b="7620"/>
            <wp:docPr id="1558663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63823" name="Picture 1" descr="A screenshot of a computer&#10;&#10;Description automatically generated"/>
                    <pic:cNvPicPr/>
                  </pic:nvPicPr>
                  <pic:blipFill>
                    <a:blip r:embed="rId15"/>
                    <a:stretch>
                      <a:fillRect/>
                    </a:stretch>
                  </pic:blipFill>
                  <pic:spPr>
                    <a:xfrm>
                      <a:off x="0" y="0"/>
                      <a:ext cx="4572000" cy="5250779"/>
                    </a:xfrm>
                    <a:prstGeom prst="rect">
                      <a:avLst/>
                    </a:prstGeom>
                  </pic:spPr>
                </pic:pic>
              </a:graphicData>
            </a:graphic>
          </wp:inline>
        </w:drawing>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t xml:space="preserve">The </w:t>
      </w:r>
      <w:r>
        <w:rPr>
          <w:b/>
        </w:rPr>
        <w:t>Spectral Library</w:t>
      </w:r>
      <w:r>
        <w:t xml:space="preserve"> page of the wizard should now look like this:</w:t>
      </w:r>
    </w:p>
    <w:p w14:paraId="57A4A2AB" w14:textId="778D19C7" w:rsidR="00FE0988" w:rsidRDefault="00AA4CDD" w:rsidP="00B9238F">
      <w:r>
        <w:rPr>
          <w:noProof/>
        </w:rPr>
        <w:drawing>
          <wp:inline distT="0" distB="0" distL="0" distR="0" wp14:anchorId="7B22EACA" wp14:editId="71916C00">
            <wp:extent cx="4572000" cy="5250779"/>
            <wp:effectExtent l="0" t="0" r="0" b="7620"/>
            <wp:docPr id="1069142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42157" name="Picture 1" descr="A screenshot of a computer&#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3B226C3B" w14:textId="15355149" w:rsidR="00586A40" w:rsidRDefault="00586A40"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t xml:space="preserve">The </w:t>
      </w:r>
      <w:r>
        <w:rPr>
          <w:b/>
        </w:rPr>
        <w:t>Import Peptide Search</w:t>
      </w:r>
      <w:r>
        <w:t xml:space="preserve"> form should look like this:</w:t>
      </w:r>
    </w:p>
    <w:p w14:paraId="2B9A42D8" w14:textId="2039302C" w:rsidR="00024CE0" w:rsidRPr="00B9238F" w:rsidRDefault="00567950" w:rsidP="00B9238F">
      <w:r>
        <w:rPr>
          <w:noProof/>
        </w:rPr>
        <w:drawing>
          <wp:inline distT="0" distB="0" distL="0" distR="0" wp14:anchorId="4CF9D2EA" wp14:editId="368D2C91">
            <wp:extent cx="4572000" cy="4267721"/>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a:stretch>
                      <a:fillRect/>
                    </a:stretch>
                  </pic:blipFill>
                  <pic:spPr>
                    <a:xfrm>
                      <a:off x="0" y="0"/>
                      <a:ext cx="4572000" cy="4267721"/>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4FEF1394" w:rsidR="00024CE0" w:rsidRDefault="00567950" w:rsidP="00B9238F">
      <w:r>
        <w:rPr>
          <w:noProof/>
        </w:rPr>
        <w:drawing>
          <wp:inline distT="0" distB="0" distL="0" distR="0" wp14:anchorId="21CEE730" wp14:editId="60D8038A">
            <wp:extent cx="4572000" cy="4267721"/>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1"/>
                    <a:stretch>
                      <a:fillRect/>
                    </a:stretch>
                  </pic:blipFill>
                  <pic:spPr>
                    <a:xfrm>
                      <a:off x="0" y="0"/>
                      <a:ext cx="4572000" cy="4267721"/>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t xml:space="preserve">The </w:t>
      </w:r>
      <w:r>
        <w:rPr>
          <w:b/>
        </w:rPr>
        <w:t xml:space="preserve">Import Peptide Search </w:t>
      </w:r>
      <w:r>
        <w:t>wizard should now look like this:</w:t>
      </w:r>
    </w:p>
    <w:p w14:paraId="46B9ACE3" w14:textId="01FDFB8E" w:rsidR="00441FB2" w:rsidRPr="00B9238F" w:rsidRDefault="00567950" w:rsidP="00B9238F">
      <w:r>
        <w:rPr>
          <w:noProof/>
        </w:rPr>
        <w:drawing>
          <wp:inline distT="0" distB="0" distL="0" distR="0" wp14:anchorId="07A82FFC" wp14:editId="07C75623">
            <wp:extent cx="4572000" cy="4267721"/>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4572000" cy="4267721"/>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t xml:space="preserve">The </w:t>
      </w:r>
      <w:r>
        <w:rPr>
          <w:b/>
        </w:rPr>
        <w:t>Import Peptide Search</w:t>
      </w:r>
      <w:r>
        <w:t xml:space="preserve"> wizard should now look like this:</w:t>
      </w:r>
    </w:p>
    <w:p w14:paraId="26F681F8" w14:textId="29A3C23E" w:rsidR="00742201" w:rsidRDefault="00567950" w:rsidP="00B9238F">
      <w:r>
        <w:rPr>
          <w:noProof/>
        </w:rPr>
        <w:drawing>
          <wp:inline distT="0" distB="0" distL="0" distR="0" wp14:anchorId="0A5F8710" wp14:editId="4399A974">
            <wp:extent cx="4572000" cy="426772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5"/>
                    <a:stretch>
                      <a:fillRect/>
                    </a:stretch>
                  </pic:blipFill>
                  <pic:spPr>
                    <a:xfrm>
                      <a:off x="0" y="0"/>
                      <a:ext cx="4572000" cy="4267721"/>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1AD84124" w14:textId="784C921E" w:rsidR="005C607C" w:rsidRDefault="005C607C" w:rsidP="00D24667">
      <w:pPr>
        <w:keepNext/>
      </w:pPr>
      <w:r>
        <w:t>You should be presented with a form describing the targets calculated based on your settings and the FASTA sequence text provided that looks like this:</w:t>
      </w:r>
    </w:p>
    <w:p w14:paraId="6AB943AC" w14:textId="718EB2E8" w:rsidR="00A231FA" w:rsidRDefault="00A231FA" w:rsidP="00B9238F">
      <w:r>
        <w:rPr>
          <w:noProof/>
        </w:rPr>
        <w:drawing>
          <wp:inline distT="0" distB="0" distL="0" distR="0" wp14:anchorId="0A72614D" wp14:editId="610B738E">
            <wp:extent cx="4848225" cy="4362450"/>
            <wp:effectExtent l="0" t="0" r="9525" b="0"/>
            <wp:docPr id="1252175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5505" name="Picture 1" descr="A screenshot of a computer screen&#10;&#10;Description automatically generated"/>
                    <pic:cNvPicPr/>
                  </pic:nvPicPr>
                  <pic:blipFill>
                    <a:blip r:embed="rId26"/>
                    <a:stretch>
                      <a:fillRect/>
                    </a:stretch>
                  </pic:blipFill>
                  <pic:spPr>
                    <a:xfrm>
                      <a:off x="0" y="0"/>
                      <a:ext cx="4848225" cy="4362450"/>
                    </a:xfrm>
                    <a:prstGeom prst="rect">
                      <a:avLst/>
                    </a:prstGeom>
                  </pic:spPr>
                </pic:pic>
              </a:graphicData>
            </a:graphic>
          </wp:inline>
        </w:drawing>
      </w:r>
    </w:p>
    <w:p w14:paraId="6A3DDE04" w14:textId="43F2E767" w:rsidR="00DE1823" w:rsidRDefault="00DE1823" w:rsidP="00DE1823">
      <w:r>
        <w:t xml:space="preserve">Notice that with a </w:t>
      </w:r>
      <w:r>
        <w:rPr>
          <w:b/>
        </w:rPr>
        <w:t>Min peptides per protein</w:t>
      </w:r>
      <w:r>
        <w:t xml:space="preserve"> filter of “1” the 12 proteins found in the FASTA file produce 11 “</w:t>
      </w:r>
      <w:r w:rsidRPr="00CC3937">
        <w:rPr>
          <w:bCs/>
        </w:rPr>
        <w:t>Mapped</w:t>
      </w:r>
      <w:r>
        <w:rPr>
          <w:bCs/>
        </w:rPr>
        <w:t>”</w:t>
      </w:r>
      <w:r>
        <w:t xml:space="preserve"> proteins. This is because 1 “Unmapped” protein has no peptides found in the spectral library.</w:t>
      </w:r>
    </w:p>
    <w:tbl>
      <w:tblPr>
        <w:tblStyle w:val="TableGrid"/>
        <w:tblW w:w="0" w:type="auto"/>
        <w:tblLook w:val="04A0" w:firstRow="1" w:lastRow="0" w:firstColumn="1" w:lastColumn="0" w:noHBand="0" w:noVBand="1"/>
      </w:tblPr>
      <w:tblGrid>
        <w:gridCol w:w="9056"/>
      </w:tblGrid>
      <w:tr w:rsidR="00D24667" w14:paraId="73DA5448" w14:textId="77777777" w:rsidTr="00D24667">
        <w:tc>
          <w:tcPr>
            <w:tcW w:w="9056" w:type="dxa"/>
          </w:tcPr>
          <w:p w14:paraId="66B61F44" w14:textId="6D9ABBEC" w:rsidR="00D24667" w:rsidRDefault="00D24667" w:rsidP="00D24667">
            <w:pPr>
              <w:spacing w:after="0"/>
            </w:pPr>
            <w:r>
              <w:t xml:space="preserve">Note: The final document will </w:t>
            </w:r>
            <w:r w:rsidR="002C321A">
              <w:t>include</w:t>
            </w:r>
            <w:r>
              <w:t xml:space="preserve"> </w:t>
            </w:r>
            <w:r w:rsidR="002977EE">
              <w:t xml:space="preserve">a </w:t>
            </w:r>
            <w:r>
              <w:t>“Biognosys standards”</w:t>
            </w:r>
            <w:r w:rsidR="002A5F60">
              <w:t xml:space="preserve"> peptide list</w:t>
            </w:r>
            <w:r w:rsidR="002C321A">
              <w:t>,</w:t>
            </w:r>
            <w:r w:rsidR="002A5F60">
              <w:t xml:space="preserve"> for the iRT peptides</w:t>
            </w:r>
            <w:r w:rsidR="002C321A">
              <w:t>,</w:t>
            </w:r>
            <w:r w:rsidR="002A5F60">
              <w:t xml:space="preserve"> and a “Decoys” peptide list</w:t>
            </w:r>
            <w:r w:rsidR="002977EE">
              <w:t>,</w:t>
            </w:r>
            <w:r w:rsidR="002A5F60">
              <w:t xml:space="preserve"> for the decoys you have specified. This will also add 11 iRT peptides and 130 decoy peptides.</w:t>
            </w:r>
            <w:r w:rsidR="002C321A">
              <w:t xml:space="preserve"> In the form above, the precursors and transitions count reflect these additions while the proteins and peptides counts do not.</w:t>
            </w:r>
          </w:p>
        </w:tc>
      </w:tr>
    </w:tbl>
    <w:p w14:paraId="6470BFB2" w14:textId="70C3AC99" w:rsidR="005C607C" w:rsidRDefault="005C607C" w:rsidP="002A5F60">
      <w:pPr>
        <w:pStyle w:val="ListParagraph"/>
        <w:numPr>
          <w:ilvl w:val="0"/>
          <w:numId w:val="24"/>
        </w:numPr>
        <w:spacing w:before="240"/>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F97AF7">
      <w:pPr>
        <w:keepNext/>
      </w:pPr>
      <w:r>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0"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0"/>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EBA95" w14:textId="77777777" w:rsidR="007C38FA" w:rsidRDefault="007C38FA" w:rsidP="00925426">
      <w:r>
        <w:separator/>
      </w:r>
    </w:p>
  </w:endnote>
  <w:endnote w:type="continuationSeparator" w:id="0">
    <w:p w14:paraId="3092F909" w14:textId="77777777" w:rsidR="007C38FA" w:rsidRDefault="007C38FA"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D35569" w14:textId="77777777" w:rsidR="007C38FA" w:rsidRDefault="007C38FA" w:rsidP="00925426">
      <w:r>
        <w:separator/>
      </w:r>
    </w:p>
  </w:footnote>
  <w:footnote w:type="continuationSeparator" w:id="0">
    <w:p w14:paraId="65BB68C2" w14:textId="77777777" w:rsidR="007C38FA" w:rsidRDefault="007C38FA"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551499016">
    <w:abstractNumId w:val="25"/>
  </w:num>
  <w:num w:numId="2" w16cid:durableId="1875460473">
    <w:abstractNumId w:val="9"/>
  </w:num>
  <w:num w:numId="3" w16cid:durableId="1642079495">
    <w:abstractNumId w:val="17"/>
  </w:num>
  <w:num w:numId="4" w16cid:durableId="904022766">
    <w:abstractNumId w:val="22"/>
  </w:num>
  <w:num w:numId="5" w16cid:durableId="589938">
    <w:abstractNumId w:val="5"/>
  </w:num>
  <w:num w:numId="6" w16cid:durableId="157161212">
    <w:abstractNumId w:val="15"/>
  </w:num>
  <w:num w:numId="7" w16cid:durableId="1782990870">
    <w:abstractNumId w:val="10"/>
  </w:num>
  <w:num w:numId="8" w16cid:durableId="814417334">
    <w:abstractNumId w:val="1"/>
  </w:num>
  <w:num w:numId="9" w16cid:durableId="564412998">
    <w:abstractNumId w:val="18"/>
  </w:num>
  <w:num w:numId="10" w16cid:durableId="2072923512">
    <w:abstractNumId w:val="21"/>
  </w:num>
  <w:num w:numId="11" w16cid:durableId="365376371">
    <w:abstractNumId w:val="8"/>
  </w:num>
  <w:num w:numId="12" w16cid:durableId="2127498932">
    <w:abstractNumId w:val="13"/>
  </w:num>
  <w:num w:numId="13" w16cid:durableId="1319581061">
    <w:abstractNumId w:val="0"/>
  </w:num>
  <w:num w:numId="14" w16cid:durableId="736322553">
    <w:abstractNumId w:val="26"/>
  </w:num>
  <w:num w:numId="15" w16cid:durableId="1435513539">
    <w:abstractNumId w:val="23"/>
  </w:num>
  <w:num w:numId="16" w16cid:durableId="392580369">
    <w:abstractNumId w:val="12"/>
  </w:num>
  <w:num w:numId="17" w16cid:durableId="1098870523">
    <w:abstractNumId w:val="3"/>
  </w:num>
  <w:num w:numId="18" w16cid:durableId="1814442558">
    <w:abstractNumId w:val="4"/>
  </w:num>
  <w:num w:numId="19" w16cid:durableId="254942817">
    <w:abstractNumId w:val="7"/>
  </w:num>
  <w:num w:numId="20" w16cid:durableId="402261428">
    <w:abstractNumId w:val="6"/>
  </w:num>
  <w:num w:numId="21" w16cid:durableId="1607300940">
    <w:abstractNumId w:val="11"/>
  </w:num>
  <w:num w:numId="22" w16cid:durableId="249241467">
    <w:abstractNumId w:val="19"/>
  </w:num>
  <w:num w:numId="23" w16cid:durableId="1546871864">
    <w:abstractNumId w:val="16"/>
  </w:num>
  <w:num w:numId="24" w16cid:durableId="1483084749">
    <w:abstractNumId w:val="20"/>
  </w:num>
  <w:num w:numId="25" w16cid:durableId="493647974">
    <w:abstractNumId w:val="2"/>
  </w:num>
  <w:num w:numId="26" w16cid:durableId="1074477586">
    <w:abstractNumId w:val="24"/>
  </w:num>
  <w:num w:numId="27" w16cid:durableId="42789249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4793D"/>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3F71"/>
    <w:rsid w:val="002242EF"/>
    <w:rsid w:val="002261CE"/>
    <w:rsid w:val="0023309C"/>
    <w:rsid w:val="00237957"/>
    <w:rsid w:val="002465E7"/>
    <w:rsid w:val="00256637"/>
    <w:rsid w:val="0026349D"/>
    <w:rsid w:val="00282051"/>
    <w:rsid w:val="002827BD"/>
    <w:rsid w:val="00284D4C"/>
    <w:rsid w:val="00297420"/>
    <w:rsid w:val="002977EE"/>
    <w:rsid w:val="002A50D0"/>
    <w:rsid w:val="002A5A7D"/>
    <w:rsid w:val="002A5F60"/>
    <w:rsid w:val="002A6441"/>
    <w:rsid w:val="002B51D4"/>
    <w:rsid w:val="002C321A"/>
    <w:rsid w:val="002C6EAF"/>
    <w:rsid w:val="002D1478"/>
    <w:rsid w:val="002D1A0E"/>
    <w:rsid w:val="002D332A"/>
    <w:rsid w:val="002D3B66"/>
    <w:rsid w:val="002D618D"/>
    <w:rsid w:val="002D63CA"/>
    <w:rsid w:val="002F259D"/>
    <w:rsid w:val="002F2872"/>
    <w:rsid w:val="002F73A3"/>
    <w:rsid w:val="003015F1"/>
    <w:rsid w:val="00301AD8"/>
    <w:rsid w:val="00306023"/>
    <w:rsid w:val="00313429"/>
    <w:rsid w:val="00313FD0"/>
    <w:rsid w:val="00314628"/>
    <w:rsid w:val="00314F80"/>
    <w:rsid w:val="0032331B"/>
    <w:rsid w:val="00324A21"/>
    <w:rsid w:val="0033650C"/>
    <w:rsid w:val="00364CD6"/>
    <w:rsid w:val="00365709"/>
    <w:rsid w:val="00366373"/>
    <w:rsid w:val="0038724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C57A1"/>
    <w:rsid w:val="004E643E"/>
    <w:rsid w:val="004F22E7"/>
    <w:rsid w:val="004F73A4"/>
    <w:rsid w:val="00501409"/>
    <w:rsid w:val="00506DEA"/>
    <w:rsid w:val="0051449A"/>
    <w:rsid w:val="00522D78"/>
    <w:rsid w:val="005467BD"/>
    <w:rsid w:val="0055392B"/>
    <w:rsid w:val="00560FBF"/>
    <w:rsid w:val="0056128D"/>
    <w:rsid w:val="00561AC1"/>
    <w:rsid w:val="00567950"/>
    <w:rsid w:val="005716FC"/>
    <w:rsid w:val="00586A40"/>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2DDD"/>
    <w:rsid w:val="0074708B"/>
    <w:rsid w:val="0075430E"/>
    <w:rsid w:val="00757612"/>
    <w:rsid w:val="007613EE"/>
    <w:rsid w:val="00777B31"/>
    <w:rsid w:val="00780799"/>
    <w:rsid w:val="00780C0D"/>
    <w:rsid w:val="007866B7"/>
    <w:rsid w:val="007922B2"/>
    <w:rsid w:val="007A35AE"/>
    <w:rsid w:val="007B2553"/>
    <w:rsid w:val="007B3D40"/>
    <w:rsid w:val="007C1900"/>
    <w:rsid w:val="007C1D9A"/>
    <w:rsid w:val="007C38FA"/>
    <w:rsid w:val="007C7B02"/>
    <w:rsid w:val="007D4CB8"/>
    <w:rsid w:val="007E1AEA"/>
    <w:rsid w:val="007E2287"/>
    <w:rsid w:val="007F4D2A"/>
    <w:rsid w:val="007F5295"/>
    <w:rsid w:val="007F6A99"/>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5FA2"/>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231FA"/>
    <w:rsid w:val="00A41CAD"/>
    <w:rsid w:val="00A46B78"/>
    <w:rsid w:val="00A47ABD"/>
    <w:rsid w:val="00A51F94"/>
    <w:rsid w:val="00A8674E"/>
    <w:rsid w:val="00A94D6B"/>
    <w:rsid w:val="00AA4668"/>
    <w:rsid w:val="00AA4CDD"/>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661C1"/>
    <w:rsid w:val="00B73A5D"/>
    <w:rsid w:val="00B9238F"/>
    <w:rsid w:val="00B923A1"/>
    <w:rsid w:val="00B929E7"/>
    <w:rsid w:val="00B9592C"/>
    <w:rsid w:val="00BA0558"/>
    <w:rsid w:val="00BA367F"/>
    <w:rsid w:val="00BB4C10"/>
    <w:rsid w:val="00BC4E9E"/>
    <w:rsid w:val="00BD13D9"/>
    <w:rsid w:val="00BD1E83"/>
    <w:rsid w:val="00BD2386"/>
    <w:rsid w:val="00C123A8"/>
    <w:rsid w:val="00C134D6"/>
    <w:rsid w:val="00C1756F"/>
    <w:rsid w:val="00C2565C"/>
    <w:rsid w:val="00C318E9"/>
    <w:rsid w:val="00C3264B"/>
    <w:rsid w:val="00C32E4C"/>
    <w:rsid w:val="00C43D45"/>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24667"/>
    <w:rsid w:val="00D34083"/>
    <w:rsid w:val="00D44A90"/>
    <w:rsid w:val="00D51194"/>
    <w:rsid w:val="00D5318D"/>
    <w:rsid w:val="00D57D8B"/>
    <w:rsid w:val="00D61AFF"/>
    <w:rsid w:val="00D64503"/>
    <w:rsid w:val="00D6575A"/>
    <w:rsid w:val="00D66310"/>
    <w:rsid w:val="00D72034"/>
    <w:rsid w:val="00D73105"/>
    <w:rsid w:val="00D7669D"/>
    <w:rsid w:val="00D77024"/>
    <w:rsid w:val="00D813F1"/>
    <w:rsid w:val="00D86C14"/>
    <w:rsid w:val="00D90A38"/>
    <w:rsid w:val="00D93353"/>
    <w:rsid w:val="00D97A44"/>
    <w:rsid w:val="00DA440C"/>
    <w:rsid w:val="00DD05F4"/>
    <w:rsid w:val="00DD28E8"/>
    <w:rsid w:val="00DD4D13"/>
    <w:rsid w:val="00DE1823"/>
    <w:rsid w:val="00DF13A8"/>
    <w:rsid w:val="00DF559F"/>
    <w:rsid w:val="00E013E2"/>
    <w:rsid w:val="00E0594C"/>
    <w:rsid w:val="00E131A6"/>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45B"/>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4242</Words>
  <Characters>24180</Characters>
  <Application>Microsoft Office Word</Application>
  <DocSecurity>0</DocSecurity>
  <Lines>201</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2024-09-16T01:18:00Z</dcterms:created>
  <dcterms:modified xsi:type="dcterms:W3CDTF">2024-09-16T01:18:00Z</dcterms:modified>
</cp:coreProperties>
</file>
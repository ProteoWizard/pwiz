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9D0114" w14:paraId="4799CC02" w14:textId="77777777" w:rsidTr="009D0114">
        <w:tc>
          <w:tcPr>
            <w:tcW w:w="9056" w:type="dxa"/>
          </w:tcPr>
          <w:p w14:paraId="2D87A38B" w14:textId="3A750AA1" w:rsidR="009D0114" w:rsidRDefault="009D0114" w:rsidP="009D0114">
            <w:pPr>
              <w:spacing w:after="0"/>
              <w:rPr>
                <w:rFonts w:ascii="Arial" w:hAnsi="Arial" w:cs="Arial"/>
              </w:rPr>
            </w:pPr>
            <w:r w:rsidRPr="00815A8A">
              <w:t xml:space="preserve">Note: This </w:t>
            </w:r>
            <w:r>
              <w:t>tutorial</w:t>
            </w:r>
            <w:r w:rsidRPr="00815A8A">
              <w:t xml:space="preserve"> </w:t>
            </w:r>
            <w:r>
              <w:t>uses</w:t>
            </w:r>
            <w:r w:rsidRPr="00815A8A">
              <w:t xml:space="preserve"> data from a Thermo Q-Exactive plus instrument. If you prefer to use the data from a Sciex TripleTOF 6600</w:t>
            </w:r>
            <w:r>
              <w:t>,</w:t>
            </w:r>
            <w:r w:rsidRPr="00815A8A">
              <w:t xml:space="preserve"> </w:t>
            </w:r>
            <w:r>
              <w:t>see the version of this tutorial entitled Skyline DIA TTOF.</w:t>
            </w:r>
          </w:p>
        </w:tc>
      </w:tr>
    </w:tbl>
    <w:p w14:paraId="44F7F52D" w14:textId="661C8F9B" w:rsidR="00B923A1" w:rsidRPr="008F5F52" w:rsidRDefault="00B923A1" w:rsidP="009D0114">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w:t>
      </w:r>
      <w:r w:rsidR="000071E4">
        <w:rPr>
          <w:rFonts w:cstheme="minorHAnsi"/>
        </w:rPr>
        <w:t>Orbi</w:t>
      </w:r>
      <w:r w:rsidR="00C82C1E" w:rsidRPr="00B9238F">
        <w:rPr>
          <w:rFonts w:cstheme="minorHAnsi"/>
        </w:rPr>
        <w:t xml:space="preserve"> instrument (</w:t>
      </w:r>
      <w:r w:rsidR="000071E4">
        <w:rPr>
          <w:rFonts w:cstheme="minorHAnsi"/>
        </w:rPr>
        <w:t>Q-Exactive Plus</w:t>
      </w:r>
      <w:r w:rsidR="00C82C1E" w:rsidRPr="00B9238F">
        <w:rPr>
          <w:rFonts w:cstheme="minorHAnsi"/>
        </w:rPr>
        <w:t xml:space="preserve">, </w:t>
      </w:r>
      <w:r w:rsidR="000071E4">
        <w:rPr>
          <w:rFonts w:cstheme="minorHAnsi"/>
        </w:rPr>
        <w:t>Thermo</w:t>
      </w:r>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8A52295" w14:textId="0EF4FBB8" w:rsidR="008F5F52" w:rsidRDefault="00B923A1" w:rsidP="00387243">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3F75FD4C" w14:textId="325E8033" w:rsidR="00387243" w:rsidRPr="00387243" w:rsidRDefault="00387243" w:rsidP="00387243">
      <w:r w:rsidRPr="00387243">
        <w:rPr>
          <w:noProof/>
        </w:rPr>
        <w:drawing>
          <wp:inline distT="0" distB="0" distL="0" distR="0" wp14:anchorId="6E68FB5E" wp14:editId="27E465EB">
            <wp:extent cx="5756910" cy="2085975"/>
            <wp:effectExtent l="0" t="0" r="0" b="9525"/>
            <wp:docPr id="15565371"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371" name="Picture 1" descr="A blue and white machine&#10;&#10;Description automatically generated"/>
                    <pic:cNvPicPr/>
                  </pic:nvPicPr>
                  <pic:blipFill>
                    <a:blip r:embed="rId9"/>
                    <a:stretch>
                      <a:fillRect/>
                    </a:stretch>
                  </pic:blipFill>
                  <pic:spPr>
                    <a:xfrm>
                      <a:off x="0" y="0"/>
                      <a:ext cx="5756910" cy="2085975"/>
                    </a:xfrm>
                    <a:prstGeom prst="rect">
                      <a:avLst/>
                    </a:prstGeom>
                  </pic:spPr>
                </pic:pic>
              </a:graphicData>
            </a:graphic>
          </wp:inline>
        </w:drawing>
      </w:r>
    </w:p>
    <w:p w14:paraId="67DB3BA7" w14:textId="28020C10" w:rsidR="00B923A1" w:rsidRPr="00387243" w:rsidRDefault="000071E4" w:rsidP="000071E4">
      <w:r w:rsidRPr="008F5F52">
        <w:t>[figure adapted from 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and </w:t>
      </w: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000000" w:rsidP="005467BD">
      <w:hyperlink r:id="rId10" w:history="1">
        <w:r w:rsidR="00D77024" w:rsidRPr="00580B7F">
          <w:rPr>
            <w:rStyle w:val="Hyperlink"/>
          </w:rPr>
          <w:t>https://skyline.ms/tutorials/DIA-QE.zip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43DC13E2" w:rsidR="005467BD" w:rsidRDefault="005467BD" w:rsidP="005467BD">
      <w:r>
        <w:lastRenderedPageBreak/>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3F9DB8AC" w:rsidR="005467BD" w:rsidRDefault="007866B7" w:rsidP="005467BD">
      <w:pPr>
        <w:spacing w:after="120"/>
      </w:pPr>
      <w:r>
        <w:rPr>
          <w:noProof/>
        </w:rPr>
        <w:drawing>
          <wp:inline distT="0" distB="0" distL="0" distR="0" wp14:anchorId="20C272DB" wp14:editId="5EBD0343">
            <wp:extent cx="17907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 xml:space="preserve">specifying a set of </w:t>
      </w:r>
      <w:r w:rsidR="0032331B">
        <w:lastRenderedPageBreak/>
        <w:t>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CA4E40">
      <w:pPr>
        <w:keepNext/>
      </w:pPr>
      <w:r>
        <w:lastRenderedPageBreak/>
        <w:t xml:space="preserve">The </w:t>
      </w:r>
      <w:r>
        <w:rPr>
          <w:b/>
        </w:rPr>
        <w:t>Import Peptide Search</w:t>
      </w:r>
      <w:r>
        <w:t xml:space="preserve"> wizard should appear looking like this:</w:t>
      </w:r>
    </w:p>
    <w:p w14:paraId="1072F860" w14:textId="6D4925F5" w:rsidR="00CC4926" w:rsidRDefault="00DD28E8" w:rsidP="00B9238F">
      <w:r>
        <w:rPr>
          <w:noProof/>
        </w:rPr>
        <w:drawing>
          <wp:inline distT="0" distB="0" distL="0" distR="0" wp14:anchorId="2A4206DD" wp14:editId="633B6E4A">
            <wp:extent cx="4572000" cy="5250779"/>
            <wp:effectExtent l="0" t="0" r="0" b="7620"/>
            <wp:docPr id="1558663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3823" name="Picture 1" descr="A screenshot of a computer&#10;&#10;Description automatically generated"/>
                    <pic:cNvPicPr/>
                  </pic:nvPicPr>
                  <pic:blipFill>
                    <a:blip r:embed="rId15"/>
                    <a:stretch>
                      <a:fillRect/>
                    </a:stretch>
                  </pic:blipFill>
                  <pic:spPr>
                    <a:xfrm>
                      <a:off x="0" y="0"/>
                      <a:ext cx="4572000" cy="5250779"/>
                    </a:xfrm>
                    <a:prstGeom prst="rect">
                      <a:avLst/>
                    </a:prstGeom>
                  </pic:spPr>
                </pic:pic>
              </a:graphicData>
            </a:graphic>
          </wp:inline>
        </w:drawing>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CA4E40">
      <w:pPr>
        <w:keepNext/>
      </w:pPr>
      <w:r>
        <w:lastRenderedPageBreak/>
        <w:t xml:space="preserve">The </w:t>
      </w:r>
      <w:r>
        <w:rPr>
          <w:b/>
        </w:rPr>
        <w:t>Spectral Library</w:t>
      </w:r>
      <w:r>
        <w:t xml:space="preserve"> page of the wizard should now look like this:</w:t>
      </w:r>
    </w:p>
    <w:p w14:paraId="57A4A2AB" w14:textId="778D19C7" w:rsidR="00FE0988" w:rsidRDefault="00AA4CDD" w:rsidP="00B9238F">
      <w:r>
        <w:rPr>
          <w:noProof/>
        </w:rPr>
        <w:drawing>
          <wp:inline distT="0" distB="0" distL="0" distR="0" wp14:anchorId="7B22EACA" wp14:editId="71916C00">
            <wp:extent cx="4572000" cy="5250779"/>
            <wp:effectExtent l="0" t="0" r="0" b="7620"/>
            <wp:docPr id="1069142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42157" name="Picture 1" descr="A screenshot of a computer&#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3B226C3B" w14:textId="15355149" w:rsidR="00586A40" w:rsidRDefault="00586A40"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3A6F7F8D" w:rsidR="00176E74" w:rsidRPr="00B9238F" w:rsidRDefault="00D215FF" w:rsidP="00B9238F">
      <w:r w:rsidRPr="00D215FF">
        <w:rPr>
          <w:noProof/>
        </w:rPr>
        <w:lastRenderedPageBreak/>
        <w:t xml:space="preserve"> </w:t>
      </w:r>
      <w:r w:rsidR="00906C43">
        <w:rPr>
          <w:noProof/>
        </w:rPr>
        <w:drawing>
          <wp:inline distT="0" distB="0" distL="0" distR="0" wp14:anchorId="627D1179" wp14:editId="73143335">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605B134A" w:rsidR="00176E74" w:rsidRDefault="00906C43" w:rsidP="00B9238F">
      <w:r>
        <w:rPr>
          <w:noProof/>
        </w:rPr>
        <w:drawing>
          <wp:inline distT="0" distB="0" distL="0" distR="0" wp14:anchorId="20FFE42A" wp14:editId="78EA82FC">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97AF7">
      <w:pPr>
        <w:keepNext/>
      </w:pPr>
      <w:r>
        <w:t xml:space="preserve">The </w:t>
      </w:r>
      <w:r w:rsidR="00024CE0">
        <w:rPr>
          <w:b/>
        </w:rPr>
        <w:t>Browse for Results Files</w:t>
      </w:r>
      <w:r w:rsidR="00024CE0">
        <w:t xml:space="preserve"> should look like this:</w:t>
      </w:r>
    </w:p>
    <w:p w14:paraId="1C7C9306" w14:textId="742F57B7" w:rsidR="00024CE0" w:rsidRDefault="00D215FF" w:rsidP="00B9238F">
      <w:r>
        <w:rPr>
          <w:noProof/>
        </w:rPr>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97AF7">
      <w:pPr>
        <w:keepNext/>
      </w:pPr>
      <w:r>
        <w:lastRenderedPageBreak/>
        <w:t xml:space="preserve">The </w:t>
      </w:r>
      <w:r>
        <w:rPr>
          <w:b/>
        </w:rPr>
        <w:t>Import Peptide Search</w:t>
      </w:r>
      <w:r>
        <w:t xml:space="preserve"> form should look like this:</w:t>
      </w:r>
    </w:p>
    <w:p w14:paraId="2B9A42D8" w14:textId="2039302C" w:rsidR="00024CE0" w:rsidRPr="00B9238F" w:rsidRDefault="00567950" w:rsidP="00B9238F">
      <w:r>
        <w:rPr>
          <w:noProof/>
        </w:rPr>
        <w:drawing>
          <wp:inline distT="0" distB="0" distL="0" distR="0" wp14:anchorId="4CF9D2EA" wp14:editId="368D2C91">
            <wp:extent cx="4572000" cy="4267721"/>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a:stretch>
                      <a:fillRect/>
                    </a:stretch>
                  </pic:blipFill>
                  <pic:spPr>
                    <a:xfrm>
                      <a:off x="0" y="0"/>
                      <a:ext cx="4572000" cy="4267721"/>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71C9F64F" w14:textId="77777777" w:rsidR="00217C1A" w:rsidRDefault="00217C1A" w:rsidP="00217C1A">
      <w:r>
        <w:t xml:space="preserve">Skip the </w:t>
      </w:r>
      <w:r>
        <w:rPr>
          <w:b/>
          <w:bCs/>
        </w:rPr>
        <w:t>Add Modifications</w:t>
      </w:r>
      <w:r>
        <w:t xml:space="preserve"> page by doing the following:</w:t>
      </w:r>
    </w:p>
    <w:p w14:paraId="6BFB27A3" w14:textId="77777777" w:rsidR="00217C1A" w:rsidRPr="00B56E30" w:rsidRDefault="00217C1A" w:rsidP="00217C1A">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97AF7">
      <w:pPr>
        <w:keepNext/>
      </w:pPr>
      <w:r>
        <w:lastRenderedPageBreak/>
        <w:t xml:space="preserve">The </w:t>
      </w:r>
      <w:r>
        <w:rPr>
          <w:b/>
        </w:rPr>
        <w:t>Import Peptide Search</w:t>
      </w:r>
      <w:r>
        <w:t xml:space="preserve"> form should look like:</w:t>
      </w:r>
    </w:p>
    <w:p w14:paraId="2AFBC812" w14:textId="4FEF1394" w:rsidR="00024CE0" w:rsidRDefault="00567950" w:rsidP="00B9238F">
      <w:r>
        <w:rPr>
          <w:noProof/>
        </w:rPr>
        <w:drawing>
          <wp:inline distT="0" distB="0" distL="0" distR="0" wp14:anchorId="21CEE730" wp14:editId="60D8038A">
            <wp:extent cx="4572000" cy="4267721"/>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1"/>
                    <a:stretch>
                      <a:fillRect/>
                    </a:stretch>
                  </pic:blipFill>
                  <pic:spPr>
                    <a:xfrm>
                      <a:off x="0" y="0"/>
                      <a:ext cx="4572000" cy="4267721"/>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lastRenderedPageBreak/>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F97AF7">
      <w:pPr>
        <w:keepNext/>
      </w:pPr>
      <w:r>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lastRenderedPageBreak/>
        <w:t xml:space="preserve">Click the </w:t>
      </w:r>
      <w:r>
        <w:rPr>
          <w:b/>
        </w:rPr>
        <w:t>Graph</w:t>
      </w:r>
      <w:r>
        <w:t xml:space="preserve"> button.</w:t>
      </w:r>
    </w:p>
    <w:p w14:paraId="0C3749D9" w14:textId="71BBD73C" w:rsidR="00713299" w:rsidRDefault="006D29CB" w:rsidP="00F97AF7">
      <w:pPr>
        <w:keepNext/>
      </w:pPr>
      <w:r>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F97AF7">
      <w:pPr>
        <w:keepNext/>
      </w:pPr>
      <w:r>
        <w:lastRenderedPageBreak/>
        <w:t xml:space="preserve">The </w:t>
      </w:r>
      <w:r>
        <w:rPr>
          <w:b/>
        </w:rPr>
        <w:t xml:space="preserve">Import Peptide Search </w:t>
      </w:r>
      <w:r>
        <w:t>wizard should now look like this:</w:t>
      </w:r>
    </w:p>
    <w:p w14:paraId="46B9ACE3" w14:textId="01FDFB8E" w:rsidR="00441FB2" w:rsidRPr="00B9238F" w:rsidRDefault="00567950" w:rsidP="00B9238F">
      <w:r>
        <w:rPr>
          <w:noProof/>
        </w:rPr>
        <w:drawing>
          <wp:inline distT="0" distB="0" distL="0" distR="0" wp14:anchorId="07A82FFC" wp14:editId="07C75623">
            <wp:extent cx="4572000" cy="4267721"/>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4"/>
                    <a:stretch>
                      <a:fillRect/>
                    </a:stretch>
                  </pic:blipFill>
                  <pic:spPr>
                    <a:xfrm>
                      <a:off x="0" y="0"/>
                      <a:ext cx="4572000" cy="4267721"/>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F97AF7">
      <w:pPr>
        <w:keepNext/>
      </w:pPr>
      <w:r>
        <w:lastRenderedPageBreak/>
        <w:t xml:space="preserve">The </w:t>
      </w:r>
      <w:r>
        <w:rPr>
          <w:b/>
        </w:rPr>
        <w:t>Import Peptide Search</w:t>
      </w:r>
      <w:r>
        <w:t xml:space="preserve"> wizard should now look like this:</w:t>
      </w:r>
    </w:p>
    <w:p w14:paraId="26F681F8" w14:textId="29A3C23E" w:rsidR="00742201" w:rsidRDefault="00567950" w:rsidP="00B9238F">
      <w:r>
        <w:rPr>
          <w:noProof/>
        </w:rPr>
        <w:drawing>
          <wp:inline distT="0" distB="0" distL="0" distR="0" wp14:anchorId="0A5F8710" wp14:editId="4399A974">
            <wp:extent cx="4572000" cy="426772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4572000" cy="4267721"/>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1AD84124" w14:textId="784C921E" w:rsidR="005C607C" w:rsidRDefault="005C607C" w:rsidP="00D24667">
      <w:pPr>
        <w:keepNext/>
      </w:pPr>
      <w:r>
        <w:lastRenderedPageBreak/>
        <w:t>You should be presented with a form describing the targets calculated based on your settings and the FASTA sequence text provided that looks like this:</w:t>
      </w:r>
    </w:p>
    <w:p w14:paraId="6AB943AC" w14:textId="718EB2E8" w:rsidR="00A231FA" w:rsidRDefault="00A231FA" w:rsidP="00B9238F">
      <w:r>
        <w:rPr>
          <w:noProof/>
        </w:rPr>
        <w:drawing>
          <wp:inline distT="0" distB="0" distL="0" distR="0" wp14:anchorId="0A72614D" wp14:editId="610B738E">
            <wp:extent cx="4848225" cy="4362450"/>
            <wp:effectExtent l="0" t="0" r="9525" b="0"/>
            <wp:docPr id="12521755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75505" name="Picture 1" descr="A screenshot of a computer screen&#10;&#10;Description automatically generated"/>
                    <pic:cNvPicPr/>
                  </pic:nvPicPr>
                  <pic:blipFill>
                    <a:blip r:embed="rId26"/>
                    <a:stretch>
                      <a:fillRect/>
                    </a:stretch>
                  </pic:blipFill>
                  <pic:spPr>
                    <a:xfrm>
                      <a:off x="0" y="0"/>
                      <a:ext cx="4848225" cy="4362450"/>
                    </a:xfrm>
                    <a:prstGeom prst="rect">
                      <a:avLst/>
                    </a:prstGeom>
                  </pic:spPr>
                </pic:pic>
              </a:graphicData>
            </a:graphic>
          </wp:inline>
        </w:drawing>
      </w:r>
    </w:p>
    <w:p w14:paraId="6A3DDE04" w14:textId="43F2E767" w:rsidR="00DE1823" w:rsidRDefault="00DE1823" w:rsidP="00DE1823">
      <w:r>
        <w:t xml:space="preserve">Notice that with a </w:t>
      </w:r>
      <w:r>
        <w:rPr>
          <w:b/>
        </w:rPr>
        <w:t>Min peptides per protein</w:t>
      </w:r>
      <w:r>
        <w:t xml:space="preserve"> filter of “1” the 12 proteins found in the FASTA file produce 11 “</w:t>
      </w:r>
      <w:r w:rsidRPr="00CC3937">
        <w:rPr>
          <w:bCs/>
        </w:rPr>
        <w:t>Mapped</w:t>
      </w:r>
      <w:r>
        <w:rPr>
          <w:bCs/>
        </w:rPr>
        <w:t>”</w:t>
      </w:r>
      <w:r>
        <w:t xml:space="preserve"> proteins. This is because 1 “Unmapped” protein has no peptides found in the spectral library.</w:t>
      </w:r>
    </w:p>
    <w:tbl>
      <w:tblPr>
        <w:tblStyle w:val="TableGrid"/>
        <w:tblW w:w="0" w:type="auto"/>
        <w:tblLook w:val="04A0" w:firstRow="1" w:lastRow="0" w:firstColumn="1" w:lastColumn="0" w:noHBand="0" w:noVBand="1"/>
      </w:tblPr>
      <w:tblGrid>
        <w:gridCol w:w="9056"/>
      </w:tblGrid>
      <w:tr w:rsidR="00D24667" w14:paraId="73DA5448" w14:textId="77777777" w:rsidTr="00D24667">
        <w:tc>
          <w:tcPr>
            <w:tcW w:w="9056" w:type="dxa"/>
          </w:tcPr>
          <w:p w14:paraId="66B61F44" w14:textId="6D9ABBEC" w:rsidR="00D24667" w:rsidRDefault="00D24667" w:rsidP="00D24667">
            <w:pPr>
              <w:spacing w:after="0"/>
            </w:pPr>
            <w:r>
              <w:t xml:space="preserve">Note: The final document will </w:t>
            </w:r>
            <w:r w:rsidR="002C321A">
              <w:t>include</w:t>
            </w:r>
            <w:r>
              <w:t xml:space="preserve"> </w:t>
            </w:r>
            <w:r w:rsidR="002977EE">
              <w:t xml:space="preserve">a </w:t>
            </w:r>
            <w:r>
              <w:t>“Biognosys standards”</w:t>
            </w:r>
            <w:r w:rsidR="002A5F60">
              <w:t xml:space="preserve"> peptide list</w:t>
            </w:r>
            <w:r w:rsidR="002C321A">
              <w:t>,</w:t>
            </w:r>
            <w:r w:rsidR="002A5F60">
              <w:t xml:space="preserve"> for the iRT peptides</w:t>
            </w:r>
            <w:r w:rsidR="002C321A">
              <w:t>,</w:t>
            </w:r>
            <w:r w:rsidR="002A5F60">
              <w:t xml:space="preserve"> and a “Decoys” peptide list</w:t>
            </w:r>
            <w:r w:rsidR="002977EE">
              <w:t>,</w:t>
            </w:r>
            <w:r w:rsidR="002A5F60">
              <w:t xml:space="preserve"> for the decoys you have specified. This will also add 11 iRT peptides and 130 decoy peptides.</w:t>
            </w:r>
            <w:r w:rsidR="002C321A">
              <w:t xml:space="preserve"> In the form above, the precursors and transitions count reflect these additions while the proteins and peptides counts do not.</w:t>
            </w:r>
          </w:p>
        </w:tc>
      </w:tr>
    </w:tbl>
    <w:p w14:paraId="6470BFB2" w14:textId="70C3AC99" w:rsidR="005C607C" w:rsidRDefault="005C607C" w:rsidP="002A5F60">
      <w:pPr>
        <w:pStyle w:val="ListParagraph"/>
        <w:numPr>
          <w:ilvl w:val="0"/>
          <w:numId w:val="24"/>
        </w:numPr>
        <w:spacing w:before="240"/>
      </w:pPr>
      <w:r>
        <w:t xml:space="preserve">Click the </w:t>
      </w:r>
      <w:r>
        <w:rPr>
          <w:b/>
        </w:rPr>
        <w:t>OK</w:t>
      </w:r>
      <w:r>
        <w:t xml:space="preserve"> button.</w:t>
      </w:r>
    </w:p>
    <w:p w14:paraId="1DC16537" w14:textId="3BCD7C04" w:rsidR="005C607C" w:rsidRDefault="005C607C" w:rsidP="002242EF">
      <w:pPr>
        <w:keepNext/>
      </w:pPr>
      <w:r>
        <w:lastRenderedPageBreak/>
        <w:t>Skyline begins extracting chromatograms which should look like this on a standard i7 4-core processor:</w:t>
      </w:r>
    </w:p>
    <w:p w14:paraId="551B666A" w14:textId="5F9AB04D" w:rsidR="005C607C" w:rsidRDefault="00F97AF7" w:rsidP="00B9238F">
      <w:r>
        <w:rPr>
          <w:noProof/>
        </w:rPr>
        <w:drawing>
          <wp:inline distT="0" distB="0" distL="0" distR="0" wp14:anchorId="4C6A5622" wp14:editId="38E17C6C">
            <wp:extent cx="5756910" cy="3269615"/>
            <wp:effectExtent l="0" t="0" r="0" b="698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2242EF">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7638F438" w:rsidR="00CC7BFA" w:rsidRDefault="00FF690C" w:rsidP="00B9238F">
      <w:r>
        <w:rPr>
          <w:noProof/>
        </w:rPr>
        <w:drawing>
          <wp:inline distT="0" distB="0" distL="0" distR="0" wp14:anchorId="01FDF046" wp14:editId="1EBFBF14">
            <wp:extent cx="5756910" cy="352679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w:t>
      </w:r>
      <w:r>
        <w:lastRenderedPageBreak/>
        <w:t xml:space="preserve">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F97AF7">
      <w:pPr>
        <w:keepNext/>
      </w:pPr>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lastRenderedPageBreak/>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2242EF">
      <w:pPr>
        <w:keepNext/>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lastRenderedPageBreak/>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2242EF">
      <w:pPr>
        <w:pStyle w:val="ListParagraph"/>
        <w:keepNext/>
        <w:numPr>
          <w:ilvl w:val="0"/>
          <w:numId w:val="6"/>
        </w:numPr>
        <w:rPr>
          <w:lang w:val="en-GB"/>
        </w:rPr>
      </w:pPr>
      <w:r w:rsidRPr="00463CA3">
        <w:lastRenderedPageBreak/>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285B0D87" w:rsidR="0021409C" w:rsidRPr="0021409C" w:rsidRDefault="0096203A" w:rsidP="00B9238F">
      <w:pPr>
        <w:rPr>
          <w:lang w:val="en-GB"/>
        </w:rPr>
      </w:pPr>
      <w:r>
        <w:rPr>
          <w:noProof/>
        </w:rPr>
        <w:drawing>
          <wp:inline distT="0" distB="0" distL="0" distR="0" wp14:anchorId="4822AB44" wp14:editId="70C44C3B">
            <wp:extent cx="5756910" cy="4241800"/>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r w:rsidRPr="00B9238F">
        <w:t>sp|P63284|CLPB_ECOLI</w:t>
      </w:r>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r w:rsidR="00C318E9" w:rsidRPr="00B9238F">
        <w:rPr>
          <w:bCs/>
        </w:rPr>
        <w:t>LPQVEGTGGDVQPSQDLVR</w:t>
      </w:r>
      <w:r w:rsidR="00C318E9">
        <w:t xml:space="preserve"> </w:t>
      </w:r>
      <w:r w:rsidR="00463CA3">
        <w:t>in this protein</w:t>
      </w:r>
      <w:r>
        <w:t>.</w:t>
      </w:r>
    </w:p>
    <w:p w14:paraId="3E8E58F0" w14:textId="30F1D6BE" w:rsidR="00463CA3" w:rsidRPr="00463CA3" w:rsidRDefault="002B51D4" w:rsidP="00F97AF7">
      <w:pPr>
        <w:keepNext/>
      </w:pPr>
      <w:r>
        <w:lastRenderedPageBreak/>
        <w:t>Y</w:t>
      </w:r>
      <w:r w:rsidR="00463CA3">
        <w:t>ou get specific information for this peptide in all of the views</w:t>
      </w:r>
      <w:r>
        <w:t>, as shown below:</w:t>
      </w:r>
    </w:p>
    <w:p w14:paraId="78C16F22" w14:textId="2746A494" w:rsidR="00EA2D7C" w:rsidRPr="00B73A5D" w:rsidRDefault="00492E70" w:rsidP="00B9238F">
      <w:pPr>
        <w:rPr>
          <w:rFonts w:ascii="Arial" w:hAnsi="Arial" w:cs="Arial"/>
        </w:rPr>
      </w:pPr>
      <w:r>
        <w:rPr>
          <w:noProof/>
        </w:rPr>
        <w:drawing>
          <wp:inline distT="0" distB="0" distL="0" distR="0" wp14:anchorId="5C248E44" wp14:editId="502A5CE9">
            <wp:extent cx="5756910" cy="42418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14A2DA68" w:rsidR="005D2F75" w:rsidRDefault="00C5758E" w:rsidP="00B9238F">
      <w:pPr>
        <w:pStyle w:val="NoSpacing"/>
        <w:spacing w:before="240"/>
      </w:pPr>
      <w:r>
        <w:rPr>
          <w:noProof/>
        </w:rPr>
        <w:lastRenderedPageBreak/>
        <w:drawing>
          <wp:inline distT="0" distB="0" distL="0" distR="0" wp14:anchorId="5E23C789" wp14:editId="59B1CA18">
            <wp:extent cx="4337050" cy="3848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7050" cy="384810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1ED937F" w:rsidR="005D2F75" w:rsidRDefault="00C5758E" w:rsidP="00B9238F">
      <w:pPr>
        <w:pStyle w:val="NoSpacing"/>
        <w:spacing w:before="240"/>
      </w:pPr>
      <w:r>
        <w:rPr>
          <w:noProof/>
        </w:rPr>
        <w:drawing>
          <wp:inline distT="0" distB="0" distL="0" distR="0" wp14:anchorId="32402337" wp14:editId="6193B1AC">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0943F553" w:rsidR="005D2F75" w:rsidRDefault="00C5758E" w:rsidP="005D2F75">
      <w:pPr>
        <w:spacing w:before="240"/>
      </w:pPr>
      <w:r>
        <w:rPr>
          <w:noProof/>
        </w:rPr>
        <w:drawing>
          <wp:inline distT="0" distB="0" distL="0" distR="0" wp14:anchorId="0F273112" wp14:editId="6D9230B1">
            <wp:extent cx="5619750" cy="41148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8CD4090" w:rsidR="00B9238F" w:rsidRDefault="009D0114" w:rsidP="00B9238F">
      <w:r>
        <w:rPr>
          <w:noProof/>
        </w:rPr>
        <w:lastRenderedPageBreak/>
        <w:drawing>
          <wp:inline distT="0" distB="0" distL="0" distR="0" wp14:anchorId="2532B738" wp14:editId="25ABB031">
            <wp:extent cx="5619750" cy="41148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628277AC" w:rsidR="004F73A4" w:rsidRDefault="004F73A4" w:rsidP="004F73A4">
      <w:r>
        <w:t xml:space="preserve">You will see that the mean value ranges from </w:t>
      </w:r>
      <w:r w:rsidR="00314F80">
        <w:t>1.</w:t>
      </w:r>
      <w:r w:rsidR="00FA7D10">
        <w:t>3</w:t>
      </w:r>
      <w:r>
        <w:t xml:space="preserve"> to </w:t>
      </w:r>
      <w:r w:rsidR="00FA7D10">
        <w:t>1.8</w:t>
      </w:r>
      <w:r>
        <w:t xml:space="preserve">, while the standard deviation value ranges from </w:t>
      </w:r>
      <w:r w:rsidR="00FA7D10">
        <w:t>3</w:t>
      </w:r>
      <w:r w:rsidR="00314F80">
        <w:t>.</w:t>
      </w:r>
      <w:r w:rsidR="00FA7D10">
        <w:t>7</w:t>
      </w:r>
      <w:r w:rsidR="008805C3">
        <w:t xml:space="preserve"> to </w:t>
      </w:r>
      <w:r w:rsidR="00FA7D10">
        <w:t>4</w:t>
      </w:r>
      <w:r w:rsidR="00314F80">
        <w:t>.</w:t>
      </w:r>
      <w:r w:rsidR="00FA7D10">
        <w:t>4</w:t>
      </w:r>
      <w:r w:rsidR="008805C3">
        <w:t xml:space="preserve">. Using the simple calculation Mean + 3 * SD = </w:t>
      </w:r>
      <w:r w:rsidR="00FA7D10">
        <w:t>1</w:t>
      </w:r>
      <w:r w:rsidR="00314F80">
        <w:t>.</w:t>
      </w:r>
      <w:r w:rsidR="00FA7D10">
        <w:t>8</w:t>
      </w:r>
      <w:r w:rsidR="00314F80">
        <w:t xml:space="preserve"> + </w:t>
      </w:r>
      <w:r w:rsidR="00FA7D10">
        <w:t>3 * 4</w:t>
      </w:r>
      <w:r w:rsidR="008805C3">
        <w:t>.</w:t>
      </w:r>
      <w:r w:rsidR="00FA7D10">
        <w:t>4</w:t>
      </w:r>
      <w:r w:rsidR="008805C3">
        <w:t xml:space="preserve"> = </w:t>
      </w:r>
      <w:r w:rsidR="00314F80">
        <w:t>1</w:t>
      </w:r>
      <w:r w:rsidR="00FA7D10">
        <w:t>5</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56A48839" w:rsidR="00FE5311" w:rsidRDefault="00FA7D10" w:rsidP="00FE5311">
      <w:r>
        <w:rPr>
          <w:noProof/>
        </w:rPr>
        <w:lastRenderedPageBreak/>
        <w:drawing>
          <wp:inline distT="0" distB="0" distL="0" distR="0" wp14:anchorId="010ACC8D" wp14:editId="1655E889">
            <wp:extent cx="5619750" cy="41148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18625CA" w:rsidR="00FE5311" w:rsidRPr="009B301E" w:rsidRDefault="005716FC" w:rsidP="00B9238F">
      <w:pPr>
        <w:rPr>
          <w:rFonts w:ascii="Arial" w:hAnsi="Arial" w:cs="Arial"/>
          <w:lang w:val="en-GB"/>
        </w:rPr>
      </w:pPr>
      <w:r>
        <w:rPr>
          <w:noProof/>
        </w:rPr>
        <w:lastRenderedPageBreak/>
        <w:drawing>
          <wp:inline distT="0" distB="0" distL="0" distR="0" wp14:anchorId="7264A234" wp14:editId="19AF8D58">
            <wp:extent cx="5619750" cy="41148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9B64413" w:rsidR="00D7669D" w:rsidRDefault="00492E70" w:rsidP="008A13B0">
      <w:pPr>
        <w:rPr>
          <w:rFonts w:ascii="Arial" w:hAnsi="Arial" w:cs="Arial"/>
          <w:sz w:val="20"/>
          <w:szCs w:val="20"/>
          <w:lang w:val="en-GB"/>
        </w:rPr>
      </w:pPr>
      <w:r>
        <w:rPr>
          <w:noProof/>
        </w:rPr>
        <w:drawing>
          <wp:inline distT="0" distB="0" distL="0" distR="0" wp14:anchorId="005E525D" wp14:editId="3D8A7BDF">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0F2BEF6D" w:rsidR="003A7AD4" w:rsidRPr="00B73A5D" w:rsidRDefault="005716FC" w:rsidP="00B9238F">
      <w:pPr>
        <w:rPr>
          <w:rFonts w:ascii="Arial" w:hAnsi="Arial" w:cs="Arial"/>
        </w:rPr>
      </w:pPr>
      <w:r>
        <w:rPr>
          <w:noProof/>
        </w:rPr>
        <w:drawing>
          <wp:inline distT="0" distB="0" distL="0" distR="0" wp14:anchorId="238CD40F" wp14:editId="6CB00469">
            <wp:extent cx="5619750" cy="4114800"/>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B44BF87" w:rsidR="00645489" w:rsidRDefault="005716FC" w:rsidP="00645489">
      <w:r>
        <w:rPr>
          <w:noProof/>
        </w:rPr>
        <w:drawing>
          <wp:inline distT="0" distB="0" distL="0" distR="0" wp14:anchorId="27747590" wp14:editId="6E61A8E6">
            <wp:extent cx="5756910" cy="2875280"/>
            <wp:effectExtent l="0" t="0" r="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3"/>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A0007F">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45FE156" w:rsidR="00433FE3" w:rsidRDefault="005716FC" w:rsidP="00433FE3">
      <w:r w:rsidRPr="005716FC">
        <w:rPr>
          <w:noProof/>
        </w:rPr>
        <w:drawing>
          <wp:inline distT="0" distB="0" distL="0" distR="0" wp14:anchorId="3EA669A9" wp14:editId="71B553E1">
            <wp:extent cx="3419475" cy="3629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9683DAC" w:rsidR="009B10C5" w:rsidRPr="00166EF9" w:rsidRDefault="005716FC" w:rsidP="009B10C5">
      <w:r>
        <w:rPr>
          <w:noProof/>
        </w:rPr>
        <w:drawing>
          <wp:inline distT="0" distB="0" distL="0" distR="0" wp14:anchorId="3F12C547" wp14:editId="3E37702D">
            <wp:extent cx="5756910" cy="179959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47"/>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84D1FC1" w:rsidR="004A5DD9" w:rsidRPr="004A5DD9" w:rsidRDefault="00717838" w:rsidP="004A5DD9">
      <w:pPr>
        <w:rPr>
          <w:lang w:val="en-GB"/>
        </w:rPr>
      </w:pPr>
      <w:r w:rsidRPr="00717838">
        <w:rPr>
          <w:noProof/>
          <w:lang w:val="en-GB"/>
        </w:rPr>
        <w:drawing>
          <wp:inline distT="0" distB="0" distL="0" distR="0" wp14:anchorId="10C4BDD9" wp14:editId="7555D158">
            <wp:extent cx="333375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lastRenderedPageBreak/>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B4AB32" w14:textId="77777777" w:rsidR="00EE4CAA" w:rsidRDefault="00EE4CAA" w:rsidP="00925426">
      <w:r>
        <w:separator/>
      </w:r>
    </w:p>
  </w:endnote>
  <w:endnote w:type="continuationSeparator" w:id="0">
    <w:p w14:paraId="4B31B2B5" w14:textId="77777777" w:rsidR="00EE4CAA" w:rsidRDefault="00EE4CAA"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0CD01D" w14:textId="77777777" w:rsidR="00EE4CAA" w:rsidRDefault="00EE4CAA" w:rsidP="00925426">
      <w:r>
        <w:separator/>
      </w:r>
    </w:p>
  </w:footnote>
  <w:footnote w:type="continuationSeparator" w:id="0">
    <w:p w14:paraId="1225C35B" w14:textId="77777777" w:rsidR="00EE4CAA" w:rsidRDefault="00EE4CAA"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551499016">
    <w:abstractNumId w:val="25"/>
  </w:num>
  <w:num w:numId="2" w16cid:durableId="1875460473">
    <w:abstractNumId w:val="9"/>
  </w:num>
  <w:num w:numId="3" w16cid:durableId="1642079495">
    <w:abstractNumId w:val="17"/>
  </w:num>
  <w:num w:numId="4" w16cid:durableId="904022766">
    <w:abstractNumId w:val="22"/>
  </w:num>
  <w:num w:numId="5" w16cid:durableId="589938">
    <w:abstractNumId w:val="5"/>
  </w:num>
  <w:num w:numId="6" w16cid:durableId="157161212">
    <w:abstractNumId w:val="15"/>
  </w:num>
  <w:num w:numId="7" w16cid:durableId="1782990870">
    <w:abstractNumId w:val="10"/>
  </w:num>
  <w:num w:numId="8" w16cid:durableId="814417334">
    <w:abstractNumId w:val="1"/>
  </w:num>
  <w:num w:numId="9" w16cid:durableId="564412998">
    <w:abstractNumId w:val="18"/>
  </w:num>
  <w:num w:numId="10" w16cid:durableId="2072923512">
    <w:abstractNumId w:val="21"/>
  </w:num>
  <w:num w:numId="11" w16cid:durableId="365376371">
    <w:abstractNumId w:val="8"/>
  </w:num>
  <w:num w:numId="12" w16cid:durableId="2127498932">
    <w:abstractNumId w:val="13"/>
  </w:num>
  <w:num w:numId="13" w16cid:durableId="1319581061">
    <w:abstractNumId w:val="0"/>
  </w:num>
  <w:num w:numId="14" w16cid:durableId="736322553">
    <w:abstractNumId w:val="26"/>
  </w:num>
  <w:num w:numId="15" w16cid:durableId="1435513539">
    <w:abstractNumId w:val="23"/>
  </w:num>
  <w:num w:numId="16" w16cid:durableId="392580369">
    <w:abstractNumId w:val="12"/>
  </w:num>
  <w:num w:numId="17" w16cid:durableId="1098870523">
    <w:abstractNumId w:val="3"/>
  </w:num>
  <w:num w:numId="18" w16cid:durableId="1814442558">
    <w:abstractNumId w:val="4"/>
  </w:num>
  <w:num w:numId="19" w16cid:durableId="254942817">
    <w:abstractNumId w:val="7"/>
  </w:num>
  <w:num w:numId="20" w16cid:durableId="402261428">
    <w:abstractNumId w:val="6"/>
  </w:num>
  <w:num w:numId="21" w16cid:durableId="1607300940">
    <w:abstractNumId w:val="11"/>
  </w:num>
  <w:num w:numId="22" w16cid:durableId="249241467">
    <w:abstractNumId w:val="19"/>
  </w:num>
  <w:num w:numId="23" w16cid:durableId="1546871864">
    <w:abstractNumId w:val="16"/>
  </w:num>
  <w:num w:numId="24" w16cid:durableId="1483084749">
    <w:abstractNumId w:val="20"/>
  </w:num>
  <w:num w:numId="25" w16cid:durableId="493647974">
    <w:abstractNumId w:val="2"/>
  </w:num>
  <w:num w:numId="26" w16cid:durableId="1074477586">
    <w:abstractNumId w:val="24"/>
  </w:num>
  <w:num w:numId="27" w16cid:durableId="42789249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4793D"/>
    <w:rsid w:val="001509AB"/>
    <w:rsid w:val="001619E3"/>
    <w:rsid w:val="001668BA"/>
    <w:rsid w:val="00166EF9"/>
    <w:rsid w:val="00176E74"/>
    <w:rsid w:val="0017778B"/>
    <w:rsid w:val="001B30DA"/>
    <w:rsid w:val="001B4EA2"/>
    <w:rsid w:val="001B55B8"/>
    <w:rsid w:val="001B773D"/>
    <w:rsid w:val="001D5127"/>
    <w:rsid w:val="002072FF"/>
    <w:rsid w:val="0021409C"/>
    <w:rsid w:val="00217C1A"/>
    <w:rsid w:val="00222E28"/>
    <w:rsid w:val="00223F71"/>
    <w:rsid w:val="002242EF"/>
    <w:rsid w:val="002261CE"/>
    <w:rsid w:val="0023309C"/>
    <w:rsid w:val="00237957"/>
    <w:rsid w:val="002465E7"/>
    <w:rsid w:val="00256637"/>
    <w:rsid w:val="0026349D"/>
    <w:rsid w:val="00282051"/>
    <w:rsid w:val="002827BD"/>
    <w:rsid w:val="00284D4C"/>
    <w:rsid w:val="00297420"/>
    <w:rsid w:val="002977EE"/>
    <w:rsid w:val="002A50D0"/>
    <w:rsid w:val="002A5A7D"/>
    <w:rsid w:val="002A5F60"/>
    <w:rsid w:val="002A6441"/>
    <w:rsid w:val="002B51D4"/>
    <w:rsid w:val="002C321A"/>
    <w:rsid w:val="002C6EAF"/>
    <w:rsid w:val="002D1478"/>
    <w:rsid w:val="002D1A0E"/>
    <w:rsid w:val="002D332A"/>
    <w:rsid w:val="002D3B66"/>
    <w:rsid w:val="002D618D"/>
    <w:rsid w:val="002D63CA"/>
    <w:rsid w:val="002F259D"/>
    <w:rsid w:val="002F2872"/>
    <w:rsid w:val="002F73A3"/>
    <w:rsid w:val="003015F1"/>
    <w:rsid w:val="00301AD8"/>
    <w:rsid w:val="00306023"/>
    <w:rsid w:val="00313429"/>
    <w:rsid w:val="00313FD0"/>
    <w:rsid w:val="00314628"/>
    <w:rsid w:val="00314F80"/>
    <w:rsid w:val="0032331B"/>
    <w:rsid w:val="00324A21"/>
    <w:rsid w:val="0033650C"/>
    <w:rsid w:val="00364CD6"/>
    <w:rsid w:val="00365709"/>
    <w:rsid w:val="00366373"/>
    <w:rsid w:val="00387243"/>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2E70"/>
    <w:rsid w:val="00494670"/>
    <w:rsid w:val="004A356A"/>
    <w:rsid w:val="004A5DD9"/>
    <w:rsid w:val="004B4697"/>
    <w:rsid w:val="004B7F64"/>
    <w:rsid w:val="004C1004"/>
    <w:rsid w:val="004C463F"/>
    <w:rsid w:val="004C57A1"/>
    <w:rsid w:val="004E643E"/>
    <w:rsid w:val="004F22E7"/>
    <w:rsid w:val="004F73A4"/>
    <w:rsid w:val="00501409"/>
    <w:rsid w:val="00506DEA"/>
    <w:rsid w:val="0051449A"/>
    <w:rsid w:val="00522D78"/>
    <w:rsid w:val="00546151"/>
    <w:rsid w:val="005467BD"/>
    <w:rsid w:val="0055392B"/>
    <w:rsid w:val="00560FBF"/>
    <w:rsid w:val="0056128D"/>
    <w:rsid w:val="00561AC1"/>
    <w:rsid w:val="00567950"/>
    <w:rsid w:val="005716FC"/>
    <w:rsid w:val="00586A40"/>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77A7F"/>
    <w:rsid w:val="00683421"/>
    <w:rsid w:val="006947BA"/>
    <w:rsid w:val="0069787A"/>
    <w:rsid w:val="006A015A"/>
    <w:rsid w:val="006A1B30"/>
    <w:rsid w:val="006B1F5E"/>
    <w:rsid w:val="006D29CB"/>
    <w:rsid w:val="006D4DFA"/>
    <w:rsid w:val="006E094C"/>
    <w:rsid w:val="006F0E0F"/>
    <w:rsid w:val="006F76DC"/>
    <w:rsid w:val="00713299"/>
    <w:rsid w:val="007136D2"/>
    <w:rsid w:val="00717838"/>
    <w:rsid w:val="00742201"/>
    <w:rsid w:val="00742DDD"/>
    <w:rsid w:val="0074708B"/>
    <w:rsid w:val="0075430E"/>
    <w:rsid w:val="00757612"/>
    <w:rsid w:val="007613EE"/>
    <w:rsid w:val="00777B31"/>
    <w:rsid w:val="00780799"/>
    <w:rsid w:val="00780C0D"/>
    <w:rsid w:val="007866B7"/>
    <w:rsid w:val="007922B2"/>
    <w:rsid w:val="007A35AE"/>
    <w:rsid w:val="007B2553"/>
    <w:rsid w:val="007B3D40"/>
    <w:rsid w:val="007C1900"/>
    <w:rsid w:val="007C1D9A"/>
    <w:rsid w:val="007C38FA"/>
    <w:rsid w:val="007C7B02"/>
    <w:rsid w:val="007D4CB8"/>
    <w:rsid w:val="007E1AEA"/>
    <w:rsid w:val="007E2287"/>
    <w:rsid w:val="007F4D2A"/>
    <w:rsid w:val="007F5295"/>
    <w:rsid w:val="007F6A99"/>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5FA2"/>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6203A"/>
    <w:rsid w:val="0097461F"/>
    <w:rsid w:val="00976817"/>
    <w:rsid w:val="009777C3"/>
    <w:rsid w:val="00980DC1"/>
    <w:rsid w:val="00995ECE"/>
    <w:rsid w:val="009A5CCD"/>
    <w:rsid w:val="009B10C5"/>
    <w:rsid w:val="009B301E"/>
    <w:rsid w:val="009B3B13"/>
    <w:rsid w:val="009D0114"/>
    <w:rsid w:val="009D0205"/>
    <w:rsid w:val="009D07FF"/>
    <w:rsid w:val="009D0E83"/>
    <w:rsid w:val="009D610D"/>
    <w:rsid w:val="009D7CDD"/>
    <w:rsid w:val="009F098F"/>
    <w:rsid w:val="009F4418"/>
    <w:rsid w:val="00A0007F"/>
    <w:rsid w:val="00A13639"/>
    <w:rsid w:val="00A15117"/>
    <w:rsid w:val="00A16091"/>
    <w:rsid w:val="00A231FA"/>
    <w:rsid w:val="00A41CAD"/>
    <w:rsid w:val="00A46B78"/>
    <w:rsid w:val="00A47ABD"/>
    <w:rsid w:val="00A51F94"/>
    <w:rsid w:val="00A8674E"/>
    <w:rsid w:val="00A94D6B"/>
    <w:rsid w:val="00AA4668"/>
    <w:rsid w:val="00AA4CDD"/>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661C1"/>
    <w:rsid w:val="00B73A5D"/>
    <w:rsid w:val="00B9238F"/>
    <w:rsid w:val="00B923A1"/>
    <w:rsid w:val="00B929E7"/>
    <w:rsid w:val="00B9592C"/>
    <w:rsid w:val="00BA0558"/>
    <w:rsid w:val="00BA367F"/>
    <w:rsid w:val="00BB4C10"/>
    <w:rsid w:val="00BC4E9E"/>
    <w:rsid w:val="00BD13D9"/>
    <w:rsid w:val="00BD1E83"/>
    <w:rsid w:val="00BD2386"/>
    <w:rsid w:val="00C123A8"/>
    <w:rsid w:val="00C134D6"/>
    <w:rsid w:val="00C1756F"/>
    <w:rsid w:val="00C2565C"/>
    <w:rsid w:val="00C318E9"/>
    <w:rsid w:val="00C3264B"/>
    <w:rsid w:val="00C32E4C"/>
    <w:rsid w:val="00C43D45"/>
    <w:rsid w:val="00C53F27"/>
    <w:rsid w:val="00C5758E"/>
    <w:rsid w:val="00C575DD"/>
    <w:rsid w:val="00C66973"/>
    <w:rsid w:val="00C66F98"/>
    <w:rsid w:val="00C71A0D"/>
    <w:rsid w:val="00C7347A"/>
    <w:rsid w:val="00C738D7"/>
    <w:rsid w:val="00C761AC"/>
    <w:rsid w:val="00C81138"/>
    <w:rsid w:val="00C82C1E"/>
    <w:rsid w:val="00C9070F"/>
    <w:rsid w:val="00CA37E0"/>
    <w:rsid w:val="00CA4E4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24667"/>
    <w:rsid w:val="00D34083"/>
    <w:rsid w:val="00D44A90"/>
    <w:rsid w:val="00D51194"/>
    <w:rsid w:val="00D5318D"/>
    <w:rsid w:val="00D57D8B"/>
    <w:rsid w:val="00D61AFF"/>
    <w:rsid w:val="00D64503"/>
    <w:rsid w:val="00D6575A"/>
    <w:rsid w:val="00D66310"/>
    <w:rsid w:val="00D72034"/>
    <w:rsid w:val="00D73105"/>
    <w:rsid w:val="00D7669D"/>
    <w:rsid w:val="00D77024"/>
    <w:rsid w:val="00D813F1"/>
    <w:rsid w:val="00D86C14"/>
    <w:rsid w:val="00D90A38"/>
    <w:rsid w:val="00D93353"/>
    <w:rsid w:val="00D97A44"/>
    <w:rsid w:val="00DA440C"/>
    <w:rsid w:val="00DD05F4"/>
    <w:rsid w:val="00DD28E8"/>
    <w:rsid w:val="00DD4D13"/>
    <w:rsid w:val="00DE1823"/>
    <w:rsid w:val="00DF13A8"/>
    <w:rsid w:val="00DF559F"/>
    <w:rsid w:val="00E013E2"/>
    <w:rsid w:val="00E0594C"/>
    <w:rsid w:val="00E131A6"/>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45B"/>
    <w:rsid w:val="00EE3D9E"/>
    <w:rsid w:val="00EE4CAA"/>
    <w:rsid w:val="00EF2ED0"/>
    <w:rsid w:val="00EF3903"/>
    <w:rsid w:val="00EF4F2C"/>
    <w:rsid w:val="00F00EBF"/>
    <w:rsid w:val="00F31A42"/>
    <w:rsid w:val="00F3741E"/>
    <w:rsid w:val="00F3788F"/>
    <w:rsid w:val="00F74A32"/>
    <w:rsid w:val="00F84ED7"/>
    <w:rsid w:val="00F862F9"/>
    <w:rsid w:val="00F87311"/>
    <w:rsid w:val="00F97AF7"/>
    <w:rsid w:val="00FA35E9"/>
    <w:rsid w:val="00FA6475"/>
    <w:rsid w:val="00FA7D10"/>
    <w:rsid w:val="00FB0A21"/>
    <w:rsid w:val="00FC2850"/>
    <w:rsid w:val="00FC626D"/>
    <w:rsid w:val="00FD574F"/>
    <w:rsid w:val="00FE0988"/>
    <w:rsid w:val="00FE410D"/>
    <w:rsid w:val="00FE5311"/>
    <w:rsid w:val="00FF4428"/>
    <w:rsid w:val="00FF5212"/>
    <w:rsid w:val="00FF69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QE.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1</Pages>
  <Words>4242</Words>
  <Characters>24180</Characters>
  <Application>Microsoft Office Word</Application>
  <DocSecurity>0</DocSecurity>
  <Lines>201</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4</cp:revision>
  <cp:lastPrinted>2020-02-07T22:28:00Z</cp:lastPrinted>
  <dcterms:created xsi:type="dcterms:W3CDTF">2024-09-16T01:18:00Z</dcterms:created>
  <dcterms:modified xsi:type="dcterms:W3CDTF">2024-09-16T02:20:00Z</dcterms:modified>
</cp:coreProperties>
</file>
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proofErr w:type="gramStart"/>
      <w:r w:rsidR="002D332A">
        <w:t>1 hour</w:t>
      </w:r>
      <w:proofErr w:type="gramEnd"/>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0EF4FBB8" w:rsidR="008F5F52" w:rsidRDefault="00B923A1" w:rsidP="00387243">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3F75FD4C" w14:textId="325E8033" w:rsidR="00387243" w:rsidRPr="00387243" w:rsidRDefault="00387243" w:rsidP="00387243">
      <w:r w:rsidRPr="00387243">
        <w:drawing>
          <wp:inline distT="0" distB="0" distL="0" distR="0" wp14:anchorId="6E68FB5E" wp14:editId="27E465EB">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28020C10" w:rsidR="00B923A1" w:rsidRPr="00387243"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w:t>
      </w:r>
      <w:proofErr w:type="gramStart"/>
      <w:r>
        <w:t>the default</w:t>
      </w:r>
      <w:proofErr w:type="gramEnd"/>
      <w:r>
        <w:t xml:space="preserve">.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w:t>
      </w:r>
      <w:proofErr w:type="gramStart"/>
      <w:r w:rsidR="0032331B">
        <w:t>could</w:t>
      </w:r>
      <w:proofErr w:type="gramEnd"/>
      <w:r w:rsidR="0032331B">
        <w:t xml:space="preserve">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6D4925F5" w:rsidR="00CC4926" w:rsidRDefault="00DD28E8" w:rsidP="00B9238F">
      <w:r>
        <w:rPr>
          <w:noProof/>
        </w:rPr>
        <w:drawing>
          <wp:inline distT="0" distB="0" distL="0" distR="0" wp14:anchorId="2A4206DD" wp14:editId="633B6E4A">
            <wp:extent cx="4572000" cy="5250779"/>
            <wp:effectExtent l="0" t="0" r="0" b="7620"/>
            <wp:docPr id="15586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3823"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78D19C7" w:rsidR="00FE0988" w:rsidRDefault="00AA4CDD" w:rsidP="00B9238F">
      <w:r>
        <w:rPr>
          <w:noProof/>
        </w:rPr>
        <w:drawing>
          <wp:inline distT="0" distB="0" distL="0" distR="0" wp14:anchorId="7B22EACA" wp14:editId="71916C00">
            <wp:extent cx="4572000" cy="5250779"/>
            <wp:effectExtent l="0" t="0" r="0" b="7620"/>
            <wp:docPr id="10691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2157"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w:t>
      </w:r>
      <w:proofErr w:type="gramStart"/>
      <w:r>
        <w:t>presented</w:t>
      </w:r>
      <w:proofErr w:type="gramEnd"/>
      <w:r>
        <w:t xml:space="preserve">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lastRenderedPageBreak/>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w:t>
      </w:r>
      <w:proofErr w:type="gramStart"/>
      <w:r w:rsidR="00D215FF" w:rsidRPr="00D215FF">
        <w:t>A.mzML</w:t>
      </w:r>
      <w:proofErr w:type="gramEnd"/>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w:t>
      </w:r>
      <w:proofErr w:type="gramStart"/>
      <w:r w:rsidRPr="00742201">
        <w:t>sequences.fasta</w:t>
      </w:r>
      <w:proofErr w:type="spellEnd"/>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lastRenderedPageBreak/>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w:t>
            </w:r>
            <w:proofErr w:type="spellStart"/>
            <w:r>
              <w:t>Biognosys</w:t>
            </w:r>
            <w:proofErr w:type="spellEnd"/>
            <w:r>
              <w:t xml:space="preserve"> standards”</w:t>
            </w:r>
            <w:r w:rsidR="002A5F60">
              <w:t xml:space="preserve"> peptide list</w:t>
            </w:r>
            <w:r w:rsidR="002C321A">
              <w:t>,</w:t>
            </w:r>
            <w:r w:rsidR="002A5F60">
              <w:t xml:space="preserve"> for the </w:t>
            </w:r>
            <w:proofErr w:type="spellStart"/>
            <w:r w:rsidR="002A5F60">
              <w:t>iRT</w:t>
            </w:r>
            <w:proofErr w:type="spellEnd"/>
            <w:r w:rsidR="002A5F60">
              <w:t xml:space="preserve"> peptides</w:t>
            </w:r>
            <w:r w:rsidR="002C321A">
              <w:t>,</w:t>
            </w:r>
            <w:r w:rsidR="002A5F60">
              <w:t xml:space="preserve"> and a “Decoys” peptide list</w:t>
            </w:r>
            <w:r w:rsidR="002977EE">
              <w:t>,</w:t>
            </w:r>
            <w:r w:rsidR="002A5F60">
              <w:t xml:space="preserve"> for the decoys you have specified. This will also add 11 </w:t>
            </w:r>
            <w:proofErr w:type="spellStart"/>
            <w:r w:rsidR="002A5F60">
              <w:t>iRT</w:t>
            </w:r>
            <w:proofErr w:type="spellEnd"/>
            <w:r w:rsidR="002A5F60">
              <w:t xml:space="preserve">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lastRenderedPageBreak/>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lastRenderedPageBreak/>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proofErr w:type="gramStart"/>
      <w:r w:rsidRPr="00B9238F">
        <w:rPr>
          <w:b/>
        </w:rPr>
        <w:t>:</w:t>
      </w:r>
      <w:r w:rsidR="00D7669D" w:rsidRPr="00297420">
        <w:t xml:space="preserve"> As the</w:t>
      </w:r>
      <w:proofErr w:type="gramEnd"/>
      <w:r w:rsidR="00D7669D" w:rsidRPr="00297420">
        <w:t xml:space="preserv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w:t>
      </w:r>
      <w:proofErr w:type="gramStart"/>
      <w:r>
        <w:t>Though,</w:t>
      </w:r>
      <w:proofErr w:type="gramEnd"/>
      <w:r>
        <w:t xml:space="preserve">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EBA95" w14:textId="77777777" w:rsidR="007C38FA" w:rsidRDefault="007C38FA" w:rsidP="00925426">
      <w:r>
        <w:separator/>
      </w:r>
    </w:p>
  </w:endnote>
  <w:endnote w:type="continuationSeparator" w:id="0">
    <w:p w14:paraId="3092F909" w14:textId="77777777" w:rsidR="007C38FA" w:rsidRDefault="007C38F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35569" w14:textId="77777777" w:rsidR="007C38FA" w:rsidRDefault="007C38FA" w:rsidP="00925426">
      <w:r>
        <w:separator/>
      </w:r>
    </w:p>
  </w:footnote>
  <w:footnote w:type="continuationSeparator" w:id="0">
    <w:p w14:paraId="65BB68C2" w14:textId="77777777" w:rsidR="007C38FA" w:rsidRDefault="007C38F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3F71"/>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8724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C57A1"/>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2DDD"/>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38F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4CDD"/>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661C1"/>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28E8"/>
    <w:rsid w:val="00DD4D13"/>
    <w:rsid w:val="00DE1823"/>
    <w:rsid w:val="00DF13A8"/>
    <w:rsid w:val="00DF559F"/>
    <w:rsid w:val="00E013E2"/>
    <w:rsid w:val="00E0594C"/>
    <w:rsid w:val="00E131A6"/>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3988</TotalTime>
  <Pages>32</Pages>
  <Words>4242</Words>
  <Characters>24180</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31</cp:revision>
  <cp:lastPrinted>2020-02-07T22:28:00Z</cp:lastPrinted>
  <dcterms:created xsi:type="dcterms:W3CDTF">2020-02-14T21:42:00Z</dcterms:created>
  <dcterms:modified xsi:type="dcterms:W3CDTF">2024-08-22T21:50:00Z</dcterms:modified>
</cp:coreProperties>
</file>
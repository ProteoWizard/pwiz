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p w14:paraId="0CE513B6" w14:textId="7D8275B3" w:rsidR="008A23E2" w:rsidRDefault="00506DEA">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3BEE3167" wp14:editId="66DC058F">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8AB4977" id="Rectangle 13" o:spid="_x0000_s1026" style="position:absolute;margin-left:-3.35pt;margin-top:20.65pt;width:466.35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" filled="f" strokecolor="black [3213]" strokeweight="1pt"/>
            </w:pict>
          </mc:Fallback>
        </mc:AlternateContent>
      </w:r>
    </w:p>
    <w:p w14:paraId="6E8D4B05" w14:textId="64703E9A" w:rsidR="00853A26" w:rsidRPr="008F5F52" w:rsidRDefault="000071E4" w:rsidP="007B3D40">
      <w:r w:rsidRPr="00815A8A">
        <w:t xml:space="preserve">Note: This </w:t>
      </w:r>
      <w:r>
        <w:t>tutorial</w:t>
      </w:r>
      <w:r w:rsidRPr="00815A8A">
        <w:t xml:space="preserve"> </w:t>
      </w:r>
      <w:r>
        <w:t>uses</w:t>
      </w:r>
      <w:r w:rsidRPr="00815A8A">
        <w:t xml:space="preserve"> data from a </w:t>
      </w:r>
      <w:proofErr w:type="spellStart"/>
      <w:r w:rsidRPr="00815A8A">
        <w:t>Thermo</w:t>
      </w:r>
      <w:proofErr w:type="spellEnd"/>
      <w:r w:rsidRPr="00815A8A">
        <w:t xml:space="preserve"> Q-</w:t>
      </w:r>
      <w:proofErr w:type="spellStart"/>
      <w:r w:rsidRPr="00815A8A">
        <w:t>Exactive</w:t>
      </w:r>
      <w:proofErr w:type="spellEnd"/>
      <w:r w:rsidRPr="00815A8A">
        <w:t xml:space="preserve"> plus instrument. If you prefer to use the data from a </w:t>
      </w:r>
      <w:proofErr w:type="spellStart"/>
      <w:r w:rsidRPr="00815A8A">
        <w:t>Sciex</w:t>
      </w:r>
      <w:proofErr w:type="spellEnd"/>
      <w:r w:rsidRPr="00815A8A">
        <w:t xml:space="preserve"> </w:t>
      </w:r>
      <w:proofErr w:type="spellStart"/>
      <w:r w:rsidRPr="00815A8A">
        <w:t>TripleTOF</w:t>
      </w:r>
      <w:proofErr w:type="spellEnd"/>
      <w:r w:rsidRPr="00815A8A">
        <w:t xml:space="preserve"> 6600</w:t>
      </w:r>
      <w:r>
        <w:t>,</w:t>
      </w:r>
      <w:r w:rsidRPr="00815A8A">
        <w:t xml:space="preserve"> </w:t>
      </w:r>
      <w:r>
        <w:t xml:space="preserve">see the version of this tutorial entitled Skyline DIA TTOF. </w:t>
      </w:r>
      <w:r w:rsidR="0056128D">
        <w:t xml:space="preserve"> </w:t>
      </w:r>
    </w:p>
    <w:p w14:paraId="44F7F52D" w14:textId="661C8F9B" w:rsidR="00B923A1" w:rsidRPr="008F5F52" w:rsidRDefault="00B923A1" w:rsidP="007B3D40">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w:t>
      </w:r>
      <w:r w:rsidR="000071E4">
        <w:rPr>
          <w:rFonts w:cstheme="minorHAnsi"/>
        </w:rPr>
        <w:t>Orbi</w:t>
      </w:r>
      <w:proofErr w:type="spellEnd"/>
      <w:r w:rsidR="00C82C1E" w:rsidRPr="00B9238F">
        <w:rPr>
          <w:rFonts w:cstheme="minorHAnsi"/>
        </w:rPr>
        <w:t xml:space="preserve"> instrument (</w:t>
      </w:r>
      <w:r w:rsidR="000071E4">
        <w:rPr>
          <w:rFonts w:cstheme="minorHAnsi"/>
        </w:rPr>
        <w:t>Q-</w:t>
      </w:r>
      <w:proofErr w:type="spellStart"/>
      <w:r w:rsidR="000071E4">
        <w:rPr>
          <w:rFonts w:cstheme="minorHAnsi"/>
        </w:rPr>
        <w:t>Exactive</w:t>
      </w:r>
      <w:proofErr w:type="spellEnd"/>
      <w:r w:rsidR="000071E4">
        <w:rPr>
          <w:rFonts w:cstheme="minorHAnsi"/>
        </w:rPr>
        <w:t xml:space="preserve"> Plus</w:t>
      </w:r>
      <w:r w:rsidR="00C82C1E" w:rsidRPr="00B9238F">
        <w:rPr>
          <w:rFonts w:cstheme="minorHAnsi"/>
        </w:rPr>
        <w:t xml:space="preserve">, </w:t>
      </w:r>
      <w:proofErr w:type="spellStart"/>
      <w:r w:rsidR="000071E4">
        <w:rPr>
          <w:rFonts w:cstheme="minorHAnsi"/>
        </w:rPr>
        <w:t>Thermo</w:t>
      </w:r>
      <w:proofErr w:type="spellEnd"/>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w:t>
      </w:r>
      <w:proofErr w:type="spellStart"/>
      <w:r w:rsidR="000071E4">
        <w:t>Bruderer</w:t>
      </w:r>
      <w:proofErr w:type="spellEnd"/>
      <w:r w:rsidR="000071E4">
        <w:t xml:space="preserve">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8A52295" w14:textId="6CF3A741" w:rsidR="008F5F52" w:rsidRPr="00D77024" w:rsidRDefault="000071E4" w:rsidP="00D77024">
      <w:pPr>
        <w:spacing w:line="480" w:lineRule="auto"/>
        <w:jc w:val="center"/>
        <w:rPr>
          <w:rFonts w:ascii="Arial" w:hAnsi="Arial" w:cs="Arial"/>
        </w:rPr>
      </w:pPr>
      <w:r>
        <w:rPr>
          <w:noProof/>
        </w:rPr>
        <w:drawing>
          <wp:anchor distT="0" distB="0" distL="114300" distR="114300" simplePos="0" relativeHeight="251665408" behindDoc="0" locked="0" layoutInCell="1" allowOverlap="1" wp14:anchorId="65DA3596" wp14:editId="7F46B3C0">
            <wp:simplePos x="0" y="0"/>
            <wp:positionH relativeFrom="column">
              <wp:posOffset>2355189</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566ABB0B" wp14:editId="57967D38">
            <wp:simplePos x="0" y="0"/>
            <wp:positionH relativeFrom="column">
              <wp:posOffset>4110050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noProof/>
        </w:rPr>
        <w:drawing>
          <wp:inline distT="0" distB="0" distL="0" distR="0" wp14:anchorId="434EC095" wp14:editId="3F3EFBE8">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088" cy="1942079"/>
                    </a:xfrm>
                    <a:prstGeom prst="rect">
                      <a:avLst/>
                    </a:prstGeom>
                  </pic:spPr>
                </pic:pic>
              </a:graphicData>
            </a:graphic>
          </wp:inline>
        </w:drawing>
      </w:r>
      <w:r w:rsidRPr="000B0101">
        <w:rPr>
          <w:noProof/>
          <w:lang w:val="de-CH" w:eastAsia="de-CH"/>
        </w:rPr>
        <w:t xml:space="preserve"> </w:t>
      </w:r>
    </w:p>
    <w:p w14:paraId="1AD01C4A" w14:textId="77777777" w:rsidR="000071E4" w:rsidRDefault="000071E4" w:rsidP="000071E4">
      <w:r w:rsidRPr="008F5F52">
        <w:t>[</w:t>
      </w:r>
      <w:proofErr w:type="gramStart"/>
      <w:r w:rsidRPr="008F5F52">
        <w:t>figure</w:t>
      </w:r>
      <w:proofErr w:type="gramEnd"/>
      <w:r w:rsidRPr="008F5F52">
        <w:t xml:space="preserve"> adapted from </w:t>
      </w:r>
    </w:p>
    <w:p w14:paraId="3CDA0605" w14:textId="5E0865C6" w:rsidR="000071E4" w:rsidRDefault="000071E4" w:rsidP="000071E4">
      <w:r w:rsidRPr="008F5F52">
        <w:t>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w:t>
      </w:r>
    </w:p>
    <w:p w14:paraId="1325BE11" w14:textId="77777777" w:rsidR="000071E4" w:rsidRDefault="000071E4" w:rsidP="000071E4">
      <w:proofErr w:type="gramStart"/>
      <w:r>
        <w:t>and</w:t>
      </w:r>
      <w:proofErr w:type="gramEnd"/>
      <w:r>
        <w:t xml:space="preserve"> </w:t>
      </w:r>
    </w:p>
    <w:p w14:paraId="67DB3BA7" w14:textId="29F95A42" w:rsidR="00B923A1" w:rsidRPr="000B0101" w:rsidRDefault="000071E4" w:rsidP="000071E4">
      <w:pPr>
        <w:rPr>
          <w:rFonts w:ascii="Arial" w:hAnsi="Arial" w:cs="Arial"/>
          <w:color w:val="808080" w:themeColor="background1" w:themeShade="80"/>
        </w:rPr>
      </w:pPr>
      <w:proofErr w:type="spellStart"/>
      <w:r w:rsidRPr="000B0101">
        <w:t>Bruderer</w:t>
      </w:r>
      <w:proofErr w:type="spellEnd"/>
      <w:r w:rsidRPr="000B0101">
        <w:t xml:space="preserve">, et al. Extending the Limits of Quantitative Proteome Profiling with Data-Independent Acquisition and Application to Acetaminophen-Treated Three-Dimensional Liver </w:t>
      </w:r>
      <w:proofErr w:type="spellStart"/>
      <w:r w:rsidRPr="000B0101">
        <w:t>Microtissues</w:t>
      </w:r>
      <w:proofErr w:type="spellEnd"/>
      <w:r w:rsidRPr="000B0101">
        <w:t xml:space="preserve">.”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C71A0D" w:rsidP="005467BD">
      <w:hyperlink r:id="rId12" w:history="1">
        <w:r w:rsidR="00D77024" w:rsidRPr="00580B7F">
          <w:rPr>
            <w:rStyle w:val="Hyperlink"/>
          </w:rPr>
          <w:t>https://skyline.ms/tutorials/DIA-QE.zip</w:t>
        </w:r>
      </w:hyperlink>
    </w:p>
    <w:p w14:paraId="2FCCCDD0" w14:textId="77777777" w:rsidR="005467BD" w:rsidRDefault="005467BD" w:rsidP="005467BD">
      <w:r>
        <w:lastRenderedPageBreak/>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43DC13E2" w:rsidR="005467BD" w:rsidRDefault="005467BD" w:rsidP="005467BD">
      <w:r>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3F9DB8AC" w:rsidR="005467BD" w:rsidRDefault="007866B7" w:rsidP="005467BD">
      <w:pPr>
        <w:spacing w:after="120"/>
      </w:pPr>
      <w:r>
        <w:rPr>
          <w:noProof/>
        </w:rPr>
        <w:drawing>
          <wp:inline distT="0" distB="0" distL="0" distR="0" wp14:anchorId="20C272DB" wp14:editId="5EBD0343">
            <wp:extent cx="17907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90700" cy="1790700"/>
                    </a:xfrm>
                    <a:prstGeom prst="rect">
                      <a:avLst/>
                    </a:prstGeom>
                  </pic:spPr>
                </pic:pic>
              </a:graphicData>
            </a:graphic>
          </wp:inline>
        </w:drawing>
      </w:r>
      <w:bookmarkStart w:id="0" w:name="_GoBack"/>
      <w:bookmarkEnd w:id="0"/>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lastRenderedPageBreak/>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6"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B9238F">
      <w:r>
        <w:t xml:space="preserve">The </w:t>
      </w:r>
      <w:r>
        <w:rPr>
          <w:b/>
        </w:rPr>
        <w:t>Import Peptide Search</w:t>
      </w:r>
      <w:r>
        <w:t xml:space="preserve"> wizard should appear looking like this:</w:t>
      </w:r>
    </w:p>
    <w:p w14:paraId="1072F860" w14:textId="0AC95134" w:rsidR="00CC4926" w:rsidRDefault="00FE0988" w:rsidP="00B9238F">
      <w:r>
        <w:rPr>
          <w:noProof/>
        </w:rPr>
        <w:lastRenderedPageBreak/>
        <w:drawing>
          <wp:inline distT="0" distB="0" distL="0" distR="0" wp14:anchorId="683CEA75" wp14:editId="03FB6C64">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 xml:space="preserve">Note: 0.95 is the threshold applied to the </w:t>
      </w:r>
      <w:proofErr w:type="spellStart"/>
      <w:r>
        <w:t>PeptideProphet</w:t>
      </w:r>
      <w:proofErr w:type="spellEnd"/>
      <w:r>
        <w:t xml:space="preserve">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B9238F">
      <w:r>
        <w:t xml:space="preserve">The </w:t>
      </w:r>
      <w:r>
        <w:rPr>
          <w:b/>
        </w:rPr>
        <w:t>Spectral Library</w:t>
      </w:r>
      <w:r>
        <w:t xml:space="preserve"> page of the wizard should now look like this:</w:t>
      </w:r>
    </w:p>
    <w:p w14:paraId="57A4A2AB" w14:textId="766938EC" w:rsidR="00FE0988" w:rsidRDefault="000B15ED" w:rsidP="00B9238F">
      <w:r>
        <w:rPr>
          <w:noProof/>
        </w:rPr>
        <w:lastRenderedPageBreak/>
        <w:drawing>
          <wp:inline distT="0" distB="0" distL="0" distR="0" wp14:anchorId="3DB9A2FB" wp14:editId="15AE4ABB">
            <wp:extent cx="3848100" cy="5514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3A6F7F8D" w:rsidR="00176E74" w:rsidRPr="00B9238F" w:rsidRDefault="00D215FF" w:rsidP="00B9238F">
      <w:r w:rsidRPr="00D215FF">
        <w:rPr>
          <w:noProof/>
        </w:rPr>
        <w:t xml:space="preserve"> </w:t>
      </w:r>
      <w:r w:rsidR="00906C43">
        <w:rPr>
          <w:noProof/>
        </w:rPr>
        <w:drawing>
          <wp:inline distT="0" distB="0" distL="0" distR="0" wp14:anchorId="627D1179" wp14:editId="73143335">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605B134A" w:rsidR="00176E74" w:rsidRDefault="00906C43" w:rsidP="00B9238F">
      <w:r>
        <w:rPr>
          <w:noProof/>
        </w:rPr>
        <w:drawing>
          <wp:inline distT="0" distB="0" distL="0" distR="0" wp14:anchorId="20FFE42A" wp14:editId="78EA82FC">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B9238F">
      <w:r>
        <w:t xml:space="preserve">The </w:t>
      </w:r>
      <w:r w:rsidR="00024CE0">
        <w:rPr>
          <w:b/>
        </w:rPr>
        <w:t>Browse for Results Files</w:t>
      </w:r>
      <w:r w:rsidR="00024CE0">
        <w:t xml:space="preserve"> should look like this:</w:t>
      </w:r>
    </w:p>
    <w:p w14:paraId="1C7C9306" w14:textId="742F57B7" w:rsidR="00024CE0" w:rsidRDefault="00D215FF" w:rsidP="00B9238F">
      <w:r>
        <w:rPr>
          <w:noProof/>
        </w:rPr>
        <w:lastRenderedPageBreak/>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B9238F">
      <w:r>
        <w:t xml:space="preserve">The </w:t>
      </w:r>
      <w:r>
        <w:rPr>
          <w:b/>
        </w:rPr>
        <w:t>Import Peptide Search</w:t>
      </w:r>
      <w:r>
        <w:t xml:space="preserve"> form should look like this:</w:t>
      </w:r>
    </w:p>
    <w:p w14:paraId="2B9A42D8" w14:textId="464F963F" w:rsidR="00024CE0" w:rsidRPr="00B9238F" w:rsidRDefault="00D215FF" w:rsidP="00B9238F">
      <w:r>
        <w:rPr>
          <w:noProof/>
        </w:rPr>
        <w:lastRenderedPageBreak/>
        <w:drawing>
          <wp:inline distT="0" distB="0" distL="0" distR="0" wp14:anchorId="7643CA5F" wp14:editId="21B79666">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w:t>
      </w:r>
      <w:proofErr w:type="gramStart"/>
      <w:r>
        <w:t>4</w:t>
      </w:r>
      <w:proofErr w:type="gramEnd"/>
      <w:r>
        <w:t>”.</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lastRenderedPageBreak/>
        <w:t xml:space="preserve">Check </w:t>
      </w:r>
      <w:r>
        <w:rPr>
          <w:b/>
        </w:rPr>
        <w:t>Use DIA precursor window for exclusion</w:t>
      </w:r>
      <w:r>
        <w:t>.</w:t>
      </w:r>
    </w:p>
    <w:p w14:paraId="60DB947F" w14:textId="77777777" w:rsidR="00024CE0" w:rsidRDefault="00024CE0" w:rsidP="00B9238F">
      <w:r>
        <w:t xml:space="preserve">The </w:t>
      </w:r>
      <w:r>
        <w:rPr>
          <w:b/>
        </w:rPr>
        <w:t>Import Peptide Search</w:t>
      </w:r>
      <w:r>
        <w:t xml:space="preserve"> form should look like:</w:t>
      </w:r>
    </w:p>
    <w:p w14:paraId="2AFBC812" w14:textId="01203B29" w:rsidR="00024CE0" w:rsidRDefault="0084763C" w:rsidP="00B9238F">
      <w:r>
        <w:rPr>
          <w:noProof/>
        </w:rPr>
        <w:drawing>
          <wp:inline distT="0" distB="0" distL="0" distR="0" wp14:anchorId="4C8A46C5" wp14:editId="6FC9DA37">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w:t>
      </w:r>
      <w:proofErr w:type="spellStart"/>
      <w:r w:rsidRPr="008F5F52">
        <w:t>centroided</w:t>
      </w:r>
      <w:proofErr w:type="spellEnd"/>
      <w:r w:rsidRPr="008F5F52">
        <w:t xml:space="preserve"> data to save space</w:t>
      </w:r>
      <w:r>
        <w:t>.</w:t>
      </w:r>
      <w:r w:rsidRPr="008F5F52">
        <w:t xml:space="preserve"> </w:t>
      </w:r>
      <w:r>
        <w:t>S</w:t>
      </w:r>
      <w:r w:rsidRPr="008F5F52">
        <w:t xml:space="preserve">o </w:t>
      </w:r>
      <w:r>
        <w:t>you should</w:t>
      </w:r>
      <w:r w:rsidRPr="008F5F52">
        <w:t xml:space="preserve"> select ‘</w:t>
      </w:r>
      <w:proofErr w:type="spellStart"/>
      <w:r>
        <w:t>C</w:t>
      </w:r>
      <w:r w:rsidRPr="008F5F52">
        <w:t>entroided</w:t>
      </w:r>
      <w:proofErr w:type="spellEnd"/>
      <w:r w:rsidRPr="008F5F52">
        <w:t xml:space="preserve">’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lastRenderedPageBreak/>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proofErr w:type="spellStart"/>
      <w:r>
        <w:rPr>
          <w:b/>
        </w:rPr>
        <w:t>Prespecified</w:t>
      </w:r>
      <w:proofErr w:type="spellEnd"/>
      <w:r>
        <w:rPr>
          <w:b/>
        </w:rPr>
        <w:t xml:space="preserve">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B9238F">
      <w:r>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lastRenderedPageBreak/>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proofErr w:type="spellStart"/>
      <w:r>
        <w:rPr>
          <w:b/>
        </w:rPr>
        <w:t>Prespecified</w:t>
      </w:r>
      <w:proofErr w:type="spellEnd"/>
      <w:r>
        <w:rPr>
          <w:b/>
        </w:rPr>
        <w:t xml:space="preserve">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B9238F">
      <w:r>
        <w:t xml:space="preserve">The </w:t>
      </w:r>
      <w:r>
        <w:rPr>
          <w:b/>
        </w:rPr>
        <w:t xml:space="preserve">Import Peptide Search </w:t>
      </w:r>
      <w:r>
        <w:t>wizard should now look like this:</w:t>
      </w:r>
    </w:p>
    <w:p w14:paraId="46B9ACE3" w14:textId="6932E456" w:rsidR="00441FB2" w:rsidRPr="00B9238F" w:rsidRDefault="00D215FF" w:rsidP="00B9238F">
      <w:r>
        <w:rPr>
          <w:noProof/>
        </w:rPr>
        <w:lastRenderedPageBreak/>
        <w:drawing>
          <wp:inline distT="0" distB="0" distL="0" distR="0" wp14:anchorId="606EAE00" wp14:editId="11163262">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target_protein_sequences.fasta</w:t>
      </w:r>
      <w:proofErr w:type="spell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proofErr w:type="gramStart"/>
      <w:r>
        <w:rPr>
          <w:b/>
        </w:rPr>
        <w:t>Automatically</w:t>
      </w:r>
      <w:proofErr w:type="gramEnd"/>
      <w:r>
        <w:rPr>
          <w:b/>
        </w:rPr>
        <w:t xml:space="preserve"> train </w:t>
      </w:r>
      <w:proofErr w:type="spellStart"/>
      <w:r>
        <w:rPr>
          <w:b/>
        </w:rPr>
        <w:t>mProphet</w:t>
      </w:r>
      <w:proofErr w:type="spellEnd"/>
      <w:r>
        <w:rPr>
          <w:b/>
        </w:rPr>
        <w:t xml:space="preserve">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51E9D53A" w:rsidR="00742201" w:rsidRDefault="0084763C" w:rsidP="00B9238F">
      <w:r>
        <w:rPr>
          <w:noProof/>
        </w:rPr>
        <w:lastRenderedPageBreak/>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B9238F">
      <w:r>
        <w:t>You should be presented with a form describing the targets calculated based on your settings and the FASTA sequence text provided that looks like this:</w:t>
      </w:r>
    </w:p>
    <w:p w14:paraId="1AD84124" w14:textId="39CB7B51" w:rsidR="005C607C" w:rsidRDefault="00D215FF" w:rsidP="00B9238F">
      <w:r>
        <w:rPr>
          <w:noProof/>
        </w:rPr>
        <w:lastRenderedPageBreak/>
        <w:drawing>
          <wp:inline distT="0" distB="0" distL="0" distR="0" wp14:anchorId="4E469E8D" wp14:editId="063D760C">
            <wp:extent cx="3962400" cy="2752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B9238F">
      <w:r>
        <w:t>Skyline begins extracting chromatograms which should look like this on a standard i7 4-core processor:</w:t>
      </w:r>
    </w:p>
    <w:p w14:paraId="551B666A" w14:textId="1D08C562" w:rsidR="005C607C" w:rsidRDefault="00BD1E83" w:rsidP="00B9238F">
      <w:r>
        <w:rPr>
          <w:noProof/>
        </w:rPr>
        <w:drawing>
          <wp:inline distT="0" distB="0" distL="0" distR="0" wp14:anchorId="7488F832" wp14:editId="25AC4E37">
            <wp:extent cx="5756910" cy="32696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B9238F">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7CEF8576" w:rsidR="00CC7BFA" w:rsidRDefault="00BD1E83" w:rsidP="00B9238F">
      <w:r>
        <w:rPr>
          <w:noProof/>
        </w:rPr>
        <w:lastRenderedPageBreak/>
        <w:drawing>
          <wp:inline distT="0" distB="0" distL="0" distR="0" wp14:anchorId="0BE00BD6" wp14:editId="3E1FB053">
            <wp:extent cx="5756910" cy="3526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ED2EBF">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lastRenderedPageBreak/>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B9238F">
      <w:pPr>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lastRenderedPageBreak/>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w:t>
      </w:r>
      <w:r w:rsidR="00C134D6">
        <w:lastRenderedPageBreak/>
        <w:t>down, Skyline will show the docking icons and a transparent blue rectangle where the window will be placed if you were to release the left-mouse button at that moment.</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78837604" w:rsidR="0021409C" w:rsidRPr="0021409C" w:rsidRDefault="00BD1E83" w:rsidP="00B9238F">
      <w:pPr>
        <w:rPr>
          <w:lang w:val="en-GB"/>
        </w:rPr>
      </w:pPr>
      <w:r>
        <w:rPr>
          <w:noProof/>
        </w:rPr>
        <w:lastRenderedPageBreak/>
        <w:drawing>
          <wp:inline distT="0" distB="0" distL="0" distR="0" wp14:anchorId="66536DC3" wp14:editId="60FADA6C">
            <wp:extent cx="5756910" cy="4241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w:t>
      </w:r>
      <w:proofErr w:type="gramStart"/>
      <w:r w:rsidR="002B51D4">
        <w:rPr>
          <w:lang w:val="en-GB"/>
        </w:rPr>
        <w:t>:B</w:t>
      </w:r>
      <w:proofErr w:type="gramEnd"/>
      <w:r w:rsidR="002B51D4">
        <w:rPr>
          <w:lang w:val="en-GB"/>
        </w:rPr>
        <w:t xml:space="preserve">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B9238F">
      <w:r>
        <w:t>Y</w:t>
      </w:r>
      <w:r w:rsidR="00463CA3">
        <w:t>ou get specific information for this peptide in all of the views</w:t>
      </w:r>
      <w:r>
        <w:t>, as shown below:</w:t>
      </w:r>
    </w:p>
    <w:p w14:paraId="23A2FB45" w14:textId="26A7EBCD" w:rsidR="00463CA3" w:rsidRDefault="00463CA3" w:rsidP="00463CA3">
      <w:pPr>
        <w:ind w:left="360"/>
        <w:jc w:val="both"/>
        <w:rPr>
          <w:rFonts w:ascii="Arial" w:hAnsi="Arial" w:cs="Arial"/>
          <w:lang w:val="en-GB"/>
        </w:rPr>
      </w:pPr>
    </w:p>
    <w:p w14:paraId="78C16F22" w14:textId="602FB96E" w:rsidR="00EA2D7C" w:rsidRPr="00B73A5D" w:rsidRDefault="00BD1E83" w:rsidP="00B9238F">
      <w:pPr>
        <w:rPr>
          <w:rFonts w:ascii="Arial" w:hAnsi="Arial" w:cs="Arial"/>
        </w:rPr>
      </w:pPr>
      <w:r>
        <w:rPr>
          <w:noProof/>
        </w:rPr>
        <w:lastRenderedPageBreak/>
        <w:drawing>
          <wp:inline distT="0" distB="0" distL="0" distR="0" wp14:anchorId="21E9937E" wp14:editId="3FD8B1DD">
            <wp:extent cx="5756910" cy="4241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7CB4E10A" w:rsidR="005D2F75" w:rsidRDefault="00BD1E83" w:rsidP="00B9238F">
      <w:pPr>
        <w:pStyle w:val="NoSpacing"/>
        <w:spacing w:before="240"/>
      </w:pPr>
      <w:r>
        <w:rPr>
          <w:noProof/>
        </w:rPr>
        <w:lastRenderedPageBreak/>
        <w:drawing>
          <wp:inline distT="0" distB="0" distL="0" distR="0" wp14:anchorId="4C5822CE" wp14:editId="68FAE876">
            <wp:extent cx="4305300" cy="3838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3838575"/>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4E36E2F" w:rsidR="005D2F75" w:rsidRDefault="00BD1E83" w:rsidP="00B9238F">
      <w:pPr>
        <w:pStyle w:val="NoSpacing"/>
        <w:spacing w:before="240"/>
      </w:pPr>
      <w:r>
        <w:rPr>
          <w:noProof/>
        </w:rPr>
        <w:drawing>
          <wp:inline distT="0" distB="0" distL="0" distR="0" wp14:anchorId="4406D4B2" wp14:editId="551A7F6A">
            <wp:extent cx="5619750" cy="411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5A34B629" w:rsidR="005D2F75" w:rsidRDefault="00314F80" w:rsidP="005D2F75">
      <w:pPr>
        <w:spacing w:before="240"/>
      </w:pPr>
      <w:r>
        <w:rPr>
          <w:noProof/>
        </w:rPr>
        <w:drawing>
          <wp:inline distT="0" distB="0" distL="0" distR="0" wp14:anchorId="333D170A" wp14:editId="49A9B3CC">
            <wp:extent cx="5619750" cy="411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A1EB23B" w:rsidR="00B9238F" w:rsidRDefault="00314F80" w:rsidP="00B9238F">
      <w:r>
        <w:rPr>
          <w:noProof/>
        </w:rPr>
        <w:lastRenderedPageBreak/>
        <w:drawing>
          <wp:inline distT="0" distB="0" distL="0" distR="0" wp14:anchorId="36A86BAF" wp14:editId="7637E1C7">
            <wp:extent cx="5619750" cy="411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57A926AA" w:rsidR="004F73A4" w:rsidRDefault="004F73A4" w:rsidP="004F73A4">
      <w:r>
        <w:t xml:space="preserve">You will see that the mean value ranges from </w:t>
      </w:r>
      <w:r w:rsidR="00314F80">
        <w:t>1.5</w:t>
      </w:r>
      <w:r>
        <w:t xml:space="preserve"> to </w:t>
      </w:r>
      <w:r w:rsidR="00314F80">
        <w:t>2</w:t>
      </w:r>
      <w:r>
        <w:t xml:space="preserve">.5, while the standard deviation value ranges from </w:t>
      </w:r>
      <w:r w:rsidR="00314F80">
        <w:t>2.3</w:t>
      </w:r>
      <w:r w:rsidR="008805C3">
        <w:t xml:space="preserve"> to </w:t>
      </w:r>
      <w:r w:rsidR="00314F80">
        <w:t>3.3</w:t>
      </w:r>
      <w:r w:rsidR="008805C3">
        <w:t xml:space="preserve">. Using the simple calculation Mean + 3 * SD = </w:t>
      </w:r>
      <w:r w:rsidR="00314F80">
        <w:t>2.5 + 3</w:t>
      </w:r>
      <w:r w:rsidR="008805C3">
        <w:t xml:space="preserve">.5*3 = </w:t>
      </w:r>
      <w:r w:rsidR="00314F80">
        <w:t>13</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proofErr w:type="gramStart"/>
      <w:r>
        <w:rPr>
          <w:b/>
        </w:rPr>
        <w:t>All</w:t>
      </w:r>
      <w:proofErr w:type="gramEnd"/>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37B08558" w:rsidR="00FE5311" w:rsidRDefault="00D93353" w:rsidP="00FE5311">
      <w:r>
        <w:rPr>
          <w:noProof/>
        </w:rPr>
        <w:lastRenderedPageBreak/>
        <w:drawing>
          <wp:inline distT="0" distB="0" distL="0" distR="0" wp14:anchorId="09F857E4" wp14:editId="17506DEB">
            <wp:extent cx="5619750" cy="411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24F66D36" w:rsidR="00FE5311" w:rsidRPr="009B301E" w:rsidRDefault="00D93353" w:rsidP="00B9238F">
      <w:pPr>
        <w:rPr>
          <w:rFonts w:ascii="Arial" w:hAnsi="Arial" w:cs="Arial"/>
          <w:lang w:val="en-GB"/>
        </w:rPr>
      </w:pPr>
      <w:r>
        <w:rPr>
          <w:noProof/>
        </w:rPr>
        <w:lastRenderedPageBreak/>
        <w:drawing>
          <wp:inline distT="0" distB="0" distL="0" distR="0" wp14:anchorId="1CC87780" wp14:editId="519D3CE5">
            <wp:extent cx="5619750" cy="4114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But,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A71CD00" w:rsidR="00D7669D" w:rsidRDefault="004645F5" w:rsidP="008A13B0">
      <w:pPr>
        <w:rPr>
          <w:rFonts w:ascii="Arial" w:hAnsi="Arial" w:cs="Arial"/>
          <w:sz w:val="20"/>
          <w:szCs w:val="20"/>
          <w:lang w:val="en-GB"/>
        </w:rPr>
      </w:pPr>
      <w:r>
        <w:rPr>
          <w:noProof/>
        </w:rPr>
        <w:drawing>
          <wp:inline distT="0" distB="0" distL="0" distR="0" wp14:anchorId="1AD22A3B" wp14:editId="0BAAD9E0">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777950C3" w:rsidR="003A7AD4" w:rsidRPr="00B73A5D" w:rsidRDefault="00906C43" w:rsidP="00B9238F">
      <w:pPr>
        <w:rPr>
          <w:rFonts w:ascii="Arial" w:hAnsi="Arial" w:cs="Arial"/>
        </w:rPr>
      </w:pPr>
      <w:r>
        <w:rPr>
          <w:noProof/>
        </w:rPr>
        <w:drawing>
          <wp:inline distT="0" distB="0" distL="0" distR="0" wp14:anchorId="041C40F4" wp14:editId="4AF48AB6">
            <wp:extent cx="561975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11CC8DAF" w:rsidR="00645489" w:rsidRDefault="00906C43" w:rsidP="00645489">
      <w:r>
        <w:rPr>
          <w:noProof/>
        </w:rPr>
        <w:drawing>
          <wp:inline distT="0" distB="0" distL="0" distR="0" wp14:anchorId="6F64399B" wp14:editId="0CCB7762">
            <wp:extent cx="575691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proofErr w:type="gramStart"/>
      <w:r>
        <w:rPr>
          <w:b/>
        </w:rPr>
        <w:t>Formatting</w:t>
      </w:r>
      <w:proofErr w:type="gramEnd"/>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433FE3">
      <w:r>
        <w:t xml:space="preserve">Which should leave the </w:t>
      </w:r>
      <w:r>
        <w:rPr>
          <w:b/>
        </w:rPr>
        <w:t>Volcano Plot Formatting</w:t>
      </w:r>
      <w:r>
        <w:t xml:space="preserve"> form looking like this:</w:t>
      </w:r>
    </w:p>
    <w:p w14:paraId="1D9BB9A3" w14:textId="0B9A1292" w:rsidR="00433FE3" w:rsidRDefault="00433FE3" w:rsidP="00433FE3">
      <w:r>
        <w:rPr>
          <w:noProof/>
        </w:rPr>
        <w:lastRenderedPageBreak/>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24092157" w:rsidR="00433FE3" w:rsidRDefault="00D93353" w:rsidP="00433FE3">
      <w:r w:rsidRPr="00D93353">
        <w:rPr>
          <w:noProof/>
        </w:rPr>
        <w:drawing>
          <wp:inline distT="0" distB="0" distL="0" distR="0" wp14:anchorId="29D88DDF" wp14:editId="29D9CFE4">
            <wp:extent cx="3419475" cy="3629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lastRenderedPageBreak/>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 xml:space="preserve">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w:t>
      </w:r>
      <w:proofErr w:type="gramStart"/>
      <w:r>
        <w:t>plot:</w:t>
      </w:r>
      <w:proofErr w:type="gramEnd"/>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r>
        <w:rPr>
          <w:b/>
        </w:rPr>
        <w:t>Condition</w:t>
      </w:r>
      <w:proofErr w:type="gramStart"/>
      <w:r>
        <w:rPr>
          <w:b/>
        </w:rPr>
        <w:t>:Bar</w:t>
      </w:r>
      <w:proofErr w:type="spellEnd"/>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r>
        <w:rPr>
          <w:b/>
        </w:rPr>
        <w:t>Condition</w:t>
      </w:r>
      <w:proofErr w:type="gramStart"/>
      <w:r>
        <w:rPr>
          <w:b/>
        </w:rPr>
        <w:t>:Bar</w:t>
      </w:r>
      <w:proofErr w:type="spellEnd"/>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r>
        <w:rPr>
          <w:b/>
        </w:rPr>
        <w:t>Condition</w:t>
      </w:r>
      <w:proofErr w:type="gramStart"/>
      <w:r>
        <w:rPr>
          <w:b/>
        </w:rPr>
        <w:t>:Grid</w:t>
      </w:r>
      <w:proofErr w:type="spellEnd"/>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387ED513" w:rsidR="009B10C5" w:rsidRPr="00166EF9" w:rsidRDefault="00D93353" w:rsidP="009B10C5">
      <w:r>
        <w:rPr>
          <w:noProof/>
        </w:rPr>
        <w:drawing>
          <wp:inline distT="0" distB="0" distL="0" distR="0" wp14:anchorId="74C10F8B" wp14:editId="310495EF">
            <wp:extent cx="5756910" cy="17995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2196428" w:rsidR="004A5DD9" w:rsidRPr="004A5DD9" w:rsidRDefault="00906C43" w:rsidP="004A5DD9">
      <w:pPr>
        <w:rPr>
          <w:lang w:val="en-GB"/>
        </w:rPr>
      </w:pPr>
      <w:r w:rsidRPr="00906C43">
        <w:rPr>
          <w:noProof/>
        </w:rPr>
        <w:drawing>
          <wp:inline distT="0" distB="0" distL="0" distR="0" wp14:anchorId="6F27862E" wp14:editId="39D9C2F8">
            <wp:extent cx="2933065" cy="58902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065" cy="5890260"/>
                    </a:xfrm>
                    <a:prstGeom prst="rect">
                      <a:avLst/>
                    </a:prstGeom>
                    <a:noFill/>
                    <a:ln>
                      <a:noFill/>
                    </a:ln>
                  </pic:spPr>
                </pic:pic>
              </a:graphicData>
            </a:graphic>
          </wp:inline>
        </w:drawing>
      </w:r>
    </w:p>
    <w:p w14:paraId="6469F5C1" w14:textId="77777777" w:rsidR="00BC4E9E" w:rsidRPr="00B73A5D" w:rsidRDefault="00BC4E9E" w:rsidP="00BC4E9E">
      <w:pPr>
        <w:pStyle w:val="ListParagraph"/>
        <w:jc w:val="both"/>
        <w:rPr>
          <w:rFonts w:ascii="Arial" w:hAnsi="Arial" w:cs="Arial"/>
          <w:lang w:val="en-GB"/>
        </w:rPr>
      </w:pP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w:t>
      </w:r>
      <w:proofErr w:type="spellStart"/>
      <w:r>
        <w:rPr>
          <w:lang w:val="en-GB"/>
        </w:rPr>
        <w:t>RStudio</w:t>
      </w:r>
      <w:proofErr w:type="spellEnd"/>
      <w:r>
        <w:rPr>
          <w:lang w:val="en-GB"/>
        </w:rPr>
        <w:t xml:space="preserve">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lastRenderedPageBreak/>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1"/>
      <w:footerReference w:type="default" r:id="rId52"/>
      <w:pgSz w:w="11900" w:h="16840"/>
      <w:pgMar w:top="1417" w:right="1417" w:bottom="1134" w:left="1417" w:header="850" w:footer="850"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73E24FB1" w16cid:durableId="216C2430"/>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2895AF" w14:textId="77777777" w:rsidR="00C71A0D" w:rsidRDefault="00C71A0D" w:rsidP="00925426">
      <w:r>
        <w:separator/>
      </w:r>
    </w:p>
  </w:endnote>
  <w:endnote w:type="continuationSeparator" w:id="0">
    <w:p w14:paraId="7EFEC3B0" w14:textId="77777777" w:rsidR="00C71A0D" w:rsidRDefault="00C71A0D"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3BF176" w14:textId="77777777" w:rsidR="00C71A0D" w:rsidRDefault="00C71A0D" w:rsidP="00925426">
      <w:r>
        <w:separator/>
      </w:r>
    </w:p>
  </w:footnote>
  <w:footnote w:type="continuationSeparator" w:id="0">
    <w:p w14:paraId="6B877652" w14:textId="77777777" w:rsidR="00C71A0D" w:rsidRDefault="00C71A0D" w:rsidP="00925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22E28"/>
    <w:rsid w:val="002261CE"/>
    <w:rsid w:val="0023309C"/>
    <w:rsid w:val="00237957"/>
    <w:rsid w:val="00256637"/>
    <w:rsid w:val="0026349D"/>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13429"/>
    <w:rsid w:val="00313FD0"/>
    <w:rsid w:val="00314628"/>
    <w:rsid w:val="00314F80"/>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947BA"/>
    <w:rsid w:val="0069787A"/>
    <w:rsid w:val="006A015A"/>
    <w:rsid w:val="006A1B30"/>
    <w:rsid w:val="006B1F5E"/>
    <w:rsid w:val="006D29CB"/>
    <w:rsid w:val="006D4DFA"/>
    <w:rsid w:val="006E094C"/>
    <w:rsid w:val="006F0E0F"/>
    <w:rsid w:val="006F76DC"/>
    <w:rsid w:val="00713299"/>
    <w:rsid w:val="007136D2"/>
    <w:rsid w:val="00742201"/>
    <w:rsid w:val="0074708B"/>
    <w:rsid w:val="0075430E"/>
    <w:rsid w:val="00757612"/>
    <w:rsid w:val="007613EE"/>
    <w:rsid w:val="00777B31"/>
    <w:rsid w:val="00780799"/>
    <w:rsid w:val="007866B7"/>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E83"/>
    <w:rsid w:val="00BD2386"/>
    <w:rsid w:val="00C123A8"/>
    <w:rsid w:val="00C134D6"/>
    <w:rsid w:val="00C1756F"/>
    <w:rsid w:val="00C2565C"/>
    <w:rsid w:val="00C318E9"/>
    <w:rsid w:val="00C3264B"/>
    <w:rsid w:val="00C32E4C"/>
    <w:rsid w:val="00C43D45"/>
    <w:rsid w:val="00C53F27"/>
    <w:rsid w:val="00C575DD"/>
    <w:rsid w:val="00C66973"/>
    <w:rsid w:val="00C66F98"/>
    <w:rsid w:val="00C71A0D"/>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A35E9"/>
    <w:rsid w:val="00FA6475"/>
    <w:rsid w:val="00FB0A21"/>
    <w:rsid w:val="00FC2850"/>
    <w:rsid w:val="00FC626D"/>
    <w:rsid w:val="00FD574F"/>
    <w:rsid w:val="00FE0988"/>
    <w:rsid w:val="00FE410D"/>
    <w:rsid w:val="00FE5311"/>
    <w:rsid w:val="00FF4428"/>
    <w:rsid w:val="00FF5212"/>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8" Type="http://schemas.microsoft.com/office/2016/09/relationships/commentsIds" Target="commentsIds.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kyline.ms/tutorials/DIA-QE.zi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2278</TotalTime>
  <Pages>32</Pages>
  <Words>4205</Words>
  <Characters>23974</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 MacLean</cp:lastModifiedBy>
  <cp:revision>15</cp:revision>
  <cp:lastPrinted>2020-02-07T22:28:00Z</cp:lastPrinted>
  <dcterms:created xsi:type="dcterms:W3CDTF">2020-02-14T21:42:00Z</dcterms:created>
  <dcterms:modified xsi:type="dcterms:W3CDTF">2020-02-25T22:23:00Z</dcterms:modified>
</cp:coreProperties>
</file>
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41D4C107" w14:textId="77777777" w:rsidR="005E1229" w:rsidRDefault="005E1229" w:rsidP="005E1229">
      <w:pPr>
        <w:pStyle w:val="Heading1"/>
      </w:pPr>
      <w:r>
        <w:t>Getting Started</w:t>
      </w:r>
    </w:p>
    <w:p w14:paraId="19FDFF7D" w14:textId="77777777" w:rsidR="00502106" w:rsidRPr="005E1229" w:rsidRDefault="00AD50CB" w:rsidP="005E1229">
      <w:r w:rsidRPr="005E1229">
        <w:t xml:space="preserve">To start this tutorial, download the following ZIP file: </w:t>
      </w:r>
    </w:p>
    <w:p w14:paraId="403F1F00" w14:textId="3822ACAC" w:rsidR="001342BA" w:rsidRDefault="00777738" w:rsidP="001342BA">
      <w:hyperlink r:id="rId8" w:history="1">
        <w:r w:rsidR="003C113A" w:rsidRPr="00AF207F">
          <w:rPr>
            <w:rStyle w:val="Hyperlink"/>
          </w:rPr>
          <w:t>https://skyline.ms/tutorials/GroupedStudies1.zip</w:t>
        </w:r>
      </w:hyperlink>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r>
        <w:lastRenderedPageBreak/>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MacCoss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7576200"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3532673" w:rsidR="007948CE" w:rsidRDefault="00EB67E2" w:rsidP="00972BD0">
      <w:pPr>
        <w:jc w:val="both"/>
      </w:pPr>
      <w:r>
        <w:rPr>
          <w:noProof/>
        </w:rPr>
        <w:drawing>
          <wp:inline distT="0" distB="0" distL="0" distR="0" wp14:anchorId="7644069C" wp14:editId="72A08675">
            <wp:extent cx="3087370" cy="24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370" cy="248920"/>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r w:rsidR="004E3BD3" w:rsidRPr="004E3BD3">
          <w:rPr>
            <w:rStyle w:val="Hyperlink"/>
          </w:rPr>
          <w:t>Prosit</w:t>
        </w:r>
      </w:hyperlink>
      <w:r w:rsidR="004E3BD3">
        <w:t>, now integrated in Skyline, would allow complete coverage of the targeted peptides.</w:t>
      </w:r>
    </w:p>
    <w:p w14:paraId="6E1CBEDD" w14:textId="77777777" w:rsidR="00496797" w:rsidRDefault="00341136" w:rsidP="00023BD0">
      <w:pPr>
        <w:pStyle w:val="Heading2"/>
      </w:pPr>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t>The files should begin loading, and Skyline will display progress in a window like the one shown below:</w:t>
      </w:r>
    </w:p>
    <w:p w14:paraId="40D3ACB7" w14:textId="6EF914C0" w:rsidR="006D222C" w:rsidRDefault="00EB67E2" w:rsidP="006D222C">
      <w:r>
        <w:rPr>
          <w:noProof/>
        </w:rPr>
        <w:drawing>
          <wp:inline distT="0" distB="0" distL="0" distR="0" wp14:anchorId="649E0C46" wp14:editId="7B6C0BAC">
            <wp:extent cx="5943600" cy="337566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87C31A0" w:rsidR="009307B2" w:rsidRDefault="00696461" w:rsidP="009307B2">
      <w:r>
        <w:rPr>
          <w:noProof/>
        </w:rPr>
        <w:drawing>
          <wp:inline distT="0" distB="0" distL="0" distR="0" wp14:anchorId="579CFE98" wp14:editId="2FB61CD0">
            <wp:extent cx="5934710" cy="408051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B1AF29D" w:rsidR="00F50121" w:rsidRDefault="00696461" w:rsidP="00F50121">
      <w:r>
        <w:rPr>
          <w:noProof/>
        </w:rPr>
        <w:drawing>
          <wp:inline distT="0" distB="0" distL="0" distR="0" wp14:anchorId="2EA37987" wp14:editId="2D78B741">
            <wp:extent cx="5934710" cy="40805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AB984D9" w:rsidR="00F673E6" w:rsidRDefault="000B736E" w:rsidP="00F24FB0">
      <w:r>
        <w:rPr>
          <w:noProof/>
        </w:rPr>
        <w:drawing>
          <wp:inline distT="0" distB="0" distL="0" distR="0" wp14:anchorId="70857444" wp14:editId="125D274E">
            <wp:extent cx="5934710" cy="40805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t>The form should look like this:</w:t>
      </w:r>
    </w:p>
    <w:p w14:paraId="3245D3B2" w14:textId="7B49B21F" w:rsidR="00842BE4" w:rsidRDefault="000B736E" w:rsidP="00842BE4">
      <w:r>
        <w:rPr>
          <w:noProof/>
        </w:rPr>
        <w:drawing>
          <wp:inline distT="0" distB="0" distL="0" distR="0" wp14:anchorId="55435502" wp14:editId="13211069">
            <wp:extent cx="2857500" cy="29337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15A77F8C" w:rsidR="009260CB" w:rsidRDefault="000B736E" w:rsidP="009260CB">
      <w:r>
        <w:rPr>
          <w:noProof/>
        </w:rPr>
        <w:drawing>
          <wp:inline distT="0" distB="0" distL="0" distR="0" wp14:anchorId="55D4D3A8" wp14:editId="28E29E6F">
            <wp:extent cx="5943600" cy="32194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28A87F75" w:rsidR="00491F46" w:rsidRDefault="003710C0" w:rsidP="00491F46">
      <w:r w:rsidRPr="003710C0">
        <w:rPr>
          <w:noProof/>
        </w:rPr>
        <w:drawing>
          <wp:inline distT="0" distB="0" distL="0" distR="0" wp14:anchorId="231C53EF" wp14:editId="198B98C6">
            <wp:extent cx="5943600" cy="2691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FA71908" w:rsidR="00882138" w:rsidRDefault="00731CC2" w:rsidP="00882138">
      <w:r w:rsidRPr="00731CC2">
        <w:rPr>
          <w:noProof/>
        </w:rPr>
        <w:drawing>
          <wp:inline distT="0" distB="0" distL="0" distR="0" wp14:anchorId="04533AE1" wp14:editId="2F5E32CF">
            <wp:extent cx="5943600" cy="2691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139CB47D" w:rsidR="00882138" w:rsidRDefault="00AE578B" w:rsidP="00882138">
      <w:r w:rsidRPr="00AE578B">
        <w:rPr>
          <w:noProof/>
        </w:rPr>
        <w:drawing>
          <wp:inline distT="0" distB="0" distL="0" distR="0" wp14:anchorId="7FE31A54" wp14:editId="174FC995">
            <wp:extent cx="5943600" cy="26739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C98364F" w14:textId="77777777" w:rsidR="00C82D11" w:rsidRDefault="00C82D11" w:rsidP="00775070">
      <w:pPr>
        <w:keepNext/>
      </w:pPr>
      <w:r>
        <w:t>To:</w:t>
      </w:r>
    </w:p>
    <w:p w14:paraId="16684600" w14:textId="19561789" w:rsidR="00C82D11" w:rsidRDefault="00731CC2" w:rsidP="00882138">
      <w:r w:rsidRPr="00731CC2">
        <w:rPr>
          <w:noProof/>
        </w:rPr>
        <w:drawing>
          <wp:inline distT="0" distB="0" distL="0" distR="0" wp14:anchorId="436BE891" wp14:editId="0486E84E">
            <wp:extent cx="5943600" cy="2673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t>This will activate the chromatogram graph for the peak, which looks like:</w:t>
      </w:r>
    </w:p>
    <w:p w14:paraId="63DC3780" w14:textId="76F2F88E" w:rsidR="00BF0DE9" w:rsidRPr="00E44472" w:rsidRDefault="00731CC2" w:rsidP="00BF0DE9">
      <w:pPr>
        <w:rPr>
          <w:lang w:val="fr-FR"/>
        </w:rPr>
      </w:pPr>
      <w:r w:rsidRPr="00731CC2">
        <w:rPr>
          <w:noProof/>
          <w:lang w:val="fr-FR"/>
        </w:rPr>
        <w:drawing>
          <wp:inline distT="0" distB="0" distL="0" distR="0" wp14:anchorId="04303FC6" wp14:editId="06D00F98">
            <wp:extent cx="4822190" cy="3329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87F5F8E" w:rsidR="00BF0DE9" w:rsidRDefault="00731CC2" w:rsidP="00BF0DE9">
      <w:r w:rsidRPr="00731CC2">
        <w:rPr>
          <w:noProof/>
        </w:rPr>
        <w:drawing>
          <wp:inline distT="0" distB="0" distL="0" distR="0" wp14:anchorId="2904F06F" wp14:editId="6A090E88">
            <wp:extent cx="482219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D_108_REP2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D_162_REP3 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t xml:space="preserve">The </w:t>
      </w:r>
      <w:r>
        <w:rPr>
          <w:b/>
        </w:rPr>
        <w:t>Find</w:t>
      </w:r>
      <w:r>
        <w:t xml:space="preserve"> form should look like this:</w:t>
      </w:r>
    </w:p>
    <w:p w14:paraId="6BD9DB90" w14:textId="2AF53896" w:rsidR="00721EC1" w:rsidRDefault="00731CC2" w:rsidP="00721EC1">
      <w:r>
        <w:rPr>
          <w:noProof/>
        </w:rPr>
        <w:drawing>
          <wp:inline distT="0" distB="0" distL="0" distR="0" wp14:anchorId="1C88A42B" wp14:editId="410EB8A6">
            <wp:extent cx="3638550" cy="29718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B179A32" w:rsidR="00721EC1" w:rsidRDefault="0078602A" w:rsidP="00721EC1">
      <w:r>
        <w:rPr>
          <w:noProof/>
        </w:rPr>
        <w:drawing>
          <wp:inline distT="0" distB="0" distL="0" distR="0" wp14:anchorId="05513B88" wp14:editId="430ED53F">
            <wp:extent cx="5667375" cy="2907030"/>
            <wp:effectExtent l="0" t="0" r="952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703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67A570FD" w:rsidR="00CD398C" w:rsidRDefault="0078602A" w:rsidP="00CD398C">
      <w:r>
        <w:rPr>
          <w:noProof/>
        </w:rPr>
        <w:drawing>
          <wp:inline distT="0" distB="0" distL="0" distR="0" wp14:anchorId="50EC9B63" wp14:editId="17DDD199">
            <wp:extent cx="5943600" cy="4972050"/>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516330C2" w:rsidR="00811997" w:rsidRDefault="0078602A" w:rsidP="00811997">
      <w:r>
        <w:rPr>
          <w:noProof/>
        </w:rPr>
        <w:drawing>
          <wp:inline distT="0" distB="0" distL="0" distR="0" wp14:anchorId="655264C8" wp14:editId="521DBBFF">
            <wp:extent cx="5943600" cy="4972050"/>
            <wp:effectExtent l="0" t="0" r="0" b="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23F6E253" w:rsidR="007F5602" w:rsidRDefault="0078602A" w:rsidP="00811997">
      <w:r>
        <w:rPr>
          <w:noProof/>
        </w:rPr>
        <w:drawing>
          <wp:inline distT="0" distB="0" distL="0" distR="0" wp14:anchorId="51555F1F" wp14:editId="532F015A">
            <wp:extent cx="4743450" cy="2924175"/>
            <wp:effectExtent l="0" t="0" r="0" b="952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DFATVYVDAVK.</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6E9896DB" w:rsidR="007F5602" w:rsidRDefault="0078602A" w:rsidP="007F5602">
      <w:r w:rsidRPr="0078602A">
        <w:rPr>
          <w:noProof/>
        </w:rPr>
        <w:drawing>
          <wp:inline distT="0" distB="0" distL="0" distR="0" wp14:anchorId="7A49F679" wp14:editId="4AEC8434">
            <wp:extent cx="4822190" cy="33299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R.</w:t>
      </w:r>
      <w:r>
        <w:rPr>
          <w:color w:val="000000"/>
        </w:rPr>
        <w:t>LGGEEVSVA</w:t>
      </w:r>
      <w:r>
        <w:rPr>
          <w:b/>
          <w:bCs/>
          <w:color w:val="000000"/>
          <w:u w:val="single"/>
        </w:rPr>
        <w:t>C</w:t>
      </w:r>
      <w:r>
        <w:rPr>
          <w:color w:val="000000"/>
        </w:rPr>
        <w:t>K</w:t>
      </w:r>
      <w:r>
        <w:t>.L [237, 247]</w:t>
      </w:r>
    </w:p>
    <w:p w14:paraId="5D62D254" w14:textId="77777777" w:rsidR="007F5602" w:rsidRDefault="008A6E02" w:rsidP="00B53EA4">
      <w:pPr>
        <w:pStyle w:val="Heading2"/>
      </w:pPr>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1304775" w:rsidR="0012280D" w:rsidRDefault="0078602A" w:rsidP="00B53EA4">
      <w:r w:rsidRPr="0078602A">
        <w:rPr>
          <w:noProof/>
        </w:rPr>
        <w:drawing>
          <wp:inline distT="0" distB="0" distL="0" distR="0" wp14:anchorId="7A7ADF8E" wp14:editId="35C9D5A5">
            <wp:extent cx="5943600" cy="26911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 xml:space="preserve">Skyline will show you the dot-product (dotp)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648A3C18" w:rsidR="0008732E" w:rsidRDefault="002553C3" w:rsidP="0008732E">
      <w:r w:rsidRPr="002553C3">
        <w:rPr>
          <w:noProof/>
        </w:rPr>
        <w:drawing>
          <wp:inline distT="0" distB="0" distL="0" distR="0" wp14:anchorId="4829FAB3" wp14:editId="576634C9">
            <wp:extent cx="5943600" cy="2673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5AE19F4" w:rsidR="006A2793" w:rsidRDefault="002553C3" w:rsidP="00E2551A">
      <w:r w:rsidRPr="002553C3">
        <w:rPr>
          <w:noProof/>
        </w:rPr>
        <w:drawing>
          <wp:inline distT="0" distB="0" distL="0" distR="0" wp14:anchorId="13E8264D" wp14:editId="5B479F10">
            <wp:extent cx="4822190" cy="33299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244C42D" w:rsidR="006A2793" w:rsidRDefault="002553C3" w:rsidP="00E2551A">
      <w:r w:rsidRPr="002553C3">
        <w:rPr>
          <w:noProof/>
        </w:rPr>
        <w:drawing>
          <wp:inline distT="0" distB="0" distL="0" distR="0" wp14:anchorId="72245583" wp14:editId="3F567149">
            <wp:extent cx="4822190" cy="33299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28B0AF87" w:rsidR="009F2164" w:rsidRPr="00824015" w:rsidRDefault="002553C3" w:rsidP="00E2551A">
      <w:r w:rsidRPr="002553C3">
        <w:rPr>
          <w:noProof/>
        </w:rPr>
        <w:drawing>
          <wp:inline distT="0" distB="0" distL="0" distR="0" wp14:anchorId="121C9D89" wp14:editId="0FD99187">
            <wp:extent cx="4822190" cy="33299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2CF42F80" w:rsidR="0008732E" w:rsidRPr="0012280D" w:rsidRDefault="002553C3" w:rsidP="0008732E">
      <w:r w:rsidRPr="002553C3">
        <w:rPr>
          <w:noProof/>
        </w:rPr>
        <w:drawing>
          <wp:inline distT="0" distB="0" distL="0" distR="0" wp14:anchorId="371F634E" wp14:editId="0AE1AC97">
            <wp:extent cx="5943600" cy="26739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R.GSYNLQDLLAQAK.L [378, 390],</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D_103_REP3.</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0568098" w:rsidR="00EB7A94" w:rsidRDefault="00480CA0" w:rsidP="00EB7A94">
      <w:r w:rsidRPr="00480CA0">
        <w:rPr>
          <w:noProof/>
        </w:rPr>
        <w:drawing>
          <wp:inline distT="0" distB="0" distL="0" distR="0" wp14:anchorId="6CF4725C" wp14:editId="5B0BD77B">
            <wp:extent cx="4822190" cy="332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34A682F" w14:textId="6BA5FF86" w:rsidR="00EB7A94" w:rsidRDefault="00EB7A94" w:rsidP="00166A71">
      <w:pPr>
        <w:keepNext/>
        <w:jc w:val="both"/>
      </w:pPr>
      <w:r>
        <w:t>In D_103_REP3, you will see the integrated peak at 33.9 minutes with signal mostly on y4 and y5, but no other candidate peak to the left.</w:t>
      </w:r>
    </w:p>
    <w:p w14:paraId="588B97C8" w14:textId="23FB72A6" w:rsidR="00EB7A94" w:rsidRPr="00611184" w:rsidRDefault="00166A71" w:rsidP="00EB7A94">
      <w:r w:rsidRPr="00166A71">
        <w:rPr>
          <w:noProof/>
        </w:rPr>
        <w:drawing>
          <wp:inline distT="0" distB="0" distL="0" distR="0" wp14:anchorId="12B9F304" wp14:editId="025F7AEC">
            <wp:extent cx="4822190" cy="33299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04437026" w:rsidR="00A8353E" w:rsidRDefault="00831B64" w:rsidP="00A8353E">
      <w:r w:rsidRPr="00831B64">
        <w:rPr>
          <w:noProof/>
        </w:rPr>
        <w:drawing>
          <wp:inline distT="0" distB="0" distL="0" distR="0" wp14:anchorId="2EA7BFD7" wp14:editId="3DEA0C3C">
            <wp:extent cx="59436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missing peaks.  You will even start to see some cases of peak truncation.  When you get to H_148_REP2, you will see a case where Skyline has chosen the peak at 33.9 minutes, but part of the correct peak is still visible.</w:t>
      </w:r>
    </w:p>
    <w:p w14:paraId="0026463B" w14:textId="0859CF82" w:rsidR="004039FC" w:rsidRDefault="00166A71" w:rsidP="00A8353E">
      <w:r w:rsidRPr="00166A71">
        <w:rPr>
          <w:noProof/>
        </w:rPr>
        <w:drawing>
          <wp:inline distT="0" distB="0" distL="0" distR="0" wp14:anchorId="3C176F2C" wp14:editId="7AEA44AE">
            <wp:extent cx="4822190" cy="33299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C810254" w:rsidR="00F36387" w:rsidRDefault="00831B64">
      <w:r w:rsidRPr="00831B64">
        <w:rPr>
          <w:noProof/>
        </w:rPr>
        <w:drawing>
          <wp:inline distT="0" distB="0" distL="0" distR="0" wp14:anchorId="2FCE47DB" wp14:editId="1EDBBD50">
            <wp:extent cx="5943600" cy="267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t>And a retention times plot that looks like this:</w:t>
      </w:r>
    </w:p>
    <w:p w14:paraId="551E1E07" w14:textId="051AAE5D" w:rsidR="009F3625" w:rsidRDefault="00FD072D" w:rsidP="00A8353E">
      <w:r w:rsidRPr="00FD072D">
        <w:rPr>
          <w:noProof/>
        </w:rPr>
        <w:drawing>
          <wp:inline distT="0" distB="0" distL="0" distR="0" wp14:anchorId="0FB5C460" wp14:editId="3DEBD180">
            <wp:extent cx="5943600" cy="26911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t>For the peptide TSDQIHFFFAK the retention times look like</w:t>
      </w:r>
      <w:r w:rsidR="00AE578B">
        <w:t xml:space="preserve"> this</w:t>
      </w:r>
      <w:r>
        <w:t>:</w:t>
      </w:r>
    </w:p>
    <w:p w14:paraId="5AC814C2" w14:textId="3EC979CD" w:rsidR="00B82694" w:rsidRDefault="00FD072D" w:rsidP="00A8353E">
      <w:r w:rsidRPr="00FD072D">
        <w:rPr>
          <w:noProof/>
        </w:rPr>
        <w:drawing>
          <wp:inline distT="0" distB="0" distL="0" distR="0" wp14:anchorId="599D679E" wp14:editId="2288BB4B">
            <wp:extent cx="5943600" cy="26911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6DA2A9ED" w:rsidR="00B82694" w:rsidRDefault="00125C52" w:rsidP="00A8353E">
      <w:r w:rsidRPr="00125C52">
        <w:rPr>
          <w:noProof/>
        </w:rPr>
        <w:drawing>
          <wp:inline distT="0" distB="0" distL="0" distR="0" wp14:anchorId="580CCA73" wp14:editId="273F8A91">
            <wp:extent cx="5943600" cy="269113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01758AB9" w:rsidR="001619AA" w:rsidRDefault="00664234" w:rsidP="00A8353E">
      <w:r w:rsidRPr="00664234">
        <w:rPr>
          <w:noProof/>
        </w:rPr>
        <w:drawing>
          <wp:inline distT="0" distB="0" distL="0" distR="0" wp14:anchorId="43036855" wp14:editId="70582AF9">
            <wp:extent cx="2889504" cy="2707264"/>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r w:rsidRPr="00664234">
        <w:rPr>
          <w:noProof/>
        </w:rPr>
        <w:drawing>
          <wp:inline distT="0" distB="0" distL="0" distR="0" wp14:anchorId="5785D467" wp14:editId="11DF4DEB">
            <wp:extent cx="2889504" cy="2707264"/>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Finishing this section with the peptide FGLYSDQMR</w:t>
      </w:r>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DB01EC9" w:rsidR="004D2064" w:rsidRDefault="00664234" w:rsidP="00A8353E">
      <w:r w:rsidRPr="00664234">
        <w:rPr>
          <w:noProof/>
        </w:rPr>
        <w:drawing>
          <wp:inline distT="0" distB="0" distL="0" distR="0" wp14:anchorId="5249E8E6" wp14:editId="42CD6809">
            <wp:extent cx="5943600" cy="26739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r w:rsidR="005E6307">
        <w:t xml:space="preserve">AFGLSSPR, </w:t>
      </w:r>
      <w:r>
        <w:t xml:space="preserve">the last peptide in the document.  The three peptides HLNGFSVPR, VVLSGSDATLAYSAFK 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40319BE0" w:rsidR="00862FA8" w:rsidRDefault="00F166A8" w:rsidP="00D53D0F">
      <w:r w:rsidRPr="00F166A8">
        <w:rPr>
          <w:noProof/>
        </w:rPr>
        <w:drawing>
          <wp:inline distT="0" distB="0" distL="0" distR="0" wp14:anchorId="7E78F1DF" wp14:editId="06105F75">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41C99A29" w:rsidR="00862FA8" w:rsidRDefault="00F166A8" w:rsidP="00D53D0F">
      <w:r w:rsidRPr="00F166A8">
        <w:rPr>
          <w:noProof/>
        </w:rPr>
        <w:drawing>
          <wp:inline distT="0" distB="0" distL="0" distR="0" wp14:anchorId="6C49A45E" wp14:editId="30C0879B">
            <wp:extent cx="5943600" cy="267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HLNGFSVPR,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3B92489C" w:rsidR="004B53B7" w:rsidRDefault="00F166A8" w:rsidP="00D53D0F">
      <w:r w:rsidRPr="00F166A8">
        <w:rPr>
          <w:noProof/>
        </w:rPr>
        <w:drawing>
          <wp:inline distT="0" distB="0" distL="0" distR="0" wp14:anchorId="1FE83067" wp14:editId="55FB5F2F">
            <wp:extent cx="59436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179D904" w:rsidR="00BA60E5" w:rsidRDefault="00F166A8" w:rsidP="00D53D0F">
      <w:r w:rsidRPr="00F166A8">
        <w:rPr>
          <w:noProof/>
        </w:rPr>
        <w:drawing>
          <wp:inline distT="0" distB="0" distL="0" distR="0" wp14:anchorId="4FF55035" wp14:editId="66D0C09B">
            <wp:extent cx="48196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321CA0F2" w:rsidR="000F0C39" w:rsidRDefault="00F166A8" w:rsidP="000F0C39">
      <w:r w:rsidRPr="00F166A8">
        <w:rPr>
          <w:noProof/>
        </w:rPr>
        <w:drawing>
          <wp:inline distT="0" distB="0" distL="0" distR="0" wp14:anchorId="2008914F" wp14:editId="38F1DF9F">
            <wp:extent cx="48196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6C764142" w:rsidR="000F0C39" w:rsidRPr="008C21E7" w:rsidRDefault="00F166A8" w:rsidP="000F0C39">
      <w:r w:rsidRPr="00F166A8">
        <w:rPr>
          <w:noProof/>
        </w:rPr>
        <w:drawing>
          <wp:inline distT="0" distB="0" distL="0" distR="0" wp14:anchorId="4DAE3269" wp14:editId="172473AC">
            <wp:extent cx="481965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1230E568" w:rsidR="007C2BB3" w:rsidRDefault="00EF198C" w:rsidP="00227626">
      <w:r w:rsidRPr="00EF198C">
        <w:rPr>
          <w:noProof/>
        </w:rPr>
        <w:drawing>
          <wp:inline distT="0" distB="0" distL="0" distR="0" wp14:anchorId="74A3B747" wp14:editId="13467CDD">
            <wp:extent cx="4667250"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BEBC97A" w:rsidR="002A3FBA" w:rsidRDefault="00EF198C">
      <w:r w:rsidRPr="00EF198C">
        <w:rPr>
          <w:noProof/>
        </w:rPr>
        <w:drawing>
          <wp:inline distT="0" distB="0" distL="0" distR="0" wp14:anchorId="1C0388E2" wp14:editId="012F0467">
            <wp:extent cx="5943600" cy="2485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F3CAE3A" w:rsidR="007F02D3" w:rsidRDefault="00EF198C" w:rsidP="007F02D3">
      <w:r w:rsidRPr="00EF198C">
        <w:rPr>
          <w:noProof/>
        </w:rPr>
        <w:drawing>
          <wp:inline distT="0" distB="0" distL="0" distR="0" wp14:anchorId="52A1195D" wp14:editId="52E1E01C">
            <wp:extent cx="5943600" cy="248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DVFSQQADLSR 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IFSQQADLSR.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r>
        <w:t xml:space="preserve">H_146_REP1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484E54E2" w:rsidR="008B71BD" w:rsidRDefault="00FA6932" w:rsidP="00E258F4">
      <w:r w:rsidRPr="00FA6932">
        <w:rPr>
          <w:noProof/>
        </w:rPr>
        <w:drawing>
          <wp:inline distT="0" distB="0" distL="0" distR="0" wp14:anchorId="4DCB65CF" wp14:editId="1C035E88">
            <wp:extent cx="481965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CDD26A6" w:rsidR="008A2EFC" w:rsidRPr="008A2EFC" w:rsidRDefault="00FA6932" w:rsidP="00E258F4">
      <w:r w:rsidRPr="00FA6932">
        <w:rPr>
          <w:noProof/>
        </w:rPr>
        <w:drawing>
          <wp:inline distT="0" distB="0" distL="0" distR="0" wp14:anchorId="4D670816" wp14:editId="44303F55">
            <wp:extent cx="594360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5590F9A1" w:rsidR="003868A3" w:rsidRDefault="00A61F8E" w:rsidP="00235B63">
      <w:r>
        <w:rPr>
          <w:noProof/>
        </w:rPr>
        <w:drawing>
          <wp:inline distT="0" distB="0" distL="0" distR="0" wp14:anchorId="65E9429C" wp14:editId="1098EB8B">
            <wp:extent cx="5943600" cy="2011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MLSGFIPLKPTVK, however, you will see much more variance in the </w:t>
      </w:r>
      <w:r w:rsidR="00D56C38">
        <w:rPr>
          <w:b/>
        </w:rPr>
        <w:t>Peak Areas</w:t>
      </w:r>
      <w:r w:rsidR="00D56C38">
        <w:t xml:space="preserve"> graph.</w:t>
      </w:r>
    </w:p>
    <w:p w14:paraId="0E25C122" w14:textId="41502853" w:rsidR="00D56C38" w:rsidRDefault="00A61F8E" w:rsidP="00235B63">
      <w:r w:rsidRPr="00A61F8E">
        <w:rPr>
          <w:noProof/>
        </w:rPr>
        <w:drawing>
          <wp:inline distT="0" distB="0" distL="0" distR="0" wp14:anchorId="1FD8992D" wp14:editId="54ED2FDC">
            <wp:extent cx="5943600" cy="2675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2BC98E30" w:rsidR="00D56C38" w:rsidRDefault="00A61F8E" w:rsidP="00235B63">
      <w:r w:rsidRPr="00A61F8E">
        <w:rPr>
          <w:noProof/>
        </w:rPr>
        <w:drawing>
          <wp:inline distT="0" distB="0" distL="0" distR="0" wp14:anchorId="121FA312" wp14:editId="02199DDB">
            <wp:extent cx="5238750" cy="3505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185FEE6D" w:rsidR="005544F7" w:rsidRDefault="00A61F8E" w:rsidP="005544F7">
      <w:r>
        <w:rPr>
          <w:noProof/>
        </w:rPr>
        <w:drawing>
          <wp:inline distT="0" distB="0" distL="0" distR="0" wp14:anchorId="51A29ED8" wp14:editId="18B950DD">
            <wp:extent cx="5934075" cy="1971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2526F602" w:rsidR="004D387B" w:rsidRDefault="00DE2AD8" w:rsidP="00DE2AD8">
      <w:pPr>
        <w:jc w:val="both"/>
      </w:pPr>
      <w:r w:rsidRPr="00DE2AD8">
        <w:rPr>
          <w:noProof/>
        </w:rPr>
        <w:drawing>
          <wp:inline distT="0" distB="0" distL="0" distR="0" wp14:anchorId="3C86638E" wp14:editId="6FA90581">
            <wp:extent cx="5943600" cy="2529840"/>
            <wp:effectExtent l="0" t="0" r="0" b="3810"/>
            <wp:docPr id="91225861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8618" name="Picture 1" descr="A graph with numbers and lines&#10;&#10;Description automatically generated with medium confidence"/>
                    <pic:cNvPicPr/>
                  </pic:nvPicPr>
                  <pic:blipFill>
                    <a:blip r:embed="rId70"/>
                    <a:stretch>
                      <a:fillRect/>
                    </a:stretch>
                  </pic:blipFill>
                  <pic:spPr>
                    <a:xfrm>
                      <a:off x="0" y="0"/>
                      <a:ext cx="5943600" cy="2529840"/>
                    </a:xfrm>
                    <a:prstGeom prst="rect">
                      <a:avLst/>
                    </a:prstGeom>
                  </pic:spPr>
                </pic:pic>
              </a:graphicData>
            </a:graphic>
          </wp:inline>
        </w:drawing>
      </w:r>
    </w:p>
    <w:p w14:paraId="6CF0375A" w14:textId="37FBB3B4" w:rsidR="00653AEF" w:rsidRDefault="004D387B" w:rsidP="00A61F8E">
      <w:pPr>
        <w:keepNext/>
      </w:pPr>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43994CCB" w:rsidR="0036774E" w:rsidRDefault="00DE2AD8" w:rsidP="00DE2AD8">
      <w:pPr>
        <w:keepNext/>
      </w:pPr>
      <w:r w:rsidRPr="00DE2AD8">
        <w:rPr>
          <w:noProof/>
        </w:rPr>
        <w:drawing>
          <wp:inline distT="0" distB="0" distL="0" distR="0" wp14:anchorId="0DB86D24" wp14:editId="4C35014F">
            <wp:extent cx="5943600" cy="2566035"/>
            <wp:effectExtent l="0" t="0" r="0" b="5715"/>
            <wp:docPr id="1639642469"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2469" name="Picture 1" descr="A graph with numbers and a number on it&#10;&#10;Description automatically generated"/>
                    <pic:cNvPicPr/>
                  </pic:nvPicPr>
                  <pic:blipFill>
                    <a:blip r:embed="rId71"/>
                    <a:stretch>
                      <a:fillRect/>
                    </a:stretch>
                  </pic:blipFill>
                  <pic:spPr>
                    <a:xfrm>
                      <a:off x="0" y="0"/>
                      <a:ext cx="5943600" cy="2566035"/>
                    </a:xfrm>
                    <a:prstGeom prst="rect">
                      <a:avLst/>
                    </a:prstGeom>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664EF7B1" w:rsidR="00A23950" w:rsidRDefault="00473471" w:rsidP="005544F7">
      <w:r w:rsidRPr="00473471">
        <w:rPr>
          <w:noProof/>
        </w:rPr>
        <w:drawing>
          <wp:inline distT="0" distB="0" distL="0" distR="0" wp14:anchorId="64A3CF86" wp14:editId="6C8285AC">
            <wp:extent cx="481965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GMYESLPVVAVK,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ETGLMAFTNLK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BB98C9" w:rsidR="00D0019B" w:rsidRDefault="00473471" w:rsidP="00202AAD">
      <w:r w:rsidRPr="00473471">
        <w:rPr>
          <w:noProof/>
        </w:rPr>
        <w:drawing>
          <wp:inline distT="0" distB="0" distL="0" distR="0" wp14:anchorId="0D955DAD" wp14:editId="7A89F652">
            <wp:extent cx="48196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 xml:space="preserve">(YANVIAYDHSR and TDEDVPSGPPR)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148B8695" w:rsidR="00C87635" w:rsidRDefault="00473471" w:rsidP="00202AAD">
      <w:r w:rsidRPr="00473471">
        <w:rPr>
          <w:noProof/>
        </w:rPr>
        <w:drawing>
          <wp:inline distT="0" distB="0" distL="0" distR="0" wp14:anchorId="4304D504" wp14:editId="7229F69B">
            <wp:extent cx="5943600" cy="2675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2BBEAEF6" w:rsidR="00C87635" w:rsidRDefault="00641EF2" w:rsidP="00202AAD">
      <w:r w:rsidRPr="00641EF2">
        <w:rPr>
          <w:noProof/>
        </w:rPr>
        <w:drawing>
          <wp:inline distT="0" distB="0" distL="0" distR="0" wp14:anchorId="13AF4F91" wp14:editId="3EC52239">
            <wp:extent cx="4819650" cy="3333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SPQGLGASTAEISAR</w:t>
      </w:r>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r w:rsidR="00F50D05">
        <w:rPr>
          <w:b/>
          <w:bCs/>
          <w:color w:val="000000"/>
          <w:u w:val="single"/>
        </w:rPr>
        <w:t>C</w:t>
      </w:r>
      <w:r w:rsidR="00F50D05">
        <w:rPr>
          <w:color w:val="000000"/>
        </w:rPr>
        <w:t>SSLLWAGAAWLR</w:t>
      </w:r>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630C67E3" w:rsidR="00F50D05" w:rsidRDefault="00641EF2" w:rsidP="005544F7">
      <w:r w:rsidRPr="00641EF2">
        <w:rPr>
          <w:noProof/>
        </w:rPr>
        <w:drawing>
          <wp:inline distT="0" distB="0" distL="0" distR="0" wp14:anchorId="2CF2D013" wp14:editId="2DCEE572">
            <wp:extent cx="5943600" cy="2675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72062615" w:rsidR="00F50D05" w:rsidRDefault="00641EF2" w:rsidP="00F50D05">
      <w:r w:rsidRPr="00641EF2">
        <w:rPr>
          <w:noProof/>
        </w:rPr>
        <w:drawing>
          <wp:inline distT="0" distB="0" distL="0" distR="0" wp14:anchorId="60A3277B" wp14:editId="08E140A0">
            <wp:extent cx="5943600" cy="26752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2F61AA34" w:rsidR="00F50D05" w:rsidRDefault="00473471" w:rsidP="00F50D05">
      <w:r w:rsidRPr="00473471">
        <w:rPr>
          <w:noProof/>
        </w:rPr>
        <w:drawing>
          <wp:inline distT="0" distB="0" distL="0" distR="0" wp14:anchorId="6F03D15F" wp14:editId="70887A48">
            <wp:extent cx="5943600" cy="2688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5C5AB85F" w:rsidR="0087040E" w:rsidRDefault="00473471" w:rsidP="00F50D05">
      <w:r w:rsidRPr="00473471">
        <w:rPr>
          <w:noProof/>
        </w:rPr>
        <w:drawing>
          <wp:inline distT="0" distB="0" distL="0" distR="0" wp14:anchorId="00FECA14" wp14:editId="067644C4">
            <wp:extent cx="2926080" cy="270963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009F2870" w:rsidRPr="009F2870">
        <w:rPr>
          <w:noProof/>
        </w:rPr>
        <w:drawing>
          <wp:inline distT="0" distB="0" distL="0" distR="0" wp14:anchorId="0FB96CA5" wp14:editId="28AF078D">
            <wp:extent cx="2926080" cy="270963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5069B8FD" w:rsidR="006240B4" w:rsidRDefault="00DE2AD8" w:rsidP="00DE2AD8">
      <w:pPr>
        <w:jc w:val="both"/>
      </w:pPr>
      <w:r w:rsidRPr="00DE2AD8">
        <w:rPr>
          <w:noProof/>
        </w:rPr>
        <w:drawing>
          <wp:inline distT="0" distB="0" distL="0" distR="0" wp14:anchorId="450B59AA" wp14:editId="1F729B88">
            <wp:extent cx="5943600" cy="2562860"/>
            <wp:effectExtent l="0" t="0" r="0" b="8890"/>
            <wp:docPr id="525922102"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2102" name="Picture 1" descr="A graph with numbers and numbers&#10;&#10;Description automatically generated"/>
                    <pic:cNvPicPr/>
                  </pic:nvPicPr>
                  <pic:blipFill>
                    <a:blip r:embed="rId81"/>
                    <a:stretch>
                      <a:fillRect/>
                    </a:stretch>
                  </pic:blipFill>
                  <pic:spPr>
                    <a:xfrm>
                      <a:off x="0" y="0"/>
                      <a:ext cx="5943600" cy="2562860"/>
                    </a:xfrm>
                    <a:prstGeom prst="rect">
                      <a:avLst/>
                    </a:prstGeom>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687D8D7A" w:rsidR="000D187C" w:rsidRDefault="00384C75" w:rsidP="000D187C">
      <w:r>
        <w:rPr>
          <w:noProof/>
        </w:rPr>
        <w:drawing>
          <wp:inline distT="0" distB="0" distL="0" distR="0" wp14:anchorId="33A96F3E" wp14:editId="061D62E9">
            <wp:extent cx="3448050" cy="4143375"/>
            <wp:effectExtent l="0" t="0" r="0" b="9525"/>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AE578B">
      <w:pPr>
        <w:keepNext/>
      </w:pPr>
      <w:r>
        <w:t xml:space="preserve">The </w:t>
      </w:r>
      <w:r w:rsidR="00BE4EA9">
        <w:rPr>
          <w:b/>
        </w:rPr>
        <w:t>Document</w:t>
      </w:r>
      <w:r>
        <w:rPr>
          <w:b/>
        </w:rPr>
        <w:t xml:space="preserve"> Settings</w:t>
      </w:r>
      <w:r>
        <w:t xml:space="preserve"> form should look like:</w:t>
      </w:r>
    </w:p>
    <w:p w14:paraId="01D98004" w14:textId="1F2C816C" w:rsidR="00D52107" w:rsidRDefault="00641EF2" w:rsidP="00D52107">
      <w:r>
        <w:rPr>
          <w:noProof/>
        </w:rPr>
        <w:drawing>
          <wp:inline distT="0" distB="0" distL="0" distR="0" wp14:anchorId="096DC256" wp14:editId="26F95051">
            <wp:extent cx="5943600" cy="3370580"/>
            <wp:effectExtent l="0" t="0" r="0" b="127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‘MSstats’ from the list of tools.</w:t>
      </w:r>
    </w:p>
    <w:p w14:paraId="1963275D" w14:textId="77777777" w:rsidR="006152D4" w:rsidRPr="006152D4" w:rsidRDefault="006152D4" w:rsidP="002F5531">
      <w:pPr>
        <w:keepNext/>
      </w:pPr>
      <w:r>
        <w:t xml:space="preserve">The </w:t>
      </w:r>
      <w:r>
        <w:rPr>
          <w:b/>
        </w:rPr>
        <w:t>Install from Tool Store</w:t>
      </w:r>
      <w:r>
        <w:t xml:space="preserve"> form should look like:</w:t>
      </w:r>
    </w:p>
    <w:p w14:paraId="0BE9E199" w14:textId="0941602F" w:rsidR="00FC7FA7" w:rsidRDefault="00641EF2" w:rsidP="00FC7FA7">
      <w:r>
        <w:rPr>
          <w:noProof/>
        </w:rPr>
        <w:drawing>
          <wp:inline distT="0" distB="0" distL="0" distR="0" wp14:anchorId="2C13B242" wp14:editId="0AAA56E3">
            <wp:extent cx="5610225" cy="4095750"/>
            <wp:effectExtent l="0" t="0" r="9525"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t>These annotation definitions should look like:</w:t>
      </w:r>
    </w:p>
    <w:p w14:paraId="12089C67" w14:textId="456EBD4E" w:rsidR="00CF3A9C" w:rsidRDefault="00384C75" w:rsidP="00CF3A9C">
      <w:pPr>
        <w:rPr>
          <w:noProof/>
        </w:rPr>
      </w:pPr>
      <w:r>
        <w:rPr>
          <w:noProof/>
        </w:rPr>
        <w:drawing>
          <wp:inline distT="0" distB="0" distL="0" distR="0" wp14:anchorId="1DA1D39A" wp14:editId="5DA08003">
            <wp:extent cx="2926080" cy="3516146"/>
            <wp:effectExtent l="0" t="0" r="7620" b="8255"/>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46121A4" wp14:editId="444EF37F">
            <wp:extent cx="2926080" cy="3516146"/>
            <wp:effectExtent l="0" t="0" r="7620" b="825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5C0D9AED" w:rsidR="008C5DD7" w:rsidRPr="008C5DD7" w:rsidRDefault="00384C75" w:rsidP="009E2048">
      <w:r>
        <w:rPr>
          <w:noProof/>
        </w:rPr>
        <w:drawing>
          <wp:inline distT="0" distB="0" distL="0" distR="0" wp14:anchorId="10FD5748" wp14:editId="0B2745B2">
            <wp:extent cx="5943600" cy="3370580"/>
            <wp:effectExtent l="0" t="0" r="0" b="127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76EB3A6E" w:rsidR="00E15C1E" w:rsidRDefault="00384C75" w:rsidP="00E15C1E">
      <w:r>
        <w:rPr>
          <w:noProof/>
        </w:rPr>
        <w:drawing>
          <wp:inline distT="0" distB="0" distL="0" distR="0" wp14:anchorId="392D95A8" wp14:editId="751B5CB2">
            <wp:extent cx="5943600" cy="2555875"/>
            <wp:effectExtent l="0" t="0" r="0" b="0"/>
            <wp:docPr id="143" name="Picture 1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59D729D0" w14:textId="77777777" w:rsidR="002F5531" w:rsidRDefault="00FE6DA4" w:rsidP="00972BD0">
      <w:pPr>
        <w:jc w:val="both"/>
      </w:pPr>
      <w:r w:rsidRPr="00FE6DA4">
        <w:rPr>
          <w:b/>
        </w:rPr>
        <w:t>Note</w:t>
      </w:r>
      <w:r>
        <w:t>:  Avoid entering cell edit mode on this step.  If you see a blinking cursor inside the top SubjectId cell, press the Esc key.</w:t>
      </w:r>
    </w:p>
    <w:p w14:paraId="7B101C63" w14:textId="75F1D722" w:rsidR="00FE6DA4" w:rsidRDefault="00FE6DA4" w:rsidP="002F5531">
      <w:pPr>
        <w:keepNext/>
        <w:jc w:val="both"/>
      </w:pPr>
      <w:r>
        <w:t xml:space="preserve">The </w:t>
      </w:r>
      <w:r>
        <w:rPr>
          <w:b/>
        </w:rPr>
        <w:t>Document Grid</w:t>
      </w:r>
      <w:r>
        <w:t xml:space="preserve"> should look like this:</w:t>
      </w:r>
    </w:p>
    <w:p w14:paraId="341E0BE9" w14:textId="3782920E" w:rsidR="00FE6DA4" w:rsidRDefault="00FA3060" w:rsidP="00FE6DA4">
      <w:r>
        <w:rPr>
          <w:noProof/>
        </w:rPr>
        <w:drawing>
          <wp:inline distT="0" distB="0" distL="0" distR="0" wp14:anchorId="2729ED1E" wp14:editId="6D73EACC">
            <wp:extent cx="5943600" cy="2555875"/>
            <wp:effectExtent l="0" t="0" r="0" b="0"/>
            <wp:docPr id="146" name="Picture 1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 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7E5F9474" w:rsidR="00FE6DA4" w:rsidRDefault="00F951AC" w:rsidP="00FE6DA4">
      <w:r>
        <w:rPr>
          <w:noProof/>
        </w:rPr>
        <w:drawing>
          <wp:inline distT="0" distB="0" distL="0" distR="0" wp14:anchorId="33CF1722" wp14:editId="7C78E77B">
            <wp:extent cx="5943600" cy="255587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0C9911E3" w:rsidR="006753A0" w:rsidRDefault="00F951AC" w:rsidP="006753A0">
      <w:r>
        <w:rPr>
          <w:noProof/>
        </w:rPr>
        <w:drawing>
          <wp:inline distT="0" distB="0" distL="0" distR="0" wp14:anchorId="674FD86D" wp14:editId="7D2EB8D1">
            <wp:extent cx="3448050" cy="4143375"/>
            <wp:effectExtent l="0" t="0" r="0" b="9525"/>
            <wp:docPr id="150" name="Picture 1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 email&#10;&#10;Description automatically generated"/>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2F5531">
      <w:pPr>
        <w:keepNext/>
      </w:pPr>
      <w:r>
        <w:t xml:space="preserve">The </w:t>
      </w:r>
      <w:r w:rsidR="002B43DA">
        <w:rPr>
          <w:b/>
        </w:rPr>
        <w:t>Document</w:t>
      </w:r>
      <w:r>
        <w:rPr>
          <w:b/>
        </w:rPr>
        <w:t xml:space="preserve"> Settings</w:t>
      </w:r>
      <w:r>
        <w:t xml:space="preserve"> form should look like:</w:t>
      </w:r>
    </w:p>
    <w:p w14:paraId="15B11470" w14:textId="224AAB65" w:rsidR="006753A0" w:rsidRDefault="00F951AC" w:rsidP="006753A0">
      <w:r>
        <w:rPr>
          <w:noProof/>
        </w:rPr>
        <w:drawing>
          <wp:inline distT="0" distB="0" distL="0" distR="0" wp14:anchorId="259DFEAF" wp14:editId="505BA71A">
            <wp:extent cx="5943600" cy="3370580"/>
            <wp:effectExtent l="0" t="0" r="0" b="127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386636ED" w:rsidR="00E30994" w:rsidRDefault="00E30994" w:rsidP="002F5531">
      <w:pPr>
        <w:keepNext/>
      </w:pPr>
      <w:r>
        <w:t xml:space="preserve">The </w:t>
      </w:r>
      <w:r>
        <w:rPr>
          <w:b/>
        </w:rPr>
        <w:t xml:space="preserve">Customize </w:t>
      </w:r>
      <w:r w:rsidR="00B020DA">
        <w:rPr>
          <w:b/>
        </w:rPr>
        <w:t>Report</w:t>
      </w:r>
      <w:r>
        <w:t xml:space="preserve"> form should look like this:</w:t>
      </w:r>
    </w:p>
    <w:p w14:paraId="0E6C719E" w14:textId="455D0391" w:rsidR="00E30994" w:rsidRDefault="00F951AC" w:rsidP="00E30994">
      <w:r>
        <w:rPr>
          <w:noProof/>
        </w:rPr>
        <w:drawing>
          <wp:inline distT="0" distB="0" distL="0" distR="0" wp14:anchorId="1C5EAB72" wp14:editId="02DAD477">
            <wp:extent cx="5943600" cy="4238625"/>
            <wp:effectExtent l="0" t="0" r="0" b="952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t xml:space="preserve">The </w:t>
      </w:r>
      <w:r>
        <w:rPr>
          <w:b/>
        </w:rPr>
        <w:t>Document Grid</w:t>
      </w:r>
      <w:r>
        <w:t xml:space="preserve"> should look like this:</w:t>
      </w:r>
    </w:p>
    <w:p w14:paraId="6F8B33D3" w14:textId="62C4F31B" w:rsidR="008F403E" w:rsidRDefault="00F951AC" w:rsidP="00E30994">
      <w:r>
        <w:rPr>
          <w:noProof/>
        </w:rPr>
        <w:drawing>
          <wp:inline distT="0" distB="0" distL="0" distR="0" wp14:anchorId="38AF3591" wp14:editId="34A6BE96">
            <wp:extent cx="5476875" cy="2743200"/>
            <wp:effectExtent l="0" t="0" r="9525" b="0"/>
            <wp:docPr id="157" name="Picture 1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B8EEE74" w:rsidR="00700538" w:rsidRDefault="00F951AC" w:rsidP="00700538">
      <w:r>
        <w:rPr>
          <w:noProof/>
        </w:rPr>
        <w:drawing>
          <wp:inline distT="0" distB="0" distL="0" distR="0" wp14:anchorId="255EA159" wp14:editId="3A609891">
            <wp:extent cx="5476875" cy="2743200"/>
            <wp:effectExtent l="0" t="0" r="9525"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7692C1EF"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97391">
        <w:rPr>
          <w:noProof/>
        </w:rPr>
        <w:drawing>
          <wp:inline distT="0" distB="0" distL="0" distR="0" wp14:anchorId="7726F571" wp14:editId="2CA2E790">
            <wp:extent cx="123825" cy="13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5E80FDA4" w:rsidR="006F4360" w:rsidRDefault="006F4360" w:rsidP="00827195">
      <w:pPr>
        <w:keepNext/>
      </w:pPr>
      <w:r>
        <w:t xml:space="preserve">The </w:t>
      </w:r>
      <w:r>
        <w:rPr>
          <w:b/>
        </w:rPr>
        <w:t xml:space="preserve">Customize </w:t>
      </w:r>
      <w:r w:rsidR="00D76C63">
        <w:rPr>
          <w:b/>
        </w:rPr>
        <w:t>Report</w:t>
      </w:r>
      <w:r>
        <w:t xml:space="preserve"> form should look like this:</w:t>
      </w:r>
    </w:p>
    <w:p w14:paraId="15809097" w14:textId="42ABB18B" w:rsidR="006F4360" w:rsidRDefault="00FF0A31" w:rsidP="006F4360">
      <w:r>
        <w:rPr>
          <w:noProof/>
        </w:rPr>
        <w:drawing>
          <wp:inline distT="0" distB="0" distL="0" distR="0" wp14:anchorId="4FC6F6D7" wp14:editId="65486A60">
            <wp:extent cx="5943600" cy="3810000"/>
            <wp:effectExtent l="0" t="0" r="0" b="0"/>
            <wp:docPr id="162" name="Picture 1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10;&#10;Description automatically generated"/>
                    <pic:cNvPicPr/>
                  </pic:nvPicPr>
                  <pic:blipFill>
                    <a:blip r:embed="rId97"/>
                    <a:stretch>
                      <a:fillRect/>
                    </a:stretch>
                  </pic:blipFill>
                  <pic:spPr>
                    <a:xfrm>
                      <a:off x="0" y="0"/>
                      <a:ext cx="5943600" cy="3810000"/>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t xml:space="preserve">The </w:t>
      </w:r>
      <w:r>
        <w:rPr>
          <w:b/>
        </w:rPr>
        <w:t xml:space="preserve">Customize </w:t>
      </w:r>
      <w:r w:rsidR="00F464E0">
        <w:rPr>
          <w:b/>
        </w:rPr>
        <w:t>Report</w:t>
      </w:r>
      <w:r>
        <w:t xml:space="preserve"> form should look like this:</w:t>
      </w:r>
    </w:p>
    <w:p w14:paraId="74E67852" w14:textId="66F0C4CD" w:rsidR="00076A34" w:rsidRDefault="00FF0A31" w:rsidP="00076A34">
      <w:r>
        <w:rPr>
          <w:noProof/>
        </w:rPr>
        <w:drawing>
          <wp:inline distT="0" distB="0" distL="0" distR="0" wp14:anchorId="3DBAE1D0" wp14:editId="2E80DEBF">
            <wp:extent cx="5943600" cy="3810000"/>
            <wp:effectExtent l="0" t="0" r="0" b="0"/>
            <wp:docPr id="163" name="Picture 1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10;&#10;Description automatically generated"/>
                    <pic:cNvPicPr/>
                  </pic:nvPicPr>
                  <pic:blipFill>
                    <a:blip r:embed="rId98"/>
                    <a:stretch>
                      <a:fillRect/>
                    </a:stretch>
                  </pic:blipFill>
                  <pic:spPr>
                    <a:xfrm>
                      <a:off x="0" y="0"/>
                      <a:ext cx="5943600" cy="3810000"/>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429D8C3" w:rsidR="00D21F19" w:rsidRDefault="00FF0A31" w:rsidP="00D21F19">
      <w:r>
        <w:rPr>
          <w:noProof/>
        </w:rPr>
        <w:drawing>
          <wp:inline distT="0" distB="0" distL="0" distR="0" wp14:anchorId="346DAEA5" wp14:editId="4B86C9D7">
            <wp:extent cx="5943600" cy="2762885"/>
            <wp:effectExtent l="0" t="0" r="0" b="0"/>
            <wp:docPr id="164" name="Picture 1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t xml:space="preserve">This should leave the </w:t>
      </w:r>
      <w:r>
        <w:rPr>
          <w:b/>
        </w:rPr>
        <w:t>Peak Areas</w:t>
      </w:r>
      <w:r>
        <w:t xml:space="preserve"> graph looking something like:</w:t>
      </w:r>
    </w:p>
    <w:p w14:paraId="0E990086" w14:textId="503EC7DD" w:rsidR="00B40E7D" w:rsidRDefault="00FF0A31" w:rsidP="005E53BE">
      <w:r w:rsidRPr="00FF0A31">
        <w:rPr>
          <w:noProof/>
        </w:rPr>
        <w:drawing>
          <wp:inline distT="0" distB="0" distL="0" distR="0" wp14:anchorId="14E799F9" wp14:editId="19E9EB6E">
            <wp:extent cx="5943600" cy="26752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t xml:space="preserve">You will see graphs in the </w:t>
      </w:r>
      <w:r>
        <w:rPr>
          <w:b/>
        </w:rPr>
        <w:t>Peak Areas</w:t>
      </w:r>
      <w:r>
        <w:t xml:space="preserve"> view like the following for the peptides of the protein NP_872280:</w:t>
      </w:r>
    </w:p>
    <w:p w14:paraId="194DF159" w14:textId="2692F7B1" w:rsidR="00C44837" w:rsidRDefault="00DE5748" w:rsidP="00C44837">
      <w:r w:rsidRPr="00DE5748">
        <w:rPr>
          <w:noProof/>
        </w:rPr>
        <w:drawing>
          <wp:inline distT="0" distB="0" distL="0" distR="0" wp14:anchorId="7D14E58F" wp14:editId="1179B6CA">
            <wp:extent cx="1920240" cy="2373728"/>
            <wp:effectExtent l="0" t="0" r="381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19EB1B46" wp14:editId="5ED392F8">
            <wp:extent cx="1920240" cy="2373728"/>
            <wp:effectExtent l="0" t="0" r="381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2580E48A" wp14:editId="7910BCF9">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t>Continuing up the list of peptides / proteins, you will see that the protein immediately above, NP_036714, is a much stronger candidate for use as a biomarker:</w:t>
      </w:r>
    </w:p>
    <w:p w14:paraId="5E95207A" w14:textId="24096250" w:rsidR="00DF1930" w:rsidRDefault="00511619" w:rsidP="00296E1E">
      <w:r w:rsidRPr="00511619">
        <w:rPr>
          <w:noProof/>
        </w:rPr>
        <w:drawing>
          <wp:inline distT="0" distB="0" distL="0" distR="0" wp14:anchorId="5728F5F4" wp14:editId="7B45C2F6">
            <wp:extent cx="1920240" cy="2373728"/>
            <wp:effectExtent l="0" t="0" r="381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11619">
        <w:rPr>
          <w:noProof/>
        </w:rPr>
        <w:drawing>
          <wp:inline distT="0" distB="0" distL="0" distR="0" wp14:anchorId="6B436540" wp14:editId="4ACC0D98">
            <wp:extent cx="2249697" cy="23774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BA228AA" w:rsidR="00E86AAA" w:rsidRDefault="009B0142" w:rsidP="00296E1E">
      <w:r w:rsidRPr="009B0142">
        <w:rPr>
          <w:noProof/>
        </w:rPr>
        <w:drawing>
          <wp:inline distT="0" distB="0" distL="0" distR="0" wp14:anchorId="68DDBA62" wp14:editId="7E583B54">
            <wp:extent cx="2249697" cy="23774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9B0142">
        <w:rPr>
          <w:noProof/>
        </w:rPr>
        <w:drawing>
          <wp:inline distT="0" distB="0" distL="0" distR="0" wp14:anchorId="19A47742" wp14:editId="059E2E23">
            <wp:extent cx="2249697" cy="23774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r>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t xml:space="preserve">The </w:t>
      </w:r>
      <w:r>
        <w:rPr>
          <w:b/>
        </w:rPr>
        <w:t>Edit Group Comparison Form</w:t>
      </w:r>
      <w:r>
        <w:t xml:space="preserve"> should look like this:</w:t>
      </w:r>
    </w:p>
    <w:p w14:paraId="19C07B18" w14:textId="7DD6B1A3" w:rsidR="00F32FB7" w:rsidRDefault="00510C1E" w:rsidP="00F32FB7">
      <w:pPr>
        <w:jc w:val="both"/>
      </w:pPr>
      <w:r>
        <w:rPr>
          <w:noProof/>
        </w:rPr>
        <w:drawing>
          <wp:inline distT="0" distB="0" distL="0" distR="0" wp14:anchorId="3069C163" wp14:editId="642CC084">
            <wp:extent cx="4924425" cy="421957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BCB36C7" w:rsidR="008C78E4" w:rsidRDefault="00756017" w:rsidP="008C78E4">
      <w:pPr>
        <w:jc w:val="both"/>
      </w:pPr>
      <w:r>
        <w:rPr>
          <w:noProof/>
        </w:rPr>
        <w:drawing>
          <wp:inline distT="0" distB="0" distL="0" distR="0" wp14:anchorId="3E015C57" wp14:editId="4757D0E9">
            <wp:extent cx="5943600" cy="27451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6A8D997" w:rsidR="008C78E4" w:rsidRDefault="00510C1E" w:rsidP="008C78E4">
      <w:pPr>
        <w:jc w:val="both"/>
      </w:pPr>
      <w:r>
        <w:rPr>
          <w:noProof/>
        </w:rPr>
        <w:drawing>
          <wp:inline distT="0" distB="0" distL="0" distR="0" wp14:anchorId="76B06772" wp14:editId="687D6856">
            <wp:extent cx="5562600" cy="25717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t xml:space="preserve">Skyline adds a graph </w:t>
      </w:r>
      <w:r w:rsidR="000B63E1">
        <w:t>pane</w:t>
      </w:r>
      <w:r>
        <w:t xml:space="preserve"> </w:t>
      </w:r>
      <w:r w:rsidR="006669CF">
        <w:t>beside the</w:t>
      </w:r>
      <w:r>
        <w:t xml:space="preserve"> </w:t>
      </w:r>
      <w:r w:rsidRPr="00237E50">
        <w:rPr>
          <w:b/>
        </w:rPr>
        <w:t>Healthy v. Diseased</w:t>
      </w:r>
      <w:r w:rsidR="006669CF">
        <w:rPr>
          <w:b/>
        </w:rPr>
        <w:t>:Grid</w:t>
      </w:r>
      <w:r>
        <w:t xml:space="preserve"> view that looks like this:</w:t>
      </w:r>
    </w:p>
    <w:p w14:paraId="0B2D8D1D" w14:textId="1AEC8BB6" w:rsidR="00A84483" w:rsidRDefault="00510C1E" w:rsidP="00A84483">
      <w:pPr>
        <w:jc w:val="both"/>
      </w:pPr>
      <w:r>
        <w:rPr>
          <w:noProof/>
        </w:rPr>
        <w:drawing>
          <wp:inline distT="0" distB="0" distL="0" distR="0" wp14:anchorId="7FB87645" wp14:editId="462AF551">
            <wp:extent cx="5943600" cy="33801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1"/>
                    <a:stretch>
                      <a:fillRect/>
                    </a:stretch>
                  </pic:blipFill>
                  <pic:spPr>
                    <a:xfrm>
                      <a:off x="0" y="0"/>
                      <a:ext cx="5943600" cy="3380105"/>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t>You will see the number of rows indicated in the grid toolbar drop from 48 to 1</w:t>
      </w:r>
      <w:r w:rsidR="00530D2A">
        <w:t>1</w:t>
      </w:r>
      <w:r>
        <w:t>, and the graph should now look like this:</w:t>
      </w:r>
    </w:p>
    <w:p w14:paraId="7420220C" w14:textId="18FFA390" w:rsidR="004F00C9" w:rsidRDefault="00F432A5" w:rsidP="004F00C9">
      <w:pPr>
        <w:jc w:val="both"/>
      </w:pPr>
      <w:r w:rsidRPr="00F432A5">
        <w:rPr>
          <w:noProof/>
        </w:rPr>
        <w:drawing>
          <wp:inline distT="0" distB="0" distL="0" distR="0" wp14:anchorId="27F3CC64" wp14:editId="65772B15">
            <wp:extent cx="59436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Healthy v. Diseased:Grid</w:t>
      </w:r>
      <w:r>
        <w:t xml:space="preserve"> should show 92 rows above the 1% FDR cut-off, and the graph should now look like this:</w:t>
      </w:r>
    </w:p>
    <w:p w14:paraId="1D506411" w14:textId="48360C24" w:rsidR="007306D2" w:rsidRDefault="0095757A" w:rsidP="007306D2">
      <w:pPr>
        <w:jc w:val="both"/>
      </w:pPr>
      <w:r w:rsidRPr="0095757A">
        <w:rPr>
          <w:noProof/>
        </w:rPr>
        <w:drawing>
          <wp:inline distT="0" distB="0" distL="0" distR="0" wp14:anchorId="675D9E7A" wp14:editId="6951092A">
            <wp:extent cx="5943600" cy="2802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60C78CC0" w14:textId="75453166" w:rsidR="007306D2" w:rsidRDefault="007306D2" w:rsidP="0095757A">
      <w:pPr>
        <w:keepNext/>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4BE53A2" w:rsidR="007306D2" w:rsidRDefault="0095757A" w:rsidP="007306D2">
      <w:pPr>
        <w:jc w:val="both"/>
      </w:pPr>
      <w:r>
        <w:rPr>
          <w:noProof/>
        </w:rPr>
        <w:drawing>
          <wp:inline distT="0" distB="0" distL="0" distR="0" wp14:anchorId="649B3A6D" wp14:editId="5AD8FD31">
            <wp:extent cx="5943600" cy="284162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AA19C" w14:textId="77777777" w:rsidR="008D48F6" w:rsidRDefault="008D48F6" w:rsidP="00311E70">
      <w:pPr>
        <w:spacing w:after="0" w:line="240" w:lineRule="auto"/>
      </w:pPr>
      <w:r>
        <w:separator/>
      </w:r>
    </w:p>
  </w:endnote>
  <w:endnote w:type="continuationSeparator" w:id="0">
    <w:p w14:paraId="6894E80D" w14:textId="77777777" w:rsidR="008D48F6" w:rsidRDefault="008D48F6" w:rsidP="00311E70">
      <w:pPr>
        <w:spacing w:after="0" w:line="240" w:lineRule="auto"/>
      </w:pPr>
      <w:r>
        <w:continuationSeparator/>
      </w:r>
    </w:p>
  </w:endnote>
  <w:endnote w:type="continuationNotice" w:id="1">
    <w:p w14:paraId="4AC532E4" w14:textId="77777777" w:rsidR="008D48F6" w:rsidRDefault="008D48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96E5EC" w14:textId="77777777" w:rsidR="008D48F6" w:rsidRDefault="008D48F6" w:rsidP="00311E70">
      <w:pPr>
        <w:spacing w:after="0" w:line="240" w:lineRule="auto"/>
      </w:pPr>
      <w:r>
        <w:separator/>
      </w:r>
    </w:p>
  </w:footnote>
  <w:footnote w:type="continuationSeparator" w:id="0">
    <w:p w14:paraId="194196BB" w14:textId="77777777" w:rsidR="008D48F6" w:rsidRDefault="008D48F6" w:rsidP="00311E70">
      <w:pPr>
        <w:spacing w:after="0" w:line="240" w:lineRule="auto"/>
      </w:pPr>
      <w:r>
        <w:continuationSeparator/>
      </w:r>
    </w:p>
  </w:footnote>
  <w:footnote w:type="continuationNotice" w:id="1">
    <w:p w14:paraId="30DF2EB2" w14:textId="77777777" w:rsidR="008D48F6" w:rsidRDefault="008D48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722694">
    <w:abstractNumId w:val="30"/>
  </w:num>
  <w:num w:numId="2" w16cid:durableId="1154638186">
    <w:abstractNumId w:val="36"/>
  </w:num>
  <w:num w:numId="3" w16cid:durableId="786774209">
    <w:abstractNumId w:val="49"/>
  </w:num>
  <w:num w:numId="4" w16cid:durableId="1839809522">
    <w:abstractNumId w:val="1"/>
  </w:num>
  <w:num w:numId="5" w16cid:durableId="657810282">
    <w:abstractNumId w:val="32"/>
  </w:num>
  <w:num w:numId="6" w16cid:durableId="167061044">
    <w:abstractNumId w:val="22"/>
  </w:num>
  <w:num w:numId="7" w16cid:durableId="762723352">
    <w:abstractNumId w:val="4"/>
  </w:num>
  <w:num w:numId="8" w16cid:durableId="312637502">
    <w:abstractNumId w:val="33"/>
  </w:num>
  <w:num w:numId="9" w16cid:durableId="1801417820">
    <w:abstractNumId w:val="31"/>
  </w:num>
  <w:num w:numId="10" w16cid:durableId="425809829">
    <w:abstractNumId w:val="5"/>
  </w:num>
  <w:num w:numId="11" w16cid:durableId="1627928351">
    <w:abstractNumId w:val="37"/>
  </w:num>
  <w:num w:numId="12" w16cid:durableId="494495346">
    <w:abstractNumId w:val="27"/>
  </w:num>
  <w:num w:numId="13" w16cid:durableId="1380086598">
    <w:abstractNumId w:val="40"/>
  </w:num>
  <w:num w:numId="14" w16cid:durableId="1971741408">
    <w:abstractNumId w:val="46"/>
  </w:num>
  <w:num w:numId="15" w16cid:durableId="464011508">
    <w:abstractNumId w:val="16"/>
  </w:num>
  <w:num w:numId="16" w16cid:durableId="97264433">
    <w:abstractNumId w:val="3"/>
  </w:num>
  <w:num w:numId="17" w16cid:durableId="1539002181">
    <w:abstractNumId w:val="45"/>
  </w:num>
  <w:num w:numId="18" w16cid:durableId="1973947834">
    <w:abstractNumId w:val="21"/>
  </w:num>
  <w:num w:numId="19" w16cid:durableId="667057909">
    <w:abstractNumId w:val="23"/>
  </w:num>
  <w:num w:numId="20" w16cid:durableId="861475354">
    <w:abstractNumId w:val="9"/>
  </w:num>
  <w:num w:numId="21" w16cid:durableId="1475028033">
    <w:abstractNumId w:val="11"/>
  </w:num>
  <w:num w:numId="22" w16cid:durableId="500312800">
    <w:abstractNumId w:val="0"/>
  </w:num>
  <w:num w:numId="23" w16cid:durableId="931668319">
    <w:abstractNumId w:val="26"/>
  </w:num>
  <w:num w:numId="24" w16cid:durableId="358092562">
    <w:abstractNumId w:val="10"/>
  </w:num>
  <w:num w:numId="25" w16cid:durableId="1135443771">
    <w:abstractNumId w:val="47"/>
  </w:num>
  <w:num w:numId="26" w16cid:durableId="1548951232">
    <w:abstractNumId w:val="28"/>
  </w:num>
  <w:num w:numId="27" w16cid:durableId="976958094">
    <w:abstractNumId w:val="44"/>
  </w:num>
  <w:num w:numId="28" w16cid:durableId="2051417773">
    <w:abstractNumId w:val="19"/>
  </w:num>
  <w:num w:numId="29" w16cid:durableId="429662570">
    <w:abstractNumId w:val="20"/>
  </w:num>
  <w:num w:numId="30" w16cid:durableId="646008339">
    <w:abstractNumId w:val="18"/>
  </w:num>
  <w:num w:numId="31" w16cid:durableId="1908688796">
    <w:abstractNumId w:val="42"/>
  </w:num>
  <w:num w:numId="32" w16cid:durableId="1881477932">
    <w:abstractNumId w:val="7"/>
  </w:num>
  <w:num w:numId="33" w16cid:durableId="1045330560">
    <w:abstractNumId w:val="25"/>
  </w:num>
  <w:num w:numId="34" w16cid:durableId="1342584729">
    <w:abstractNumId w:val="38"/>
  </w:num>
  <w:num w:numId="35" w16cid:durableId="1809203700">
    <w:abstractNumId w:val="24"/>
  </w:num>
  <w:num w:numId="36" w16cid:durableId="740904943">
    <w:abstractNumId w:val="34"/>
  </w:num>
  <w:num w:numId="37" w16cid:durableId="593250745">
    <w:abstractNumId w:val="29"/>
  </w:num>
  <w:num w:numId="38" w16cid:durableId="358970441">
    <w:abstractNumId w:val="12"/>
  </w:num>
  <w:num w:numId="39" w16cid:durableId="443421980">
    <w:abstractNumId w:val="14"/>
  </w:num>
  <w:num w:numId="40" w16cid:durableId="1512601392">
    <w:abstractNumId w:val="15"/>
  </w:num>
  <w:num w:numId="41" w16cid:durableId="1393459019">
    <w:abstractNumId w:val="2"/>
  </w:num>
  <w:num w:numId="42" w16cid:durableId="115221151">
    <w:abstractNumId w:val="17"/>
  </w:num>
  <w:num w:numId="43" w16cid:durableId="1798983769">
    <w:abstractNumId w:val="6"/>
  </w:num>
  <w:num w:numId="44" w16cid:durableId="1258640275">
    <w:abstractNumId w:val="39"/>
  </w:num>
  <w:num w:numId="45" w16cid:durableId="582573648">
    <w:abstractNumId w:val="13"/>
  </w:num>
  <w:num w:numId="46" w16cid:durableId="1254973585">
    <w:abstractNumId w:val="35"/>
  </w:num>
  <w:num w:numId="47" w16cid:durableId="1203396894">
    <w:abstractNumId w:val="41"/>
  </w:num>
  <w:num w:numId="48" w16cid:durableId="1044865838">
    <w:abstractNumId w:val="8"/>
  </w:num>
  <w:num w:numId="49" w16cid:durableId="1783500381">
    <w:abstractNumId w:val="48"/>
  </w:num>
  <w:num w:numId="50" w16cid:durableId="132639522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97391"/>
    <w:rsid w:val="000A1227"/>
    <w:rsid w:val="000A1509"/>
    <w:rsid w:val="000A1C9D"/>
    <w:rsid w:val="000A20D5"/>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1B26"/>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3F71"/>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5BA6"/>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113A"/>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0FEC"/>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738"/>
    <w:rsid w:val="00777CA6"/>
    <w:rsid w:val="00777D56"/>
    <w:rsid w:val="00781AA0"/>
    <w:rsid w:val="00783D43"/>
    <w:rsid w:val="00783EA8"/>
    <w:rsid w:val="0078429D"/>
    <w:rsid w:val="00784EAD"/>
    <w:rsid w:val="0078602A"/>
    <w:rsid w:val="00793C2E"/>
    <w:rsid w:val="007948CE"/>
    <w:rsid w:val="007A01BC"/>
    <w:rsid w:val="007A507F"/>
    <w:rsid w:val="007A5DAF"/>
    <w:rsid w:val="007A6B88"/>
    <w:rsid w:val="007C1829"/>
    <w:rsid w:val="007C1DAB"/>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48F6"/>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5919"/>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76C63"/>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2AD8"/>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565C"/>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2F0"/>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png"/><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10567</Words>
  <Characters>60236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Eduardo Armendariz</cp:lastModifiedBy>
  <cp:revision>2</cp:revision>
  <cp:lastPrinted>2015-01-19T03:13:00Z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
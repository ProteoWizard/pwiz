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1C48A8">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1715AAC3" w14:textId="2E1C2EB4" w:rsidR="006C5BD6"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4EB3198E" w14:textId="77777777" w:rsidR="006F36EA" w:rsidRDefault="006F36EA" w:rsidP="003D1A34">
      <w:pPr>
        <w:rPr>
          <w:b/>
          <w:bCs/>
        </w:rPr>
      </w:pP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lastRenderedPageBreak/>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1A9CFDE" w14:textId="77777777" w:rsidR="004F1EAF" w:rsidRDefault="004F1EAF" w:rsidP="004F1EAF"/>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lastRenderedPageBreak/>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Navigate to the AbsoluteQuant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AbsoluteQuantDocument</w:t>
      </w:r>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navigate to AbsoluteQuant folder in which you just saved the document. You should see a file called</w:t>
      </w:r>
      <w:r w:rsidRPr="000E0B40">
        <w:rPr>
          <w:b/>
          <w:bCs/>
        </w:rPr>
        <w:t xml:space="preserve"> AbsoluteQuantDocument.skyl</w:t>
      </w:r>
      <w:r w:rsidR="00553DA9">
        <w:t xml:space="preserve"> (along with </w:t>
      </w:r>
      <w:r w:rsidR="00553DA9" w:rsidRPr="000E0B40">
        <w:rPr>
          <w:b/>
          <w:bCs/>
        </w:rPr>
        <w:t>AbsoluteQuantDocument.sky</w:t>
      </w:r>
      <w:r w:rsidR="00553DA9">
        <w:t xml:space="preserve"> and .sky.view)</w:t>
      </w:r>
      <w:r>
        <w:t>.</w:t>
      </w:r>
      <w:r w:rsidR="00553DA9">
        <w:t xml:space="preserve"> If you do not see these file extensions, you may need to show file extensions in Windows Explorer.</w:t>
      </w:r>
      <w:r>
        <w:t xml:space="preserve"> This</w:t>
      </w:r>
      <w:r w:rsidR="00553DA9">
        <w:t xml:space="preserve"> .skyl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AbsoluteQuant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E20AED8" w14:textId="77777777" w:rsidR="001132EA" w:rsidRDefault="001132EA" w:rsidP="00815270"/>
    <w:p w14:paraId="4182DD2F" w14:textId="6DE06DD5" w:rsidR="0037759C" w:rsidRDefault="0037759C" w:rsidP="000F47B8">
      <w:pPr>
        <w:pStyle w:val="Heading1"/>
      </w:pPr>
      <w:r w:rsidRPr="0037759C">
        <w:t>Generating a Calibration Curve</w:t>
      </w:r>
    </w:p>
    <w:p w14:paraId="55E26C4E" w14:textId="77777777" w:rsidR="000F47B8" w:rsidRPr="00F14E0F" w:rsidRDefault="000F47B8" w:rsidP="00F14E0F"/>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r w:rsidRPr="000E0B40">
        <w:t>fmol/ul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017902B0" w14:textId="2FABC0F2" w:rsidR="001132EA" w:rsidRDefault="001132EA" w:rsidP="0037759C">
      <w:pPr>
        <w:rPr>
          <w:b/>
          <w:bCs/>
        </w:rPr>
      </w:pP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lastRenderedPageBreak/>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p w14:paraId="39A346C1" w14:textId="0AE11E40" w:rsidR="0002561F" w:rsidRDefault="0002561F" w:rsidP="0002561F"/>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20F11A6D" w14:textId="4004C764" w:rsidR="00FA7E89" w:rsidRDefault="00FA7E89" w:rsidP="0002561F"/>
    <w:p w14:paraId="07DB8F0E" w14:textId="0643FA15" w:rsidR="0002561F" w:rsidRDefault="0002561F" w:rsidP="000E0B40">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b/>
          <w:bCs/>
        </w:rPr>
      </w:pP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55E01A77"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103433F5" w14:textId="3DB9F2D4" w:rsidR="00942F02" w:rsidRDefault="00942F02" w:rsidP="00DA0800"/>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lastRenderedPageBreak/>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61B18CCF" w14:textId="02B9616B" w:rsidR="00841286" w:rsidRDefault="00841286" w:rsidP="00EE4828"/>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lastRenderedPageBreak/>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766E0460" w14:textId="77777777" w:rsidR="002764B4" w:rsidRDefault="002764B4" w:rsidP="006D5006"/>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To proceed with the rest of the tutorial you need an account established on PanoramaWeb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lastRenderedPageBreak/>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0F8D6037" w:rsidR="003C1B8C" w:rsidRDefault="003C1B8C">
      <w:r>
        <w:t xml:space="preserve">Skyline automatically </w:t>
      </w:r>
      <w:r w:rsidR="00EE7A0B">
        <w:t>creates a zip folder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bookmarkStart w:id="0" w:name="_GoBack"/>
      <w:bookmarkEnd w:id="0"/>
      <w:r>
        <w:t xml:space="preserve">The browser page should open </w:t>
      </w:r>
      <w:r w:rsidR="00B041DA">
        <w:t>and</w:t>
      </w:r>
      <w:r>
        <w:t xml:space="preserve"> looks like this:</w:t>
      </w:r>
    </w:p>
    <w:p w14:paraId="2E39A5A6" w14:textId="5E650FAF" w:rsidR="003C1B8C" w:rsidRDefault="003C1B8C" w:rsidP="00A43128">
      <w:pPr>
        <w:ind w:left="360"/>
      </w:pPr>
      <w:r>
        <w:rPr>
          <w:noProof/>
        </w:rPr>
        <w:lastRenderedPageBreak/>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3C1B8C">
      <w:pPr>
        <w:autoSpaceDE w:val="0"/>
        <w:autoSpaceDN w:val="0"/>
        <w:adjustRightInd w:val="0"/>
        <w:spacing w:after="0"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t xml:space="preserve">This is an audit log viewer very similar to the Audit Log grid in Skyline. </w:t>
      </w:r>
      <w:r w:rsidR="00F774CC">
        <w:t xml:space="preserve">For the sake of </w:t>
      </w:r>
      <w:r w:rsidR="005E373F">
        <w:t>brevity,</w:t>
      </w:r>
      <w:r w:rsidR="00F774CC">
        <w:t xml:space="preserve"> </w:t>
      </w:r>
      <w:r>
        <w:t xml:space="preserve">it shows UndoRedo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w:t>
      </w:r>
      <w:r w:rsidR="00F11C94">
        <w:lastRenderedPageBreak/>
        <w:t xml:space="preserve">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AllMessagesView</w:t>
      </w:r>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3E156" w14:textId="77777777" w:rsidR="001C48A8" w:rsidRDefault="001C48A8" w:rsidP="00F14E0F">
      <w:pPr>
        <w:spacing w:after="0" w:line="240" w:lineRule="auto"/>
      </w:pPr>
      <w:r>
        <w:separator/>
      </w:r>
    </w:p>
  </w:endnote>
  <w:endnote w:type="continuationSeparator" w:id="0">
    <w:p w14:paraId="005C76D4" w14:textId="77777777" w:rsidR="001C48A8" w:rsidRDefault="001C48A8"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0B4A28">
          <w:rPr>
            <w:noProof/>
          </w:rPr>
          <w:t>18</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50F38" w14:textId="77777777" w:rsidR="001C48A8" w:rsidRDefault="001C48A8" w:rsidP="00F14E0F">
      <w:pPr>
        <w:spacing w:after="0" w:line="240" w:lineRule="auto"/>
      </w:pPr>
      <w:r>
        <w:separator/>
      </w:r>
    </w:p>
  </w:footnote>
  <w:footnote w:type="continuationSeparator" w:id="0">
    <w:p w14:paraId="3C4BD7C9" w14:textId="77777777" w:rsidR="001C48A8" w:rsidRDefault="001C48A8"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C48A8"/>
    <w:rsid w:val="001D6566"/>
    <w:rsid w:val="001D733D"/>
    <w:rsid w:val="001E2175"/>
    <w:rsid w:val="002014B2"/>
    <w:rsid w:val="0020566A"/>
    <w:rsid w:val="002064FF"/>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43DF7"/>
    <w:rsid w:val="003475B9"/>
    <w:rsid w:val="0036012C"/>
    <w:rsid w:val="0037759C"/>
    <w:rsid w:val="00380D53"/>
    <w:rsid w:val="00386EA8"/>
    <w:rsid w:val="003A6E80"/>
    <w:rsid w:val="003C08B5"/>
    <w:rsid w:val="003C1B8C"/>
    <w:rsid w:val="003C6D57"/>
    <w:rsid w:val="003D1A34"/>
    <w:rsid w:val="003F180E"/>
    <w:rsid w:val="003F6ACC"/>
    <w:rsid w:val="004069C7"/>
    <w:rsid w:val="00417DE1"/>
    <w:rsid w:val="004642CD"/>
    <w:rsid w:val="0049349E"/>
    <w:rsid w:val="004A0663"/>
    <w:rsid w:val="004E4E56"/>
    <w:rsid w:val="004F1EAF"/>
    <w:rsid w:val="0050730D"/>
    <w:rsid w:val="005108E6"/>
    <w:rsid w:val="00512D93"/>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A3B3A"/>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456B7"/>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A72EE-8695-42B0-AF91-9A5233A8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38115</TotalTime>
  <Pages>20</Pages>
  <Words>3407</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Rita Chupalov</cp:lastModifiedBy>
  <cp:revision>2</cp:revision>
  <dcterms:created xsi:type="dcterms:W3CDTF">2019-11-19T02:11:00Z</dcterms:created>
  <dcterms:modified xsi:type="dcterms:W3CDTF">2020-03-04T21:07:00Z</dcterms:modified>
</cp:coreProperties>
</file>
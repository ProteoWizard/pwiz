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p w14:paraId="0CE513B6" w14:textId="7D8275B3"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64703E9A" w:rsidR="00853A26" w:rsidRPr="008F5F52" w:rsidRDefault="000071E4" w:rsidP="007B3D40">
      <w:r w:rsidRPr="00815A8A">
        <w:t xml:space="preserve">Note: This </w:t>
      </w:r>
      <w:r>
        <w:t>tutorial</w:t>
      </w:r>
      <w:r w:rsidRPr="00815A8A">
        <w:t xml:space="preserve"> </w:t>
      </w:r>
      <w:r>
        <w:t>uses</w:t>
      </w:r>
      <w:r w:rsidRPr="00815A8A">
        <w:t xml:space="preserve"> data from a </w:t>
      </w:r>
      <w:proofErr w:type="spellStart"/>
      <w:r w:rsidRPr="00815A8A">
        <w:t>Thermo</w:t>
      </w:r>
      <w:proofErr w:type="spellEnd"/>
      <w:r w:rsidRPr="00815A8A">
        <w:t xml:space="preserve"> Q-</w:t>
      </w:r>
      <w:proofErr w:type="spellStart"/>
      <w:r w:rsidRPr="00815A8A">
        <w:t>Exactive</w:t>
      </w:r>
      <w:proofErr w:type="spellEnd"/>
      <w:r w:rsidRPr="00815A8A">
        <w:t xml:space="preserve"> plus instrument. If you prefer to use the data from a </w:t>
      </w:r>
      <w:proofErr w:type="spellStart"/>
      <w:r w:rsidRPr="00815A8A">
        <w:t>Sciex</w:t>
      </w:r>
      <w:proofErr w:type="spellEnd"/>
      <w:r w:rsidRPr="00815A8A">
        <w:t xml:space="preserve"> </w:t>
      </w:r>
      <w:proofErr w:type="spellStart"/>
      <w:r w:rsidRPr="00815A8A">
        <w:t>TripleTOF</w:t>
      </w:r>
      <w:proofErr w:type="spellEnd"/>
      <w:r w:rsidRPr="00815A8A">
        <w:t xml:space="preserve"> 6600</w:t>
      </w:r>
      <w:r>
        <w:t>,</w:t>
      </w:r>
      <w:r w:rsidRPr="00815A8A">
        <w:t xml:space="preserve"> </w:t>
      </w:r>
      <w:r>
        <w:t xml:space="preserve">see the version of this tutorial entitled Skyline DIA TTOF. </w:t>
      </w:r>
      <w:r w:rsidR="0056128D">
        <w:t xml:space="preserve"> </w:t>
      </w:r>
    </w:p>
    <w:p w14:paraId="44F7F52D" w14:textId="661C8F9B" w:rsidR="00B923A1" w:rsidRPr="008F5F52" w:rsidRDefault="00B923A1" w:rsidP="007B3D40">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w:t>
      </w:r>
      <w:r w:rsidR="000071E4">
        <w:rPr>
          <w:rFonts w:cstheme="minorHAnsi"/>
        </w:rPr>
        <w:t>Orbi</w:t>
      </w:r>
      <w:proofErr w:type="spellEnd"/>
      <w:r w:rsidR="00C82C1E" w:rsidRPr="00B9238F">
        <w:rPr>
          <w:rFonts w:cstheme="minorHAnsi"/>
        </w:rPr>
        <w:t xml:space="preserve"> instrument (</w:t>
      </w:r>
      <w:r w:rsidR="000071E4">
        <w:rPr>
          <w:rFonts w:cstheme="minorHAnsi"/>
        </w:rPr>
        <w:t>Q-</w:t>
      </w:r>
      <w:proofErr w:type="spellStart"/>
      <w:r w:rsidR="000071E4">
        <w:rPr>
          <w:rFonts w:cstheme="minorHAnsi"/>
        </w:rPr>
        <w:t>Exactive</w:t>
      </w:r>
      <w:proofErr w:type="spellEnd"/>
      <w:r w:rsidR="000071E4">
        <w:rPr>
          <w:rFonts w:cstheme="minorHAnsi"/>
        </w:rPr>
        <w:t xml:space="preserve"> Plus</w:t>
      </w:r>
      <w:r w:rsidR="00C82C1E" w:rsidRPr="00B9238F">
        <w:rPr>
          <w:rFonts w:cstheme="minorHAnsi"/>
        </w:rPr>
        <w:t xml:space="preserve">, </w:t>
      </w:r>
      <w:proofErr w:type="spellStart"/>
      <w:r w:rsidR="000071E4">
        <w:rPr>
          <w:rFonts w:cstheme="minorHAnsi"/>
        </w:rPr>
        <w:t>Thermo</w:t>
      </w:r>
      <w:proofErr w:type="spellEnd"/>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w:t>
      </w:r>
      <w:proofErr w:type="spellStart"/>
      <w:r w:rsidR="000071E4">
        <w:t>Bruderer</w:t>
      </w:r>
      <w:proofErr w:type="spellEnd"/>
      <w:r w:rsidR="000071E4">
        <w:t xml:space="preserve">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D77024">
      <w:pPr>
        <w:spacing w:line="480" w:lineRule="auto"/>
        <w:jc w:val="center"/>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w:t>
      </w:r>
      <w:proofErr w:type="gramStart"/>
      <w:r w:rsidRPr="008F5F52">
        <w:t>figure</w:t>
      </w:r>
      <w:proofErr w:type="gramEnd"/>
      <w:r w:rsidRPr="008F5F52">
        <w:t xml:space="preserv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proofErr w:type="gramStart"/>
      <w:r>
        <w:t>and</w:t>
      </w:r>
      <w:proofErr w:type="gramEnd"/>
      <w:r>
        <w:t xml:space="preserve"> </w:t>
      </w:r>
    </w:p>
    <w:p w14:paraId="67DB3BA7" w14:textId="29F95A42" w:rsidR="00B923A1" w:rsidRPr="000B0101" w:rsidRDefault="000071E4" w:rsidP="000071E4">
      <w:pPr>
        <w:rPr>
          <w:rFonts w:ascii="Arial" w:hAnsi="Arial" w:cs="Arial"/>
          <w:color w:val="808080" w:themeColor="background1" w:themeShade="80"/>
        </w:rPr>
      </w:pPr>
      <w:proofErr w:type="spellStart"/>
      <w:r w:rsidRPr="000B0101">
        <w:t>Bruderer</w:t>
      </w:r>
      <w:proofErr w:type="spellEnd"/>
      <w:r w:rsidRPr="000B0101">
        <w:t xml:space="preserve">, et al. Extending the Limits of Quantitative Proteome Profiling with Data-Independent Acquisition and Application to Acetaminophen-Treated Three-Dimensional Liver </w:t>
      </w:r>
      <w:proofErr w:type="spellStart"/>
      <w:r w:rsidRPr="000B0101">
        <w:t>Microtissues</w:t>
      </w:r>
      <w:proofErr w:type="spellEnd"/>
      <w:r w:rsidRPr="000B0101">
        <w:t xml:space="preserve">.”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E83E9E" w:rsidP="005467BD">
      <w:hyperlink r:id="rId12" w:history="1">
        <w:r w:rsidR="00D77024" w:rsidRPr="00580B7F">
          <w:rPr>
            <w:rStyle w:val="Hyperlink"/>
          </w:rPr>
          <w:t>https://skyline.ms/tutorials/DIA-QE.zip</w:t>
        </w:r>
      </w:hyperlink>
    </w:p>
    <w:p w14:paraId="2FCCCDD0" w14:textId="77777777" w:rsidR="005467BD" w:rsidRDefault="005467BD" w:rsidP="005467BD">
      <w:r>
        <w:lastRenderedPageBreak/>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166017AC" w:rsidR="005467BD" w:rsidRDefault="00A152CF" w:rsidP="005467BD">
      <w:pPr>
        <w:spacing w:after="120"/>
      </w:pPr>
      <w:r>
        <w:rPr>
          <w:noProof/>
        </w:rPr>
        <w:drawing>
          <wp:inline distT="0" distB="0" distL="0" distR="0" wp14:anchorId="7F78F04E" wp14:editId="5DA7E3D5">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1175" cy="1781175"/>
                    </a:xfrm>
                    <a:prstGeom prst="rect">
                      <a:avLst/>
                    </a:prstGeom>
                  </pic:spPr>
                </pic:pic>
              </a:graphicData>
            </a:graphic>
          </wp:inline>
        </w:drawing>
      </w:r>
      <w:bookmarkStart w:id="0" w:name="_GoBack"/>
      <w:bookmarkEnd w:id="0"/>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6219BFC5" w:rsidR="005467BD" w:rsidRDefault="001318D8" w:rsidP="005467BD">
      <w:pPr>
        <w:spacing w:after="120"/>
      </w:pPr>
      <w:r w:rsidRPr="00EC41C1">
        <w:rPr>
          <w:noProof/>
        </w:rPr>
        <w:drawing>
          <wp:inline distT="0" distB="0" distL="0" distR="0" wp14:anchorId="10DEDA03" wp14:editId="505E58B7">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181" cy="1139861"/>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lastRenderedPageBreak/>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116C9827" w:rsidR="00CC4926" w:rsidRDefault="00922338" w:rsidP="00B9238F">
      <w:r>
        <w:rPr>
          <w:noProof/>
        </w:rPr>
        <w:lastRenderedPageBreak/>
        <w:drawing>
          <wp:inline distT="0" distB="0" distL="0" distR="0" wp14:anchorId="0E15CE70" wp14:editId="759D4FFD">
            <wp:extent cx="3848100" cy="551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412FE652" w:rsidR="00FE0988" w:rsidRDefault="00922338" w:rsidP="00B9238F">
      <w:r>
        <w:rPr>
          <w:noProof/>
        </w:rPr>
        <w:lastRenderedPageBreak/>
        <w:drawing>
          <wp:inline distT="0" distB="0" distL="0" distR="0" wp14:anchorId="65A3ACAF" wp14:editId="53249EB3">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62543C7E" w:rsidR="00176E74" w:rsidRPr="00B9238F" w:rsidRDefault="00D215FF" w:rsidP="00B9238F">
      <w:r w:rsidRPr="00D215FF">
        <w:rPr>
          <w:noProof/>
        </w:rPr>
        <w:t xml:space="preserve"> </w:t>
      </w:r>
      <w:r w:rsidR="00922338">
        <w:rPr>
          <w:noProof/>
        </w:rPr>
        <w:drawing>
          <wp:inline distT="0" distB="0" distL="0" distR="0" wp14:anchorId="54A18870" wp14:editId="53FC0249">
            <wp:extent cx="5581650" cy="212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70C471AE" w:rsidR="00176E74" w:rsidRDefault="00922338" w:rsidP="00B9238F">
      <w:r>
        <w:rPr>
          <w:noProof/>
        </w:rPr>
        <w:drawing>
          <wp:inline distT="0" distB="0" distL="0" distR="0" wp14:anchorId="3B4A1D1E" wp14:editId="6CCAB734">
            <wp:extent cx="5756910" cy="434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4B9361FA" w:rsidR="00024CE0" w:rsidRDefault="00922338" w:rsidP="00B9238F">
      <w:r>
        <w:rPr>
          <w:noProof/>
        </w:rPr>
        <w:lastRenderedPageBreak/>
        <w:drawing>
          <wp:inline distT="0" distB="0" distL="0" distR="0" wp14:anchorId="70228318" wp14:editId="770C104C">
            <wp:extent cx="5562600" cy="401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5097D2E8" w:rsidR="00024CE0" w:rsidRPr="00B9238F" w:rsidRDefault="00E74AD7" w:rsidP="00B9238F">
      <w:r>
        <w:rPr>
          <w:noProof/>
        </w:rPr>
        <w:lastRenderedPageBreak/>
        <w:drawing>
          <wp:inline distT="0" distB="0" distL="0" distR="0" wp14:anchorId="6B82DED4" wp14:editId="16AB4EF9">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66EC9B62" w:rsidR="00024CE0" w:rsidRDefault="00E74AD7" w:rsidP="00B9238F">
      <w:r>
        <w:rPr>
          <w:noProof/>
        </w:rPr>
        <w:drawing>
          <wp:inline distT="0" distB="0" distL="0" distR="0" wp14:anchorId="1E11F271" wp14:editId="318EABD9">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AE424B0" w:rsidR="00713299" w:rsidRDefault="00E74AD7" w:rsidP="00B9238F">
      <w:r>
        <w:rPr>
          <w:noProof/>
        </w:rPr>
        <w:drawing>
          <wp:inline distT="0" distB="0" distL="0" distR="0" wp14:anchorId="7D606334" wp14:editId="75CAB7FA">
            <wp:extent cx="4381500" cy="535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lastRenderedPageBreak/>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33A10A4C" w:rsidR="006D29CB" w:rsidRDefault="00E74AD7" w:rsidP="00B9238F">
      <w:r>
        <w:rPr>
          <w:noProof/>
        </w:rPr>
        <w:drawing>
          <wp:inline distT="0" distB="0" distL="0" distR="0" wp14:anchorId="4414C9DE" wp14:editId="16369630">
            <wp:extent cx="5756910" cy="328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0668F2F3" w:rsidR="00441FB2" w:rsidRPr="00B9238F" w:rsidRDefault="00E74AD7" w:rsidP="00B9238F">
      <w:r>
        <w:rPr>
          <w:noProof/>
        </w:rPr>
        <w:lastRenderedPageBreak/>
        <w:drawing>
          <wp:inline distT="0" distB="0" distL="0" distR="0" wp14:anchorId="033D062F" wp14:editId="5722EB80">
            <wp:extent cx="3848100" cy="5514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735F3E91" w:rsidR="00742201" w:rsidRDefault="00E74AD7" w:rsidP="00B9238F">
      <w:r>
        <w:rPr>
          <w:noProof/>
        </w:rPr>
        <w:lastRenderedPageBreak/>
        <w:drawing>
          <wp:inline distT="0" distB="0" distL="0" distR="0" wp14:anchorId="27F0375D" wp14:editId="4588B9D6">
            <wp:extent cx="3848100" cy="5514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5E25DF5" w:rsidR="005C607C" w:rsidRDefault="00E74AD7" w:rsidP="00B9238F">
      <w:r>
        <w:rPr>
          <w:noProof/>
        </w:rPr>
        <w:lastRenderedPageBreak/>
        <w:drawing>
          <wp:inline distT="0" distB="0" distL="0" distR="0" wp14:anchorId="483B4B88" wp14:editId="25CD7DD8">
            <wp:extent cx="396240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2FFBCF49" w:rsidR="005C607C" w:rsidRDefault="00E74AD7" w:rsidP="00B9238F">
      <w:r>
        <w:rPr>
          <w:noProof/>
        </w:rPr>
        <w:drawing>
          <wp:inline distT="0" distB="0" distL="0" distR="0" wp14:anchorId="6A4BE993" wp14:editId="1EF2F144">
            <wp:extent cx="5756910" cy="32696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667AA562" w:rsidR="00CC7BFA" w:rsidRDefault="00E74AD7" w:rsidP="00B9238F">
      <w:r>
        <w:rPr>
          <w:noProof/>
        </w:rPr>
        <w:lastRenderedPageBreak/>
        <w:drawing>
          <wp:inline distT="0" distB="0" distL="0" distR="0" wp14:anchorId="0A2784EF" wp14:editId="0B68839D">
            <wp:extent cx="5756910" cy="3526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F333DCF" w:rsidR="00EC13E1" w:rsidRPr="00ED2EBF" w:rsidRDefault="00E74AD7" w:rsidP="00ED2EBF">
      <w:pPr>
        <w:rPr>
          <w:rFonts w:ascii="Arial" w:hAnsi="Arial" w:cs="Arial"/>
          <w:lang w:val="en-GB"/>
        </w:rPr>
      </w:pPr>
      <w:r>
        <w:rPr>
          <w:noProof/>
        </w:rPr>
        <w:lastRenderedPageBreak/>
        <w:drawing>
          <wp:inline distT="0" distB="0" distL="0" distR="0" wp14:anchorId="7BD709D5" wp14:editId="03A13634">
            <wp:extent cx="3448050" cy="4657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DF138AF" w:rsidR="008F5F52" w:rsidRPr="00EC13E1" w:rsidRDefault="00E74AD7" w:rsidP="00B9238F">
      <w:pPr>
        <w:rPr>
          <w:rFonts w:ascii="Arial" w:hAnsi="Arial" w:cs="Arial"/>
        </w:rPr>
      </w:pPr>
      <w:r>
        <w:rPr>
          <w:noProof/>
        </w:rPr>
        <w:lastRenderedPageBreak/>
        <w:drawing>
          <wp:inline distT="0" distB="0" distL="0" distR="0" wp14:anchorId="7A18535C" wp14:editId="1242DCB2">
            <wp:extent cx="5476875" cy="2619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12A4E48C" w:rsidR="0021409C" w:rsidRPr="0021409C" w:rsidRDefault="00E74AD7" w:rsidP="00B9238F">
      <w:pPr>
        <w:rPr>
          <w:lang w:val="en-GB"/>
        </w:rPr>
      </w:pPr>
      <w:r>
        <w:rPr>
          <w:noProof/>
        </w:rPr>
        <w:lastRenderedPageBreak/>
        <w:drawing>
          <wp:inline distT="0" distB="0" distL="0" distR="0" wp14:anchorId="5AE081E2" wp14:editId="040D2492">
            <wp:extent cx="5756910" cy="4241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736FEAB0" w:rsidR="00EA2D7C" w:rsidRPr="00B73A5D" w:rsidRDefault="00E74AD7" w:rsidP="00B9238F">
      <w:pPr>
        <w:rPr>
          <w:rFonts w:ascii="Arial" w:hAnsi="Arial" w:cs="Arial"/>
        </w:rPr>
      </w:pPr>
      <w:r>
        <w:rPr>
          <w:noProof/>
        </w:rPr>
        <w:lastRenderedPageBreak/>
        <w:drawing>
          <wp:inline distT="0" distB="0" distL="0" distR="0" wp14:anchorId="278B50AF" wp14:editId="32508585">
            <wp:extent cx="5756910" cy="42418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513E5322" w:rsidR="005D2F75" w:rsidRDefault="00E74AD7" w:rsidP="00B9238F">
      <w:pPr>
        <w:pStyle w:val="NoSpacing"/>
        <w:spacing w:before="240"/>
      </w:pPr>
      <w:r>
        <w:rPr>
          <w:noProof/>
        </w:rPr>
        <w:lastRenderedPageBreak/>
        <w:drawing>
          <wp:inline distT="0" distB="0" distL="0" distR="0" wp14:anchorId="6223B5F1" wp14:editId="6535850E">
            <wp:extent cx="4334510" cy="3847465"/>
            <wp:effectExtent l="0" t="0" r="889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4510" cy="3847465"/>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1FD91754" w:rsidR="005D2F75" w:rsidRDefault="00E74AD7" w:rsidP="00B9238F">
      <w:pPr>
        <w:pStyle w:val="NoSpacing"/>
        <w:spacing w:before="240"/>
      </w:pPr>
      <w:r>
        <w:rPr>
          <w:noProof/>
        </w:rPr>
        <w:drawing>
          <wp:inline distT="0" distB="0" distL="0" distR="0" wp14:anchorId="6660AC1C" wp14:editId="25B789A9">
            <wp:extent cx="5619750" cy="411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4FD4549F" w:rsidR="005D2F75" w:rsidRDefault="00E74AD7" w:rsidP="005D2F75">
      <w:pPr>
        <w:spacing w:before="240"/>
      </w:pPr>
      <w:r>
        <w:rPr>
          <w:noProof/>
        </w:rPr>
        <w:drawing>
          <wp:inline distT="0" distB="0" distL="0" distR="0" wp14:anchorId="1FBF2983" wp14:editId="03A84097">
            <wp:extent cx="5619750" cy="411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2097236B" w:rsidR="00B9238F" w:rsidRDefault="00E74AD7" w:rsidP="00B9238F">
      <w:r>
        <w:rPr>
          <w:noProof/>
        </w:rPr>
        <w:lastRenderedPageBreak/>
        <w:drawing>
          <wp:inline distT="0" distB="0" distL="0" distR="0" wp14:anchorId="6136948A" wp14:editId="05ED55B7">
            <wp:extent cx="561975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7A926AA" w:rsidR="004F73A4" w:rsidRDefault="004F73A4" w:rsidP="004F73A4">
      <w:r>
        <w:t xml:space="preserve">You will see that the mean value ranges from </w:t>
      </w:r>
      <w:r w:rsidR="00314F80">
        <w:t>1.5</w:t>
      </w:r>
      <w:r>
        <w:t xml:space="preserve"> to </w:t>
      </w:r>
      <w:r w:rsidR="00314F80">
        <w:t>2</w:t>
      </w:r>
      <w:r>
        <w:t xml:space="preserve">.5, while the standard deviation value ranges from </w:t>
      </w:r>
      <w:r w:rsidR="00314F80">
        <w:t>2.3</w:t>
      </w:r>
      <w:r w:rsidR="008805C3">
        <w:t xml:space="preserve"> to </w:t>
      </w:r>
      <w:r w:rsidR="00314F80">
        <w:t>3.3</w:t>
      </w:r>
      <w:r w:rsidR="008805C3">
        <w:t xml:space="preserve">. Using the simple calculation Mean + 3 * SD = </w:t>
      </w:r>
      <w:r w:rsidR="00314F80">
        <w:t>2.5 + 3</w:t>
      </w:r>
      <w:r w:rsidR="008805C3">
        <w:t xml:space="preserve">.5*3 = </w:t>
      </w:r>
      <w:r w:rsidR="00314F80">
        <w:t>13</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188598B9" w:rsidR="00FE5311" w:rsidRDefault="00E74AD7" w:rsidP="00FE5311">
      <w:r>
        <w:rPr>
          <w:noProof/>
        </w:rPr>
        <w:lastRenderedPageBreak/>
        <w:drawing>
          <wp:inline distT="0" distB="0" distL="0" distR="0" wp14:anchorId="5840BB16" wp14:editId="46561894">
            <wp:extent cx="5619750" cy="4114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4DA03C13" w:rsidR="00FE5311" w:rsidRPr="009B301E" w:rsidRDefault="00E74AD7" w:rsidP="00B9238F">
      <w:pPr>
        <w:rPr>
          <w:rFonts w:ascii="Arial" w:hAnsi="Arial" w:cs="Arial"/>
          <w:lang w:val="en-GB"/>
        </w:rPr>
      </w:pPr>
      <w:r>
        <w:rPr>
          <w:noProof/>
        </w:rPr>
        <w:lastRenderedPageBreak/>
        <w:drawing>
          <wp:inline distT="0" distB="0" distL="0" distR="0" wp14:anchorId="172D711B" wp14:editId="4558E83C">
            <wp:extent cx="5619750" cy="4114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3B855241" w:rsidR="00D7669D" w:rsidRDefault="00E74AD7" w:rsidP="008A13B0">
      <w:pPr>
        <w:rPr>
          <w:rFonts w:ascii="Arial" w:hAnsi="Arial" w:cs="Arial"/>
          <w:sz w:val="20"/>
          <w:szCs w:val="20"/>
          <w:lang w:val="en-GB"/>
        </w:rPr>
      </w:pPr>
      <w:r>
        <w:rPr>
          <w:noProof/>
        </w:rPr>
        <w:drawing>
          <wp:inline distT="0" distB="0" distL="0" distR="0" wp14:anchorId="04B1655A" wp14:editId="2489EA17">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38267AAF" w:rsidR="003A7AD4" w:rsidRPr="00B73A5D" w:rsidRDefault="00E74AD7" w:rsidP="00B9238F">
      <w:pPr>
        <w:rPr>
          <w:rFonts w:ascii="Arial" w:hAnsi="Arial" w:cs="Arial"/>
        </w:rPr>
      </w:pPr>
      <w:r>
        <w:rPr>
          <w:noProof/>
        </w:rPr>
        <w:drawing>
          <wp:inline distT="0" distB="0" distL="0" distR="0" wp14:anchorId="373D6DE2" wp14:editId="4AAD3691">
            <wp:extent cx="5619750" cy="411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3C1B8B72" w:rsidR="00645489" w:rsidRDefault="00E74AD7" w:rsidP="00645489">
      <w:r>
        <w:rPr>
          <w:noProof/>
        </w:rPr>
        <w:drawing>
          <wp:inline distT="0" distB="0" distL="0" distR="0" wp14:anchorId="07C16F4E" wp14:editId="26073FEF">
            <wp:extent cx="5756910" cy="28752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0CC4E9F4" w:rsidR="00953432" w:rsidRDefault="00EE14B8" w:rsidP="007C1900">
      <w:r>
        <w:rPr>
          <w:noProof/>
        </w:rPr>
        <w:drawing>
          <wp:inline distT="0" distB="0" distL="0" distR="0" wp14:anchorId="794FE00C" wp14:editId="08532539">
            <wp:extent cx="4676775" cy="35909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65993632" w:rsidR="00433FE3" w:rsidRDefault="00EE14B8" w:rsidP="00433FE3">
      <w:r>
        <w:rPr>
          <w:noProof/>
        </w:rPr>
        <w:lastRenderedPageBreak/>
        <w:drawing>
          <wp:inline distT="0" distB="0" distL="0" distR="0" wp14:anchorId="41C0FBC6" wp14:editId="2387AC14">
            <wp:extent cx="4381500" cy="3152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A6E2155" w:rsidR="00433FE3" w:rsidRDefault="00EE14B8" w:rsidP="00433FE3">
      <w:r w:rsidRPr="00EE14B8">
        <w:rPr>
          <w:noProof/>
        </w:rPr>
        <w:drawing>
          <wp:inline distT="0" distB="0" distL="0" distR="0" wp14:anchorId="7F4EAA3C" wp14:editId="27E36A34">
            <wp:extent cx="3420110" cy="3634105"/>
            <wp:effectExtent l="0" t="0" r="889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0110" cy="363410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638B6EE7" w:rsidR="009B10C5" w:rsidRPr="00166EF9" w:rsidRDefault="00EE14B8" w:rsidP="009B10C5">
      <w:r>
        <w:rPr>
          <w:noProof/>
        </w:rPr>
        <w:drawing>
          <wp:inline distT="0" distB="0" distL="0" distR="0" wp14:anchorId="772A8968" wp14:editId="24486946">
            <wp:extent cx="5756910" cy="17995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1A6092C7" w:rsidR="004A5DD9" w:rsidRPr="004A5DD9" w:rsidRDefault="00EE14B8" w:rsidP="004A5DD9">
      <w:pPr>
        <w:rPr>
          <w:lang w:val="en-GB"/>
        </w:rPr>
      </w:pPr>
      <w:r w:rsidRPr="00EE14B8">
        <w:rPr>
          <w:noProof/>
        </w:rPr>
        <w:drawing>
          <wp:inline distT="0" distB="0" distL="0" distR="0" wp14:anchorId="472FC59C" wp14:editId="6252B7C3">
            <wp:extent cx="2933065" cy="589026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065" cy="589026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634ED" w14:textId="77777777" w:rsidR="00E83E9E" w:rsidRDefault="00E83E9E" w:rsidP="00925426">
      <w:r>
        <w:separator/>
      </w:r>
    </w:p>
  </w:endnote>
  <w:endnote w:type="continuationSeparator" w:id="0">
    <w:p w14:paraId="12480156" w14:textId="77777777" w:rsidR="00E83E9E" w:rsidRDefault="00E83E9E"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A152CF">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2D7FE" w14:textId="77777777" w:rsidR="00E83E9E" w:rsidRDefault="00E83E9E" w:rsidP="00925426">
      <w:r>
        <w:separator/>
      </w:r>
    </w:p>
  </w:footnote>
  <w:footnote w:type="continuationSeparator" w:id="0">
    <w:p w14:paraId="24A967E6" w14:textId="77777777" w:rsidR="00E83E9E" w:rsidRDefault="00E83E9E"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18D8"/>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52B70"/>
    <w:rsid w:val="00364CD6"/>
    <w:rsid w:val="00365709"/>
    <w:rsid w:val="00372746"/>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65BA3"/>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66103"/>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2338"/>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52CF"/>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74AD7"/>
    <w:rsid w:val="00E83E9E"/>
    <w:rsid w:val="00E925BC"/>
    <w:rsid w:val="00EA0984"/>
    <w:rsid w:val="00EA2D7C"/>
    <w:rsid w:val="00EA3C1B"/>
    <w:rsid w:val="00EA7643"/>
    <w:rsid w:val="00EC13E1"/>
    <w:rsid w:val="00EC4806"/>
    <w:rsid w:val="00ED2EBF"/>
    <w:rsid w:val="00ED6023"/>
    <w:rsid w:val="00EE14B8"/>
    <w:rsid w:val="00EE3D9E"/>
    <w:rsid w:val="00EF2ED0"/>
    <w:rsid w:val="00EF3903"/>
    <w:rsid w:val="00EF4F2C"/>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56441-78A9-4AE5-ACDF-160F476D0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3244</TotalTime>
  <Pages>1</Pages>
  <Words>4205</Words>
  <Characters>23974</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19</cp:revision>
  <cp:lastPrinted>2020-02-07T22:28:00Z</cp:lastPrinted>
  <dcterms:created xsi:type="dcterms:W3CDTF">2020-02-14T21:42:00Z</dcterms:created>
  <dcterms:modified xsi:type="dcterms:W3CDTF">2020-02-25T20:34:00Z</dcterms:modified>
</cp:coreProperties>
</file>
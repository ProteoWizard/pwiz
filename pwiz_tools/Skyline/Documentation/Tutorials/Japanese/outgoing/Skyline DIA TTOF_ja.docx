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7989CB9" w14:textId="35AF746F" w:rsidR="00B923A1" w:rsidRPr="008F5F52" w:rsidRDefault="00C82C1E" w:rsidP="00D708E2">
      <w:pPr>
        <w:spacing w:line="480" w:lineRule="auto"/>
        <w:ind w:firstLine="1440"/>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1D6AAD"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lastRenderedPageBreak/>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5FFADA8D" w:rsidR="005467BD" w:rsidRDefault="0042631E" w:rsidP="005467BD">
      <w:pPr>
        <w:spacing w:after="120"/>
      </w:pPr>
      <w:r>
        <w:rPr>
          <w:noProof/>
        </w:rPr>
        <w:drawing>
          <wp:inline distT="0" distB="0" distL="0" distR="0" wp14:anchorId="359F2B90" wp14:editId="36571312">
            <wp:extent cx="1781175" cy="1781175"/>
            <wp:effectExtent l="0" t="0" r="9525" b="952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2"/>
                    <a:stretch>
                      <a:fillRect/>
                    </a:stretch>
                  </pic:blipFill>
                  <pic:spPr>
                    <a:xfrm>
                      <a:off x="0" y="0"/>
                      <a:ext cx="1781175" cy="1781175"/>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4C6345DF" w:rsidR="005467BD" w:rsidRDefault="0042631E" w:rsidP="005467BD">
      <w:pPr>
        <w:spacing w:after="120"/>
      </w:pPr>
      <w:r w:rsidRPr="00EC41C1">
        <w:rPr>
          <w:noProof/>
        </w:rPr>
        <w:drawing>
          <wp:inline distT="0" distB="0" distL="0" distR="0" wp14:anchorId="177C527B" wp14:editId="177503B1">
            <wp:extent cx="1748413" cy="1081255"/>
            <wp:effectExtent l="0" t="0" r="4445"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1843181" cy="1139861"/>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2C6E864B" w:rsidR="00CC4926" w:rsidRDefault="0042631E" w:rsidP="00B9238F">
      <w:r>
        <w:rPr>
          <w:noProof/>
        </w:rPr>
        <w:drawing>
          <wp:inline distT="0" distB="0" distL="0" distR="0" wp14:anchorId="2722AC5C" wp14:editId="783B1957">
            <wp:extent cx="3848100" cy="551497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lastRenderedPageBreak/>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7FDEB920" w:rsidR="00FE0988" w:rsidRDefault="0042631E" w:rsidP="00B9238F">
      <w:r>
        <w:rPr>
          <w:noProof/>
        </w:rPr>
        <w:drawing>
          <wp:inline distT="0" distB="0" distL="0" distR="0" wp14:anchorId="1E70F777" wp14:editId="6ED24700">
            <wp:extent cx="3848100" cy="55149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iRT values from the peptide </w:t>
      </w:r>
      <w:r w:rsidR="00176E74">
        <w:lastRenderedPageBreak/>
        <w:t>search results based on the Biognosys iRT standards which were spiked into these samples. This should succeed and present a summary form like the one below:</w:t>
      </w:r>
    </w:p>
    <w:p w14:paraId="1792838B" w14:textId="5D4E9607" w:rsidR="00176E74" w:rsidRPr="00B9238F" w:rsidRDefault="0042631E" w:rsidP="00B9238F">
      <w:r>
        <w:rPr>
          <w:noProof/>
        </w:rPr>
        <w:drawing>
          <wp:inline distT="0" distB="0" distL="0" distR="0" wp14:anchorId="2ADE7338" wp14:editId="32F6FBAB">
            <wp:extent cx="5581650" cy="2124075"/>
            <wp:effectExtent l="0" t="0" r="0" b="9525"/>
            <wp:docPr id="25" name="Picture 25"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application,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57547367" w:rsidR="00176E74" w:rsidRDefault="0042631E" w:rsidP="00B9238F">
      <w:r>
        <w:rPr>
          <w:noProof/>
        </w:rPr>
        <w:drawing>
          <wp:inline distT="0" distB="0" distL="0" distR="0" wp14:anchorId="5DDC1D98" wp14:editId="423DDA2F">
            <wp:extent cx="5756910" cy="43434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lastRenderedPageBreak/>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1E215539" w:rsidR="00024CE0" w:rsidRDefault="0042631E" w:rsidP="00B9238F">
      <w:r>
        <w:rPr>
          <w:noProof/>
        </w:rPr>
        <w:drawing>
          <wp:inline distT="0" distB="0" distL="0" distR="0" wp14:anchorId="7FCF2D31" wp14:editId="4A05A790">
            <wp:extent cx="5562600" cy="401955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745CAB9A" w:rsidR="00024CE0" w:rsidRPr="00B9238F" w:rsidRDefault="0042631E" w:rsidP="00B9238F">
      <w:r>
        <w:rPr>
          <w:noProof/>
        </w:rPr>
        <w:drawing>
          <wp:inline distT="0" distB="0" distL="0" distR="0" wp14:anchorId="22301BD9" wp14:editId="2AA912B3">
            <wp:extent cx="3848100" cy="5514975"/>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0A724681" w:rsidR="00024CE0" w:rsidRDefault="0042631E" w:rsidP="00B9238F">
      <w:r>
        <w:rPr>
          <w:noProof/>
        </w:rPr>
        <w:drawing>
          <wp:inline distT="0" distB="0" distL="0" distR="0" wp14:anchorId="5D077B49" wp14:editId="03117E67">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lastRenderedPageBreak/>
        <w:t xml:space="preserve">The </w:t>
      </w:r>
      <w:r>
        <w:rPr>
          <w:b/>
        </w:rPr>
        <w:t>Edit Isolation Scheme</w:t>
      </w:r>
      <w:r>
        <w:t xml:space="preserve"> form should now look like this:</w:t>
      </w:r>
    </w:p>
    <w:p w14:paraId="3084627C" w14:textId="59F241EF" w:rsidR="00713299" w:rsidRDefault="00D60DE7" w:rsidP="00B9238F">
      <w:r>
        <w:rPr>
          <w:noProof/>
        </w:rPr>
        <w:drawing>
          <wp:inline distT="0" distB="0" distL="0" distR="0" wp14:anchorId="3DD84DA8" wp14:editId="2E280C16">
            <wp:extent cx="4381500" cy="53530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45F3B583" w:rsidR="006D29CB" w:rsidRDefault="00D60DE7" w:rsidP="00B9238F">
      <w:r>
        <w:rPr>
          <w:noProof/>
        </w:rPr>
        <w:lastRenderedPageBreak/>
        <w:drawing>
          <wp:inline distT="0" distB="0" distL="0" distR="0" wp14:anchorId="318737C9" wp14:editId="2140C56A">
            <wp:extent cx="5756910" cy="3282950"/>
            <wp:effectExtent l="0" t="0" r="0" b="0"/>
            <wp:docPr id="36" name="Picture 3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7FC22DF4" w:rsidR="00441FB2" w:rsidRPr="00B9238F" w:rsidRDefault="007842CD" w:rsidP="00B9238F">
      <w:r>
        <w:rPr>
          <w:noProof/>
        </w:rPr>
        <w:drawing>
          <wp:inline distT="0" distB="0" distL="0" distR="0" wp14:anchorId="5769F4DB" wp14:editId="16E36248">
            <wp:extent cx="3848100" cy="5514975"/>
            <wp:effectExtent l="0" t="0" r="0"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lastRenderedPageBreak/>
        <w:t xml:space="preserve">The </w:t>
      </w:r>
      <w:r>
        <w:rPr>
          <w:b/>
        </w:rPr>
        <w:t>Import Peptide Search</w:t>
      </w:r>
      <w:r>
        <w:t xml:space="preserve"> wizard should now look like this:</w:t>
      </w:r>
    </w:p>
    <w:p w14:paraId="26F681F8" w14:textId="4C1710DB" w:rsidR="00742201" w:rsidRDefault="007842CD" w:rsidP="00B9238F">
      <w:r>
        <w:rPr>
          <w:noProof/>
        </w:rPr>
        <w:drawing>
          <wp:inline distT="0" distB="0" distL="0" distR="0" wp14:anchorId="2BEE8E22" wp14:editId="79CF6964">
            <wp:extent cx="3848100" cy="55149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1AD84124" w14:textId="4D479483" w:rsidR="005C607C" w:rsidRDefault="007842CD" w:rsidP="00B9238F">
      <w:r>
        <w:rPr>
          <w:noProof/>
        </w:rPr>
        <w:drawing>
          <wp:inline distT="0" distB="0" distL="0" distR="0" wp14:anchorId="4E194D97" wp14:editId="3BC27831">
            <wp:extent cx="3962400" cy="2752725"/>
            <wp:effectExtent l="0" t="0" r="0"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B717FF8" w:rsidR="005C607C" w:rsidRDefault="007842CD" w:rsidP="00B9238F">
      <w:r>
        <w:rPr>
          <w:noProof/>
        </w:rPr>
        <w:drawing>
          <wp:inline distT="0" distB="0" distL="0" distR="0" wp14:anchorId="4C475683" wp14:editId="7B8FF9B0">
            <wp:extent cx="5756910" cy="3269615"/>
            <wp:effectExtent l="0" t="0" r="0" b="6985"/>
            <wp:docPr id="41" name="Picture 4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286FE154" w:rsidR="00CC7BFA" w:rsidRDefault="007B15EE" w:rsidP="00B9238F">
      <w:r>
        <w:rPr>
          <w:noProof/>
        </w:rPr>
        <w:drawing>
          <wp:inline distT="0" distB="0" distL="0" distR="0" wp14:anchorId="67241E71" wp14:editId="7F3A11B0">
            <wp:extent cx="5756910" cy="352679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331BE650" w:rsidR="00EC13E1" w:rsidRPr="00ED2EBF" w:rsidRDefault="007B15EE" w:rsidP="00ED2EBF">
      <w:pPr>
        <w:rPr>
          <w:rFonts w:ascii="Arial" w:hAnsi="Arial" w:cs="Arial"/>
          <w:lang w:val="en-GB"/>
        </w:rPr>
      </w:pPr>
      <w:r>
        <w:rPr>
          <w:noProof/>
        </w:rPr>
        <w:drawing>
          <wp:inline distT="0" distB="0" distL="0" distR="0" wp14:anchorId="505F60A1" wp14:editId="760AEAF5">
            <wp:extent cx="3448050" cy="4657725"/>
            <wp:effectExtent l="0" t="0" r="0" b="952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7E2761EC" w:rsidR="008F5F52" w:rsidRPr="00EC13E1" w:rsidRDefault="007B15EE" w:rsidP="00B9238F">
      <w:pPr>
        <w:rPr>
          <w:rFonts w:ascii="Arial" w:hAnsi="Arial" w:cs="Arial"/>
        </w:rPr>
      </w:pPr>
      <w:r>
        <w:rPr>
          <w:noProof/>
        </w:rPr>
        <w:drawing>
          <wp:inline distT="0" distB="0" distL="0" distR="0" wp14:anchorId="47E49218" wp14:editId="26C58A32">
            <wp:extent cx="5476875" cy="2619375"/>
            <wp:effectExtent l="0" t="0" r="9525" b="952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EB3345D" w:rsidR="0021409C" w:rsidRPr="0021409C" w:rsidRDefault="007B15EE" w:rsidP="00B9238F">
      <w:pPr>
        <w:rPr>
          <w:lang w:val="en-GB"/>
        </w:rPr>
      </w:pPr>
      <w:r>
        <w:rPr>
          <w:noProof/>
        </w:rPr>
        <w:lastRenderedPageBreak/>
        <w:drawing>
          <wp:inline distT="0" distB="0" distL="0" distR="0" wp14:anchorId="7BECB8B6" wp14:editId="7C62C277">
            <wp:extent cx="5756910" cy="4241800"/>
            <wp:effectExtent l="0" t="0" r="0" b="635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ou get specific information for this peptide in all of the views</w:t>
      </w:r>
      <w:r>
        <w:t>, as shown below:</w:t>
      </w:r>
    </w:p>
    <w:p w14:paraId="78C16F22" w14:textId="712E165D" w:rsidR="00EA2D7C" w:rsidRPr="00B73A5D" w:rsidRDefault="007B15EE" w:rsidP="00B9238F">
      <w:pPr>
        <w:rPr>
          <w:rFonts w:ascii="Arial" w:hAnsi="Arial" w:cs="Arial"/>
        </w:rPr>
      </w:pPr>
      <w:r>
        <w:rPr>
          <w:noProof/>
        </w:rPr>
        <w:drawing>
          <wp:inline distT="0" distB="0" distL="0" distR="0" wp14:anchorId="101CE633" wp14:editId="486D08CC">
            <wp:extent cx="5756910" cy="4241800"/>
            <wp:effectExtent l="0" t="0" r="0" b="635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2469315B" w:rsidR="005D2F75" w:rsidRDefault="009D0689" w:rsidP="00B9238F">
      <w:pPr>
        <w:pStyle w:val="NoSpacing"/>
        <w:spacing w:before="240"/>
      </w:pPr>
      <w:r>
        <w:rPr>
          <w:noProof/>
        </w:rPr>
        <w:lastRenderedPageBreak/>
        <w:drawing>
          <wp:inline distT="0" distB="0" distL="0" distR="0" wp14:anchorId="5E354C9C" wp14:editId="18021EED">
            <wp:extent cx="4406900" cy="3930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42513CCB" w:rsidR="005D2F75" w:rsidRDefault="008A725D" w:rsidP="00B9238F">
      <w:pPr>
        <w:pStyle w:val="NoSpacing"/>
        <w:spacing w:before="240"/>
      </w:pPr>
      <w:r>
        <w:rPr>
          <w:noProof/>
        </w:rPr>
        <w:drawing>
          <wp:inline distT="0" distB="0" distL="0" distR="0" wp14:anchorId="41961615" wp14:editId="35D9F168">
            <wp:extent cx="5619750" cy="4114800"/>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CE098F4" w:rsidR="005D2F75" w:rsidRDefault="008A725D" w:rsidP="005D2F75">
      <w:pPr>
        <w:spacing w:before="240"/>
      </w:pPr>
      <w:r>
        <w:rPr>
          <w:noProof/>
        </w:rPr>
        <w:drawing>
          <wp:inline distT="0" distB="0" distL="0" distR="0" wp14:anchorId="7F58C9D0" wp14:editId="0C433676">
            <wp:extent cx="5619750" cy="4114800"/>
            <wp:effectExtent l="0" t="0" r="0" b="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7EDECF64" w:rsidR="00B9238F" w:rsidRDefault="008A725D" w:rsidP="00B9238F">
      <w:r>
        <w:rPr>
          <w:noProof/>
        </w:rPr>
        <w:lastRenderedPageBreak/>
        <w:drawing>
          <wp:inline distT="0" distB="0" distL="0" distR="0" wp14:anchorId="44C7379F" wp14:editId="29ADB830">
            <wp:extent cx="5619750" cy="4114800"/>
            <wp:effectExtent l="0" t="0" r="0"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45558ED2" w:rsidR="00FE5311" w:rsidRDefault="003A570C" w:rsidP="00FE5311">
      <w:r>
        <w:rPr>
          <w:noProof/>
        </w:rPr>
        <w:lastRenderedPageBreak/>
        <w:drawing>
          <wp:inline distT="0" distB="0" distL="0" distR="0" wp14:anchorId="7E54D65E" wp14:editId="17B0CA50">
            <wp:extent cx="5619750" cy="4114800"/>
            <wp:effectExtent l="0" t="0" r="0" b="0"/>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4CE81A6" w:rsidR="00FE5311" w:rsidRPr="009B301E" w:rsidRDefault="003A570C" w:rsidP="00B9238F">
      <w:pPr>
        <w:rPr>
          <w:rFonts w:ascii="Arial" w:hAnsi="Arial" w:cs="Arial"/>
          <w:lang w:val="en-GB"/>
        </w:rPr>
      </w:pPr>
      <w:r>
        <w:rPr>
          <w:noProof/>
        </w:rPr>
        <w:lastRenderedPageBreak/>
        <w:drawing>
          <wp:inline distT="0" distB="0" distL="0" distR="0" wp14:anchorId="6150AF58" wp14:editId="6F63AE57">
            <wp:extent cx="5619750" cy="4114800"/>
            <wp:effectExtent l="0" t="0" r="0" b="0"/>
            <wp:docPr id="68" name="Picture 6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2ECC95E1" w:rsidR="00D7669D" w:rsidRDefault="003A570C" w:rsidP="008A13B0">
      <w:pPr>
        <w:rPr>
          <w:rFonts w:ascii="Arial" w:hAnsi="Arial" w:cs="Arial"/>
          <w:sz w:val="20"/>
          <w:szCs w:val="20"/>
          <w:lang w:val="en-GB"/>
        </w:rPr>
      </w:pPr>
      <w:r>
        <w:rPr>
          <w:noProof/>
        </w:rPr>
        <w:drawing>
          <wp:inline distT="0" distB="0" distL="0" distR="0" wp14:anchorId="799EAE01" wp14:editId="57865153">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5804A9C" w:rsidR="003A7AD4" w:rsidRPr="00B73A5D" w:rsidRDefault="003A570C" w:rsidP="00B9238F">
      <w:pPr>
        <w:rPr>
          <w:rFonts w:ascii="Arial" w:hAnsi="Arial" w:cs="Arial"/>
        </w:rPr>
      </w:pPr>
      <w:r>
        <w:rPr>
          <w:noProof/>
        </w:rPr>
        <w:drawing>
          <wp:inline distT="0" distB="0" distL="0" distR="0" wp14:anchorId="75BAEEA7" wp14:editId="1F626E69">
            <wp:extent cx="5619750" cy="4114800"/>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2897A05D" w:rsidR="00645489" w:rsidRDefault="003A570C" w:rsidP="00645489">
      <w:r>
        <w:rPr>
          <w:noProof/>
        </w:rPr>
        <w:drawing>
          <wp:inline distT="0" distB="0" distL="0" distR="0" wp14:anchorId="5BEFCFB3" wp14:editId="1A27236E">
            <wp:extent cx="5756910" cy="2885440"/>
            <wp:effectExtent l="0" t="0" r="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1758ECE4" w:rsidR="00953432" w:rsidRDefault="003A570C" w:rsidP="007C1900">
      <w:r>
        <w:rPr>
          <w:noProof/>
        </w:rPr>
        <w:drawing>
          <wp:inline distT="0" distB="0" distL="0" distR="0" wp14:anchorId="49849369" wp14:editId="7E17FFE7">
            <wp:extent cx="4676775" cy="3590925"/>
            <wp:effectExtent l="0" t="0" r="9525" b="952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708C29ED" w:rsidR="00433FE3" w:rsidRDefault="003A570C" w:rsidP="00433FE3">
      <w:r>
        <w:rPr>
          <w:noProof/>
        </w:rPr>
        <w:drawing>
          <wp:inline distT="0" distB="0" distL="0" distR="0" wp14:anchorId="4C31567E" wp14:editId="1BD0011C">
            <wp:extent cx="4381500" cy="3152775"/>
            <wp:effectExtent l="0" t="0" r="0" b="9525"/>
            <wp:docPr id="72" name="Picture 7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5AC3DCC" w:rsidR="00433FE3" w:rsidRDefault="003A570C" w:rsidP="00433FE3">
      <w:r w:rsidRPr="003A570C">
        <w:rPr>
          <w:noProof/>
        </w:rPr>
        <w:drawing>
          <wp:inline distT="0" distB="0" distL="0" distR="0" wp14:anchorId="15A6A699" wp14:editId="64D83669">
            <wp:extent cx="3403600" cy="36322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6E98A645" w:rsidR="009B10C5" w:rsidRPr="00166EF9" w:rsidRDefault="003A570C" w:rsidP="009B10C5">
      <w:r>
        <w:rPr>
          <w:noProof/>
        </w:rPr>
        <w:drawing>
          <wp:inline distT="0" distB="0" distL="0" distR="0" wp14:anchorId="712F966E" wp14:editId="6595B7AD">
            <wp:extent cx="5756910" cy="1762125"/>
            <wp:effectExtent l="0" t="0" r="0" b="9525"/>
            <wp:docPr id="74" name="Picture 74"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054C25E5" w:rsidR="004A5DD9" w:rsidRPr="004A5DD9" w:rsidRDefault="003A570C" w:rsidP="004A5DD9">
      <w:pPr>
        <w:rPr>
          <w:lang w:val="en-GB"/>
        </w:rPr>
      </w:pPr>
      <w:r w:rsidRPr="003A570C">
        <w:rPr>
          <w:noProof/>
          <w:lang w:val="en-GB"/>
        </w:rPr>
        <w:drawing>
          <wp:inline distT="0" distB="0" distL="0" distR="0" wp14:anchorId="49F845FC" wp14:editId="3474F0F1">
            <wp:extent cx="3003550" cy="59245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509D7" w14:textId="77777777" w:rsidR="001D6AAD" w:rsidRDefault="001D6AAD" w:rsidP="00925426">
      <w:r>
        <w:separator/>
      </w:r>
    </w:p>
  </w:endnote>
  <w:endnote w:type="continuationSeparator" w:id="0">
    <w:p w14:paraId="3CFC8272" w14:textId="77777777" w:rsidR="001D6AAD" w:rsidRDefault="001D6AA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0F6FF" w14:textId="77777777" w:rsidR="001D6AAD" w:rsidRDefault="001D6AAD" w:rsidP="00925426">
      <w:r>
        <w:separator/>
      </w:r>
    </w:p>
  </w:footnote>
  <w:footnote w:type="continuationSeparator" w:id="0">
    <w:p w14:paraId="222B5676" w14:textId="77777777" w:rsidR="001D6AAD" w:rsidRDefault="001D6AAD"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1D6AAD"/>
    <w:rsid w:val="002072FF"/>
    <w:rsid w:val="0021409C"/>
    <w:rsid w:val="00222E28"/>
    <w:rsid w:val="002261CE"/>
    <w:rsid w:val="0023309C"/>
    <w:rsid w:val="00237957"/>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570C"/>
    <w:rsid w:val="003A7AD4"/>
    <w:rsid w:val="003B0A7D"/>
    <w:rsid w:val="003D416D"/>
    <w:rsid w:val="003E7BBD"/>
    <w:rsid w:val="003E7F01"/>
    <w:rsid w:val="00403136"/>
    <w:rsid w:val="004107C9"/>
    <w:rsid w:val="00413CAE"/>
    <w:rsid w:val="0042631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842CD"/>
    <w:rsid w:val="007A35AE"/>
    <w:rsid w:val="007B15E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A725D"/>
    <w:rsid w:val="008B3B67"/>
    <w:rsid w:val="008C1419"/>
    <w:rsid w:val="008C722D"/>
    <w:rsid w:val="008C72A8"/>
    <w:rsid w:val="008D075E"/>
    <w:rsid w:val="008D386F"/>
    <w:rsid w:val="008D5F44"/>
    <w:rsid w:val="008E4F66"/>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689"/>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B4C10"/>
    <w:rsid w:val="00BC4E9E"/>
    <w:rsid w:val="00BD2386"/>
    <w:rsid w:val="00BD2A51"/>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34083"/>
    <w:rsid w:val="00D44A90"/>
    <w:rsid w:val="00D51194"/>
    <w:rsid w:val="00D5318D"/>
    <w:rsid w:val="00D57D8B"/>
    <w:rsid w:val="00D60DE7"/>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1280</TotalTime>
  <Pages>32</Pages>
  <Words>4192</Words>
  <Characters>23900</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3</cp:revision>
  <cp:lastPrinted>2020-02-07T22:28:00Z</cp:lastPrinted>
  <dcterms:created xsi:type="dcterms:W3CDTF">2021-10-01T00:45:00Z</dcterms:created>
  <dcterms:modified xsi:type="dcterms:W3CDTF">2021-10-01T22:05:00Z</dcterms:modified>
</cp:coreProperties>
</file>
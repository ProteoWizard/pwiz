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proofErr w:type="gramStart"/>
      <w:r w:rsidR="00C82C1E" w:rsidRPr="00C82C1E">
        <w:t>figure</w:t>
      </w:r>
      <w:proofErr w:type="gramEnd"/>
      <w:r w:rsidR="00C82C1E" w:rsidRPr="00C82C1E">
        <w:t xml:space="preserv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FD710E"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1D79314E" w:rsidR="005467BD" w:rsidRDefault="00F15322" w:rsidP="005467BD">
      <w:pPr>
        <w:spacing w:after="120"/>
      </w:pPr>
      <w:r>
        <w:rPr>
          <w:noProof/>
        </w:rPr>
        <w:drawing>
          <wp:inline distT="0" distB="0" distL="0" distR="0" wp14:anchorId="4D653F33" wp14:editId="40365467">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1781175"/>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355ED3F1" w:rsidR="005467BD" w:rsidRDefault="00987964" w:rsidP="005467BD">
      <w:pPr>
        <w:spacing w:after="120"/>
      </w:pPr>
      <w:r w:rsidRPr="00EC41C1">
        <w:rPr>
          <w:noProof/>
        </w:rPr>
        <w:drawing>
          <wp:inline distT="0" distB="0" distL="0" distR="0" wp14:anchorId="11F59EB1" wp14:editId="16D5B37C">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3181" cy="1139861"/>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3E79D61" w:rsidR="00CC4926" w:rsidRDefault="00987964" w:rsidP="00B9238F">
      <w:r>
        <w:rPr>
          <w:noProof/>
        </w:rPr>
        <w:lastRenderedPageBreak/>
        <w:drawing>
          <wp:inline distT="0" distB="0" distL="0" distR="0" wp14:anchorId="678D3740" wp14:editId="2F8D881D">
            <wp:extent cx="38481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16B37DB6" w:rsidR="00FE0988" w:rsidRDefault="00987964" w:rsidP="00B9238F">
      <w:r>
        <w:rPr>
          <w:noProof/>
        </w:rPr>
        <w:lastRenderedPageBreak/>
        <w:drawing>
          <wp:inline distT="0" distB="0" distL="0" distR="0" wp14:anchorId="7EEA7D90" wp14:editId="04E00456">
            <wp:extent cx="3848100" cy="5514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037A5F0" w:rsidR="00176E74" w:rsidRPr="00B9238F" w:rsidRDefault="00987964" w:rsidP="00B9238F">
      <w:r>
        <w:rPr>
          <w:noProof/>
        </w:rPr>
        <w:drawing>
          <wp:inline distT="0" distB="0" distL="0" distR="0" wp14:anchorId="11E59E97" wp14:editId="3101B563">
            <wp:extent cx="5581650" cy="2124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25510CE" w:rsidR="00176E74" w:rsidRDefault="00987964" w:rsidP="00B9238F">
      <w:r>
        <w:rPr>
          <w:noProof/>
        </w:rPr>
        <w:drawing>
          <wp:inline distT="0" distB="0" distL="0" distR="0" wp14:anchorId="6472744B" wp14:editId="500EAA92">
            <wp:extent cx="5756910"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6C3A5065" w:rsidR="00024CE0" w:rsidRDefault="00987964" w:rsidP="00B9238F">
      <w:r>
        <w:rPr>
          <w:noProof/>
        </w:rPr>
        <w:lastRenderedPageBreak/>
        <w:drawing>
          <wp:inline distT="0" distB="0" distL="0" distR="0" wp14:anchorId="142B2BA1" wp14:editId="5735798E">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29498D1B" w:rsidR="00024CE0" w:rsidRPr="00B9238F" w:rsidRDefault="0072657F" w:rsidP="00B9238F">
      <w:r>
        <w:rPr>
          <w:noProof/>
        </w:rPr>
        <w:lastRenderedPageBreak/>
        <w:drawing>
          <wp:inline distT="0" distB="0" distL="0" distR="0" wp14:anchorId="05B712BD" wp14:editId="5B568C8A">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3B167F08" w:rsidR="00024CE0" w:rsidRDefault="0072657F" w:rsidP="00B9238F">
      <w:r>
        <w:rPr>
          <w:noProof/>
        </w:rPr>
        <w:drawing>
          <wp:inline distT="0" distB="0" distL="0" distR="0" wp14:anchorId="69143823" wp14:editId="47BA7593">
            <wp:extent cx="3848100" cy="5514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0CF18230" w:rsidR="00713299" w:rsidRDefault="0072657F" w:rsidP="00B9238F">
      <w:r>
        <w:rPr>
          <w:noProof/>
        </w:rPr>
        <w:drawing>
          <wp:inline distT="0" distB="0" distL="0" distR="0" wp14:anchorId="281C2968" wp14:editId="5B6D3693">
            <wp:extent cx="4381500" cy="5353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288C3AD" w:rsidR="006D29CB" w:rsidRDefault="0072657F" w:rsidP="00B9238F">
      <w:r>
        <w:rPr>
          <w:noProof/>
        </w:rPr>
        <w:drawing>
          <wp:inline distT="0" distB="0" distL="0" distR="0" wp14:anchorId="23C78197" wp14:editId="7F226002">
            <wp:extent cx="5756910" cy="328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53B17CE2" w:rsidR="00441FB2" w:rsidRPr="00B9238F" w:rsidRDefault="0072657F" w:rsidP="00B9238F">
      <w:r>
        <w:rPr>
          <w:noProof/>
        </w:rPr>
        <w:lastRenderedPageBreak/>
        <w:drawing>
          <wp:inline distT="0" distB="0" distL="0" distR="0" wp14:anchorId="5B10DAA4" wp14:editId="30A0BF0A">
            <wp:extent cx="3848100" cy="551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245FC49F" w:rsidR="00742201" w:rsidRDefault="0072657F" w:rsidP="00B9238F">
      <w:r>
        <w:rPr>
          <w:noProof/>
        </w:rPr>
        <w:lastRenderedPageBreak/>
        <w:drawing>
          <wp:inline distT="0" distB="0" distL="0" distR="0" wp14:anchorId="0906D730" wp14:editId="667A1497">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54414D2C" w:rsidR="005C607C" w:rsidRDefault="0072657F" w:rsidP="00B9238F">
      <w:r>
        <w:rPr>
          <w:noProof/>
        </w:rPr>
        <w:lastRenderedPageBreak/>
        <w:drawing>
          <wp:inline distT="0" distB="0" distL="0" distR="0" wp14:anchorId="683A6C52" wp14:editId="245A6FBD">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47788115" w:rsidR="005C607C" w:rsidRDefault="0072657F" w:rsidP="00B9238F">
      <w:r>
        <w:rPr>
          <w:noProof/>
        </w:rPr>
        <w:drawing>
          <wp:inline distT="0" distB="0" distL="0" distR="0" wp14:anchorId="74FCE408" wp14:editId="7633F6D3">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494681D" w:rsidR="00CC7BFA" w:rsidRDefault="0072657F" w:rsidP="00B9238F">
      <w:r>
        <w:rPr>
          <w:noProof/>
        </w:rPr>
        <w:lastRenderedPageBreak/>
        <w:drawing>
          <wp:inline distT="0" distB="0" distL="0" distR="0" wp14:anchorId="0C6AEDDD" wp14:editId="77809830">
            <wp:extent cx="575691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0B3DE8F5" w:rsidR="00EC13E1" w:rsidRPr="00ED2EBF" w:rsidRDefault="0072657F" w:rsidP="00ED2EBF">
      <w:pPr>
        <w:rPr>
          <w:rFonts w:ascii="Arial" w:hAnsi="Arial" w:cs="Arial"/>
          <w:lang w:val="en-GB"/>
        </w:rPr>
      </w:pPr>
      <w:r>
        <w:rPr>
          <w:noProof/>
        </w:rPr>
        <w:lastRenderedPageBreak/>
        <w:drawing>
          <wp:inline distT="0" distB="0" distL="0" distR="0" wp14:anchorId="611EB507" wp14:editId="7213A5F5">
            <wp:extent cx="3448050" cy="465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6A37F93" w:rsidR="008F5F52" w:rsidRPr="00EC13E1" w:rsidRDefault="0072657F" w:rsidP="00B9238F">
      <w:pPr>
        <w:rPr>
          <w:rFonts w:ascii="Arial" w:hAnsi="Arial" w:cs="Arial"/>
        </w:rPr>
      </w:pPr>
      <w:r>
        <w:rPr>
          <w:noProof/>
        </w:rPr>
        <w:lastRenderedPageBreak/>
        <w:drawing>
          <wp:inline distT="0" distB="0" distL="0" distR="0" wp14:anchorId="3961EFA3" wp14:editId="7D3313C2">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0684DBAA" w:rsidR="0021409C" w:rsidRPr="0021409C" w:rsidRDefault="0072657F" w:rsidP="00B9238F">
      <w:pPr>
        <w:rPr>
          <w:lang w:val="en-GB"/>
        </w:rPr>
      </w:pPr>
      <w:r>
        <w:rPr>
          <w:noProof/>
        </w:rPr>
        <w:lastRenderedPageBreak/>
        <w:drawing>
          <wp:inline distT="0" distB="0" distL="0" distR="0" wp14:anchorId="31EBC2AE" wp14:editId="3A0D796B">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081D61BC" w:rsidR="00EA2D7C" w:rsidRPr="00B73A5D" w:rsidRDefault="0072657F" w:rsidP="00B9238F">
      <w:pPr>
        <w:rPr>
          <w:rFonts w:ascii="Arial" w:hAnsi="Arial" w:cs="Arial"/>
        </w:rPr>
      </w:pPr>
      <w:r>
        <w:rPr>
          <w:noProof/>
        </w:rPr>
        <w:lastRenderedPageBreak/>
        <w:drawing>
          <wp:inline distT="0" distB="0" distL="0" distR="0" wp14:anchorId="6A3B0BE9" wp14:editId="5B8D2C52">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BC245CE" w:rsidR="005D2F75" w:rsidRDefault="0072657F" w:rsidP="00B9238F">
      <w:pPr>
        <w:pStyle w:val="NoSpacing"/>
        <w:spacing w:before="240"/>
      </w:pPr>
      <w:r>
        <w:rPr>
          <w:noProof/>
        </w:rPr>
        <w:lastRenderedPageBreak/>
        <w:drawing>
          <wp:inline distT="0" distB="0" distL="0" distR="0" wp14:anchorId="7F218BC8" wp14:editId="2CF630FE">
            <wp:extent cx="4405630" cy="3930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563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4720659B" w:rsidR="005D2F75" w:rsidRDefault="0072657F" w:rsidP="00B9238F">
      <w:pPr>
        <w:pStyle w:val="NoSpacing"/>
        <w:spacing w:before="240"/>
      </w:pPr>
      <w:r>
        <w:rPr>
          <w:noProof/>
        </w:rPr>
        <w:drawing>
          <wp:inline distT="0" distB="0" distL="0" distR="0" wp14:anchorId="40E6C4ED" wp14:editId="701D8053">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4E03DA07" w:rsidR="005D2F75" w:rsidRDefault="0072657F" w:rsidP="005D2F75">
      <w:pPr>
        <w:spacing w:before="240"/>
      </w:pPr>
      <w:r>
        <w:rPr>
          <w:noProof/>
        </w:rPr>
        <w:drawing>
          <wp:inline distT="0" distB="0" distL="0" distR="0" wp14:anchorId="04D01025" wp14:editId="3D080780">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48E5FCE" w:rsidR="00B9238F" w:rsidRDefault="0072657F" w:rsidP="00B9238F">
      <w:r>
        <w:rPr>
          <w:noProof/>
        </w:rPr>
        <w:lastRenderedPageBreak/>
        <w:drawing>
          <wp:inline distT="0" distB="0" distL="0" distR="0" wp14:anchorId="74FE4CC1" wp14:editId="5AD39008">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22230C96" w:rsidR="00FE5311" w:rsidRDefault="0072657F" w:rsidP="00FE5311">
      <w:r>
        <w:rPr>
          <w:noProof/>
        </w:rPr>
        <w:lastRenderedPageBreak/>
        <w:drawing>
          <wp:inline distT="0" distB="0" distL="0" distR="0" wp14:anchorId="35A68F4A" wp14:editId="51D3D795">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3F8A886" w:rsidR="00FE5311" w:rsidRPr="009B301E" w:rsidRDefault="0072657F" w:rsidP="00B9238F">
      <w:pPr>
        <w:rPr>
          <w:rFonts w:ascii="Arial" w:hAnsi="Arial" w:cs="Arial"/>
          <w:lang w:val="en-GB"/>
        </w:rPr>
      </w:pPr>
      <w:r>
        <w:rPr>
          <w:noProof/>
        </w:rPr>
        <w:lastRenderedPageBreak/>
        <w:drawing>
          <wp:inline distT="0" distB="0" distL="0" distR="0" wp14:anchorId="0565F912" wp14:editId="3410D998">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524692DF" w:rsidR="00D7669D" w:rsidRDefault="0072657F" w:rsidP="008A13B0">
      <w:pPr>
        <w:rPr>
          <w:rFonts w:ascii="Arial" w:hAnsi="Arial" w:cs="Arial"/>
          <w:sz w:val="20"/>
          <w:szCs w:val="20"/>
          <w:lang w:val="en-GB"/>
        </w:rPr>
      </w:pPr>
      <w:r>
        <w:rPr>
          <w:noProof/>
        </w:rPr>
        <w:drawing>
          <wp:inline distT="0" distB="0" distL="0" distR="0" wp14:anchorId="787D536B" wp14:editId="7AF62AFA">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8190EF" w:rsidR="003A7AD4" w:rsidRPr="00B73A5D" w:rsidRDefault="00FE1CA9" w:rsidP="00B9238F">
      <w:pPr>
        <w:rPr>
          <w:rFonts w:ascii="Arial" w:hAnsi="Arial" w:cs="Arial"/>
        </w:rPr>
      </w:pPr>
      <w:r>
        <w:rPr>
          <w:noProof/>
        </w:rPr>
        <w:drawing>
          <wp:inline distT="0" distB="0" distL="0" distR="0" wp14:anchorId="78A1CFCD" wp14:editId="72ADE767">
            <wp:extent cx="561975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F6E6EC0" w:rsidR="00645489" w:rsidRDefault="00FE1CA9" w:rsidP="00645489">
      <w:r>
        <w:rPr>
          <w:noProof/>
        </w:rPr>
        <w:drawing>
          <wp:inline distT="0" distB="0" distL="0" distR="0" wp14:anchorId="7A9B9C67" wp14:editId="48F4C8DA">
            <wp:extent cx="5756910" cy="2885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023B4ACF" w:rsidR="00953432" w:rsidRDefault="00FE1CA9" w:rsidP="007C1900">
      <w:r>
        <w:rPr>
          <w:noProof/>
        </w:rPr>
        <w:drawing>
          <wp:inline distT="0" distB="0" distL="0" distR="0" wp14:anchorId="37B18EFD" wp14:editId="31C744B3">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202349C5" w:rsidR="00433FE3" w:rsidRDefault="00FE1CA9" w:rsidP="00433FE3">
      <w:r>
        <w:rPr>
          <w:noProof/>
        </w:rPr>
        <w:lastRenderedPageBreak/>
        <w:drawing>
          <wp:inline distT="0" distB="0" distL="0" distR="0" wp14:anchorId="04D1DDD1" wp14:editId="023746D6">
            <wp:extent cx="4381500" cy="31527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18FF9C21" w:rsidR="00433FE3" w:rsidRDefault="00FE1CA9" w:rsidP="00433FE3">
      <w:r w:rsidRPr="00FE1CA9">
        <w:rPr>
          <w:noProof/>
        </w:rPr>
        <w:drawing>
          <wp:inline distT="0" distB="0" distL="0" distR="0" wp14:anchorId="273DC53F" wp14:editId="7F7079DA">
            <wp:extent cx="3396615" cy="36341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6615" cy="363410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7695AE45" w:rsidR="009B10C5" w:rsidRPr="00166EF9" w:rsidRDefault="00FE1CA9" w:rsidP="009B10C5">
      <w:r>
        <w:rPr>
          <w:noProof/>
        </w:rPr>
        <w:drawing>
          <wp:inline distT="0" distB="0" distL="0" distR="0" wp14:anchorId="674B8B05" wp14:editId="5A6C7A29">
            <wp:extent cx="5756910" cy="1762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16DA832D" w:rsidR="004A5DD9" w:rsidRPr="004A5DD9" w:rsidRDefault="00FE1CA9" w:rsidP="004A5DD9">
      <w:pPr>
        <w:rPr>
          <w:lang w:val="en-GB"/>
        </w:rPr>
      </w:pPr>
      <w:r w:rsidRPr="00FE1CA9">
        <w:rPr>
          <w:noProof/>
        </w:rPr>
        <w:drawing>
          <wp:inline distT="0" distB="0" distL="0" distR="0" wp14:anchorId="413536E8" wp14:editId="0009E673">
            <wp:extent cx="3004185" cy="592582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4185" cy="592582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B88CD" w14:textId="77777777" w:rsidR="00FD710E" w:rsidRDefault="00FD710E" w:rsidP="00925426">
      <w:r>
        <w:separator/>
      </w:r>
    </w:p>
  </w:endnote>
  <w:endnote w:type="continuationSeparator" w:id="0">
    <w:p w14:paraId="5AAA15D0" w14:textId="77777777" w:rsidR="00FD710E" w:rsidRDefault="00FD710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F15322">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38C87" w14:textId="77777777" w:rsidR="00FD710E" w:rsidRDefault="00FD710E" w:rsidP="00925426">
      <w:r>
        <w:separator/>
      </w:r>
    </w:p>
  </w:footnote>
  <w:footnote w:type="continuationSeparator" w:id="0">
    <w:p w14:paraId="3DA12353" w14:textId="77777777" w:rsidR="00FD710E" w:rsidRDefault="00FD710E"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2657F"/>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87964"/>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C1E48"/>
    <w:rsid w:val="00DD05F4"/>
    <w:rsid w:val="00DD4D13"/>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EF5FBE"/>
    <w:rsid w:val="00EF6244"/>
    <w:rsid w:val="00F00EBF"/>
    <w:rsid w:val="00F15322"/>
    <w:rsid w:val="00F31A42"/>
    <w:rsid w:val="00F3741E"/>
    <w:rsid w:val="00F3788F"/>
    <w:rsid w:val="00F74A32"/>
    <w:rsid w:val="00F84ED7"/>
    <w:rsid w:val="00F862F9"/>
    <w:rsid w:val="00F87311"/>
    <w:rsid w:val="00FA35E9"/>
    <w:rsid w:val="00FA6475"/>
    <w:rsid w:val="00FB0A21"/>
    <w:rsid w:val="00FC2850"/>
    <w:rsid w:val="00FC626D"/>
    <w:rsid w:val="00FD574F"/>
    <w:rsid w:val="00FD710E"/>
    <w:rsid w:val="00FE0988"/>
    <w:rsid w:val="00FE1CA9"/>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0562-9DB8-46C3-AA67-C51A60F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3387</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14</cp:revision>
  <cp:lastPrinted>2020-02-07T22:28:00Z</cp:lastPrinted>
  <dcterms:created xsi:type="dcterms:W3CDTF">2020-02-14T21:42:00Z</dcterms:created>
  <dcterms:modified xsi:type="dcterms:W3CDTF">2020-02-25T20:33:00Z</dcterms:modified>
</cp:coreProperties>
</file>
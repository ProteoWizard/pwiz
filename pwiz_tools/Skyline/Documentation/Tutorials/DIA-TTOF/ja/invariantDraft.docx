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7B966CAB" w:rsidR="00B923A1" w:rsidRDefault="00B923A1" w:rsidP="00E877DE">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04D7B96" w14:textId="178B23A1" w:rsidR="00E877DE" w:rsidRPr="00E877DE" w:rsidRDefault="00E877DE" w:rsidP="00E877DE">
      <w:r w:rsidRPr="00320016">
        <w:rPr>
          <w:noProof/>
        </w:rPr>
        <w:drawing>
          <wp:inline distT="0" distB="0" distL="0" distR="0" wp14:anchorId="4FE28DD0" wp14:editId="187B5303">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CC5001"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FE5A304" w:rsidR="00CC4926" w:rsidRDefault="00F06CC8" w:rsidP="00B9238F">
      <w:r>
        <w:rPr>
          <w:noProof/>
        </w:rPr>
        <w:drawing>
          <wp:inline distT="0" distB="0" distL="0" distR="0" wp14:anchorId="77AB929D" wp14:editId="0C2479CA">
            <wp:extent cx="3848100" cy="55149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A7AED69" w:rsidR="00FE0988" w:rsidRDefault="00F06CC8" w:rsidP="00B9238F">
      <w:r>
        <w:rPr>
          <w:noProof/>
        </w:rPr>
        <w:drawing>
          <wp:inline distT="0" distB="0" distL="0" distR="0" wp14:anchorId="68F2BB58" wp14:editId="430A15E1">
            <wp:extent cx="3848100" cy="55149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t xml:space="preserve">The </w:t>
      </w:r>
      <w:r>
        <w:rPr>
          <w:b/>
        </w:rPr>
        <w:t>Import Peptide Search</w:t>
      </w:r>
      <w:r>
        <w:t xml:space="preserve"> form should look like this:</w:t>
      </w:r>
    </w:p>
    <w:p w14:paraId="2B9A42D8" w14:textId="60E26E9A" w:rsidR="00024CE0" w:rsidRPr="00B9238F" w:rsidRDefault="0084763C" w:rsidP="00B9238F">
      <w:r>
        <w:rPr>
          <w:noProof/>
        </w:rPr>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1447F532" w:rsidR="00024CE0" w:rsidRDefault="0027625A" w:rsidP="00B9238F">
      <w:r>
        <w:rPr>
          <w:noProof/>
        </w:rPr>
        <w:drawing>
          <wp:inline distT="0" distB="0" distL="0" distR="0" wp14:anchorId="27963198" wp14:editId="47F9510F">
            <wp:extent cx="3848100" cy="5514975"/>
            <wp:effectExtent l="0" t="0" r="0" b="952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t xml:space="preserve">The </w:t>
      </w:r>
      <w:r>
        <w:rPr>
          <w:b/>
        </w:rPr>
        <w:t xml:space="preserve">Import Peptide Search </w:t>
      </w:r>
      <w:r>
        <w:t>wizard should now look like this:</w:t>
      </w:r>
    </w:p>
    <w:p w14:paraId="46B9ACE3" w14:textId="474D8CA6" w:rsidR="00441FB2" w:rsidRPr="00B9238F" w:rsidRDefault="0084763C" w:rsidP="00B9238F">
      <w:r>
        <w:rPr>
          <w:noProof/>
        </w:rPr>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1"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1"/>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0F6A3" w14:textId="77777777" w:rsidR="005E2FC0" w:rsidRDefault="005E2FC0" w:rsidP="00925426">
      <w:r>
        <w:separator/>
      </w:r>
    </w:p>
  </w:endnote>
  <w:endnote w:type="continuationSeparator" w:id="0">
    <w:p w14:paraId="33DC12B5" w14:textId="77777777" w:rsidR="005E2FC0" w:rsidRDefault="005E2FC0"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03BE1" w14:textId="77777777" w:rsidR="005E2FC0" w:rsidRDefault="005E2FC0" w:rsidP="00925426">
      <w:r>
        <w:separator/>
      </w:r>
    </w:p>
  </w:footnote>
  <w:footnote w:type="continuationSeparator" w:id="0">
    <w:p w14:paraId="205B1617" w14:textId="77777777" w:rsidR="005E2FC0" w:rsidRDefault="005E2FC0"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187400564">
    <w:abstractNumId w:val="25"/>
  </w:num>
  <w:num w:numId="2" w16cid:durableId="678579127">
    <w:abstractNumId w:val="9"/>
  </w:num>
  <w:num w:numId="3" w16cid:durableId="2039548812">
    <w:abstractNumId w:val="17"/>
  </w:num>
  <w:num w:numId="4" w16cid:durableId="1742874827">
    <w:abstractNumId w:val="22"/>
  </w:num>
  <w:num w:numId="5" w16cid:durableId="1906645895">
    <w:abstractNumId w:val="5"/>
  </w:num>
  <w:num w:numId="6" w16cid:durableId="1031765096">
    <w:abstractNumId w:val="15"/>
  </w:num>
  <w:num w:numId="7" w16cid:durableId="60057914">
    <w:abstractNumId w:val="10"/>
  </w:num>
  <w:num w:numId="8" w16cid:durableId="1311716781">
    <w:abstractNumId w:val="1"/>
  </w:num>
  <w:num w:numId="9" w16cid:durableId="1072003937">
    <w:abstractNumId w:val="18"/>
  </w:num>
  <w:num w:numId="10" w16cid:durableId="121005154">
    <w:abstractNumId w:val="21"/>
  </w:num>
  <w:num w:numId="11" w16cid:durableId="2133815972">
    <w:abstractNumId w:val="8"/>
  </w:num>
  <w:num w:numId="12" w16cid:durableId="1854419167">
    <w:abstractNumId w:val="13"/>
  </w:num>
  <w:num w:numId="13" w16cid:durableId="1889341875">
    <w:abstractNumId w:val="0"/>
  </w:num>
  <w:num w:numId="14" w16cid:durableId="251015904">
    <w:abstractNumId w:val="26"/>
  </w:num>
  <w:num w:numId="15" w16cid:durableId="1758936747">
    <w:abstractNumId w:val="23"/>
  </w:num>
  <w:num w:numId="16" w16cid:durableId="1401177201">
    <w:abstractNumId w:val="12"/>
  </w:num>
  <w:num w:numId="17" w16cid:durableId="1768574917">
    <w:abstractNumId w:val="3"/>
  </w:num>
  <w:num w:numId="18" w16cid:durableId="307788525">
    <w:abstractNumId w:val="4"/>
  </w:num>
  <w:num w:numId="19" w16cid:durableId="703363637">
    <w:abstractNumId w:val="7"/>
  </w:num>
  <w:num w:numId="20" w16cid:durableId="489444180">
    <w:abstractNumId w:val="6"/>
  </w:num>
  <w:num w:numId="21" w16cid:durableId="564535092">
    <w:abstractNumId w:val="11"/>
  </w:num>
  <w:num w:numId="22" w16cid:durableId="1206679343">
    <w:abstractNumId w:val="19"/>
  </w:num>
  <w:num w:numId="23" w16cid:durableId="26830949">
    <w:abstractNumId w:val="16"/>
  </w:num>
  <w:num w:numId="24" w16cid:durableId="73941002">
    <w:abstractNumId w:val="20"/>
  </w:num>
  <w:num w:numId="25" w16cid:durableId="1048072660">
    <w:abstractNumId w:val="2"/>
  </w:num>
  <w:num w:numId="26" w16cid:durableId="223757717">
    <w:abstractNumId w:val="24"/>
  </w:num>
  <w:num w:numId="27" w16cid:durableId="879448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2FC0"/>
    <w:rsid w:val="005E6B0B"/>
    <w:rsid w:val="005E7B54"/>
    <w:rsid w:val="005F7EF8"/>
    <w:rsid w:val="0061221F"/>
    <w:rsid w:val="00612736"/>
    <w:rsid w:val="0061455D"/>
    <w:rsid w:val="006216D6"/>
    <w:rsid w:val="006216D7"/>
    <w:rsid w:val="006244D0"/>
    <w:rsid w:val="00626B8A"/>
    <w:rsid w:val="00645489"/>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1D5D"/>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5001"/>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877DE"/>
    <w:rsid w:val="00E925BC"/>
    <w:rsid w:val="00EA0984"/>
    <w:rsid w:val="00EA2D7C"/>
    <w:rsid w:val="00EA3C1B"/>
    <w:rsid w:val="00EA7643"/>
    <w:rsid w:val="00EC13E1"/>
    <w:rsid w:val="00EC15CE"/>
    <w:rsid w:val="00EC4806"/>
    <w:rsid w:val="00ED2EBF"/>
    <w:rsid w:val="00ED6023"/>
    <w:rsid w:val="00EE345B"/>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4192</Words>
  <Characters>23895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2024-09-16T01:18:00Z</dcterms:created>
  <dcterms:modified xsi:type="dcterms:W3CDTF">2024-09-16T01:18:00Z</dcterms:modified>
</cp:coreProperties>
</file>
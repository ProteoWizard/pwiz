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7989CB9" w14:textId="19656206" w:rsidR="00B923A1" w:rsidRDefault="00B923A1" w:rsidP="00320016">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5E052B94" w14:textId="20232DFC" w:rsidR="00320016" w:rsidRPr="00320016" w:rsidRDefault="00320016" w:rsidP="00320016">
      <w:r w:rsidRPr="00320016">
        <w:rPr>
          <w:noProof/>
        </w:rPr>
        <w:drawing>
          <wp:inline distT="0" distB="0" distL="0" distR="0" wp14:anchorId="00A7ECB9" wp14:editId="58A354FF">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C75896" w:rsidP="005467BD">
      <w:hyperlink r:id="rId10"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lastRenderedPageBreak/>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lastRenderedPageBreak/>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015BF9F4" w:rsidR="00CC4926" w:rsidRDefault="002417E5" w:rsidP="00B9238F">
      <w:r>
        <w:rPr>
          <w:noProof/>
        </w:rPr>
        <w:drawing>
          <wp:inline distT="0" distB="0" distL="0" distR="0" wp14:anchorId="4090C75A" wp14:editId="43A4DF81">
            <wp:extent cx="4572000" cy="5250779"/>
            <wp:effectExtent l="0" t="0" r="0" b="7620"/>
            <wp:docPr id="74959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96530" name="Picture 1" descr="A screenshot of a computer&#10;&#10;Description automatically generated"/>
                    <pic:cNvPicPr/>
                  </pic:nvPicPr>
                  <pic:blipFill>
                    <a:blip r:embed="rId15"/>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4C8C0AC7" w:rsidR="00FE0988" w:rsidRDefault="002417E5" w:rsidP="00B9238F">
      <w:r>
        <w:rPr>
          <w:noProof/>
        </w:rPr>
        <w:drawing>
          <wp:inline distT="0" distB="0" distL="0" distR="0" wp14:anchorId="338648BD" wp14:editId="42F82D67">
            <wp:extent cx="4572000" cy="5250779"/>
            <wp:effectExtent l="0" t="0" r="0" b="7620"/>
            <wp:docPr id="1825183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3744"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389BA3B0" w14:textId="4050A0A4" w:rsidR="00842BEA" w:rsidRDefault="00842BEA"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t xml:space="preserve">The </w:t>
      </w:r>
      <w:r>
        <w:rPr>
          <w:b/>
        </w:rPr>
        <w:t>Import Peptide Search</w:t>
      </w:r>
      <w:r>
        <w:t xml:space="preserve"> form should look like this:</w:t>
      </w:r>
    </w:p>
    <w:p w14:paraId="2B9A42D8" w14:textId="44836FC7" w:rsidR="00024CE0" w:rsidRPr="00B9238F" w:rsidRDefault="00034316" w:rsidP="00B9238F">
      <w:r>
        <w:rPr>
          <w:noProof/>
        </w:rPr>
        <w:drawing>
          <wp:inline distT="0" distB="0" distL="0" distR="0" wp14:anchorId="01641085" wp14:editId="11FD210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23A570E1" w:rsidR="00024CE0" w:rsidRDefault="00034316" w:rsidP="00B9238F">
      <w:r>
        <w:rPr>
          <w:noProof/>
        </w:rPr>
        <w:drawing>
          <wp:inline distT="0" distB="0" distL="0" distR="0" wp14:anchorId="1CE82A80" wp14:editId="69D20803">
            <wp:extent cx="4572000" cy="4267721"/>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t xml:space="preserve">The </w:t>
      </w:r>
      <w:r>
        <w:rPr>
          <w:b/>
        </w:rPr>
        <w:t xml:space="preserve">Import Peptide Search </w:t>
      </w:r>
      <w:r>
        <w:t>wizard should now look like this:</w:t>
      </w:r>
    </w:p>
    <w:p w14:paraId="46B9ACE3" w14:textId="138AFEFB" w:rsidR="00441FB2" w:rsidRPr="00B9238F" w:rsidRDefault="00034316" w:rsidP="00B9238F">
      <w:r>
        <w:rPr>
          <w:noProof/>
        </w:rPr>
        <w:drawing>
          <wp:inline distT="0" distB="0" distL="0" distR="0" wp14:anchorId="56649469" wp14:editId="7DD2552A">
            <wp:extent cx="4572000" cy="426772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7101DCB4" w:rsidR="00742201" w:rsidRDefault="00244371" w:rsidP="00B9238F">
      <w:r>
        <w:rPr>
          <w:noProof/>
        </w:rPr>
        <w:drawing>
          <wp:inline distT="0" distB="0" distL="0" distR="0" wp14:anchorId="6F7CEAAF" wp14:editId="009B51D2">
            <wp:extent cx="4572000" cy="426772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t>You should be presented with a form describing the targets calculated based on your settings and the FASTA sequence text provided that looks like this:</w:t>
      </w:r>
    </w:p>
    <w:p w14:paraId="6C77B5C8" w14:textId="72125B96" w:rsidR="00CC3937" w:rsidRDefault="00CC3937" w:rsidP="00B9238F">
      <w:r>
        <w:rPr>
          <w:noProof/>
        </w:rPr>
        <w:drawing>
          <wp:inline distT="0" distB="0" distL="0" distR="0" wp14:anchorId="45508B31" wp14:editId="3DF8C0D3">
            <wp:extent cx="4848225" cy="4362450"/>
            <wp:effectExtent l="0" t="0" r="9525" b="0"/>
            <wp:docPr id="11260702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0277" name="Picture 1" descr="A screenshot of a computer screen&#10;&#10;Description automatically generated"/>
                    <pic:cNvPicPr/>
                  </pic:nvPicPr>
                  <pic:blipFill>
                    <a:blip r:embed="rId26"/>
                    <a:stretch>
                      <a:fillRect/>
                    </a:stretch>
                  </pic:blipFill>
                  <pic:spPr>
                    <a:xfrm>
                      <a:off x="0" y="0"/>
                      <a:ext cx="4848225" cy="4362450"/>
                    </a:xfrm>
                    <a:prstGeom prst="rect">
                      <a:avLst/>
                    </a:prstGeom>
                  </pic:spPr>
                </pic:pic>
              </a:graphicData>
            </a:graphic>
          </wp:inline>
        </w:drawing>
      </w:r>
    </w:p>
    <w:p w14:paraId="67104EDC" w14:textId="611B769C" w:rsidR="00CC3937" w:rsidRDefault="00CC3937" w:rsidP="00CC3937">
      <w:bookmarkStart w:id="1" w:name="_Hlk149226343"/>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CC3937" w14:paraId="6F97113E" w14:textId="77777777" w:rsidTr="00AC6521">
        <w:tc>
          <w:tcPr>
            <w:tcW w:w="9056" w:type="dxa"/>
          </w:tcPr>
          <w:bookmarkEnd w:id="1"/>
          <w:p w14:paraId="77AE2A3B" w14:textId="77777777" w:rsidR="00CC3937" w:rsidRDefault="00CC3937" w:rsidP="00AC6521">
            <w:pPr>
              <w:spacing w:after="0"/>
            </w:pPr>
            <w:r>
              <w:t>Note: The final document will include a “Biognosys standards” peptide list, for the iRT peptides, and a “Decoys” peptide list, for the decoys you have specified. This will also add 11 iRT peptides and 130 decoy peptides. In the form above, the precursors and transitions count reflect these additions while the proteins and peptides counts do not.</w:t>
            </w:r>
          </w:p>
        </w:tc>
      </w:tr>
    </w:tbl>
    <w:p w14:paraId="117D6273" w14:textId="77777777" w:rsidR="00CC3937" w:rsidRDefault="00CC3937" w:rsidP="00CC3937">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1C5832">
      <w:pPr>
        <w:keepNext/>
      </w:pPr>
      <w:r>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2"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2"/>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ECCBF" w14:textId="77777777" w:rsidR="0063714D" w:rsidRDefault="0063714D" w:rsidP="00925426">
      <w:r>
        <w:separator/>
      </w:r>
    </w:p>
  </w:endnote>
  <w:endnote w:type="continuationSeparator" w:id="0">
    <w:p w14:paraId="46313F46" w14:textId="77777777" w:rsidR="0063714D" w:rsidRDefault="0063714D"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472DA" w14:textId="77777777" w:rsidR="0063714D" w:rsidRDefault="0063714D" w:rsidP="00925426">
      <w:r>
        <w:separator/>
      </w:r>
    </w:p>
  </w:footnote>
  <w:footnote w:type="continuationSeparator" w:id="0">
    <w:p w14:paraId="56B03F3C" w14:textId="77777777" w:rsidR="0063714D" w:rsidRDefault="0063714D"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213930816">
    <w:abstractNumId w:val="25"/>
  </w:num>
  <w:num w:numId="2" w16cid:durableId="1296719391">
    <w:abstractNumId w:val="9"/>
  </w:num>
  <w:num w:numId="3" w16cid:durableId="2099520976">
    <w:abstractNumId w:val="17"/>
  </w:num>
  <w:num w:numId="4" w16cid:durableId="1141458713">
    <w:abstractNumId w:val="22"/>
  </w:num>
  <w:num w:numId="5" w16cid:durableId="667555756">
    <w:abstractNumId w:val="5"/>
  </w:num>
  <w:num w:numId="6" w16cid:durableId="1594701641">
    <w:abstractNumId w:val="15"/>
  </w:num>
  <w:num w:numId="7" w16cid:durableId="1658656133">
    <w:abstractNumId w:val="10"/>
  </w:num>
  <w:num w:numId="8" w16cid:durableId="368530070">
    <w:abstractNumId w:val="1"/>
  </w:num>
  <w:num w:numId="9" w16cid:durableId="772166812">
    <w:abstractNumId w:val="18"/>
  </w:num>
  <w:num w:numId="10" w16cid:durableId="409548668">
    <w:abstractNumId w:val="21"/>
  </w:num>
  <w:num w:numId="11" w16cid:durableId="423036774">
    <w:abstractNumId w:val="8"/>
  </w:num>
  <w:num w:numId="12" w16cid:durableId="712847013">
    <w:abstractNumId w:val="13"/>
  </w:num>
  <w:num w:numId="13" w16cid:durableId="1891764033">
    <w:abstractNumId w:val="0"/>
  </w:num>
  <w:num w:numId="14" w16cid:durableId="511797079">
    <w:abstractNumId w:val="26"/>
  </w:num>
  <w:num w:numId="15" w16cid:durableId="1852645300">
    <w:abstractNumId w:val="23"/>
  </w:num>
  <w:num w:numId="16" w16cid:durableId="837186294">
    <w:abstractNumId w:val="12"/>
  </w:num>
  <w:num w:numId="17" w16cid:durableId="283776007">
    <w:abstractNumId w:val="3"/>
  </w:num>
  <w:num w:numId="18" w16cid:durableId="1434203424">
    <w:abstractNumId w:val="4"/>
  </w:num>
  <w:num w:numId="19" w16cid:durableId="559486805">
    <w:abstractNumId w:val="7"/>
  </w:num>
  <w:num w:numId="20" w16cid:durableId="1533226166">
    <w:abstractNumId w:val="6"/>
  </w:num>
  <w:num w:numId="21" w16cid:durableId="327363744">
    <w:abstractNumId w:val="11"/>
  </w:num>
  <w:num w:numId="22" w16cid:durableId="472791305">
    <w:abstractNumId w:val="19"/>
  </w:num>
  <w:num w:numId="23" w16cid:durableId="818503059">
    <w:abstractNumId w:val="16"/>
  </w:num>
  <w:num w:numId="24" w16cid:durableId="1728453573">
    <w:abstractNumId w:val="20"/>
  </w:num>
  <w:num w:numId="25" w16cid:durableId="493109903">
    <w:abstractNumId w:val="2"/>
  </w:num>
  <w:num w:numId="26" w16cid:durableId="809204013">
    <w:abstractNumId w:val="24"/>
  </w:num>
  <w:num w:numId="27" w16cid:durableId="1734621915">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34316"/>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3F71"/>
    <w:rsid w:val="002261CE"/>
    <w:rsid w:val="0023309C"/>
    <w:rsid w:val="00237957"/>
    <w:rsid w:val="002417E5"/>
    <w:rsid w:val="00244371"/>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0016"/>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27A3"/>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3BD0"/>
    <w:rsid w:val="005B50DC"/>
    <w:rsid w:val="005C1E3A"/>
    <w:rsid w:val="005C607C"/>
    <w:rsid w:val="005C7B95"/>
    <w:rsid w:val="005D0262"/>
    <w:rsid w:val="005D2F75"/>
    <w:rsid w:val="005E0404"/>
    <w:rsid w:val="005E6B0B"/>
    <w:rsid w:val="005E7B54"/>
    <w:rsid w:val="005F2D8E"/>
    <w:rsid w:val="0061221F"/>
    <w:rsid w:val="00612736"/>
    <w:rsid w:val="0061455D"/>
    <w:rsid w:val="006216D6"/>
    <w:rsid w:val="006216D7"/>
    <w:rsid w:val="006244D0"/>
    <w:rsid w:val="00626B8A"/>
    <w:rsid w:val="0063714D"/>
    <w:rsid w:val="00645489"/>
    <w:rsid w:val="0065424A"/>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2BEA"/>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6369F"/>
    <w:rsid w:val="0097461F"/>
    <w:rsid w:val="00976817"/>
    <w:rsid w:val="009777C3"/>
    <w:rsid w:val="00980DC1"/>
    <w:rsid w:val="00995ECE"/>
    <w:rsid w:val="009A5CCD"/>
    <w:rsid w:val="009B10C5"/>
    <w:rsid w:val="009B240F"/>
    <w:rsid w:val="009B301E"/>
    <w:rsid w:val="009B3B13"/>
    <w:rsid w:val="009C30E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527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BD608B"/>
    <w:rsid w:val="00BF1200"/>
    <w:rsid w:val="00C123A8"/>
    <w:rsid w:val="00C134D6"/>
    <w:rsid w:val="00C1756F"/>
    <w:rsid w:val="00C2565C"/>
    <w:rsid w:val="00C318E9"/>
    <w:rsid w:val="00C3264B"/>
    <w:rsid w:val="00C32E4C"/>
    <w:rsid w:val="00C43D45"/>
    <w:rsid w:val="00C53F27"/>
    <w:rsid w:val="00C575DD"/>
    <w:rsid w:val="00C66F98"/>
    <w:rsid w:val="00C7347A"/>
    <w:rsid w:val="00C738D7"/>
    <w:rsid w:val="00C75896"/>
    <w:rsid w:val="00C761AC"/>
    <w:rsid w:val="00C82C1E"/>
    <w:rsid w:val="00C9070F"/>
    <w:rsid w:val="00CA37E0"/>
    <w:rsid w:val="00CB157D"/>
    <w:rsid w:val="00CB19F8"/>
    <w:rsid w:val="00CB40EF"/>
    <w:rsid w:val="00CB47C0"/>
    <w:rsid w:val="00CC3937"/>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24509"/>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45B"/>
    <w:rsid w:val="00EE3D9E"/>
    <w:rsid w:val="00EF2ED0"/>
    <w:rsid w:val="00EF3895"/>
    <w:rsid w:val="00EF3903"/>
    <w:rsid w:val="00EF4F2C"/>
    <w:rsid w:val="00EF5FBE"/>
    <w:rsid w:val="00F00EBF"/>
    <w:rsid w:val="00F06CC8"/>
    <w:rsid w:val="00F12F87"/>
    <w:rsid w:val="00F31A42"/>
    <w:rsid w:val="00F3741E"/>
    <w:rsid w:val="00F3788F"/>
    <w:rsid w:val="00F74273"/>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4218</Words>
  <Characters>24047</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cp:revision>
  <cp:lastPrinted>2020-02-07T22:28:00Z</cp:lastPrinted>
  <dcterms:created xsi:type="dcterms:W3CDTF">2024-09-16T01:18:00Z</dcterms:created>
  <dcterms:modified xsi:type="dcterms:W3CDTF">2024-09-16T01:18:00Z</dcterms:modified>
</cp:coreProperties>
</file>
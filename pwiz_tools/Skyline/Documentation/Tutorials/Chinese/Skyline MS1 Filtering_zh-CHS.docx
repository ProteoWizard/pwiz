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AB429" w14:textId="77777777" w:rsidR="00DF086E" w:rsidRDefault="002458B5">
      <w:pPr>
        <w:pStyle w:val="Title"/>
        <w:rPr>
          <w:rFonts w:eastAsia="SimSun"/>
        </w:rPr>
      </w:pPr>
      <w:r>
        <w:rPr>
          <w:rFonts w:eastAsia="SimSun"/>
        </w:rPr>
        <w:t xml:space="preserve">Skyline MS1 </w:t>
      </w:r>
      <w:r>
        <w:rPr>
          <w:rFonts w:eastAsia="SimSun"/>
        </w:rPr>
        <w:t>全扫描筛选</w:t>
      </w:r>
    </w:p>
    <w:p w14:paraId="2ACE54A6" w14:textId="77777777" w:rsidR="00DF086E" w:rsidRDefault="002458B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48923048" w14:textId="77777777" w:rsidR="00DF086E" w:rsidRDefault="002458B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B531B0A" w14:textId="77777777" w:rsidR="00DF086E" w:rsidRDefault="002458B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2E412327" w14:textId="77777777" w:rsidR="00DF086E" w:rsidRDefault="002458B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13EE64D0" w14:textId="77777777" w:rsidR="00DF086E" w:rsidRDefault="002458B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3B9E4AA4" w14:textId="77777777" w:rsidR="00DF086E" w:rsidRDefault="002458B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42A24F91" w14:textId="77777777" w:rsidR="00DF086E" w:rsidRDefault="002458B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67D34D48" w14:textId="77777777" w:rsidR="00DF086E" w:rsidRDefault="002458B5">
      <w:pPr>
        <w:pStyle w:val="Heading1"/>
        <w:spacing w:after="120"/>
        <w:rPr>
          <w:rFonts w:eastAsia="SimSun"/>
        </w:rPr>
      </w:pPr>
      <w:r>
        <w:rPr>
          <w:rFonts w:eastAsia="SimSun"/>
        </w:rPr>
        <w:t>入门指南</w:t>
      </w:r>
    </w:p>
    <w:p w14:paraId="3048BAAB" w14:textId="77777777" w:rsidR="00DF086E" w:rsidRDefault="002458B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12E0118" w14:textId="77777777" w:rsidR="00DF086E" w:rsidRDefault="002B72C2">
      <w:hyperlink r:id="rId9" w:history="1">
        <w:r w:rsidR="002458B5" w:rsidRPr="006761EF">
          <w:rPr>
            <w:rStyle w:val="Hyperlink"/>
          </w:rPr>
          <w:t>https://skyline.ms/tutorials/MS1Filtering-22_2.zip</w:t>
        </w:r>
      </w:hyperlink>
    </w:p>
    <w:p w14:paraId="0CECE0CB" w14:textId="77777777" w:rsidR="00DF086E" w:rsidRDefault="002458B5">
      <w:pPr>
        <w:rPr>
          <w:rFonts w:eastAsia="SimSun"/>
        </w:rPr>
      </w:pPr>
      <w:r>
        <w:rPr>
          <w:rFonts w:eastAsia="SimSun"/>
        </w:rPr>
        <w:t>将其中的文件解压到您的电脑文件夹，如：</w:t>
      </w:r>
    </w:p>
    <w:p w14:paraId="767894F3" w14:textId="77777777" w:rsidR="00DF086E" w:rsidRDefault="002458B5">
      <w:pPr>
        <w:rPr>
          <w:rFonts w:eastAsia="SimSun"/>
        </w:rPr>
      </w:pPr>
      <w:r>
        <w:rPr>
          <w:rFonts w:eastAsia="SimSun"/>
        </w:rPr>
        <w:t>C:\Users\brendanx\Documents</w:t>
      </w:r>
    </w:p>
    <w:p w14:paraId="0AF719E1" w14:textId="77777777" w:rsidR="00DF086E" w:rsidRDefault="002458B5">
      <w:pPr>
        <w:rPr>
          <w:rFonts w:eastAsia="SimSun"/>
        </w:rPr>
      </w:pPr>
      <w:r>
        <w:rPr>
          <w:rFonts w:eastAsia="SimSun"/>
        </w:rPr>
        <w:t>这将创建一个新文件夹：</w:t>
      </w:r>
    </w:p>
    <w:p w14:paraId="44A879EC" w14:textId="77777777" w:rsidR="00DF086E" w:rsidRDefault="002458B5">
      <w:pPr>
        <w:rPr>
          <w:rFonts w:eastAsia="SimSun"/>
        </w:rPr>
      </w:pPr>
      <w:r>
        <w:rPr>
          <w:rFonts w:eastAsia="SimSun"/>
        </w:rPr>
        <w:t>C:\Users\brendanx\Documents\MS1Filtering</w:t>
      </w:r>
    </w:p>
    <w:p w14:paraId="0E5A1A85" w14:textId="77777777" w:rsidR="00DF086E" w:rsidRDefault="002458B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1B8143E" w14:textId="77777777" w:rsidR="00DF086E" w:rsidRDefault="002458B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7DED63A3" w14:textId="77777777" w:rsidR="00DF086E" w:rsidRDefault="002458B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1714719B" w14:textId="77777777" w:rsidR="00DF086E" w:rsidRDefault="002458B5">
      <w:pPr>
        <w:spacing w:after="120"/>
        <w:rPr>
          <w:rFonts w:eastAsia="SimSun"/>
        </w:rPr>
      </w:pPr>
      <w:r>
        <w:rPr>
          <w:rFonts w:eastAsia="SimSun"/>
          <w:noProof/>
        </w:rPr>
        <w:lastRenderedPageBreak/>
        <w:drawing>
          <wp:inline distT="0" distB="0" distL="0" distR="0" wp14:anchorId="3E12689F" wp14:editId="634478D2">
            <wp:extent cx="1781175" cy="1781175"/>
            <wp:effectExtent l="0" t="0" r="9525" b="9525"/>
            <wp:docPr id="964218118" name="图片 9642181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8118" name="图片 964218118" descr="A screenshot of a computer&#10;&#10;Description automatically generated with medium confidence"/>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065717DC" w14:textId="77777777" w:rsidR="00DF086E" w:rsidRDefault="002458B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563B1083" w14:textId="77777777" w:rsidR="00DF086E" w:rsidRDefault="002458B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2F55745" w14:textId="77777777" w:rsidR="00DF086E" w:rsidRDefault="002458B5">
      <w:pPr>
        <w:rPr>
          <w:rFonts w:eastAsia="SimSun"/>
        </w:rPr>
      </w:pPr>
      <w:r>
        <w:rPr>
          <w:rFonts w:eastAsia="SimSun"/>
        </w:rPr>
        <w:t>该</w:t>
      </w:r>
      <w:r>
        <w:rPr>
          <w:rFonts w:eastAsia="SimSun"/>
        </w:rPr>
        <w:t xml:space="preserve"> Skyline </w:t>
      </w:r>
      <w:r>
        <w:rPr>
          <w:rFonts w:eastAsia="SimSun"/>
        </w:rPr>
        <w:t>实例中的文档设置现已重置为默认值。</w:t>
      </w:r>
    </w:p>
    <w:p w14:paraId="0921B834" w14:textId="77777777" w:rsidR="00DF086E" w:rsidRDefault="002458B5">
      <w:pPr>
        <w:spacing w:after="120"/>
        <w:rPr>
          <w:rFonts w:eastAsia="SimSun"/>
        </w:rPr>
      </w:pPr>
      <w:r>
        <w:rPr>
          <w:rFonts w:eastAsia="SimSun"/>
        </w:rPr>
        <w:t>由于本教程涵盖蛋白质组学主题，因此您可以执行以下操作来选择蛋白质组学界面：</w:t>
      </w:r>
    </w:p>
    <w:p w14:paraId="6DA456F7" w14:textId="77777777" w:rsidR="00DF086E" w:rsidRDefault="002458B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54A924C9" w14:textId="77777777" w:rsidR="00DF086E" w:rsidRDefault="002458B5">
      <w:pPr>
        <w:spacing w:after="120"/>
        <w:rPr>
          <w:rFonts w:eastAsia="SimSun"/>
        </w:rPr>
      </w:pPr>
      <w:r>
        <w:rPr>
          <w:rFonts w:eastAsia="SimSun"/>
          <w:noProof/>
        </w:rPr>
        <w:drawing>
          <wp:inline distT="0" distB="0" distL="0" distR="0" wp14:anchorId="54DC010E" wp14:editId="17215E17">
            <wp:extent cx="1426845" cy="1135380"/>
            <wp:effectExtent l="0" t="0" r="1905" b="7620"/>
            <wp:docPr id="1273065613" name="图片 12730656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5613" name="图片 1273065613" descr="A screenshot of a computer&#10;&#10;Description automatically generated"/>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77F511F3" w14:textId="77777777" w:rsidR="00DF086E" w:rsidRDefault="002458B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76235053" wp14:editId="43CD744B">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0FBE9CCE" w14:textId="77777777" w:rsidR="00DF086E" w:rsidRDefault="002458B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1E923253" w14:textId="77777777" w:rsidR="00DF086E" w:rsidRDefault="002458B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69A1696D" w14:textId="77777777" w:rsidR="00DF086E" w:rsidRDefault="002458B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70565B2D" w14:textId="77777777" w:rsidR="00DF086E" w:rsidRDefault="002458B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3BF4D2B8" w14:textId="77777777" w:rsidR="00DF086E" w:rsidRDefault="002458B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A44C2F9" w14:textId="77777777" w:rsidR="00DF086E" w:rsidRDefault="002458B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7AF89409" w14:textId="77777777" w:rsidR="00DF086E" w:rsidRDefault="002458B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2D540559" w14:textId="77777777" w:rsidR="00DF086E" w:rsidRDefault="002458B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0B5DE65A" w14:textId="77777777" w:rsidR="00DF086E" w:rsidRDefault="002458B5">
      <w:pPr>
        <w:rPr>
          <w:rFonts w:eastAsia="SimSun"/>
        </w:rPr>
      </w:pPr>
      <w:r>
        <w:rPr>
          <w:rFonts w:eastAsia="SimSun"/>
        </w:rPr>
        <w:t>现在按下面的指示启动</w:t>
      </w:r>
      <w:r>
        <w:rPr>
          <w:rFonts w:eastAsia="SimSun"/>
          <w:b/>
        </w:rPr>
        <w:t>导入肽段搜索</w:t>
      </w:r>
      <w:r>
        <w:rPr>
          <w:rFonts w:eastAsia="SimSun"/>
        </w:rPr>
        <w:t>向导：</w:t>
      </w:r>
    </w:p>
    <w:p w14:paraId="2C5AB4F5" w14:textId="77777777" w:rsidR="00DF086E" w:rsidRDefault="002458B5">
      <w:pPr>
        <w:pStyle w:val="ListParagraph"/>
        <w:numPr>
          <w:ilvl w:val="0"/>
          <w:numId w:val="6"/>
        </w:numPr>
        <w:rPr>
          <w:rFonts w:eastAsia="SimSun"/>
        </w:rPr>
      </w:pPr>
      <w:r>
        <w:rPr>
          <w:rFonts w:eastAsia="SimSun"/>
        </w:rPr>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2EDCDF91" w14:textId="77777777" w:rsidR="00DF086E" w:rsidRDefault="002458B5">
      <w:pPr>
        <w:keepNext/>
        <w:rPr>
          <w:rFonts w:eastAsia="SimSun"/>
        </w:rPr>
      </w:pPr>
      <w:r>
        <w:rPr>
          <w:rFonts w:eastAsia="SimSun"/>
        </w:rPr>
        <w:t xml:space="preserve">Skyline </w:t>
      </w:r>
      <w:r>
        <w:rPr>
          <w:rFonts w:eastAsia="SimSun"/>
        </w:rPr>
        <w:t>将呈现如下所示的表单：</w:t>
      </w:r>
    </w:p>
    <w:p w14:paraId="6A7978DE" w14:textId="77777777" w:rsidR="00DF086E" w:rsidRDefault="002458B5">
      <w:pPr>
        <w:rPr>
          <w:rStyle w:val="CommentReference"/>
        </w:rPr>
      </w:pPr>
      <w:r>
        <w:rPr>
          <w:noProof/>
        </w:rPr>
        <w:drawing>
          <wp:inline distT="0" distB="0" distL="0" distR="0" wp14:anchorId="3BF329B4" wp14:editId="7A93AAAA">
            <wp:extent cx="4572000" cy="5250180"/>
            <wp:effectExtent l="0" t="0" r="0" b="7620"/>
            <wp:docPr id="89235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5462" name="Picture 1" descr="A screenshot of a computer&#10;&#10;Description automatically generated"/>
                    <pic:cNvPicPr>
                      <a:picLocks noChangeAspect="1"/>
                    </pic:cNvPicPr>
                  </pic:nvPicPr>
                  <pic:blipFill>
                    <a:blip r:embed="rId13"/>
                    <a:stretch>
                      <a:fillRect/>
                    </a:stretch>
                  </pic:blipFill>
                  <pic:spPr>
                    <a:xfrm>
                      <a:off x="0" y="0"/>
                      <a:ext cx="4572000" cy="5250779"/>
                    </a:xfrm>
                    <a:prstGeom prst="rect">
                      <a:avLst/>
                    </a:prstGeom>
                  </pic:spPr>
                </pic:pic>
              </a:graphicData>
            </a:graphic>
          </wp:inline>
        </w:drawing>
      </w:r>
    </w:p>
    <w:p w14:paraId="511EC985" w14:textId="77777777" w:rsidR="00DF086E" w:rsidRDefault="002458B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2525CA3C" w14:textId="77777777" w:rsidR="00DF086E" w:rsidRDefault="002458B5">
      <w:pPr>
        <w:rPr>
          <w:rFonts w:eastAsia="SimSun"/>
        </w:rPr>
      </w:pPr>
      <w:r>
        <w:rPr>
          <w:rFonts w:eastAsia="SimSun"/>
        </w:rPr>
        <w:t>通过执行下列操作，将搜索结果添加至您的库：</w:t>
      </w:r>
    </w:p>
    <w:p w14:paraId="35CC2E3F" w14:textId="77777777" w:rsidR="00DF086E" w:rsidRDefault="002458B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7517078B" w14:textId="77777777" w:rsidR="00DF086E" w:rsidRDefault="002458B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0F89457A" w14:textId="77777777" w:rsidR="00DF086E" w:rsidRDefault="002458B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203B150A" w14:textId="77777777" w:rsidR="00DF086E" w:rsidRDefault="002458B5">
      <w:pPr>
        <w:keepNext/>
        <w:rPr>
          <w:rFonts w:eastAsia="SimSun"/>
        </w:rPr>
      </w:pPr>
      <w:r>
        <w:rPr>
          <w:rFonts w:eastAsia="SimSun"/>
        </w:rPr>
        <w:t>此时向导表单将显示如下：</w:t>
      </w:r>
    </w:p>
    <w:p w14:paraId="15A2F18F" w14:textId="77777777" w:rsidR="00DF086E" w:rsidRDefault="002458B5">
      <w:pPr>
        <w:rPr>
          <w:rFonts w:eastAsia="SimSun"/>
        </w:rPr>
      </w:pPr>
      <w:r>
        <w:rPr>
          <w:noProof/>
        </w:rPr>
        <w:drawing>
          <wp:inline distT="0" distB="0" distL="0" distR="0" wp14:anchorId="0E073884" wp14:editId="460FE410">
            <wp:extent cx="4572000" cy="5250180"/>
            <wp:effectExtent l="0" t="0" r="0" b="7620"/>
            <wp:docPr id="106557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1257" name="Picture 1" descr="A screenshot of a computer&#10;&#10;Description automatically generated"/>
                    <pic:cNvPicPr>
                      <a:picLocks noChangeAspect="1"/>
                    </pic:cNvPicPr>
                  </pic:nvPicPr>
                  <pic:blipFill>
                    <a:blip r:embed="rId15"/>
                    <a:stretch>
                      <a:fillRect/>
                    </a:stretch>
                  </pic:blipFill>
                  <pic:spPr>
                    <a:xfrm>
                      <a:off x="0" y="0"/>
                      <a:ext cx="4572000" cy="5250779"/>
                    </a:xfrm>
                    <a:prstGeom prst="rect">
                      <a:avLst/>
                    </a:prstGeom>
                  </pic:spPr>
                </pic:pic>
              </a:graphicData>
            </a:graphic>
          </wp:inline>
        </w:drawing>
      </w:r>
    </w:p>
    <w:p w14:paraId="2719B505"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204251E4" w14:textId="77777777" w:rsidR="00DF086E" w:rsidRDefault="002458B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2B4C5FD6" w14:textId="77777777" w:rsidR="00DF086E" w:rsidRDefault="002458B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2C055D93" w14:textId="77777777" w:rsidR="00DF086E" w:rsidRDefault="002458B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64E39928" w14:textId="77777777" w:rsidR="00DF086E" w:rsidRDefault="002458B5">
      <w:pPr>
        <w:rPr>
          <w:rFonts w:eastAsia="SimSun"/>
        </w:rPr>
      </w:pPr>
      <w:r>
        <w:rPr>
          <w:rFonts w:eastAsia="SimSun"/>
          <w:noProof/>
        </w:rPr>
        <w:drawing>
          <wp:inline distT="0" distB="0" distL="0" distR="0" wp14:anchorId="6AAD17EC" wp14:editId="0D7B97F9">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0A777BAF" w14:textId="77777777" w:rsidR="00DF086E" w:rsidRDefault="002458B5">
      <w:pPr>
        <w:rPr>
          <w:rFonts w:eastAsia="SimSun"/>
        </w:rPr>
      </w:pPr>
      <w:r>
        <w:rPr>
          <w:rFonts w:eastAsia="SimSun"/>
        </w:rPr>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24D0AE7C" w14:textId="77777777" w:rsidR="00DF086E" w:rsidRDefault="002458B5">
      <w:pPr>
        <w:rPr>
          <w:rFonts w:eastAsia="SimSun"/>
        </w:rPr>
      </w:pPr>
      <w:r>
        <w:rPr>
          <w:rFonts w:eastAsia="SimSun"/>
        </w:rPr>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74C29094" w14:textId="77777777" w:rsidR="00DF086E" w:rsidRDefault="002458B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67316D2F" w14:textId="77777777" w:rsidR="00DF086E" w:rsidRDefault="002458B5">
      <w:pPr>
        <w:rPr>
          <w:rFonts w:eastAsia="SimSun"/>
        </w:rPr>
      </w:pPr>
      <w:r>
        <w:rPr>
          <w:noProof/>
        </w:rPr>
        <w:drawing>
          <wp:inline distT="0" distB="0" distL="0" distR="0" wp14:anchorId="5981D9C3" wp14:editId="658BF16B">
            <wp:extent cx="4572000" cy="5250180"/>
            <wp:effectExtent l="0" t="0" r="0" b="7620"/>
            <wp:docPr id="158583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2914" name="Picture 1" descr="A screenshot of a computer&#10;&#10;Description automatically generated"/>
                    <pic:cNvPicPr>
                      <a:picLocks noChangeAspect="1"/>
                    </pic:cNvPicPr>
                  </pic:nvPicPr>
                  <pic:blipFill>
                    <a:blip r:embed="rId17"/>
                    <a:stretch>
                      <a:fillRect/>
                    </a:stretch>
                  </pic:blipFill>
                  <pic:spPr>
                    <a:xfrm>
                      <a:off x="0" y="0"/>
                      <a:ext cx="4572000" cy="5250779"/>
                    </a:xfrm>
                    <a:prstGeom prst="rect">
                      <a:avLst/>
                    </a:prstGeom>
                  </pic:spPr>
                </pic:pic>
              </a:graphicData>
            </a:graphic>
          </wp:inline>
        </w:drawing>
      </w:r>
    </w:p>
    <w:p w14:paraId="6E3681CF" w14:textId="77777777" w:rsidR="00DF086E" w:rsidRDefault="002458B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会告知您。参阅下面的</w:t>
      </w:r>
      <w:r>
        <w:rPr>
          <w:rFonts w:eastAsia="SimSun"/>
        </w:rPr>
        <w:t>“</w:t>
      </w:r>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C1EC4F5"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0376AE12" w14:textId="77777777" w:rsidR="00DF086E" w:rsidRDefault="002458B5">
      <w:pPr>
        <w:keepNext/>
        <w:rPr>
          <w:rFonts w:eastAsia="SimSun"/>
        </w:rPr>
      </w:pPr>
      <w:r>
        <w:rPr>
          <w:rFonts w:eastAsia="SimSun"/>
        </w:rPr>
        <w:t>此时将显示一个表单，询问您如何处理这两个</w:t>
      </w:r>
      <w:r>
        <w:rPr>
          <w:rFonts w:eastAsia="SimSun"/>
        </w:rPr>
        <w:t xml:space="preserve"> WIFF </w:t>
      </w:r>
      <w:r>
        <w:rPr>
          <w:rFonts w:eastAsia="SimSun"/>
        </w:rPr>
        <w:t>文件</w:t>
      </w:r>
      <w:r>
        <w:rPr>
          <w:rFonts w:eastAsia="SimSun" w:hint="eastAsia"/>
        </w:rPr>
        <w:t>的相同</w:t>
      </w:r>
      <w:r>
        <w:rPr>
          <w:rFonts w:eastAsia="SimSun"/>
        </w:rPr>
        <w:t>前缀：</w:t>
      </w:r>
    </w:p>
    <w:p w14:paraId="7B008B74" w14:textId="77777777" w:rsidR="00DF086E" w:rsidRDefault="002458B5">
      <w:pPr>
        <w:rPr>
          <w:rFonts w:eastAsia="SimSun"/>
        </w:rPr>
      </w:pPr>
      <w:r>
        <w:rPr>
          <w:rFonts w:eastAsia="SimSun"/>
          <w:noProof/>
        </w:rPr>
        <w:drawing>
          <wp:inline distT="0" distB="0" distL="0" distR="0" wp14:anchorId="44B97F12" wp14:editId="1B4CB048">
            <wp:extent cx="2886075" cy="4086225"/>
            <wp:effectExtent l="0" t="0" r="9525" b="9525"/>
            <wp:docPr id="2071603355" name="图片 20716033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3355" name="图片 2071603355" descr="A screenshot of a computer&#10;&#10;Description automatically generated with medium confidence"/>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5EF2D3B4" w14:textId="77777777" w:rsidR="00DF086E" w:rsidRDefault="002458B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24B09641" w14:textId="77777777" w:rsidR="00DF086E" w:rsidRDefault="002458B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r>
        <w:rPr>
          <w:rFonts w:eastAsia="SimSun" w:hint="eastAsia"/>
        </w:rPr>
        <w:t>Unimod</w:t>
      </w:r>
      <w:r>
        <w:rPr>
          <w:rFonts w:eastAsia="SimSun" w:hint="eastAsia"/>
        </w:rPr>
        <w:t>位点的修饰</w:t>
      </w:r>
      <w:r>
        <w:rPr>
          <w:rFonts w:eastAsia="SimSun"/>
        </w:rPr>
        <w:t>。</w:t>
      </w:r>
    </w:p>
    <w:p w14:paraId="25810ABD" w14:textId="77777777" w:rsidR="00DF086E" w:rsidRDefault="002458B5">
      <w:pPr>
        <w:keepNext/>
        <w:rPr>
          <w:rFonts w:eastAsia="SimSun"/>
        </w:rPr>
      </w:pPr>
      <w:r>
        <w:rPr>
          <w:rFonts w:eastAsia="SimSun"/>
        </w:rPr>
        <w:t>在本教程中，您只需要</w:t>
      </w:r>
      <w:r>
        <w:rPr>
          <w:rFonts w:eastAsia="SimSun"/>
        </w:rPr>
        <w:t>“Phospho (ST)”</w:t>
      </w:r>
      <w:r>
        <w:rPr>
          <w:rFonts w:eastAsia="SimSun"/>
        </w:rPr>
        <w:t>、</w:t>
      </w:r>
      <w:r>
        <w:rPr>
          <w:rFonts w:eastAsia="SimSun"/>
        </w:rPr>
        <w:t>“Phospho (Y)”</w:t>
      </w:r>
      <w:r>
        <w:rPr>
          <w:rFonts w:eastAsia="SimSun"/>
        </w:rPr>
        <w:t>和</w:t>
      </w:r>
      <w:r>
        <w:rPr>
          <w:rFonts w:eastAsia="SimSun"/>
        </w:rPr>
        <w:t>“Oxidation (M)”</w:t>
      </w:r>
      <w:r>
        <w:rPr>
          <w:rFonts w:eastAsia="SimSun"/>
        </w:rPr>
        <w:t>修饰。在列表中选中这些修饰，向导应显示如下：</w:t>
      </w:r>
    </w:p>
    <w:p w14:paraId="6285C74E" w14:textId="77777777" w:rsidR="00DF086E" w:rsidRDefault="002458B5">
      <w:pPr>
        <w:rPr>
          <w:rFonts w:eastAsia="SimSun"/>
        </w:rPr>
      </w:pPr>
      <w:r>
        <w:rPr>
          <w:noProof/>
        </w:rPr>
        <w:drawing>
          <wp:inline distT="0" distB="0" distL="0" distR="0" wp14:anchorId="68136C5B" wp14:editId="4C30D3B9">
            <wp:extent cx="4572000" cy="5250180"/>
            <wp:effectExtent l="0" t="0" r="0" b="7620"/>
            <wp:docPr id="19882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345" name="Picture 1" descr="A screenshot of a computer&#10;&#10;Description automatically generated"/>
                    <pic:cNvPicPr>
                      <a:picLocks noChangeAspect="1"/>
                    </pic:cNvPicPr>
                  </pic:nvPicPr>
                  <pic:blipFill>
                    <a:blip r:embed="rId19"/>
                    <a:stretch>
                      <a:fillRect/>
                    </a:stretch>
                  </pic:blipFill>
                  <pic:spPr>
                    <a:xfrm>
                      <a:off x="0" y="0"/>
                      <a:ext cx="4572000" cy="5250779"/>
                    </a:xfrm>
                    <a:prstGeom prst="rect">
                      <a:avLst/>
                    </a:prstGeom>
                  </pic:spPr>
                </pic:pic>
              </a:graphicData>
            </a:graphic>
          </wp:inline>
        </w:drawing>
      </w:r>
    </w:p>
    <w:p w14:paraId="413BE296" w14:textId="77777777" w:rsidR="00DF086E" w:rsidRDefault="002458B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317079DF"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430030A2" w14:textId="77777777" w:rsidR="00DF086E" w:rsidRDefault="002458B5">
      <w:pPr>
        <w:rPr>
          <w:rFonts w:eastAsia="SimSun"/>
        </w:rPr>
      </w:pPr>
      <w:r>
        <w:rPr>
          <w:rFonts w:eastAsia="SimSun"/>
        </w:rPr>
        <w:t>向导将前进至</w:t>
      </w:r>
      <w:r>
        <w:rPr>
          <w:rFonts w:eastAsia="SimSun"/>
          <w:b/>
        </w:rPr>
        <w:t>配置全扫描设置</w:t>
      </w:r>
      <w:r>
        <w:rPr>
          <w:rFonts w:eastAsia="SimSun"/>
        </w:rPr>
        <w:t>页面，您将在该页面执行以下操作：</w:t>
      </w:r>
    </w:p>
    <w:p w14:paraId="7956A1C5" w14:textId="77777777" w:rsidR="00DF086E" w:rsidRDefault="002458B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0B890A7D" w14:textId="77777777" w:rsidR="00DF086E" w:rsidRDefault="002458B5">
      <w:pPr>
        <w:keepNext/>
        <w:rPr>
          <w:rFonts w:eastAsia="SimSun"/>
        </w:rPr>
      </w:pPr>
      <w:r>
        <w:rPr>
          <w:rFonts w:eastAsia="SimSun"/>
        </w:rPr>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3642412" w14:textId="77777777" w:rsidR="00DF086E" w:rsidRDefault="002458B5">
      <w:pPr>
        <w:rPr>
          <w:rFonts w:eastAsia="SimSun"/>
        </w:rPr>
      </w:pPr>
      <w:r>
        <w:rPr>
          <w:noProof/>
        </w:rPr>
        <w:drawing>
          <wp:inline distT="0" distB="0" distL="0" distR="0" wp14:anchorId="083732EE" wp14:editId="48A99C51">
            <wp:extent cx="4572000" cy="5250180"/>
            <wp:effectExtent l="0" t="0" r="0" b="7620"/>
            <wp:docPr id="1933208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8989" name="Picture 1" descr="A screenshot of a computer&#10;&#10;Description automatically generated with medium confidence"/>
                    <pic:cNvPicPr>
                      <a:picLocks noChangeAspect="1"/>
                    </pic:cNvPicPr>
                  </pic:nvPicPr>
                  <pic:blipFill>
                    <a:blip r:embed="rId20"/>
                    <a:stretch>
                      <a:fillRect/>
                    </a:stretch>
                  </pic:blipFill>
                  <pic:spPr>
                    <a:xfrm>
                      <a:off x="0" y="0"/>
                      <a:ext cx="4572000" cy="5250779"/>
                    </a:xfrm>
                    <a:prstGeom prst="rect">
                      <a:avLst/>
                    </a:prstGeom>
                  </pic:spPr>
                </pic:pic>
              </a:graphicData>
            </a:graphic>
          </wp:inline>
        </w:drawing>
      </w:r>
    </w:p>
    <w:p w14:paraId="53C88507" w14:textId="77777777" w:rsidR="00DF086E" w:rsidRDefault="002458B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4EA44A1D" w14:textId="77777777" w:rsidR="00DF086E" w:rsidRDefault="002458B5">
      <w:pPr>
        <w:pStyle w:val="ListParagraph"/>
        <w:numPr>
          <w:ilvl w:val="0"/>
          <w:numId w:val="9"/>
        </w:numPr>
        <w:spacing w:after="0"/>
        <w:contextualSpacing w:val="0"/>
        <w:rPr>
          <w:rFonts w:eastAsia="SimSun"/>
        </w:rPr>
      </w:pPr>
      <w:r>
        <w:rPr>
          <w:rFonts w:eastAsia="SimSun" w:hint="eastAsia"/>
          <w:bCs/>
        </w:rPr>
        <w:t>在</w:t>
      </w:r>
      <w:r>
        <w:rPr>
          <w:rFonts w:eastAsia="SimSun" w:hint="eastAsia"/>
          <w:b/>
        </w:rPr>
        <w:t>同位素峰包含</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FBC1BF2" w14:textId="77777777" w:rsidR="00DF086E" w:rsidRDefault="002458B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3E88CB7C" w14:textId="77777777" w:rsidR="00DF086E" w:rsidRDefault="002458B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20F33335" w14:textId="77777777" w:rsidR="00DF086E" w:rsidRDefault="002458B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DF086E" w14:paraId="7E888956" w14:textId="77777777">
        <w:tc>
          <w:tcPr>
            <w:tcW w:w="9576" w:type="dxa"/>
          </w:tcPr>
          <w:p w14:paraId="2D0045F5" w14:textId="77777777" w:rsidR="00DF086E" w:rsidRDefault="002458B5">
            <w:pPr>
              <w:keepNext/>
              <w:keepLines/>
              <w:spacing w:after="0"/>
              <w:rPr>
                <w:rFonts w:eastAsia="SimSun"/>
              </w:rPr>
            </w:pPr>
            <w:r>
              <w:rPr>
                <w:rFonts w:eastAsia="SimSun"/>
              </w:rPr>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5709B76E" w14:textId="77777777" w:rsidR="00DF086E" w:rsidRDefault="00DF086E">
      <w:pPr>
        <w:pStyle w:val="ListParagraph"/>
        <w:ind w:left="0"/>
        <w:contextualSpacing w:val="0"/>
        <w:rPr>
          <w:rFonts w:eastAsia="SimSun"/>
        </w:rPr>
      </w:pPr>
    </w:p>
    <w:p w14:paraId="2ACED54C" w14:textId="77777777" w:rsidR="00DF086E" w:rsidRDefault="002458B5">
      <w:pPr>
        <w:pStyle w:val="ListParagraph"/>
        <w:ind w:left="0"/>
        <w:contextualSpacing w:val="0"/>
        <w:rPr>
          <w:rFonts w:eastAsia="SimSun"/>
        </w:rPr>
      </w:pPr>
      <w:r>
        <w:rPr>
          <w:rFonts w:eastAsia="SimSun"/>
          <w:noProof/>
        </w:rPr>
        <w:drawing>
          <wp:inline distT="0" distB="0" distL="0" distR="0" wp14:anchorId="2DDEB0AF" wp14:editId="532CFA92">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5BD99262" w14:textId="77777777" w:rsidR="00DF086E" w:rsidRDefault="002458B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44D1A845" w14:textId="77777777" w:rsidR="00DF086E" w:rsidRDefault="002458B5">
      <w:pPr>
        <w:rPr>
          <w:rFonts w:eastAsia="SimSun"/>
        </w:rPr>
      </w:pPr>
      <w:r>
        <w:rPr>
          <w:rFonts w:eastAsia="SimSun"/>
          <w:noProof/>
        </w:rPr>
        <w:drawing>
          <wp:inline distT="0" distB="0" distL="0" distR="0" wp14:anchorId="7F959A70" wp14:editId="2952AE01">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3A3143C5" w14:textId="77777777" w:rsidR="00DF086E" w:rsidRDefault="002458B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Pr>
          <w:rFonts w:eastAsia="SimSun" w:hint="eastAsia"/>
          <w:b/>
        </w:rPr>
        <w:t xml:space="preserve"> </w:t>
      </w:r>
      <w:r>
        <w:rPr>
          <w:rFonts w:eastAsia="SimSun"/>
          <w:b/>
        </w:rPr>
        <w:t xml:space="preserve">MS/MS ID 5 </w:t>
      </w:r>
      <w:r>
        <w:rPr>
          <w:rFonts w:eastAsia="SimSun"/>
          <w:b/>
        </w:rPr>
        <w:t>分钟之内的扫描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t xml:space="preserve">Skyline </w:t>
      </w:r>
      <w:r>
        <w:rPr>
          <w:rFonts w:eastAsia="SimSun"/>
        </w:rPr>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0F01BB34"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50777D2D" w14:textId="77777777" w:rsidR="00DF086E" w:rsidRDefault="002458B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SwissProt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130A0589" w14:textId="77777777" w:rsidR="00DF086E" w:rsidRDefault="002458B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0283189D" w14:textId="77777777" w:rsidR="00DF086E" w:rsidRDefault="002458B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7A53E937" w14:textId="77777777" w:rsidR="00DF086E" w:rsidRDefault="002458B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sidRPr="006761EF">
        <w:rPr>
          <w:rFonts w:eastAsia="SimSun"/>
        </w:rPr>
        <w:t>“</w:t>
      </w:r>
      <w:r w:rsidRPr="006761EF">
        <w:t>11</w:t>
      </w:r>
      <w:r>
        <w:rPr>
          <w:rFonts w:eastAsia="SimSun"/>
        </w:rPr>
        <w:t>_proteins.062011.fasta”</w:t>
      </w:r>
      <w:r>
        <w:rPr>
          <w:rFonts w:eastAsia="SimSun"/>
        </w:rPr>
        <w:t>文件。</w:t>
      </w:r>
    </w:p>
    <w:p w14:paraId="0026ED4E" w14:textId="77777777" w:rsidR="00DF086E" w:rsidRDefault="002458B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706A795D" w14:textId="77777777" w:rsidR="00DF086E" w:rsidRDefault="002458B5">
      <w:pPr>
        <w:keepNext/>
        <w:rPr>
          <w:rFonts w:eastAsia="SimSun"/>
        </w:rPr>
      </w:pPr>
      <w:r>
        <w:rPr>
          <w:rFonts w:eastAsia="SimSun"/>
        </w:rPr>
        <w:t>此时向导将显示如下：</w:t>
      </w:r>
    </w:p>
    <w:p w14:paraId="3FBECF2F" w14:textId="77777777" w:rsidR="00DF086E" w:rsidRDefault="002458B5">
      <w:pPr>
        <w:rPr>
          <w:rFonts w:eastAsia="SimSun"/>
        </w:rPr>
      </w:pPr>
      <w:r>
        <w:rPr>
          <w:noProof/>
        </w:rPr>
        <w:drawing>
          <wp:inline distT="0" distB="0" distL="0" distR="0" wp14:anchorId="63EA24D1" wp14:editId="28935891">
            <wp:extent cx="4572000" cy="5250180"/>
            <wp:effectExtent l="0" t="0" r="0" b="7620"/>
            <wp:docPr id="148476275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2758" name="Picture 1" descr="A screenshot of a computer screen&#10;&#10;Description automatically generated with medium confidence"/>
                    <pic:cNvPicPr>
                      <a:picLocks noChangeAspect="1"/>
                    </pic:cNvPicPr>
                  </pic:nvPicPr>
                  <pic:blipFill>
                    <a:blip r:embed="rId23"/>
                    <a:stretch>
                      <a:fillRect/>
                    </a:stretch>
                  </pic:blipFill>
                  <pic:spPr>
                    <a:xfrm>
                      <a:off x="0" y="0"/>
                      <a:ext cx="4572000" cy="5250779"/>
                    </a:xfrm>
                    <a:prstGeom prst="rect">
                      <a:avLst/>
                    </a:prstGeom>
                  </pic:spPr>
                </pic:pic>
              </a:graphicData>
            </a:graphic>
          </wp:inline>
        </w:drawing>
      </w:r>
    </w:p>
    <w:p w14:paraId="161F239B" w14:textId="77777777" w:rsidR="00DF086E" w:rsidRDefault="002458B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43A5A981" w14:textId="10529928" w:rsidR="00DF086E" w:rsidRDefault="002458B5">
      <w:bookmarkStart w:id="0" w:name="_Hlk136478781"/>
      <w:r w:rsidRPr="006761EF">
        <w:rPr>
          <w:rFonts w:hint="eastAsia"/>
        </w:rPr>
        <w:t xml:space="preserve">Skyline </w:t>
      </w:r>
      <w:r w:rsidRPr="006761EF">
        <w:rPr>
          <w:rFonts w:hint="eastAsia"/>
        </w:rPr>
        <w:t>将模拟</w:t>
      </w:r>
      <w:r w:rsidR="006761EF" w:rsidRPr="006761EF">
        <w:rPr>
          <w:rFonts w:hint="eastAsia"/>
        </w:rPr>
        <w:t>消化</w:t>
      </w:r>
      <w:r w:rsidRPr="006761EF">
        <w:rPr>
          <w:rFonts w:hint="eastAsia"/>
        </w:rPr>
        <w:t>此文件中的</w:t>
      </w:r>
      <w:r w:rsidRPr="006761EF">
        <w:rPr>
          <w:rFonts w:hint="eastAsia"/>
        </w:rPr>
        <w:t xml:space="preserve"> 11 </w:t>
      </w:r>
      <w:r w:rsidRPr="006761EF">
        <w:rPr>
          <w:rFonts w:hint="eastAsia"/>
        </w:rPr>
        <w:t>个蛋白质，并建议从您导入的具有肽段搜索结果中的匹配谱图的</w:t>
      </w:r>
      <w:r w:rsidRPr="006761EF">
        <w:rPr>
          <w:rFonts w:hint="eastAsia"/>
        </w:rPr>
        <w:t xml:space="preserve"> FASTA </w:t>
      </w:r>
      <w:r w:rsidRPr="006761EF">
        <w:rPr>
          <w:rFonts w:hint="eastAsia"/>
        </w:rPr>
        <w:t>文件中添加</w:t>
      </w:r>
      <w:r w:rsidRPr="006761EF">
        <w:rPr>
          <w:rFonts w:hint="eastAsia"/>
        </w:rPr>
        <w:t xml:space="preserve"> 50 </w:t>
      </w:r>
      <w:r w:rsidRPr="006761EF">
        <w:rPr>
          <w:rFonts w:hint="eastAsia"/>
        </w:rPr>
        <w:t>个肽段和</w:t>
      </w:r>
      <w:r w:rsidRPr="006761EF">
        <w:rPr>
          <w:rFonts w:hint="eastAsia"/>
        </w:rPr>
        <w:t xml:space="preserve"> 51 </w:t>
      </w:r>
      <w:r w:rsidRPr="006761EF">
        <w:rPr>
          <w:rFonts w:hint="eastAsia"/>
        </w:rPr>
        <w:t>个肽段电荷态母离子。</w:t>
      </w:r>
    </w:p>
    <w:bookmarkEnd w:id="0"/>
    <w:p w14:paraId="45649C8B" w14:textId="77777777" w:rsidR="00DF086E" w:rsidRDefault="002458B5">
      <w:r>
        <w:rPr>
          <w:noProof/>
        </w:rPr>
        <w:drawing>
          <wp:inline distT="0" distB="0" distL="0" distR="0" wp14:anchorId="37B98912" wp14:editId="63CC3B92">
            <wp:extent cx="4848225" cy="4362450"/>
            <wp:effectExtent l="0" t="0" r="9525" b="0"/>
            <wp:docPr id="14984120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2092" name="Picture 1" descr="A screenshot of a computer screen&#10;&#10;Description automatically generated with medium confidence"/>
                    <pic:cNvPicPr>
                      <a:picLocks noChangeAspect="1"/>
                    </pic:cNvPicPr>
                  </pic:nvPicPr>
                  <pic:blipFill>
                    <a:blip r:embed="rId24"/>
                    <a:stretch>
                      <a:fillRect/>
                    </a:stretch>
                  </pic:blipFill>
                  <pic:spPr>
                    <a:xfrm>
                      <a:off x="0" y="0"/>
                      <a:ext cx="4848225" cy="4362450"/>
                    </a:xfrm>
                    <a:prstGeom prst="rect">
                      <a:avLst/>
                    </a:prstGeom>
                  </pic:spPr>
                </pic:pic>
              </a:graphicData>
            </a:graphic>
          </wp:inline>
        </w:drawing>
      </w:r>
    </w:p>
    <w:p w14:paraId="3FD662CD" w14:textId="77777777" w:rsidR="00DF086E" w:rsidRPr="006761EF" w:rsidRDefault="002458B5">
      <w:pPr>
        <w:pStyle w:val="ListParagraph"/>
        <w:numPr>
          <w:ilvl w:val="0"/>
          <w:numId w:val="10"/>
        </w:numPr>
      </w:pPr>
      <w:r w:rsidRPr="006761EF">
        <w:rPr>
          <w:rFonts w:hint="eastAsia"/>
        </w:rPr>
        <w:t>单击</w:t>
      </w:r>
      <w:r w:rsidRPr="006761EF">
        <w:rPr>
          <w:rFonts w:hint="eastAsia"/>
          <w:b/>
          <w:bCs/>
        </w:rPr>
        <w:t>关联蛋白质</w:t>
      </w:r>
      <w:r w:rsidRPr="006761EF">
        <w:rPr>
          <w:rFonts w:hint="eastAsia"/>
        </w:rPr>
        <w:t>表单中的</w:t>
      </w:r>
      <w:r w:rsidRPr="006761EF">
        <w:rPr>
          <w:rFonts w:hint="eastAsia"/>
          <w:b/>
          <w:bCs/>
        </w:rPr>
        <w:t>确定</w:t>
      </w:r>
      <w:r w:rsidRPr="006761EF">
        <w:rPr>
          <w:rFonts w:hint="eastAsia"/>
        </w:rPr>
        <w:t>按钮。</w:t>
      </w:r>
    </w:p>
    <w:p w14:paraId="1E99384D" w14:textId="7D24CEB0" w:rsidR="00DF086E" w:rsidRDefault="002458B5">
      <w:r w:rsidRPr="006761EF">
        <w:t>Skyline</w:t>
      </w:r>
      <w:r w:rsidRPr="006761EF">
        <w:rPr>
          <w:rFonts w:hint="eastAsia"/>
        </w:rPr>
        <w:t xml:space="preserve"> </w:t>
      </w:r>
      <w:r w:rsidRPr="006761EF">
        <w:rPr>
          <w:rFonts w:hint="eastAsia"/>
        </w:rPr>
        <w:t>将开始导入</w:t>
      </w:r>
      <w:r w:rsidR="00C97163" w:rsidRPr="006761EF">
        <w:rPr>
          <w:rFonts w:hint="eastAsia"/>
        </w:rPr>
        <w:t>这</w:t>
      </w:r>
      <w:r w:rsidRPr="006761EF">
        <w:rPr>
          <w:rFonts w:hint="eastAsia"/>
        </w:rPr>
        <w:t>两个</w:t>
      </w:r>
      <w:r w:rsidRPr="006761EF">
        <w:t xml:space="preserve"> WIFF</w:t>
      </w:r>
      <w:r w:rsidRPr="006761EF">
        <w:rPr>
          <w:rFonts w:hint="eastAsia"/>
        </w:rPr>
        <w:t xml:space="preserve"> </w:t>
      </w:r>
      <w:r w:rsidRPr="006761EF">
        <w:rPr>
          <w:rFonts w:hint="eastAsia"/>
        </w:rPr>
        <w:t>文件并从中提取色谱图。</w:t>
      </w:r>
    </w:p>
    <w:p w14:paraId="7711B60A" w14:textId="77777777" w:rsidR="00DF086E" w:rsidRDefault="002458B5">
      <w:pPr>
        <w:keepNext/>
        <w:rPr>
          <w:rFonts w:eastAsia="SimSun"/>
        </w:rPr>
      </w:pPr>
      <w:r>
        <w:rPr>
          <w:rFonts w:eastAsia="SimSun"/>
        </w:rPr>
        <w:t>您将看到如下所示的进度图：</w:t>
      </w:r>
    </w:p>
    <w:p w14:paraId="7D819630" w14:textId="77777777" w:rsidR="00DF086E" w:rsidRDefault="002458B5">
      <w:pPr>
        <w:rPr>
          <w:rFonts w:eastAsia="SimSun"/>
        </w:rPr>
      </w:pPr>
      <w:r>
        <w:rPr>
          <w:rFonts w:eastAsia="SimSun"/>
          <w:noProof/>
        </w:rPr>
        <w:drawing>
          <wp:inline distT="0" distB="0" distL="0" distR="0" wp14:anchorId="2D164D8C" wp14:editId="4BA9B0DA">
            <wp:extent cx="5943600" cy="3375660"/>
            <wp:effectExtent l="0" t="0" r="0" b="0"/>
            <wp:docPr id="1828808735" name="图片 18288087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8735" name="图片 1828808735" descr="A screenshot of a computer&#10;&#10;Description automatically generated with medium confidence"/>
                    <pic:cNvPicPr>
                      <a:picLocks noChangeAspect="1"/>
                    </pic:cNvPicPr>
                  </pic:nvPicPr>
                  <pic:blipFill>
                    <a:blip r:embed="rId25"/>
                    <a:stretch>
                      <a:fillRect/>
                    </a:stretch>
                  </pic:blipFill>
                  <pic:spPr>
                    <a:xfrm>
                      <a:off x="0" y="0"/>
                      <a:ext cx="5943600" cy="3375660"/>
                    </a:xfrm>
                    <a:prstGeom prst="rect">
                      <a:avLst/>
                    </a:prstGeom>
                  </pic:spPr>
                </pic:pic>
              </a:graphicData>
            </a:graphic>
          </wp:inline>
        </w:drawing>
      </w:r>
    </w:p>
    <w:p w14:paraId="6F6BB9AD" w14:textId="77777777" w:rsidR="00DF086E" w:rsidRDefault="002458B5">
      <w:pPr>
        <w:rPr>
          <w:rFonts w:eastAsia="SimSun"/>
        </w:rPr>
      </w:pPr>
      <w:r>
        <w:rPr>
          <w:rFonts w:eastAsia="SimSun"/>
        </w:rPr>
        <w:t>导入完成后，在检验色谱图数据前先仔细检查您创建的谱图库。</w:t>
      </w:r>
    </w:p>
    <w:p w14:paraId="12BF2700" w14:textId="77777777" w:rsidR="00DF086E" w:rsidRDefault="002458B5">
      <w:pPr>
        <w:pStyle w:val="Heading2"/>
        <w:rPr>
          <w:rFonts w:eastAsia="SimSun"/>
        </w:rPr>
      </w:pPr>
      <w:r>
        <w:rPr>
          <w:rFonts w:eastAsia="SimSun"/>
        </w:rPr>
        <w:t>验证</w:t>
      </w:r>
      <w:r>
        <w:rPr>
          <w:rFonts w:eastAsia="SimSun" w:hint="eastAsia"/>
        </w:rPr>
        <w:t>谱图</w:t>
      </w:r>
      <w:r>
        <w:rPr>
          <w:rFonts w:eastAsia="SimSun"/>
        </w:rPr>
        <w:t>库保留时间信息</w:t>
      </w:r>
    </w:p>
    <w:p w14:paraId="4A47D5EF" w14:textId="77777777" w:rsidR="00DF086E" w:rsidRDefault="002458B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0E70EBC" w14:textId="77777777" w:rsidR="00DF086E" w:rsidRDefault="002458B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7B2D2520" w14:textId="77777777" w:rsidR="00DF086E" w:rsidRDefault="002458B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0DF62CDF" w14:textId="77777777" w:rsidR="00DF086E" w:rsidRDefault="002458B5">
      <w:pPr>
        <w:keepNext/>
        <w:rPr>
          <w:rFonts w:eastAsia="SimSun"/>
        </w:rPr>
      </w:pPr>
      <w:r>
        <w:rPr>
          <w:rFonts w:eastAsia="SimSun" w:hint="eastAsia"/>
        </w:rPr>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38241E62" w14:textId="77777777" w:rsidR="00DF086E" w:rsidRDefault="002458B5">
      <w:pPr>
        <w:rPr>
          <w:rFonts w:eastAsia="SimSun"/>
        </w:rPr>
      </w:pPr>
      <w:r>
        <w:rPr>
          <w:rFonts w:eastAsia="SimSun"/>
          <w:noProof/>
        </w:rPr>
        <w:drawing>
          <wp:inline distT="0" distB="0" distL="0" distR="0" wp14:anchorId="47F26F7D" wp14:editId="3AABF583">
            <wp:extent cx="3914775" cy="3981450"/>
            <wp:effectExtent l="0" t="0" r="9525" b="0"/>
            <wp:docPr id="472354260" name="图片 47235426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4260" name="图片 472354260" descr="A screenshot of a computer screen&#10;&#10;Description automatically generated with medium confidence"/>
                    <pic:cNvPicPr>
                      <a:picLocks noChangeAspect="1"/>
                    </pic:cNvPicPr>
                  </pic:nvPicPr>
                  <pic:blipFill>
                    <a:blip r:embed="rId26"/>
                    <a:stretch>
                      <a:fillRect/>
                    </a:stretch>
                  </pic:blipFill>
                  <pic:spPr>
                    <a:xfrm>
                      <a:off x="0" y="0"/>
                      <a:ext cx="3914775" cy="3981450"/>
                    </a:xfrm>
                    <a:prstGeom prst="rect">
                      <a:avLst/>
                    </a:prstGeom>
                  </pic:spPr>
                </pic:pic>
              </a:graphicData>
            </a:graphic>
          </wp:inline>
        </w:drawing>
      </w:r>
    </w:p>
    <w:p w14:paraId="5CAE785B" w14:textId="77777777" w:rsidR="00DF086E" w:rsidRDefault="002458B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2C4C2456" w14:textId="77777777" w:rsidR="00DF086E" w:rsidRDefault="002458B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001AB297" w14:textId="77777777" w:rsidR="00DF086E" w:rsidRDefault="002458B5">
      <w:pPr>
        <w:keepNext/>
        <w:rPr>
          <w:rFonts w:eastAsia="SimSun"/>
        </w:rPr>
      </w:pPr>
      <w:r>
        <w:rPr>
          <w:rFonts w:eastAsia="SimSun"/>
        </w:rPr>
        <w:t>将出现如下所示的</w:t>
      </w:r>
      <w:r>
        <w:rPr>
          <w:rFonts w:eastAsia="SimSun"/>
          <w:b/>
        </w:rPr>
        <w:t>谱图库浏览器</w:t>
      </w:r>
      <w:r>
        <w:rPr>
          <w:rFonts w:eastAsia="SimSun"/>
        </w:rPr>
        <w:t>：</w:t>
      </w:r>
    </w:p>
    <w:p w14:paraId="1B41F8F0" w14:textId="77777777" w:rsidR="00DF086E" w:rsidRDefault="002458B5">
      <w:pPr>
        <w:rPr>
          <w:rFonts w:eastAsia="SimSun"/>
        </w:rPr>
      </w:pPr>
      <w:r>
        <w:rPr>
          <w:noProof/>
        </w:rPr>
        <w:drawing>
          <wp:inline distT="0" distB="0" distL="0" distR="0" wp14:anchorId="71F67A07" wp14:editId="17B45DC6">
            <wp:extent cx="5943600" cy="3865245"/>
            <wp:effectExtent l="0" t="0" r="0" b="1905"/>
            <wp:docPr id="15517603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0375" name="Picture 1" descr="A screenshot of a computer&#10;&#10;Description automatically generated with medium confidence"/>
                    <pic:cNvPicPr>
                      <a:picLocks noChangeAspect="1"/>
                    </pic:cNvPicPr>
                  </pic:nvPicPr>
                  <pic:blipFill>
                    <a:blip r:embed="rId27"/>
                    <a:stretch>
                      <a:fillRect/>
                    </a:stretch>
                  </pic:blipFill>
                  <pic:spPr>
                    <a:xfrm>
                      <a:off x="0" y="0"/>
                      <a:ext cx="5943600" cy="3865245"/>
                    </a:xfrm>
                    <a:prstGeom prst="rect">
                      <a:avLst/>
                    </a:prstGeom>
                  </pic:spPr>
                </pic:pic>
              </a:graphicData>
            </a:graphic>
          </wp:inline>
        </w:drawing>
      </w:r>
    </w:p>
    <w:p w14:paraId="4CF7DDDD" w14:textId="77777777" w:rsidR="00DF086E" w:rsidRDefault="002458B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5C0744DF" w14:textId="77777777" w:rsidR="00DF086E" w:rsidRDefault="002458B5">
      <w:pPr>
        <w:rPr>
          <w:rFonts w:eastAsia="SimSun"/>
        </w:rPr>
      </w:pPr>
      <w:r>
        <w:rPr>
          <w:rFonts w:eastAsia="SimSun"/>
        </w:rPr>
        <w:t>在谱图下方可以看到文本</w:t>
      </w:r>
      <w:r>
        <w:rPr>
          <w:rFonts w:eastAsia="SimSun"/>
        </w:rPr>
        <w:t>“100803_005b_MCF7_TiTip3.wiff”</w:t>
      </w:r>
      <w:r>
        <w:rPr>
          <w:rFonts w:eastAsia="SimSun"/>
        </w:rPr>
        <w:t>和</w:t>
      </w:r>
      <w:r>
        <w:rPr>
          <w:rFonts w:eastAsia="SimSun"/>
        </w:rPr>
        <w:t>“RT: 35.21”</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mzXML</w:t>
      </w:r>
      <w:r>
        <w:rPr>
          <w:rFonts w:eastAsia="SimSun"/>
        </w:rPr>
        <w:t>、</w:t>
      </w:r>
      <w:r>
        <w:rPr>
          <w:rFonts w:eastAsia="SimSun"/>
        </w:rPr>
        <w:t>mzML</w:t>
      </w:r>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“basename.mgf”</w:t>
      </w:r>
      <w:r>
        <w:rPr>
          <w:rFonts w:eastAsia="SimSun"/>
        </w:rPr>
        <w:t>与</w:t>
      </w:r>
      <w:r>
        <w:rPr>
          <w:rFonts w:eastAsia="SimSun"/>
        </w:rPr>
        <w:t>“basename.wiff”</w:t>
      </w:r>
      <w:r>
        <w:rPr>
          <w:rFonts w:eastAsia="SimSun"/>
        </w:rPr>
        <w:t>成功匹配。由于某一特定管道需要更大的灵活性，此匹配也有不敏感的情况，因此</w:t>
      </w:r>
      <w:r>
        <w:rPr>
          <w:rFonts w:eastAsia="SimSun"/>
        </w:rPr>
        <w:t>“BASENAME.mzML”</w:t>
      </w:r>
      <w:r>
        <w:rPr>
          <w:rFonts w:eastAsia="SimSun"/>
        </w:rPr>
        <w:t>将匹配</w:t>
      </w:r>
      <w:r>
        <w:rPr>
          <w:rFonts w:eastAsia="SimSun"/>
        </w:rPr>
        <w:t>“Basename.RAW”</w:t>
      </w:r>
      <w:r>
        <w:rPr>
          <w:rFonts w:eastAsia="SimSun"/>
        </w:rPr>
        <w:t>，且在处理多点扩展时，会将</w:t>
      </w:r>
      <w:r>
        <w:rPr>
          <w:rFonts w:eastAsia="SimSun"/>
        </w:rPr>
        <w:t>“basename.c.mzXML”</w:t>
      </w:r>
      <w:r>
        <w:rPr>
          <w:rFonts w:eastAsia="SimSun"/>
        </w:rPr>
        <w:t>与</w:t>
      </w:r>
      <w:r>
        <w:rPr>
          <w:rFonts w:eastAsia="SimSun"/>
        </w:rPr>
        <w:t>“basename.raw”</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.dat </w:t>
      </w:r>
      <w:r>
        <w:rPr>
          <w:rFonts w:eastAsia="SimSun"/>
        </w:rPr>
        <w:t>文件，建议您查询</w:t>
      </w:r>
      <w:r>
        <w:rPr>
          <w:rFonts w:eastAsia="SimSun"/>
        </w:rPr>
        <w:t xml:space="preserve"> Skyline </w:t>
      </w:r>
      <w:r>
        <w:rPr>
          <w:rFonts w:eastAsia="SimSun"/>
        </w:rPr>
        <w:t>网站的</w:t>
      </w:r>
      <w:r>
        <w:rPr>
          <w:rFonts w:eastAsia="SimSun"/>
        </w:rPr>
        <w:t>“</w:t>
      </w:r>
      <w:hyperlink r:id="rId28"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1DE9F3D5" w14:textId="77777777" w:rsidR="00DF086E" w:rsidRDefault="002458B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333BFD88" w14:textId="77777777" w:rsidR="00DF086E" w:rsidRDefault="002458B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1F7A2B5E" w14:textId="77777777" w:rsidR="00DF086E" w:rsidRDefault="002458B5">
      <w:pPr>
        <w:pStyle w:val="Heading1"/>
        <w:spacing w:after="120"/>
        <w:rPr>
          <w:rFonts w:eastAsia="SimSun"/>
        </w:rPr>
      </w:pPr>
      <w:r>
        <w:rPr>
          <w:rFonts w:eastAsia="SimSun"/>
        </w:rPr>
        <w:t>肽段目标、谱图和色谱图</w:t>
      </w:r>
    </w:p>
    <w:p w14:paraId="2CDE6A46" w14:textId="77777777" w:rsidR="00DF086E" w:rsidRDefault="002458B5">
      <w:pPr>
        <w:pStyle w:val="ListParagraph"/>
        <w:keepNext/>
        <w:keepLines/>
        <w:spacing w:line="480" w:lineRule="auto"/>
        <w:ind w:left="0"/>
        <w:rPr>
          <w:rFonts w:eastAsia="SimSun"/>
        </w:rPr>
      </w:pPr>
      <w:r>
        <w:rPr>
          <w:rFonts w:eastAsia="SimSun"/>
        </w:rPr>
        <w:t>您应在</w:t>
      </w:r>
      <w:r>
        <w:rPr>
          <w:rFonts w:eastAsia="SimSun"/>
        </w:rPr>
        <w:t xml:space="preserve"> Skyline </w:t>
      </w:r>
      <w:r w:rsidRPr="006761EF">
        <w:rPr>
          <w:rFonts w:eastAsia="SimSun"/>
        </w:rPr>
        <w:t>目标视图中看到</w:t>
      </w:r>
      <w:r w:rsidRPr="006761EF">
        <w:rPr>
          <w:rFonts w:eastAsia="SimSun"/>
        </w:rPr>
        <w:t xml:space="preserve"> </w:t>
      </w:r>
      <w:r w:rsidRPr="006761EF">
        <w:t>50</w:t>
      </w:r>
      <w:r w:rsidRPr="006761EF">
        <w:rPr>
          <w:rFonts w:eastAsia="SimSun"/>
        </w:rPr>
        <w:t xml:space="preserve"> </w:t>
      </w:r>
      <w:r w:rsidRPr="006761EF">
        <w:rPr>
          <w:rFonts w:eastAsia="SimSun"/>
        </w:rPr>
        <w:t>个肽段</w:t>
      </w:r>
      <w:r>
        <w:rPr>
          <w:rFonts w:eastAsia="SimSun"/>
        </w:rPr>
        <w:t>（计数见状态栏）。</w:t>
      </w:r>
    </w:p>
    <w:p w14:paraId="6B9FD0F3" w14:textId="77777777" w:rsidR="00DF086E" w:rsidRDefault="002458B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6D1FEC17" w14:textId="77777777" w:rsidR="00DF086E" w:rsidRDefault="002458B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7CB12B42" w14:textId="77777777" w:rsidR="00DF086E" w:rsidRDefault="002458B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33D57B63" w14:textId="77777777" w:rsidR="00DF086E" w:rsidRDefault="002458B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1FEB5AE9" w14:textId="77777777" w:rsidR="00DF086E" w:rsidRDefault="002458B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230B5D3C" w14:textId="77777777" w:rsidR="00DF086E" w:rsidRDefault="002458B5">
      <w:pPr>
        <w:rPr>
          <w:rFonts w:eastAsia="SimSun"/>
        </w:rPr>
      </w:pPr>
      <w:r>
        <w:rPr>
          <w:rFonts w:eastAsia="SimSun"/>
        </w:rPr>
        <w:t>您的</w:t>
      </w:r>
      <w:r>
        <w:rPr>
          <w:rFonts w:eastAsia="SimSun"/>
        </w:rPr>
        <w:t xml:space="preserve"> Skyline </w:t>
      </w:r>
      <w:r>
        <w:rPr>
          <w:rFonts w:eastAsia="SimSun"/>
        </w:rPr>
        <w:t>文档将显示如下：</w:t>
      </w:r>
    </w:p>
    <w:p w14:paraId="0604904E" w14:textId="77777777" w:rsidR="00DF086E" w:rsidRDefault="002458B5">
      <w:pPr>
        <w:rPr>
          <w:rFonts w:eastAsia="SimSun"/>
        </w:rPr>
      </w:pPr>
      <w:r>
        <w:rPr>
          <w:noProof/>
        </w:rPr>
        <w:drawing>
          <wp:inline distT="0" distB="0" distL="0" distR="0" wp14:anchorId="7D7E38E3" wp14:editId="6E595300">
            <wp:extent cx="5943600" cy="4071620"/>
            <wp:effectExtent l="0" t="0" r="0" b="5080"/>
            <wp:docPr id="19259061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6122" name="Picture 1" descr="A screenshot of a computer&#10;&#10;Description automatically generated with medium confidence"/>
                    <pic:cNvPicPr>
                      <a:picLocks noChangeAspect="1"/>
                    </pic:cNvPicPr>
                  </pic:nvPicPr>
                  <pic:blipFill>
                    <a:blip r:embed="rId29"/>
                    <a:stretch>
                      <a:fillRect/>
                    </a:stretch>
                  </pic:blipFill>
                  <pic:spPr>
                    <a:xfrm>
                      <a:off x="0" y="0"/>
                      <a:ext cx="5943600" cy="4071620"/>
                    </a:xfrm>
                    <a:prstGeom prst="rect">
                      <a:avLst/>
                    </a:prstGeom>
                  </pic:spPr>
                </pic:pic>
              </a:graphicData>
            </a:graphic>
          </wp:inline>
        </w:drawing>
      </w:r>
    </w:p>
    <w:p w14:paraId="7820BB14" w14:textId="77777777" w:rsidR="00DF086E" w:rsidRDefault="002458B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Pr>
          <w:rFonts w:eastAsia="SimSun" w:hint="eastAsia"/>
          <w:b/>
        </w:rPr>
        <w:t xml:space="preserve"> </w:t>
      </w:r>
      <w:r>
        <w:rPr>
          <w:rFonts w:eastAsia="SimSun"/>
          <w:b/>
        </w:rPr>
        <w:t xml:space="preserve">MS/MS ID 5 </w:t>
      </w:r>
      <w:r>
        <w:rPr>
          <w:rFonts w:eastAsia="SimSun"/>
          <w:b/>
        </w:rPr>
        <w:t>分钟之内</w:t>
      </w:r>
      <w:r>
        <w:rPr>
          <w:rFonts w:eastAsia="SimSun" w:hint="eastAsia"/>
          <w:b/>
        </w:rPr>
        <w:t>的</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1AB5D7B1" w14:textId="60D62BBC" w:rsidR="00DF086E" w:rsidRPr="006761EF" w:rsidRDefault="006761EF">
      <w:pPr>
        <w:pStyle w:val="ListParagraph"/>
        <w:spacing w:after="0"/>
        <w:ind w:left="0"/>
      </w:pPr>
      <w:r>
        <w:rPr>
          <w:rFonts w:hint="eastAsia"/>
        </w:rPr>
        <w:t>如何生成有用的</w:t>
      </w:r>
      <w:r w:rsidR="004E6944" w:rsidRPr="006761EF">
        <w:rPr>
          <w:rFonts w:hint="eastAsia"/>
        </w:rPr>
        <w:t>汇总图，比较</w:t>
      </w:r>
      <w:r>
        <w:rPr>
          <w:rFonts w:hint="eastAsia"/>
        </w:rPr>
        <w:t>多个</w:t>
      </w:r>
      <w:r w:rsidR="004E6944" w:rsidRPr="006761EF">
        <w:rPr>
          <w:rFonts w:hint="eastAsia"/>
        </w:rPr>
        <w:t>运行中的峰面积：</w:t>
      </w:r>
    </w:p>
    <w:p w14:paraId="4D206AA8" w14:textId="77777777" w:rsidR="00DF086E" w:rsidRPr="006761EF" w:rsidRDefault="00DF086E">
      <w:pPr>
        <w:pStyle w:val="ListParagraph"/>
        <w:spacing w:after="0"/>
        <w:ind w:left="0"/>
        <w:rPr>
          <w:rFonts w:eastAsia="SimSun"/>
          <w:sz w:val="12"/>
          <w:szCs w:val="12"/>
        </w:rPr>
      </w:pPr>
    </w:p>
    <w:p w14:paraId="6FA88233"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视图</w:t>
      </w:r>
      <w:r w:rsidRPr="006761EF">
        <w:rPr>
          <w:rFonts w:eastAsia="SimSun"/>
        </w:rPr>
        <w:t>菜单中选择</w:t>
      </w:r>
      <w:r w:rsidRPr="006761EF">
        <w:rPr>
          <w:rFonts w:eastAsia="SimSun"/>
          <w:b/>
        </w:rPr>
        <w:t>峰面积</w:t>
      </w:r>
      <w:r w:rsidRPr="006761EF">
        <w:rPr>
          <w:rFonts w:eastAsia="SimSun"/>
        </w:rPr>
        <w:t>，并单击</w:t>
      </w:r>
      <w:r w:rsidRPr="006761EF">
        <w:rPr>
          <w:rFonts w:eastAsia="SimSun"/>
          <w:b/>
        </w:rPr>
        <w:t>重复测定比较</w:t>
      </w:r>
      <w:r w:rsidRPr="006761EF">
        <w:rPr>
          <w:rFonts w:eastAsia="SimSun"/>
        </w:rPr>
        <w:t>。</w:t>
      </w:r>
    </w:p>
    <w:p w14:paraId="2E97D032"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峰面积</w:t>
      </w:r>
      <w:r w:rsidRPr="006761EF">
        <w:rPr>
          <w:rFonts w:eastAsia="SimSun"/>
        </w:rPr>
        <w:t>窗口中单击右键，选择</w:t>
      </w:r>
      <w:r w:rsidRPr="006761EF">
        <w:rPr>
          <w:rFonts w:eastAsia="SimSun"/>
          <w:b/>
        </w:rPr>
        <w:t>归一化到</w:t>
      </w:r>
      <w:r w:rsidRPr="006761EF">
        <w:rPr>
          <w:rFonts w:eastAsia="SimSun"/>
        </w:rPr>
        <w:t>，然后单击</w:t>
      </w:r>
      <w:r w:rsidRPr="006761EF">
        <w:rPr>
          <w:rFonts w:eastAsia="SimSun"/>
          <w:b/>
        </w:rPr>
        <w:t>无</w:t>
      </w:r>
      <w:r w:rsidRPr="006761EF">
        <w:rPr>
          <w:rFonts w:eastAsia="SimSun"/>
        </w:rPr>
        <w:t>。</w:t>
      </w:r>
    </w:p>
    <w:p w14:paraId="111AD6C6"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然后选中</w:t>
      </w:r>
      <w:r w:rsidRPr="006761EF">
        <w:rPr>
          <w:rFonts w:eastAsia="SimSun" w:hint="eastAsia"/>
          <w:b/>
          <w:bCs/>
        </w:rPr>
        <w:t>显示预期的</w:t>
      </w:r>
      <w:r w:rsidRPr="006761EF">
        <w:rPr>
          <w:rFonts w:eastAsia="SimSun" w:hint="eastAsia"/>
        </w:rPr>
        <w:t>。（下文介绍）</w:t>
      </w:r>
    </w:p>
    <w:p w14:paraId="4DAE1DC8"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选择</w:t>
      </w:r>
      <w:r w:rsidRPr="006761EF">
        <w:rPr>
          <w:rFonts w:eastAsia="SimSun" w:hint="eastAsia"/>
          <w:b/>
          <w:bCs/>
        </w:rPr>
        <w:t>显示点积</w:t>
      </w:r>
      <w:r w:rsidRPr="006761EF">
        <w:rPr>
          <w:rFonts w:eastAsia="SimSun" w:hint="eastAsia"/>
        </w:rPr>
        <w:t>，然后单击</w:t>
      </w:r>
      <w:r w:rsidRPr="006761EF">
        <w:rPr>
          <w:rFonts w:eastAsia="SimSun" w:hint="eastAsia"/>
          <w:b/>
          <w:bCs/>
        </w:rPr>
        <w:t>标签</w:t>
      </w:r>
      <w:r w:rsidRPr="006761EF">
        <w:rPr>
          <w:rFonts w:eastAsia="SimSun" w:hint="eastAsia"/>
        </w:rPr>
        <w:t>。</w:t>
      </w:r>
    </w:p>
    <w:p w14:paraId="2BB94FCF" w14:textId="77777777" w:rsidR="00DF086E" w:rsidRDefault="00DF086E">
      <w:pPr>
        <w:pStyle w:val="ListParagraph"/>
        <w:ind w:left="0"/>
        <w:rPr>
          <w:rFonts w:eastAsia="SimSun"/>
        </w:rPr>
      </w:pPr>
    </w:p>
    <w:p w14:paraId="7F377CFB" w14:textId="77777777" w:rsidR="00DF086E" w:rsidRDefault="002458B5">
      <w:pPr>
        <w:pStyle w:val="ListParagraph"/>
        <w:spacing w:line="480" w:lineRule="auto"/>
        <w:ind w:left="0"/>
        <w:jc w:val="center"/>
        <w:rPr>
          <w:rFonts w:eastAsia="SimSun"/>
        </w:rPr>
      </w:pPr>
      <w:r>
        <w:rPr>
          <w:noProof/>
        </w:rPr>
        <w:drawing>
          <wp:inline distT="0" distB="0" distL="0" distR="0" wp14:anchorId="73D20E9F" wp14:editId="5C87F20E">
            <wp:extent cx="5943600" cy="5321300"/>
            <wp:effectExtent l="0" t="0" r="0" b="0"/>
            <wp:docPr id="132807520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201" name="Picture 1" descr="A screenshot of a computer screen&#10;&#10;Description automatically generated with medium confidence"/>
                    <pic:cNvPicPr>
                      <a:picLocks noChangeAspect="1"/>
                    </pic:cNvPicPr>
                  </pic:nvPicPr>
                  <pic:blipFill>
                    <a:blip r:embed="rId30"/>
                    <a:stretch>
                      <a:fillRect/>
                    </a:stretch>
                  </pic:blipFill>
                  <pic:spPr>
                    <a:xfrm>
                      <a:off x="0" y="0"/>
                      <a:ext cx="5943600" cy="5321300"/>
                    </a:xfrm>
                    <a:prstGeom prst="rect">
                      <a:avLst/>
                    </a:prstGeom>
                  </pic:spPr>
                </pic:pic>
              </a:graphicData>
            </a:graphic>
          </wp:inline>
        </w:drawing>
      </w:r>
    </w:p>
    <w:p w14:paraId="0EC29FA6" w14:textId="77777777" w:rsidR="00DF086E" w:rsidRDefault="002458B5">
      <w:pPr>
        <w:rPr>
          <w:rFonts w:eastAsia="SimSun"/>
        </w:rPr>
      </w:pPr>
      <w:r>
        <w:rPr>
          <w:rFonts w:eastAsia="SimSun"/>
        </w:rPr>
        <w:t>您可以通过下列操作将</w:t>
      </w:r>
      <w:r>
        <w:rPr>
          <w:rFonts w:eastAsia="SimSun"/>
          <w:b/>
        </w:rPr>
        <w:t>峰面积</w:t>
      </w:r>
      <w:r>
        <w:rPr>
          <w:rFonts w:eastAsia="SimSun"/>
        </w:rPr>
        <w:t>窗口停靠在您需要的位置：</w:t>
      </w:r>
    </w:p>
    <w:p w14:paraId="5B735D86" w14:textId="77777777" w:rsidR="00DF086E" w:rsidRDefault="002458B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73D7BCB0" w14:textId="77777777" w:rsidR="00DF086E" w:rsidRDefault="002458B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366E9211" w14:textId="77777777" w:rsidR="00DF086E" w:rsidRDefault="002458B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4AE65FD4" w14:textId="77777777" w:rsidR="00DF086E" w:rsidRDefault="002458B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02F73710" w14:textId="77777777" w:rsidR="00DF086E" w:rsidRDefault="00DF086E">
      <w:pPr>
        <w:pStyle w:val="ListParagraph"/>
        <w:ind w:left="0"/>
        <w:rPr>
          <w:rFonts w:eastAsia="SimSun"/>
        </w:rPr>
      </w:pPr>
    </w:p>
    <w:p w14:paraId="61081BA1" w14:textId="77777777" w:rsidR="00DF086E" w:rsidRDefault="002458B5">
      <w:pPr>
        <w:pStyle w:val="ListParagraph"/>
        <w:keepNext/>
        <w:spacing w:after="240"/>
        <w:ind w:left="0"/>
        <w:contextualSpacing w:val="0"/>
        <w:rPr>
          <w:rFonts w:eastAsia="SimSun"/>
        </w:rPr>
      </w:pPr>
      <w:r>
        <w:rPr>
          <w:rFonts w:eastAsia="SimSun"/>
        </w:rPr>
        <w:t>您的</w:t>
      </w:r>
      <w:r>
        <w:rPr>
          <w:rFonts w:eastAsia="SimSun"/>
        </w:rPr>
        <w:t xml:space="preserve"> Skyline </w:t>
      </w:r>
      <w:r>
        <w:rPr>
          <w:rFonts w:eastAsia="SimSun"/>
        </w:rPr>
        <w:t>文件将显示如下：</w:t>
      </w:r>
    </w:p>
    <w:p w14:paraId="0F18DFE3" w14:textId="77777777" w:rsidR="00DF086E" w:rsidRDefault="002458B5">
      <w:pPr>
        <w:pStyle w:val="ListParagraph"/>
        <w:spacing w:after="240"/>
        <w:ind w:left="0"/>
        <w:contextualSpacing w:val="0"/>
        <w:rPr>
          <w:rFonts w:eastAsia="SimSun"/>
        </w:rPr>
      </w:pPr>
      <w:r>
        <w:rPr>
          <w:noProof/>
        </w:rPr>
        <w:drawing>
          <wp:inline distT="0" distB="0" distL="0" distR="0" wp14:anchorId="665DEC82" wp14:editId="3C4726DF">
            <wp:extent cx="5943600" cy="4071620"/>
            <wp:effectExtent l="0" t="0" r="0" b="5080"/>
            <wp:docPr id="156051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2030" name="Picture 1" descr="A screenshot of a computer&#10;&#10;Description automatically generated"/>
                    <pic:cNvPicPr>
                      <a:picLocks noChangeAspect="1"/>
                    </pic:cNvPicPr>
                  </pic:nvPicPr>
                  <pic:blipFill>
                    <a:blip r:embed="rId31"/>
                    <a:stretch>
                      <a:fillRect/>
                    </a:stretch>
                  </pic:blipFill>
                  <pic:spPr>
                    <a:xfrm>
                      <a:off x="0" y="0"/>
                      <a:ext cx="5943600" cy="4071620"/>
                    </a:xfrm>
                    <a:prstGeom prst="rect">
                      <a:avLst/>
                    </a:prstGeom>
                  </pic:spPr>
                </pic:pic>
              </a:graphicData>
            </a:graphic>
          </wp:inline>
        </w:drawing>
      </w:r>
    </w:p>
    <w:p w14:paraId="4851BD43" w14:textId="77777777" w:rsidR="00DF086E" w:rsidRDefault="002458B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02D69D38" w14:textId="77777777" w:rsidR="00DF086E" w:rsidRDefault="002458B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7E5A13B4" w14:textId="77777777" w:rsidR="00DF086E" w:rsidRDefault="002458B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w:t>
      </w:r>
      <w:r w:rsidRPr="006761EF">
        <w:t>50</w:t>
      </w:r>
      <w:r>
        <w:rPr>
          <w:rFonts w:eastAsia="SimSun"/>
        </w:rPr>
        <w:t xml:space="preserve"> </w:t>
      </w:r>
      <w:r>
        <w:rPr>
          <w:rFonts w:eastAsia="SimSun"/>
        </w:rPr>
        <w:t>个肽段中的一些肽段前，请先执行以下操作：</w:t>
      </w:r>
    </w:p>
    <w:p w14:paraId="60B2E098" w14:textId="77777777" w:rsidR="00DF086E" w:rsidRDefault="002458B5">
      <w:pPr>
        <w:pStyle w:val="ListParagraph"/>
        <w:numPr>
          <w:ilvl w:val="0"/>
          <w:numId w:val="15"/>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495F0FE5" w14:textId="77777777" w:rsidR="00DF086E" w:rsidRDefault="002458B5">
      <w:pPr>
        <w:rPr>
          <w:rFonts w:eastAsia="SimSun"/>
        </w:rPr>
      </w:pPr>
      <w:r>
        <w:rPr>
          <w:rFonts w:eastAsia="SimSun"/>
        </w:rPr>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5EF19483" w14:textId="77777777" w:rsidR="00DF086E" w:rsidRDefault="002458B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74DB5B00" w14:textId="77777777" w:rsidR="00DF086E" w:rsidRDefault="002458B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E3F010B" w14:textId="77777777" w:rsidR="00DF086E" w:rsidRDefault="002458B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7217C827" w14:textId="77777777" w:rsidR="00DF086E" w:rsidRDefault="002458B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1566731C" w14:textId="77777777" w:rsidR="00DF086E" w:rsidRDefault="002458B5">
      <w:pPr>
        <w:keepNext/>
        <w:rPr>
          <w:rFonts w:eastAsia="SimSun"/>
        </w:rPr>
      </w:pPr>
      <w:r>
        <w:rPr>
          <w:rFonts w:eastAsia="SimSun"/>
        </w:rPr>
        <w:t>色谱图将显示如下：</w:t>
      </w:r>
    </w:p>
    <w:p w14:paraId="165AC53A" w14:textId="77777777" w:rsidR="00DF086E" w:rsidRDefault="002458B5">
      <w:pPr>
        <w:rPr>
          <w:rFonts w:eastAsia="SimSun"/>
        </w:rPr>
      </w:pPr>
      <w:r>
        <w:rPr>
          <w:rFonts w:eastAsia="SimSun"/>
          <w:noProof/>
        </w:rPr>
        <w:drawing>
          <wp:inline distT="0" distB="0" distL="0" distR="0" wp14:anchorId="10AB0538" wp14:editId="0BF3DE68">
            <wp:extent cx="4362450" cy="6505575"/>
            <wp:effectExtent l="0" t="0" r="0" b="9525"/>
            <wp:docPr id="407123926" name="图片 4071239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3926" name="图片 407123926"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334D038F" w14:textId="77777777" w:rsidR="00DF086E" w:rsidRDefault="002458B5">
      <w:pPr>
        <w:rPr>
          <w:rFonts w:eastAsia="SimSun"/>
        </w:rPr>
      </w:pPr>
      <w:r>
        <w:rPr>
          <w:rFonts w:eastAsia="SimSun"/>
        </w:rPr>
        <w:t>为深入了解保留时间校准的工作原理，请执行下列操作：</w:t>
      </w:r>
    </w:p>
    <w:p w14:paraId="2C8E5559" w14:textId="77777777" w:rsidR="00DF086E" w:rsidRDefault="002458B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6B6D0D59" w14:textId="77777777" w:rsidR="00DF086E" w:rsidRDefault="002458B5">
      <w:pPr>
        <w:keepNext/>
        <w:rPr>
          <w:rFonts w:eastAsia="SimSun"/>
        </w:rPr>
      </w:pPr>
      <w:r>
        <w:rPr>
          <w:rFonts w:eastAsia="SimSun"/>
        </w:rPr>
        <w:t xml:space="preserve">Skyline </w:t>
      </w:r>
      <w:r>
        <w:rPr>
          <w:rFonts w:eastAsia="SimSun"/>
        </w:rPr>
        <w:t>将呈现如下所示的窗口：</w:t>
      </w:r>
    </w:p>
    <w:p w14:paraId="51A5FD40" w14:textId="77777777" w:rsidR="00DF086E" w:rsidRDefault="002458B5">
      <w:pPr>
        <w:rPr>
          <w:rFonts w:eastAsia="SimSun"/>
        </w:rPr>
      </w:pPr>
      <w:r>
        <w:rPr>
          <w:rFonts w:eastAsia="SimSun"/>
          <w:noProof/>
        </w:rPr>
        <w:drawing>
          <wp:inline distT="0" distB="0" distL="0" distR="0" wp14:anchorId="25A803F0" wp14:editId="39ABE4F5">
            <wp:extent cx="5943600" cy="5097145"/>
            <wp:effectExtent l="0" t="0" r="0" b="8255"/>
            <wp:docPr id="1171756119" name="图片 1171756119"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56119" name="图片 1171756119" descr="A screen shot of a graph&#10;&#10;Description automatically generated with medium confidence"/>
                    <pic:cNvPicPr>
                      <a:picLocks noChangeAspect="1"/>
                    </pic:cNvPicPr>
                  </pic:nvPicPr>
                  <pic:blipFill>
                    <a:blip r:embed="rId33"/>
                    <a:stretch>
                      <a:fillRect/>
                    </a:stretch>
                  </pic:blipFill>
                  <pic:spPr>
                    <a:xfrm>
                      <a:off x="0" y="0"/>
                      <a:ext cx="5943600" cy="5097145"/>
                    </a:xfrm>
                    <a:prstGeom prst="rect">
                      <a:avLst/>
                    </a:prstGeom>
                  </pic:spPr>
                </pic:pic>
              </a:graphicData>
            </a:graphic>
          </wp:inline>
        </w:drawing>
      </w:r>
    </w:p>
    <w:p w14:paraId="67F16C12" w14:textId="77777777" w:rsidR="00DF086E" w:rsidRDefault="002458B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4" w:history="1">
        <w:r>
          <w:rPr>
            <w:rStyle w:val="Hyperlink"/>
            <w:rFonts w:eastAsia="SimSun"/>
            <w:b/>
          </w:rPr>
          <w:t xml:space="preserve">iRT </w:t>
        </w:r>
        <w:r>
          <w:rPr>
            <w:rStyle w:val="Hyperlink"/>
            <w:rFonts w:eastAsia="SimSun"/>
            <w:b/>
          </w:rPr>
          <w:t>保留时间预测</w:t>
        </w:r>
      </w:hyperlink>
      <w:r>
        <w:rPr>
          <w:rFonts w:eastAsia="SimSun"/>
        </w:rPr>
        <w:t>教程。</w:t>
      </w:r>
    </w:p>
    <w:p w14:paraId="33CBD6FD" w14:textId="77777777" w:rsidR="00DF086E" w:rsidRDefault="002458B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2E0389B1" w14:textId="77777777" w:rsidR="00DF086E" w:rsidRDefault="002458B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58C626B6" w14:textId="77777777" w:rsidR="00DF086E" w:rsidRDefault="002458B5">
      <w:pPr>
        <w:rPr>
          <w:rFonts w:eastAsia="SimSun"/>
        </w:rPr>
      </w:pPr>
      <w:r>
        <w:rPr>
          <w:rFonts w:eastAsia="SimSun"/>
        </w:rPr>
        <w:t>您还可能发现，计算此回归使用了</w:t>
      </w:r>
      <w:r>
        <w:rPr>
          <w:rFonts w:eastAsia="SimSun"/>
        </w:rPr>
        <w:t xml:space="preserve"> 230 </w:t>
      </w:r>
      <w:r>
        <w:rPr>
          <w:rFonts w:eastAsia="SimSun"/>
        </w:rPr>
        <w:t>个点，但您的文件仅包含</w:t>
      </w:r>
      <w:r>
        <w:rPr>
          <w:rFonts w:eastAsia="SimSun"/>
        </w:rPr>
        <w:t xml:space="preserve"> </w:t>
      </w:r>
      <w:r w:rsidRPr="006761EF">
        <w:t>50</w:t>
      </w:r>
      <w:r w:rsidRPr="006761EF">
        <w:rPr>
          <w:rFonts w:eastAsia="SimSun"/>
        </w:rPr>
        <w:t xml:space="preserve"> </w:t>
      </w:r>
      <w:r w:rsidRPr="006761EF">
        <w:rPr>
          <w:rFonts w:eastAsia="SimSun"/>
        </w:rPr>
        <w:t>个肽段，而且</w:t>
      </w:r>
      <w:r w:rsidRPr="006761EF">
        <w:rPr>
          <w:rFonts w:eastAsia="SimSun" w:hint="eastAsia"/>
        </w:rPr>
        <w:t>这</w:t>
      </w:r>
      <w:r w:rsidRPr="006761EF">
        <w:rPr>
          <w:rFonts w:eastAsia="SimSun" w:hint="eastAsia"/>
        </w:rPr>
        <w:t xml:space="preserve"> </w:t>
      </w:r>
      <w:r w:rsidRPr="006761EF">
        <w:t>50</w:t>
      </w:r>
      <w:r w:rsidRPr="006761EF">
        <w:rPr>
          <w:rFonts w:eastAsia="SimSun"/>
        </w:rPr>
        <w:t xml:space="preserve"> </w:t>
      </w:r>
      <w:r w:rsidRPr="006761EF">
        <w:rPr>
          <w:rFonts w:eastAsia="SimSun" w:hint="eastAsia"/>
        </w:rPr>
        <w:t>个肽段并非都在</w:t>
      </w:r>
      <w:r w:rsidRPr="006761EF">
        <w:rPr>
          <w:rFonts w:eastAsia="SimSun"/>
        </w:rPr>
        <w:t>这两个运行中全部确认</w:t>
      </w:r>
      <w:r>
        <w:rPr>
          <w:rFonts w:eastAsia="SimSun"/>
        </w:rPr>
        <w:t>。但请记住，您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44C80509" w14:textId="77777777" w:rsidR="00DF086E" w:rsidRDefault="002458B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4875F9D8" w14:textId="77777777" w:rsidR="00DF086E" w:rsidRDefault="002458B5">
      <w:pPr>
        <w:pStyle w:val="Heading1"/>
        <w:rPr>
          <w:rFonts w:eastAsia="SimSun"/>
        </w:rPr>
      </w:pPr>
      <w:r>
        <w:rPr>
          <w:rFonts w:eastAsia="SimSun"/>
        </w:rPr>
        <w:t>审查数据</w:t>
      </w:r>
    </w:p>
    <w:p w14:paraId="70FEA98F" w14:textId="77777777" w:rsidR="00DF086E" w:rsidRDefault="002458B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sidRPr="002458B5">
        <w:rPr>
          <w:rFonts w:eastAsia="SimSun" w:hint="eastAsia"/>
        </w:rPr>
        <w:t>您</w:t>
      </w:r>
      <w:r w:rsidRPr="002458B5">
        <w:rPr>
          <w:rFonts w:eastAsia="SimSun"/>
        </w:rPr>
        <w:t>现在可以快速审查本文档中的所有</w:t>
      </w:r>
      <w:r w:rsidRPr="002458B5">
        <w:rPr>
          <w:rFonts w:eastAsia="SimSun"/>
        </w:rPr>
        <w:t xml:space="preserve"> </w:t>
      </w:r>
      <w:r w:rsidRPr="002458B5">
        <w:t>50</w:t>
      </w:r>
      <w:r w:rsidRPr="002458B5">
        <w:rPr>
          <w:rFonts w:eastAsia="SimSun"/>
        </w:rPr>
        <w:t xml:space="preserve"> </w:t>
      </w:r>
      <w:r w:rsidRPr="002458B5">
        <w:rPr>
          <w:rFonts w:eastAsia="SimSun"/>
        </w:rPr>
        <w:t>个肽段。您只需要单击</w:t>
      </w:r>
      <w:r w:rsidRPr="002458B5">
        <w:rPr>
          <w:rFonts w:eastAsia="SimSun"/>
          <w:b/>
        </w:rPr>
        <w:t>目标</w:t>
      </w:r>
      <w:r w:rsidRPr="002458B5">
        <w:rPr>
          <w:rFonts w:eastAsia="SimSun"/>
        </w:rPr>
        <w:t>视图，并使用向下键依次选中每一个肽段。要了解目前从</w:t>
      </w:r>
      <w:r w:rsidRPr="002458B5">
        <w:rPr>
          <w:rFonts w:eastAsia="SimSun"/>
        </w:rPr>
        <w:t xml:space="preserve"> </w:t>
      </w:r>
      <w:r w:rsidRPr="002458B5">
        <w:t>50</w:t>
      </w:r>
      <w:r>
        <w:rPr>
          <w:rFonts w:eastAsia="SimSun"/>
        </w:rPr>
        <w:t xml:space="preserve">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74BBC7D6" w14:textId="77777777" w:rsidR="00DF086E" w:rsidRDefault="002458B5">
      <w:pPr>
        <w:rPr>
          <w:rFonts w:eastAsia="SimSun"/>
        </w:rPr>
      </w:pPr>
      <w:r>
        <w:rPr>
          <w:noProof/>
        </w:rPr>
        <w:drawing>
          <wp:inline distT="0" distB="0" distL="0" distR="0" wp14:anchorId="127B4B85" wp14:editId="1F0CEFDB">
            <wp:extent cx="3838575" cy="438150"/>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Picture 1"/>
                    <pic:cNvPicPr>
                      <a:picLocks noChangeAspect="1"/>
                    </pic:cNvPicPr>
                  </pic:nvPicPr>
                  <pic:blipFill>
                    <a:blip r:embed="rId35"/>
                    <a:stretch>
                      <a:fillRect/>
                    </a:stretch>
                  </pic:blipFill>
                  <pic:spPr>
                    <a:xfrm>
                      <a:off x="0" y="0"/>
                      <a:ext cx="3839111" cy="438211"/>
                    </a:xfrm>
                    <a:prstGeom prst="rect">
                      <a:avLst/>
                    </a:prstGeom>
                  </pic:spPr>
                </pic:pic>
              </a:graphicData>
            </a:graphic>
          </wp:inline>
        </w:drawing>
      </w:r>
    </w:p>
    <w:p w14:paraId="62EE445E" w14:textId="77777777" w:rsidR="00DF086E" w:rsidRDefault="002458B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69C1AC14" w14:textId="77777777" w:rsidR="00DF086E" w:rsidRDefault="002458B5">
      <w:pPr>
        <w:pStyle w:val="Heading2"/>
        <w:rPr>
          <w:rFonts w:eastAsia="SimSun"/>
        </w:rPr>
      </w:pPr>
      <w:r>
        <w:rPr>
          <w:rFonts w:eastAsia="SimSun"/>
        </w:rPr>
        <w:t>对色谱图的基本认识</w:t>
      </w:r>
    </w:p>
    <w:p w14:paraId="45F3649D" w14:textId="77777777" w:rsidR="00DF086E" w:rsidRDefault="002458B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567C3B6"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768AA7DA" w14:textId="77777777">
        <w:tc>
          <w:tcPr>
            <w:tcW w:w="4759" w:type="dxa"/>
            <w:tcBorders>
              <w:top w:val="nil"/>
              <w:left w:val="nil"/>
              <w:bottom w:val="nil"/>
              <w:right w:val="nil"/>
            </w:tcBorders>
          </w:tcPr>
          <w:p w14:paraId="18CBED71" w14:textId="77777777" w:rsidR="00DF086E" w:rsidRDefault="002458B5">
            <w:pPr>
              <w:spacing w:after="0" w:line="240" w:lineRule="auto"/>
              <w:jc w:val="center"/>
              <w:rPr>
                <w:rFonts w:eastAsia="SimSun"/>
                <w:b/>
                <w:color w:val="000000"/>
              </w:rPr>
            </w:pPr>
            <w:r>
              <w:rPr>
                <w:rFonts w:eastAsia="SimSun"/>
                <w:b/>
                <w:color w:val="000000"/>
              </w:rPr>
              <w:t>5b_MCF7_TiTip3</w:t>
            </w:r>
          </w:p>
          <w:p w14:paraId="6260D719" w14:textId="77777777" w:rsidR="00DF086E" w:rsidRDefault="002458B5">
            <w:pPr>
              <w:rPr>
                <w:rFonts w:eastAsia="SimSun"/>
                <w:color w:val="000000"/>
              </w:rPr>
            </w:pPr>
            <w:r>
              <w:rPr>
                <w:rFonts w:eastAsia="SimSun"/>
                <w:noProof/>
                <w:color w:val="000000"/>
              </w:rPr>
              <w:drawing>
                <wp:inline distT="0" distB="0" distL="0" distR="0" wp14:anchorId="4E5A636C" wp14:editId="7CA50F48">
                  <wp:extent cx="2914650" cy="2990850"/>
                  <wp:effectExtent l="0" t="0" r="0" b="0"/>
                  <wp:docPr id="585401275" name="图片 58540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1275" name="图片 5854012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3828CC20" w14:textId="77777777" w:rsidR="00DF086E" w:rsidRDefault="002458B5">
            <w:pPr>
              <w:spacing w:after="0" w:line="240" w:lineRule="auto"/>
              <w:jc w:val="center"/>
              <w:rPr>
                <w:rFonts w:eastAsia="SimSun"/>
                <w:b/>
                <w:color w:val="000000"/>
              </w:rPr>
            </w:pPr>
            <w:r>
              <w:rPr>
                <w:rFonts w:eastAsia="SimSun"/>
                <w:b/>
                <w:color w:val="000000"/>
              </w:rPr>
              <w:t>1_MCF7_TiB_L</w:t>
            </w:r>
          </w:p>
          <w:p w14:paraId="102BACA3" w14:textId="77777777" w:rsidR="00DF086E" w:rsidRDefault="002458B5">
            <w:pPr>
              <w:rPr>
                <w:rFonts w:eastAsia="SimSun"/>
                <w:color w:val="000000"/>
              </w:rPr>
            </w:pPr>
            <w:r>
              <w:rPr>
                <w:rFonts w:eastAsia="SimSun"/>
                <w:noProof/>
                <w:color w:val="000000"/>
              </w:rPr>
              <w:drawing>
                <wp:inline distT="0" distB="0" distL="0" distR="0" wp14:anchorId="63483052" wp14:editId="63729AAB">
                  <wp:extent cx="2914650" cy="2981325"/>
                  <wp:effectExtent l="0" t="0" r="0" b="9525"/>
                  <wp:docPr id="2095067462" name="图片 209506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7462" name="图片 20950674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405650B4" w14:textId="77777777" w:rsidR="00DF086E" w:rsidRDefault="002458B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4A62E2A1" w14:textId="77777777" w:rsidR="00DF086E" w:rsidRDefault="002458B5">
      <w:pPr>
        <w:jc w:val="center"/>
        <w:rPr>
          <w:rFonts w:eastAsia="SimSun"/>
          <w:color w:val="000000"/>
        </w:rPr>
      </w:pPr>
      <w:r>
        <w:rPr>
          <w:rFonts w:eastAsia="SimSun"/>
          <w:noProof/>
          <w:color w:val="000000"/>
        </w:rPr>
        <w:drawing>
          <wp:inline distT="0" distB="0" distL="0" distR="0" wp14:anchorId="3EA48D01" wp14:editId="49C23502">
            <wp:extent cx="2914650" cy="2981325"/>
            <wp:effectExtent l="0" t="0" r="0" b="9525"/>
            <wp:docPr id="460633604" name="图片 4606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33604" name="图片 460633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4E9D2124" w14:textId="77777777" w:rsidR="00DF086E" w:rsidRDefault="002458B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D0D3612" w14:textId="77777777" w:rsidR="00DF086E" w:rsidRDefault="002458B5">
      <w:pPr>
        <w:rPr>
          <w:rFonts w:eastAsia="SimSun"/>
          <w:color w:val="000000"/>
        </w:rPr>
      </w:pPr>
      <w:r>
        <w:rPr>
          <w:rFonts w:eastAsia="SimSun"/>
          <w:color w:val="000000"/>
        </w:rPr>
        <w:t>现在执行下列操作，校正</w:t>
      </w:r>
      <w:r>
        <w:rPr>
          <w:rFonts w:eastAsia="SimSun"/>
          <w:color w:val="000000"/>
        </w:rPr>
        <w:t xml:space="preserve"> 1_MC7_TiB_L </w:t>
      </w:r>
      <w:r>
        <w:rPr>
          <w:rFonts w:eastAsia="SimSun"/>
          <w:color w:val="000000"/>
        </w:rPr>
        <w:t>的整合范围：</w:t>
      </w:r>
    </w:p>
    <w:p w14:paraId="7EE04220" w14:textId="77777777" w:rsidR="00DF086E" w:rsidRDefault="002458B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7C55D3E9" w14:textId="77777777" w:rsidR="00DF086E" w:rsidRDefault="002458B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(idotp)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03AF8F74" w14:textId="77777777" w:rsidR="00DF086E" w:rsidRDefault="002458B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011F07B9"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1E77E8A0" w14:textId="77777777" w:rsidR="00DF086E" w:rsidRDefault="002458B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idotp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7924003D" w14:textId="77777777" w:rsidR="00DF086E" w:rsidRDefault="002458B5">
      <w:pPr>
        <w:jc w:val="center"/>
        <w:rPr>
          <w:rFonts w:eastAsia="SimSun"/>
          <w:color w:val="000000"/>
        </w:rPr>
      </w:pPr>
      <w:r>
        <w:rPr>
          <w:rFonts w:eastAsia="SimSun"/>
          <w:noProof/>
          <w:color w:val="000000"/>
        </w:rPr>
        <w:drawing>
          <wp:inline distT="0" distB="0" distL="0" distR="0" wp14:anchorId="3A7858CE" wp14:editId="35F3B0D3">
            <wp:extent cx="3095625" cy="3257550"/>
            <wp:effectExtent l="0" t="0" r="9525" b="0"/>
            <wp:docPr id="367847337" name="图片 36784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7337" name="图片 3678473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752A1FC0" w14:textId="77777777" w:rsidR="00DF086E" w:rsidRDefault="002458B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C110D72" w14:textId="77777777" w:rsidR="00DF086E" w:rsidRDefault="002458B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653DC2A0" w14:textId="77777777" w:rsidR="00DF086E" w:rsidRDefault="002458B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0D6069D7"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46C91E4B" w14:textId="77777777" w:rsidR="00DF086E" w:rsidRDefault="002458B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2C9BFE23" w14:textId="77777777" w:rsidR="00DF086E" w:rsidRDefault="002458B5">
      <w:pPr>
        <w:pStyle w:val="ListParagraph"/>
        <w:numPr>
          <w:ilvl w:val="0"/>
          <w:numId w:val="15"/>
        </w:numPr>
        <w:rPr>
          <w:rFonts w:eastAsia="SimSun"/>
          <w:color w:val="000000"/>
        </w:rPr>
      </w:pPr>
      <w:r>
        <w:rPr>
          <w:rFonts w:eastAsia="SimSun"/>
        </w:rPr>
        <w:t>单击母离子元素右侧的向下箭头。</w:t>
      </w:r>
    </w:p>
    <w:p w14:paraId="777144DA" w14:textId="77777777" w:rsidR="00DF086E" w:rsidRDefault="002458B5">
      <w:pPr>
        <w:rPr>
          <w:rFonts w:eastAsia="SimSun"/>
          <w:color w:val="000000"/>
        </w:rPr>
      </w:pPr>
      <w:r>
        <w:rPr>
          <w:rFonts w:eastAsia="SimSun"/>
          <w:color w:val="000000"/>
        </w:rPr>
        <w:t xml:space="preserve">Skyline </w:t>
      </w:r>
      <w:r>
        <w:rPr>
          <w:rFonts w:eastAsia="SimSun"/>
          <w:color w:val="000000"/>
        </w:rPr>
        <w:t>将弹出如下所示的窗口：</w:t>
      </w:r>
    </w:p>
    <w:p w14:paraId="4F6B4B9E" w14:textId="77777777" w:rsidR="00DF086E" w:rsidRDefault="002458B5">
      <w:pPr>
        <w:rPr>
          <w:rFonts w:eastAsia="SimSun"/>
          <w:color w:val="000000"/>
        </w:rPr>
      </w:pPr>
      <w:r>
        <w:rPr>
          <w:noProof/>
        </w:rPr>
        <w:drawing>
          <wp:inline distT="0" distB="0" distL="0" distR="0" wp14:anchorId="60D36E42" wp14:editId="2A39D17D">
            <wp:extent cx="3905250" cy="2152650"/>
            <wp:effectExtent l="0" t="0" r="0" b="0"/>
            <wp:docPr id="1189743518" name="图片 11897435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3518" name="图片 1189743518" descr="Text&#10;&#10;Description automatically generated"/>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6240BFF1" w14:textId="77777777" w:rsidR="00DF086E" w:rsidRDefault="002458B5">
      <w:pPr>
        <w:rPr>
          <w:rFonts w:eastAsia="SimSun"/>
          <w:color w:val="000000"/>
        </w:rPr>
      </w:pPr>
      <w:r>
        <w:rPr>
          <w:rFonts w:eastAsia="SimSun"/>
          <w:color w:val="000000"/>
        </w:rPr>
        <w:t>如果仅看到这三个母离子离子对：</w:t>
      </w:r>
    </w:p>
    <w:p w14:paraId="69106EB1" w14:textId="77777777" w:rsidR="00DF086E" w:rsidRDefault="002458B5">
      <w:pPr>
        <w:pStyle w:val="ListParagraph"/>
        <w:numPr>
          <w:ilvl w:val="0"/>
          <w:numId w:val="16"/>
        </w:numPr>
        <w:rPr>
          <w:rFonts w:eastAsia="SimSun"/>
          <w:color w:val="000000"/>
        </w:rPr>
      </w:pPr>
      <w:r>
        <w:rPr>
          <w:rFonts w:eastAsia="SimSun"/>
          <w:color w:val="000000"/>
        </w:rPr>
        <w:t>单击漏斗图标，删除离子对筛选。</w:t>
      </w:r>
    </w:p>
    <w:p w14:paraId="36737CF4" w14:textId="77777777" w:rsidR="00DF086E" w:rsidRDefault="002458B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078D71C3" w14:textId="77777777" w:rsidR="00DF086E" w:rsidRDefault="002458B5">
      <w:pPr>
        <w:rPr>
          <w:rFonts w:eastAsia="SimSun"/>
          <w:color w:val="000000"/>
        </w:rPr>
      </w:pPr>
      <w:r>
        <w:rPr>
          <w:noProof/>
        </w:rPr>
        <w:drawing>
          <wp:inline distT="0" distB="0" distL="0" distR="0" wp14:anchorId="07267763" wp14:editId="69BED5AC">
            <wp:extent cx="3905250" cy="2152650"/>
            <wp:effectExtent l="0" t="0" r="0" b="0"/>
            <wp:docPr id="984686406" name="图片 9846864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6406" name="图片 984686406" descr="Text&#10;&#10;Description automatically generated"/>
                    <pic:cNvPicPr>
                      <a:picLocks noChangeAspect="1"/>
                    </pic:cNvPicPr>
                  </pic:nvPicPr>
                  <pic:blipFill>
                    <a:blip r:embed="rId41"/>
                    <a:stretch>
                      <a:fillRect/>
                    </a:stretch>
                  </pic:blipFill>
                  <pic:spPr>
                    <a:xfrm>
                      <a:off x="0" y="0"/>
                      <a:ext cx="3905250" cy="2152650"/>
                    </a:xfrm>
                    <a:prstGeom prst="rect">
                      <a:avLst/>
                    </a:prstGeom>
                  </pic:spPr>
                </pic:pic>
              </a:graphicData>
            </a:graphic>
          </wp:inline>
        </w:drawing>
      </w:r>
    </w:p>
    <w:p w14:paraId="58520680" w14:textId="77777777" w:rsidR="00DF086E" w:rsidRDefault="002458B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5DD05356" w14:textId="77777777" w:rsidR="00DF086E" w:rsidRDefault="002458B5">
      <w:pPr>
        <w:pStyle w:val="ListParagraph"/>
        <w:numPr>
          <w:ilvl w:val="0"/>
          <w:numId w:val="16"/>
        </w:numPr>
        <w:rPr>
          <w:rFonts w:eastAsia="SimSun"/>
          <w:b/>
          <w:color w:val="000000"/>
        </w:rPr>
      </w:pPr>
      <w:r>
        <w:rPr>
          <w:rFonts w:eastAsia="SimSun"/>
          <w:color w:val="000000"/>
        </w:rPr>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1C19E73B" w14:textId="77777777" w:rsidR="00DF086E" w:rsidRDefault="002458B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28C885DF" w14:textId="77777777" w:rsidR="00DF086E" w:rsidRDefault="002458B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2FC481C5" w14:textId="77777777" w:rsidR="00DF086E" w:rsidRDefault="002458B5">
      <w:pPr>
        <w:rPr>
          <w:rFonts w:eastAsia="SimSun"/>
          <w:color w:val="000000"/>
        </w:rPr>
      </w:pPr>
      <w:r>
        <w:rPr>
          <w:rFonts w:eastAsia="SimSun"/>
          <w:noProof/>
          <w:color w:val="000000"/>
        </w:rPr>
        <w:drawing>
          <wp:inline distT="0" distB="0" distL="0" distR="0" wp14:anchorId="591816FA" wp14:editId="0C365974">
            <wp:extent cx="4171950" cy="3943350"/>
            <wp:effectExtent l="0" t="0" r="0" b="0"/>
            <wp:docPr id="1511933823" name="图片 151193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3823" name="图片 15119338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20B34087" w14:textId="77777777" w:rsidR="00DF086E" w:rsidRDefault="002458B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17BF4C58" w14:textId="77777777" w:rsidR="00DF086E" w:rsidRDefault="002458B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0E08285" w14:textId="77777777" w:rsidR="00DF086E" w:rsidRDefault="002458B5">
      <w:pPr>
        <w:pStyle w:val="Heading2"/>
        <w:rPr>
          <w:rFonts w:eastAsia="SimSun"/>
        </w:rPr>
      </w:pPr>
      <w:r>
        <w:rPr>
          <w:rFonts w:eastAsia="SimSun"/>
        </w:rPr>
        <w:t>检查</w:t>
      </w:r>
      <w:r>
        <w:rPr>
          <w:rFonts w:eastAsia="SimSun"/>
        </w:rPr>
        <w:t xml:space="preserve"> MS1 </w:t>
      </w:r>
      <w:r>
        <w:rPr>
          <w:rFonts w:eastAsia="SimSun"/>
        </w:rPr>
        <w:t>谱图</w:t>
      </w:r>
    </w:p>
    <w:p w14:paraId="5FFBE4C8" w14:textId="77777777" w:rsidR="00DF086E" w:rsidRDefault="002458B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5D84BCE6" w14:textId="77777777" w:rsidR="00DF086E" w:rsidRDefault="002458B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484FA124" w14:textId="77777777" w:rsidR="00DF086E" w:rsidRDefault="002458B5">
      <w:pPr>
        <w:pStyle w:val="ListParagraph"/>
        <w:numPr>
          <w:ilvl w:val="0"/>
          <w:numId w:val="17"/>
        </w:numPr>
        <w:rPr>
          <w:rFonts w:eastAsia="SimSun"/>
        </w:rPr>
      </w:pPr>
      <w:r>
        <w:rPr>
          <w:rFonts w:eastAsia="SimSun"/>
        </w:rPr>
        <w:t>当光标下出现圆圈时，进行点击。</w:t>
      </w:r>
    </w:p>
    <w:p w14:paraId="31E5B6E6" w14:textId="77777777" w:rsidR="00DF086E" w:rsidRDefault="002458B5">
      <w:pPr>
        <w:keepNext/>
        <w:rPr>
          <w:rFonts w:eastAsia="SimSun"/>
        </w:rPr>
      </w:pPr>
      <w:r>
        <w:rPr>
          <w:rFonts w:eastAsia="SimSun"/>
        </w:rPr>
        <w:t>这样</w:t>
      </w:r>
      <w:r>
        <w:rPr>
          <w:rFonts w:eastAsia="SimSun"/>
        </w:rPr>
        <w:t xml:space="preserve"> Skyline </w:t>
      </w:r>
      <w:r>
        <w:rPr>
          <w:rFonts w:eastAsia="SimSun"/>
        </w:rPr>
        <w:t>就会显示</w:t>
      </w:r>
      <w:r>
        <w:rPr>
          <w:rFonts w:eastAsia="SimSun"/>
          <w:b/>
        </w:rPr>
        <w:t>全扫描</w:t>
      </w:r>
      <w:r>
        <w:rPr>
          <w:rFonts w:eastAsia="SimSun"/>
        </w:rPr>
        <w:t>视图，显示如下：</w:t>
      </w:r>
    </w:p>
    <w:p w14:paraId="54A660B5" w14:textId="77777777" w:rsidR="00DF086E" w:rsidRDefault="002458B5">
      <w:pPr>
        <w:rPr>
          <w:rFonts w:eastAsia="SimSun"/>
        </w:rPr>
      </w:pPr>
      <w:r>
        <w:rPr>
          <w:rFonts w:eastAsia="SimSun"/>
          <w:noProof/>
        </w:rPr>
        <w:drawing>
          <wp:inline distT="0" distB="0" distL="0" distR="0" wp14:anchorId="1C126872" wp14:editId="093DA4D3">
            <wp:extent cx="5534025" cy="3562350"/>
            <wp:effectExtent l="0" t="0" r="9525" b="0"/>
            <wp:docPr id="1133037664" name="图片 113303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37664" name="图片 11330376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D8E0B7" w14:textId="77777777" w:rsidR="00DF086E" w:rsidRDefault="002458B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5431819B" w14:textId="77777777" w:rsidR="00DF086E" w:rsidRDefault="002458B5">
      <w:pPr>
        <w:keepNext/>
        <w:rPr>
          <w:rFonts w:eastAsia="SimSun"/>
        </w:rPr>
      </w:pPr>
      <w:r>
        <w:rPr>
          <w:rFonts w:eastAsia="SimSun"/>
        </w:rPr>
        <w:t>此图应变为如下所示：</w:t>
      </w:r>
    </w:p>
    <w:p w14:paraId="0A45E8D6" w14:textId="77777777" w:rsidR="00DF086E" w:rsidRDefault="002458B5">
      <w:pPr>
        <w:rPr>
          <w:rFonts w:eastAsia="SimSun"/>
        </w:rPr>
      </w:pPr>
      <w:r>
        <w:rPr>
          <w:rFonts w:eastAsia="SimSun"/>
          <w:noProof/>
        </w:rPr>
        <w:drawing>
          <wp:inline distT="0" distB="0" distL="0" distR="0" wp14:anchorId="1CE8EA1A" wp14:editId="2E69AACF">
            <wp:extent cx="5534025" cy="3562350"/>
            <wp:effectExtent l="0" t="0" r="9525" b="0"/>
            <wp:docPr id="956087055" name="图片 95608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7055" name="图片 9560870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3701FED5" w14:textId="77777777" w:rsidR="00DF086E" w:rsidRDefault="002458B5">
      <w:pPr>
        <w:rPr>
          <w:rFonts w:eastAsia="SimSun"/>
        </w:rPr>
      </w:pPr>
      <w:r>
        <w:rPr>
          <w:rFonts w:eastAsia="SimSun"/>
        </w:rPr>
        <w:t>在色谱图中观察到的差异在这些谱图中也应当一清二楚。</w:t>
      </w:r>
    </w:p>
    <w:p w14:paraId="629A07D8" w14:textId="77777777" w:rsidR="00DF086E" w:rsidRDefault="002458B5">
      <w:pPr>
        <w:pStyle w:val="Heading2"/>
        <w:rPr>
          <w:rFonts w:eastAsia="SimSun"/>
        </w:rPr>
      </w:pPr>
      <w:r>
        <w:rPr>
          <w:rFonts w:eastAsia="SimSun"/>
        </w:rPr>
        <w:t>检测并解读干扰</w:t>
      </w:r>
    </w:p>
    <w:p w14:paraId="4A2BDAD6" w14:textId="77777777" w:rsidR="00DF086E" w:rsidRDefault="002458B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0F7716C4"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5C47FB75" w14:textId="77777777">
        <w:tc>
          <w:tcPr>
            <w:tcW w:w="4788" w:type="dxa"/>
            <w:tcBorders>
              <w:top w:val="nil"/>
              <w:left w:val="nil"/>
              <w:bottom w:val="nil"/>
              <w:right w:val="nil"/>
            </w:tcBorders>
          </w:tcPr>
          <w:p w14:paraId="66B11A91" w14:textId="77777777" w:rsidR="00DF086E" w:rsidRDefault="002458B5">
            <w:pPr>
              <w:spacing w:after="0" w:line="240" w:lineRule="auto"/>
              <w:jc w:val="center"/>
              <w:rPr>
                <w:rFonts w:eastAsia="SimSun"/>
                <w:b/>
                <w:color w:val="000000"/>
              </w:rPr>
            </w:pPr>
            <w:r>
              <w:rPr>
                <w:rFonts w:eastAsia="SimSun"/>
                <w:b/>
                <w:color w:val="000000"/>
              </w:rPr>
              <w:t>5b_MCF7_TiTip3</w:t>
            </w:r>
          </w:p>
          <w:p w14:paraId="335523D0" w14:textId="77777777" w:rsidR="00DF086E" w:rsidRDefault="002458B5">
            <w:pPr>
              <w:rPr>
                <w:rFonts w:eastAsia="SimSun"/>
                <w:color w:val="000000"/>
              </w:rPr>
            </w:pPr>
            <w:r>
              <w:rPr>
                <w:rFonts w:eastAsia="SimSun"/>
                <w:noProof/>
                <w:color w:val="000000"/>
              </w:rPr>
              <w:drawing>
                <wp:inline distT="0" distB="0" distL="0" distR="0" wp14:anchorId="26CA85FE" wp14:editId="42831CFE">
                  <wp:extent cx="2809875" cy="2990850"/>
                  <wp:effectExtent l="0" t="0" r="9525" b="0"/>
                  <wp:docPr id="322470344" name="图片 32247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344" name="图片 3224703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644BB50F" w14:textId="77777777" w:rsidR="00DF086E" w:rsidRDefault="002458B5">
            <w:pPr>
              <w:spacing w:after="0" w:line="240" w:lineRule="auto"/>
              <w:jc w:val="center"/>
              <w:rPr>
                <w:rFonts w:eastAsia="SimSun"/>
                <w:b/>
                <w:color w:val="000000"/>
              </w:rPr>
            </w:pPr>
            <w:r>
              <w:rPr>
                <w:rFonts w:eastAsia="SimSun"/>
                <w:b/>
                <w:color w:val="000000"/>
              </w:rPr>
              <w:t>1_MCF7_TiB_L</w:t>
            </w:r>
          </w:p>
          <w:p w14:paraId="476DD9C3" w14:textId="77777777" w:rsidR="00DF086E" w:rsidRDefault="002458B5">
            <w:pPr>
              <w:rPr>
                <w:rFonts w:eastAsia="SimSun"/>
                <w:color w:val="000000"/>
              </w:rPr>
            </w:pPr>
            <w:r>
              <w:rPr>
                <w:rFonts w:eastAsia="SimSun"/>
                <w:noProof/>
                <w:color w:val="000000"/>
              </w:rPr>
              <w:drawing>
                <wp:inline distT="0" distB="0" distL="0" distR="0" wp14:anchorId="3AFC0D32" wp14:editId="72931798">
                  <wp:extent cx="2809875" cy="2981325"/>
                  <wp:effectExtent l="0" t="0" r="9525" b="9525"/>
                  <wp:docPr id="1152798187" name="图片 115279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8187" name="图片 1152798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086ADBD" w14:textId="77777777" w:rsidR="00DF086E" w:rsidRDefault="002458B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r>
        <w:rPr>
          <w:rFonts w:eastAsia="SimSun"/>
        </w:rPr>
        <w:t xml:space="preserve">idotp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9C41DA0" w14:textId="77777777" w:rsidR="00DF086E" w:rsidRDefault="002458B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idotp </w:t>
      </w:r>
      <w:r>
        <w:rPr>
          <w:rFonts w:eastAsia="SimSun"/>
        </w:rPr>
        <w:t>和</w:t>
      </w:r>
      <w:r>
        <w:rPr>
          <w:rFonts w:eastAsia="SimSun"/>
        </w:rPr>
        <w:t xml:space="preserve"> -9.7 ppm </w:t>
      </w:r>
      <w:r>
        <w:rPr>
          <w:rFonts w:eastAsia="SimSun"/>
        </w:rPr>
        <w:t>质量误差得到整合的峰。</w:t>
      </w:r>
    </w:p>
    <w:p w14:paraId="53B16787" w14:textId="77777777" w:rsidR="00DF086E" w:rsidRDefault="002458B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57DD8F2B" w14:textId="77777777" w:rsidR="00DF086E" w:rsidRDefault="002458B5">
      <w:pPr>
        <w:jc w:val="center"/>
        <w:rPr>
          <w:rFonts w:eastAsia="SimSun"/>
        </w:rPr>
      </w:pPr>
      <w:r>
        <w:rPr>
          <w:rFonts w:eastAsia="SimSun"/>
          <w:noProof/>
        </w:rPr>
        <w:drawing>
          <wp:inline distT="0" distB="0" distL="0" distR="0" wp14:anchorId="0FFD19A8" wp14:editId="7BCE0A2F">
            <wp:extent cx="2809875" cy="2990850"/>
            <wp:effectExtent l="0" t="0" r="9525" b="0"/>
            <wp:docPr id="1761921131" name="图片 176192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1131" name="图片 17619211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69CA3864" w14:textId="77777777" w:rsidR="00DF086E" w:rsidRDefault="002458B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0DE23105" w14:textId="77777777" w:rsidR="00DF086E" w:rsidRDefault="002458B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DF086E" w14:paraId="5D103542" w14:textId="77777777">
        <w:tc>
          <w:tcPr>
            <w:tcW w:w="4788" w:type="dxa"/>
            <w:tcBorders>
              <w:top w:val="nil"/>
              <w:left w:val="nil"/>
              <w:bottom w:val="nil"/>
              <w:right w:val="nil"/>
            </w:tcBorders>
          </w:tcPr>
          <w:p w14:paraId="397F3461" w14:textId="77777777" w:rsidR="00DF086E" w:rsidRDefault="002458B5">
            <w:pPr>
              <w:spacing w:after="0" w:line="240" w:lineRule="auto"/>
              <w:jc w:val="center"/>
              <w:rPr>
                <w:rFonts w:eastAsia="SimSun"/>
                <w:b/>
                <w:color w:val="000000"/>
              </w:rPr>
            </w:pPr>
            <w:r>
              <w:rPr>
                <w:rFonts w:eastAsia="SimSun"/>
                <w:b/>
                <w:color w:val="000000"/>
              </w:rPr>
              <w:t>5b_MCF7_TiTip3</w:t>
            </w:r>
          </w:p>
          <w:p w14:paraId="6009437B" w14:textId="77777777" w:rsidR="00DF086E" w:rsidRDefault="002458B5">
            <w:pPr>
              <w:rPr>
                <w:rFonts w:eastAsia="SimSun"/>
                <w:color w:val="000000"/>
              </w:rPr>
            </w:pPr>
            <w:r>
              <w:rPr>
                <w:rFonts w:eastAsia="SimSun"/>
                <w:noProof/>
                <w:color w:val="000000"/>
              </w:rPr>
              <w:drawing>
                <wp:inline distT="0" distB="0" distL="0" distR="0" wp14:anchorId="2A69AA35" wp14:editId="32B373EB">
                  <wp:extent cx="2809875" cy="2990850"/>
                  <wp:effectExtent l="0" t="0" r="9525" b="0"/>
                  <wp:docPr id="1770941344" name="图片 177094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1344" name="图片 17709413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E6EA225" w14:textId="77777777" w:rsidR="00DF086E" w:rsidRDefault="002458B5">
            <w:pPr>
              <w:spacing w:after="0" w:line="240" w:lineRule="auto"/>
              <w:jc w:val="center"/>
              <w:rPr>
                <w:rFonts w:eastAsia="SimSun"/>
                <w:b/>
                <w:color w:val="000000"/>
              </w:rPr>
            </w:pPr>
            <w:r>
              <w:rPr>
                <w:rFonts w:eastAsia="SimSun"/>
                <w:b/>
                <w:color w:val="000000"/>
              </w:rPr>
              <w:t>1_MCF7_TiB_L</w:t>
            </w:r>
          </w:p>
          <w:p w14:paraId="554F44D3" w14:textId="77777777" w:rsidR="00DF086E" w:rsidRDefault="002458B5">
            <w:pPr>
              <w:rPr>
                <w:rFonts w:eastAsia="SimSun"/>
                <w:color w:val="000000"/>
              </w:rPr>
            </w:pPr>
            <w:r>
              <w:rPr>
                <w:rFonts w:eastAsia="SimSun"/>
                <w:noProof/>
                <w:color w:val="000000"/>
              </w:rPr>
              <w:drawing>
                <wp:inline distT="0" distB="0" distL="0" distR="0" wp14:anchorId="2972CED9" wp14:editId="34761175">
                  <wp:extent cx="2809875" cy="2981325"/>
                  <wp:effectExtent l="0" t="0" r="9525" b="9525"/>
                  <wp:docPr id="1402386412" name="图片 140238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6412" name="图片 14023864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D80050" w14:textId="77777777" w:rsidR="00DF086E" w:rsidRDefault="002458B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6690E702" w14:textId="77777777" w:rsidR="00DF086E" w:rsidRDefault="002458B5">
      <w:pPr>
        <w:rPr>
          <w:rFonts w:eastAsia="SimSun"/>
        </w:rPr>
      </w:pPr>
      <w:r>
        <w:rPr>
          <w:rFonts w:eastAsia="SimSun"/>
        </w:rPr>
        <w:br w:type="page"/>
      </w:r>
    </w:p>
    <w:p w14:paraId="5FFB31C8" w14:textId="77777777" w:rsidR="00DF086E" w:rsidRDefault="00DF086E">
      <w:pPr>
        <w:rPr>
          <w:rFonts w:eastAsia="SimSun"/>
        </w:rPr>
      </w:pPr>
    </w:p>
    <w:tbl>
      <w:tblPr>
        <w:tblStyle w:val="TableGrid"/>
        <w:tblW w:w="0" w:type="auto"/>
        <w:tblLook w:val="04A0" w:firstRow="1" w:lastRow="0" w:firstColumn="1" w:lastColumn="0" w:noHBand="0" w:noVBand="1"/>
      </w:tblPr>
      <w:tblGrid>
        <w:gridCol w:w="4680"/>
        <w:gridCol w:w="4680"/>
      </w:tblGrid>
      <w:tr w:rsidR="00DF086E" w14:paraId="77041602" w14:textId="77777777">
        <w:tc>
          <w:tcPr>
            <w:tcW w:w="4788" w:type="dxa"/>
            <w:tcBorders>
              <w:top w:val="nil"/>
              <w:left w:val="nil"/>
              <w:bottom w:val="nil"/>
              <w:right w:val="nil"/>
            </w:tcBorders>
          </w:tcPr>
          <w:p w14:paraId="42B1C1BD" w14:textId="77777777" w:rsidR="00DF086E" w:rsidRDefault="002458B5">
            <w:pPr>
              <w:spacing w:after="0" w:line="240" w:lineRule="auto"/>
              <w:jc w:val="center"/>
              <w:rPr>
                <w:rFonts w:eastAsia="SimSun"/>
                <w:b/>
                <w:color w:val="000000"/>
              </w:rPr>
            </w:pPr>
            <w:r>
              <w:rPr>
                <w:rFonts w:eastAsia="SimSun"/>
                <w:b/>
                <w:color w:val="000000"/>
              </w:rPr>
              <w:t>5b_MCF7_TiTip3</w:t>
            </w:r>
          </w:p>
          <w:p w14:paraId="386241B5" w14:textId="77777777" w:rsidR="00DF086E" w:rsidRDefault="002458B5">
            <w:pPr>
              <w:rPr>
                <w:rFonts w:eastAsia="SimSun"/>
                <w:color w:val="000000"/>
              </w:rPr>
            </w:pPr>
            <w:r>
              <w:rPr>
                <w:rFonts w:eastAsia="SimSun"/>
                <w:noProof/>
                <w:color w:val="000000"/>
              </w:rPr>
              <w:drawing>
                <wp:inline distT="0" distB="0" distL="0" distR="0" wp14:anchorId="308878F1" wp14:editId="7E947B4E">
                  <wp:extent cx="2809875" cy="2990850"/>
                  <wp:effectExtent l="0" t="0" r="9525" b="0"/>
                  <wp:docPr id="1196526977" name="图片 119652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6977" name="图片 11965269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2C7F92A0" w14:textId="77777777" w:rsidR="00DF086E" w:rsidRDefault="002458B5">
            <w:pPr>
              <w:spacing w:after="0" w:line="240" w:lineRule="auto"/>
              <w:jc w:val="center"/>
              <w:rPr>
                <w:rFonts w:eastAsia="SimSun"/>
                <w:b/>
                <w:color w:val="000000"/>
              </w:rPr>
            </w:pPr>
            <w:r>
              <w:rPr>
                <w:rFonts w:eastAsia="SimSun"/>
                <w:b/>
                <w:color w:val="000000"/>
              </w:rPr>
              <w:t>1_MCF7_TiB_L</w:t>
            </w:r>
          </w:p>
          <w:p w14:paraId="3528BDBF" w14:textId="77777777" w:rsidR="00DF086E" w:rsidRDefault="002458B5">
            <w:pPr>
              <w:rPr>
                <w:rFonts w:eastAsia="SimSun"/>
                <w:color w:val="000000"/>
              </w:rPr>
            </w:pPr>
            <w:r>
              <w:rPr>
                <w:rFonts w:eastAsia="SimSun"/>
                <w:noProof/>
                <w:color w:val="000000"/>
              </w:rPr>
              <w:drawing>
                <wp:inline distT="0" distB="0" distL="0" distR="0" wp14:anchorId="214B63A9" wp14:editId="643B1BD7">
                  <wp:extent cx="2809875" cy="2981325"/>
                  <wp:effectExtent l="0" t="0" r="9525" b="9525"/>
                  <wp:docPr id="954773844" name="图片 95477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73844" name="图片 9547738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72CD51D2" w14:textId="77777777" w:rsidR="00DF086E" w:rsidRDefault="002458B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49C8D24F" w14:textId="77777777" w:rsidR="00DF086E" w:rsidRDefault="002458B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383905A1" w14:textId="77777777" w:rsidR="00DF086E" w:rsidRDefault="002458B5">
      <w:pPr>
        <w:pStyle w:val="Heading2"/>
        <w:rPr>
          <w:rFonts w:eastAsia="SimSun"/>
        </w:rPr>
      </w:pPr>
      <w:r>
        <w:rPr>
          <w:rFonts w:eastAsia="SimSun"/>
        </w:rPr>
        <w:t>肽段的不同修饰形式</w:t>
      </w:r>
    </w:p>
    <w:p w14:paraId="7E99BEA9" w14:textId="77777777" w:rsidR="00DF086E" w:rsidRDefault="002458B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6B345D0B" w14:textId="77777777" w:rsidR="00DF086E" w:rsidRDefault="002458B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52E24E61"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11FAB992" w14:textId="77777777">
        <w:tc>
          <w:tcPr>
            <w:tcW w:w="4788" w:type="dxa"/>
            <w:tcBorders>
              <w:top w:val="nil"/>
              <w:left w:val="nil"/>
              <w:bottom w:val="nil"/>
              <w:right w:val="nil"/>
            </w:tcBorders>
          </w:tcPr>
          <w:p w14:paraId="4EE5C1EB" w14:textId="77777777" w:rsidR="00DF086E" w:rsidRDefault="002458B5">
            <w:pPr>
              <w:spacing w:after="0" w:line="240" w:lineRule="auto"/>
              <w:jc w:val="center"/>
              <w:rPr>
                <w:rFonts w:eastAsia="SimSun"/>
                <w:b/>
                <w:color w:val="000000"/>
              </w:rPr>
            </w:pPr>
            <w:r>
              <w:rPr>
                <w:rFonts w:eastAsia="SimSun"/>
                <w:b/>
                <w:color w:val="000000"/>
              </w:rPr>
              <w:t>5b_MCF7_TiTip3</w:t>
            </w:r>
          </w:p>
          <w:p w14:paraId="5F4D36AD" w14:textId="77777777" w:rsidR="00DF086E" w:rsidRDefault="002458B5">
            <w:pPr>
              <w:rPr>
                <w:rFonts w:eastAsia="SimSun"/>
                <w:color w:val="000000"/>
              </w:rPr>
            </w:pPr>
            <w:r>
              <w:rPr>
                <w:rFonts w:eastAsia="SimSun"/>
                <w:noProof/>
                <w:color w:val="000000"/>
              </w:rPr>
              <w:drawing>
                <wp:inline distT="0" distB="0" distL="0" distR="0" wp14:anchorId="4AA7F1F4" wp14:editId="27F9F83B">
                  <wp:extent cx="2809875" cy="2990850"/>
                  <wp:effectExtent l="0" t="0" r="9525" b="0"/>
                  <wp:docPr id="194756622" name="图片 194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622" name="图片 1947566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303770AD" w14:textId="77777777" w:rsidR="00DF086E" w:rsidRDefault="002458B5">
            <w:pPr>
              <w:spacing w:after="0" w:line="240" w:lineRule="auto"/>
              <w:jc w:val="center"/>
              <w:rPr>
                <w:rFonts w:eastAsia="SimSun"/>
                <w:b/>
                <w:color w:val="000000"/>
              </w:rPr>
            </w:pPr>
            <w:r>
              <w:rPr>
                <w:rFonts w:eastAsia="SimSun"/>
                <w:b/>
                <w:color w:val="000000"/>
              </w:rPr>
              <w:t>1_MCF7_TiB_L</w:t>
            </w:r>
          </w:p>
          <w:p w14:paraId="59EA70EA" w14:textId="77777777" w:rsidR="00DF086E" w:rsidRDefault="002458B5">
            <w:pPr>
              <w:rPr>
                <w:rFonts w:eastAsia="SimSun"/>
                <w:color w:val="000000"/>
              </w:rPr>
            </w:pPr>
            <w:r>
              <w:rPr>
                <w:rFonts w:eastAsia="SimSun"/>
                <w:noProof/>
                <w:color w:val="000000"/>
              </w:rPr>
              <w:drawing>
                <wp:inline distT="0" distB="0" distL="0" distR="0" wp14:anchorId="3BB4BA10" wp14:editId="1F52CE5B">
                  <wp:extent cx="2809875" cy="2981325"/>
                  <wp:effectExtent l="0" t="0" r="9525" b="9525"/>
                  <wp:docPr id="1305633822" name="图片 130563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33822" name="图片 13056338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AADD37B" w14:textId="77777777" w:rsidR="00DF086E" w:rsidRDefault="002458B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idotp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5996ED6C" w14:textId="77777777" w:rsidR="00DF086E" w:rsidRDefault="002458B5">
      <w:pPr>
        <w:pStyle w:val="Heading2"/>
        <w:rPr>
          <w:rFonts w:eastAsia="SimSun"/>
        </w:rPr>
      </w:pPr>
      <w:r>
        <w:rPr>
          <w:rFonts w:eastAsia="SimSun"/>
        </w:rPr>
        <w:t>更多数据分析工具</w:t>
      </w:r>
    </w:p>
    <w:p w14:paraId="0E1F3CFA" w14:textId="77777777" w:rsidR="00DF086E" w:rsidRDefault="002458B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idotp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5F72F625" w14:textId="77777777" w:rsidR="00DF086E" w:rsidRDefault="002458B5">
      <w:pPr>
        <w:rPr>
          <w:rFonts w:eastAsia="SimSun"/>
          <w:color w:val="000000"/>
        </w:rPr>
      </w:pPr>
      <w:r>
        <w:rPr>
          <w:rFonts w:eastAsia="SimSun"/>
          <w:noProof/>
          <w:color w:val="000000"/>
        </w:rPr>
        <w:drawing>
          <wp:inline distT="0" distB="0" distL="0" distR="0" wp14:anchorId="46C34B08" wp14:editId="4D2240CE">
            <wp:extent cx="3352800" cy="3219450"/>
            <wp:effectExtent l="0" t="0" r="0" b="0"/>
            <wp:docPr id="1860215026" name="图片 18602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5026" name="图片 18602150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5859D38A" w14:textId="77777777" w:rsidR="00DF086E" w:rsidRDefault="002458B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idotp </w:t>
      </w:r>
      <w:r>
        <w:rPr>
          <w:rFonts w:eastAsia="SimSun"/>
          <w:color w:val="000000"/>
        </w:rPr>
        <w:t>值仍非常高，为</w:t>
      </w:r>
      <w:r>
        <w:rPr>
          <w:rFonts w:eastAsia="SimSun"/>
          <w:color w:val="000000"/>
        </w:rPr>
        <w:t xml:space="preserve"> 0.98</w:t>
      </w:r>
      <w:r>
        <w:rPr>
          <w:rFonts w:eastAsia="SimSun"/>
          <w:color w:val="000000"/>
        </w:rPr>
        <w:t>：</w:t>
      </w:r>
    </w:p>
    <w:p w14:paraId="091536C5" w14:textId="77777777" w:rsidR="00DF086E" w:rsidRDefault="002458B5">
      <w:pPr>
        <w:rPr>
          <w:rFonts w:eastAsia="SimSun"/>
          <w:color w:val="000000"/>
        </w:rPr>
      </w:pPr>
      <w:r>
        <w:rPr>
          <w:rFonts w:eastAsia="SimSun"/>
          <w:noProof/>
          <w:color w:val="000000"/>
        </w:rPr>
        <w:drawing>
          <wp:inline distT="0" distB="0" distL="0" distR="0" wp14:anchorId="361D02F1" wp14:editId="1206A4CE">
            <wp:extent cx="3219450" cy="3219450"/>
            <wp:effectExtent l="0" t="0" r="0" b="0"/>
            <wp:docPr id="544931074" name="图片 54493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1074" name="图片 5449310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0DE2CAAF" w14:textId="77777777" w:rsidR="00DF086E" w:rsidRDefault="002458B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50864802" w14:textId="77777777" w:rsidR="00DF086E" w:rsidRDefault="002458B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4A85438D" w14:textId="77777777" w:rsidR="00DF086E" w:rsidRDefault="002458B5">
      <w:pPr>
        <w:pStyle w:val="ListParagraph"/>
        <w:numPr>
          <w:ilvl w:val="0"/>
          <w:numId w:val="17"/>
        </w:numPr>
        <w:rPr>
          <w:rFonts w:eastAsia="SimSun"/>
        </w:rPr>
      </w:pPr>
      <w:r>
        <w:rPr>
          <w:rFonts w:eastAsia="SimSun"/>
        </w:rPr>
        <w:t>右键单击色谱图，然后选中</w:t>
      </w:r>
      <w:r>
        <w:rPr>
          <w:rFonts w:eastAsia="SimSun"/>
          <w:b/>
        </w:rPr>
        <w:t>同步缩放</w:t>
      </w:r>
      <w:r>
        <w:rPr>
          <w:rFonts w:eastAsia="SimSun"/>
        </w:rPr>
        <w:t>。</w:t>
      </w:r>
    </w:p>
    <w:p w14:paraId="757D555B" w14:textId="77777777" w:rsidR="00DF086E" w:rsidRDefault="002458B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64407BCB" w14:textId="77777777" w:rsidR="00DF086E" w:rsidRDefault="002458B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18D9FEC7" w14:textId="77777777" w:rsidR="00DF086E" w:rsidRDefault="002458B5">
      <w:pPr>
        <w:pStyle w:val="ListParagraph"/>
        <w:numPr>
          <w:ilvl w:val="0"/>
          <w:numId w:val="17"/>
        </w:numPr>
        <w:rPr>
          <w:rFonts w:eastAsia="SimSun"/>
        </w:rPr>
      </w:pPr>
      <w:r>
        <w:rPr>
          <w:rFonts w:eastAsia="SimSun"/>
        </w:rPr>
        <w:t>将鼠标光标悬停在绘图区，朝您自己的方向回滚鼠标滚轮，略微缩小图。</w:t>
      </w:r>
    </w:p>
    <w:p w14:paraId="7E0FDE92" w14:textId="77777777" w:rsidR="00DF086E" w:rsidRDefault="002458B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41DA95C7" w14:textId="77777777" w:rsidR="00DF086E" w:rsidRDefault="002458B5">
      <w:pPr>
        <w:keepNext/>
        <w:rPr>
          <w:rFonts w:eastAsia="SimSun"/>
        </w:rPr>
      </w:pPr>
      <w:r>
        <w:rPr>
          <w:rFonts w:eastAsia="SimSun"/>
        </w:rPr>
        <w:t>色谱图现在将显示如下：</w:t>
      </w:r>
    </w:p>
    <w:p w14:paraId="79B0CE2E" w14:textId="77777777" w:rsidR="00DF086E" w:rsidRDefault="002458B5">
      <w:pPr>
        <w:rPr>
          <w:rFonts w:eastAsia="SimSun"/>
        </w:rPr>
      </w:pPr>
      <w:r>
        <w:rPr>
          <w:rFonts w:eastAsia="SimSun"/>
          <w:noProof/>
        </w:rPr>
        <w:drawing>
          <wp:inline distT="0" distB="0" distL="0" distR="0" wp14:anchorId="23ED30BB" wp14:editId="5D732AC2">
            <wp:extent cx="4169410" cy="5562600"/>
            <wp:effectExtent l="0" t="0" r="2540" b="0"/>
            <wp:docPr id="200372298" name="图片 2003722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2298" name="图片 20037229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0EE2A137" w14:textId="77777777" w:rsidR="00DF086E" w:rsidRDefault="002458B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274F810A" w14:textId="77777777" w:rsidR="00DF086E" w:rsidRDefault="002458B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3016301B" w14:textId="77777777" w:rsidR="00DF086E" w:rsidRDefault="002458B5">
      <w:pPr>
        <w:rPr>
          <w:rFonts w:eastAsia="SimSun"/>
        </w:rPr>
      </w:pPr>
      <w:r>
        <w:rPr>
          <w:rFonts w:eastAsia="SimSun"/>
        </w:rPr>
        <w:t>随即</w:t>
      </w:r>
      <w:r>
        <w:rPr>
          <w:rFonts w:eastAsia="SimSun"/>
          <w:b/>
        </w:rPr>
        <w:t>全扫描</w:t>
      </w:r>
      <w:r>
        <w:rPr>
          <w:rFonts w:eastAsia="SimSun"/>
        </w:rPr>
        <w:t>视图将显示如下：</w:t>
      </w:r>
    </w:p>
    <w:p w14:paraId="5E403C9F" w14:textId="77777777" w:rsidR="00DF086E" w:rsidRDefault="002458B5">
      <w:pPr>
        <w:rPr>
          <w:rFonts w:eastAsia="SimSun"/>
        </w:rPr>
      </w:pPr>
      <w:r>
        <w:rPr>
          <w:rFonts w:eastAsia="SimSun"/>
          <w:noProof/>
        </w:rPr>
        <w:drawing>
          <wp:inline distT="0" distB="0" distL="0" distR="0" wp14:anchorId="263C307E" wp14:editId="6E1D0758">
            <wp:extent cx="5534025" cy="3562350"/>
            <wp:effectExtent l="0" t="0" r="9525" b="0"/>
            <wp:docPr id="613138414" name="图片 61313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38414" name="图片 6131384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1627E2B" w14:textId="77777777" w:rsidR="00DF086E" w:rsidRDefault="002458B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1A8F32BB" w14:textId="77777777" w:rsidR="00DF086E" w:rsidRDefault="002458B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0299F41F" w14:textId="77777777" w:rsidR="00DF086E" w:rsidRDefault="002458B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73707FA" w14:textId="77777777" w:rsidR="00DF086E" w:rsidRDefault="002458B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4539DCEF" w14:textId="77777777" w:rsidR="00DF086E" w:rsidRDefault="002458B5">
      <w:pPr>
        <w:rPr>
          <w:rFonts w:eastAsia="SimSun"/>
        </w:rPr>
      </w:pPr>
      <w:r>
        <w:rPr>
          <w:rFonts w:eastAsia="SimSun"/>
          <w:noProof/>
        </w:rPr>
        <w:drawing>
          <wp:inline distT="0" distB="0" distL="0" distR="0" wp14:anchorId="6AAFB64C" wp14:editId="71F18136">
            <wp:extent cx="5943600" cy="2132330"/>
            <wp:effectExtent l="0" t="0" r="0" b="1270"/>
            <wp:docPr id="1561892896" name="图片 156189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2896" name="图片 15618928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7DDA8DF" w14:textId="77777777" w:rsidR="00DF086E" w:rsidRDefault="002458B5">
      <w:pPr>
        <w:keepNext/>
        <w:rPr>
          <w:rFonts w:eastAsia="SimSun"/>
          <w:b/>
        </w:rPr>
      </w:pPr>
      <w:r>
        <w:rPr>
          <w:rFonts w:eastAsia="SimSun"/>
          <w:b/>
        </w:rPr>
        <w:t>1_MCF_TiB_L</w:t>
      </w:r>
      <w:r>
        <w:rPr>
          <w:rFonts w:eastAsia="SimSun"/>
          <w:b/>
        </w:rPr>
        <w:t>（</w:t>
      </w:r>
      <w:r>
        <w:rPr>
          <w:rFonts w:eastAsia="SimSun"/>
          <w:b/>
        </w:rPr>
        <w:t xml:space="preserve">37.03 </w:t>
      </w:r>
      <w:r>
        <w:rPr>
          <w:rFonts w:eastAsia="SimSun"/>
          <w:b/>
        </w:rPr>
        <w:t>分钟）</w:t>
      </w:r>
    </w:p>
    <w:p w14:paraId="6DA44A00" w14:textId="77777777" w:rsidR="00DF086E" w:rsidRDefault="002458B5">
      <w:pPr>
        <w:rPr>
          <w:rFonts w:eastAsia="SimSun"/>
        </w:rPr>
      </w:pPr>
      <w:r>
        <w:rPr>
          <w:rFonts w:eastAsia="SimSun"/>
          <w:noProof/>
        </w:rPr>
        <w:drawing>
          <wp:inline distT="0" distB="0" distL="0" distR="0" wp14:anchorId="58F6DB45" wp14:editId="1146BA37">
            <wp:extent cx="5943600" cy="2132330"/>
            <wp:effectExtent l="0" t="0" r="0" b="1270"/>
            <wp:docPr id="2023364355" name="图片 202336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55" name="图片 20233643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2B7DDC8" w14:textId="77777777" w:rsidR="00DF086E" w:rsidRDefault="002458B5">
      <w:pPr>
        <w:rPr>
          <w:rFonts w:eastAsia="SimSun"/>
        </w:rPr>
      </w:pPr>
      <w:r>
        <w:rPr>
          <w:rFonts w:eastAsia="SimSun"/>
        </w:rPr>
        <w:t>但是您应该非常确信，两个运行之间的色谱图峰</w:t>
      </w:r>
      <w:r>
        <w:rPr>
          <w:rFonts w:eastAsia="SimSun" w:hint="eastAsia"/>
        </w:rPr>
        <w:t>测量的是相同的肽段分子。</w:t>
      </w:r>
    </w:p>
    <w:p w14:paraId="72C41E31" w14:textId="77777777" w:rsidR="00DF086E" w:rsidRDefault="002458B5">
      <w:pPr>
        <w:spacing w:after="0" w:line="240" w:lineRule="auto"/>
        <w:rPr>
          <w:rFonts w:ascii="Cambria" w:eastAsia="SimSun" w:hAnsi="Cambria"/>
          <w:b/>
          <w:bCs/>
          <w:color w:val="4F81BD"/>
          <w:sz w:val="26"/>
          <w:szCs w:val="26"/>
        </w:rPr>
      </w:pPr>
      <w:r>
        <w:rPr>
          <w:rFonts w:eastAsia="SimSun"/>
        </w:rPr>
        <w:br w:type="page"/>
      </w:r>
    </w:p>
    <w:p w14:paraId="68C72427" w14:textId="77777777" w:rsidR="00DF086E" w:rsidRDefault="002458B5">
      <w:pPr>
        <w:pStyle w:val="Heading2"/>
        <w:rPr>
          <w:rFonts w:eastAsia="SimSun"/>
        </w:rPr>
      </w:pPr>
      <w:r>
        <w:rPr>
          <w:rFonts w:eastAsia="SimSun"/>
        </w:rPr>
        <w:t>与干扰有关的更多有趣实验</w:t>
      </w:r>
    </w:p>
    <w:p w14:paraId="3AC2CACE" w14:textId="77777777" w:rsidR="00DF086E" w:rsidRDefault="002458B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DF086E" w14:paraId="7E0376DD" w14:textId="77777777">
        <w:tc>
          <w:tcPr>
            <w:tcW w:w="4788" w:type="dxa"/>
            <w:tcBorders>
              <w:top w:val="nil"/>
              <w:left w:val="nil"/>
              <w:bottom w:val="nil"/>
              <w:right w:val="nil"/>
            </w:tcBorders>
          </w:tcPr>
          <w:p w14:paraId="5DEB041F" w14:textId="77777777" w:rsidR="00DF086E" w:rsidRDefault="002458B5">
            <w:pPr>
              <w:spacing w:after="0" w:line="240" w:lineRule="auto"/>
              <w:jc w:val="center"/>
              <w:rPr>
                <w:rFonts w:eastAsia="SimSun"/>
                <w:b/>
                <w:color w:val="000000"/>
              </w:rPr>
            </w:pPr>
            <w:r>
              <w:rPr>
                <w:rFonts w:eastAsia="SimSun"/>
                <w:b/>
                <w:color w:val="000000"/>
              </w:rPr>
              <w:t>5b_MCF7_TiTip3</w:t>
            </w:r>
          </w:p>
          <w:p w14:paraId="1C09F773" w14:textId="77777777" w:rsidR="00DF086E" w:rsidRDefault="002458B5">
            <w:pPr>
              <w:rPr>
                <w:rFonts w:eastAsia="SimSun"/>
                <w:color w:val="000000"/>
              </w:rPr>
            </w:pPr>
            <w:r>
              <w:rPr>
                <w:rFonts w:eastAsia="SimSun"/>
                <w:noProof/>
                <w:color w:val="000000"/>
              </w:rPr>
              <w:drawing>
                <wp:inline distT="0" distB="0" distL="0" distR="0" wp14:anchorId="616282C8" wp14:editId="1B401258">
                  <wp:extent cx="2914650" cy="2990850"/>
                  <wp:effectExtent l="0" t="0" r="0" b="0"/>
                  <wp:docPr id="1683738580" name="图片 168373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580" name="图片 16837385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4566B69E" w14:textId="77777777" w:rsidR="00DF086E" w:rsidRDefault="002458B5">
            <w:pPr>
              <w:spacing w:after="0" w:line="240" w:lineRule="auto"/>
              <w:jc w:val="center"/>
              <w:rPr>
                <w:rFonts w:eastAsia="SimSun"/>
                <w:b/>
                <w:color w:val="000000"/>
              </w:rPr>
            </w:pPr>
            <w:r>
              <w:rPr>
                <w:rFonts w:eastAsia="SimSun"/>
                <w:b/>
                <w:color w:val="000000"/>
              </w:rPr>
              <w:t>1_MCF7_TiB_L</w:t>
            </w:r>
          </w:p>
          <w:p w14:paraId="10789BF3" w14:textId="77777777" w:rsidR="00DF086E" w:rsidRDefault="002458B5">
            <w:pPr>
              <w:rPr>
                <w:rFonts w:eastAsia="SimSun"/>
                <w:color w:val="000000"/>
              </w:rPr>
            </w:pPr>
            <w:r>
              <w:rPr>
                <w:rFonts w:eastAsia="SimSun"/>
                <w:noProof/>
                <w:color w:val="000000"/>
              </w:rPr>
              <w:drawing>
                <wp:inline distT="0" distB="0" distL="0" distR="0" wp14:anchorId="040C6BBA" wp14:editId="6B8D630F">
                  <wp:extent cx="2914650" cy="2981325"/>
                  <wp:effectExtent l="0" t="0" r="0" b="9525"/>
                  <wp:docPr id="1367951125" name="图片 13679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51125" name="图片 1367951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65F40853" w14:textId="77777777" w:rsidR="00DF086E" w:rsidRDefault="002458B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DF044B9" w14:textId="77777777" w:rsidR="00DF086E" w:rsidRDefault="002458B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65894E9D" w14:textId="77777777" w:rsidR="00DF086E" w:rsidRDefault="002458B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5F99BBF8" w14:textId="77777777" w:rsidR="00DF086E" w:rsidRDefault="002458B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27CCF841" w14:textId="77777777" w:rsidR="00DF086E" w:rsidRDefault="002458B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7D5CA34F" w14:textId="77777777" w:rsidR="00DF086E" w:rsidRDefault="002458B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65F21BC3" w14:textId="77777777" w:rsidR="00DF086E" w:rsidRDefault="002458B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141FF0AB" w14:textId="77777777" w:rsidR="00DF086E" w:rsidRDefault="002458B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28608805" w14:textId="77777777" w:rsidR="00DF086E" w:rsidRDefault="002458B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1A4EEEA0" w14:textId="77777777" w:rsidR="00DF086E" w:rsidRDefault="002458B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61253C8D" w14:textId="77777777" w:rsidR="00DF086E" w:rsidRDefault="002458B5">
      <w:pPr>
        <w:pStyle w:val="Heading1"/>
        <w:rPr>
          <w:rFonts w:eastAsia="SimSun"/>
        </w:rPr>
      </w:pPr>
      <w:r>
        <w:rPr>
          <w:rFonts w:eastAsia="SimSun"/>
        </w:rPr>
        <w:t>将色谱图缓存文件最小化</w:t>
      </w:r>
    </w:p>
    <w:p w14:paraId="6C90D18D" w14:textId="77777777" w:rsidR="00DF086E" w:rsidRDefault="002458B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0AC3F062" w14:textId="77777777" w:rsidR="00DF086E" w:rsidRDefault="002458B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19E99148" w14:textId="77777777" w:rsidR="00DF086E" w:rsidRDefault="002458B5">
      <w:pPr>
        <w:rPr>
          <w:rFonts w:eastAsia="SimSun"/>
        </w:rPr>
      </w:pPr>
      <w:r>
        <w:rPr>
          <w:rFonts w:eastAsia="SimSun"/>
        </w:rPr>
        <w:t>随后执行下列步骤，消除本文档多余的色谱图数据，以使文件尽可能小以便于共享：</w:t>
      </w:r>
    </w:p>
    <w:p w14:paraId="30773B0B" w14:textId="77777777" w:rsidR="00DF086E" w:rsidRDefault="002458B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6920DE33" w14:textId="77777777" w:rsidR="00DF086E" w:rsidRDefault="002458B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2CF93620" w14:textId="77777777" w:rsidR="00DF086E" w:rsidRDefault="002458B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6F9E3D2B" w14:textId="77777777" w:rsidR="00DF086E" w:rsidRDefault="002458B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249D88C5" w14:textId="77777777" w:rsidR="00DF086E" w:rsidRDefault="002458B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4A94A1A4" w14:textId="77777777" w:rsidR="00DF086E" w:rsidRDefault="002458B5">
      <w:pPr>
        <w:pStyle w:val="ListParagraph"/>
        <w:ind w:left="0"/>
        <w:contextualSpacing w:val="0"/>
        <w:rPr>
          <w:rFonts w:eastAsia="SimSun"/>
        </w:rPr>
      </w:pPr>
      <w:r>
        <w:rPr>
          <w:rFonts w:eastAsia="SimSun"/>
          <w:b/>
        </w:rPr>
        <w:t>最小化结果</w:t>
      </w:r>
      <w:r>
        <w:rPr>
          <w:rFonts w:eastAsia="SimSun"/>
        </w:rPr>
        <w:t>表单现在将显示如下：</w:t>
      </w:r>
    </w:p>
    <w:p w14:paraId="4309F3A2" w14:textId="77777777" w:rsidR="00DF086E" w:rsidRDefault="002458B5">
      <w:pPr>
        <w:pStyle w:val="ListParagraph"/>
        <w:ind w:left="0"/>
        <w:contextualSpacing w:val="0"/>
        <w:rPr>
          <w:rFonts w:eastAsia="SimSun"/>
        </w:rPr>
      </w:pPr>
      <w:r>
        <w:rPr>
          <w:noProof/>
        </w:rPr>
        <w:drawing>
          <wp:inline distT="0" distB="0" distL="0" distR="0" wp14:anchorId="2A1E21E6" wp14:editId="61073A50">
            <wp:extent cx="4381500" cy="3990975"/>
            <wp:effectExtent l="0" t="0" r="0" b="9525"/>
            <wp:docPr id="106703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925" name="Picture 1" descr="A screenshot of a computer&#10;&#10;Description automatically generated"/>
                    <pic:cNvPicPr>
                      <a:picLocks noChangeAspect="1"/>
                    </pic:cNvPicPr>
                  </pic:nvPicPr>
                  <pic:blipFill>
                    <a:blip r:embed="rId62"/>
                    <a:stretch>
                      <a:fillRect/>
                    </a:stretch>
                  </pic:blipFill>
                  <pic:spPr>
                    <a:xfrm>
                      <a:off x="0" y="0"/>
                      <a:ext cx="4381500" cy="3990975"/>
                    </a:xfrm>
                    <a:prstGeom prst="rect">
                      <a:avLst/>
                    </a:prstGeom>
                  </pic:spPr>
                </pic:pic>
              </a:graphicData>
            </a:graphic>
          </wp:inline>
        </w:drawing>
      </w:r>
    </w:p>
    <w:p w14:paraId="6FD46CA2" w14:textId="77777777" w:rsidR="00DF086E" w:rsidRDefault="002458B5">
      <w:pPr>
        <w:rPr>
          <w:rFonts w:eastAsia="SimSun"/>
        </w:rPr>
      </w:pPr>
      <w:r>
        <w:rPr>
          <w:rFonts w:eastAsia="SimSun"/>
        </w:rPr>
        <w:t>表单显示，</w:t>
      </w:r>
      <w:r w:rsidRPr="002458B5">
        <w:rPr>
          <w:rFonts w:eastAsia="SimSun"/>
        </w:rPr>
        <w:t>预期此操作可将缓存文件的</w:t>
      </w:r>
      <w:r w:rsidRPr="002458B5">
        <w:rPr>
          <w:rFonts w:eastAsia="SimSun" w:hint="eastAsia"/>
        </w:rPr>
        <w:t>大小</w:t>
      </w:r>
      <w:r w:rsidRPr="002458B5">
        <w:rPr>
          <w:rFonts w:eastAsia="SimSun"/>
        </w:rPr>
        <w:t>从大约</w:t>
      </w:r>
      <w:r w:rsidRPr="002458B5">
        <w:rPr>
          <w:rFonts w:eastAsia="SimSun"/>
        </w:rPr>
        <w:t xml:space="preserve"> </w:t>
      </w:r>
      <w:bookmarkStart w:id="1" w:name="_Hlk135989998"/>
      <w:r w:rsidRPr="002458B5">
        <w:t>947</w:t>
      </w:r>
      <w:bookmarkEnd w:id="1"/>
      <w:r w:rsidRPr="002458B5">
        <w:rPr>
          <w:rFonts w:eastAsia="SimSun"/>
        </w:rPr>
        <w:t xml:space="preserve"> KB </w:t>
      </w:r>
      <w:r w:rsidRPr="002458B5">
        <w:rPr>
          <w:rFonts w:eastAsia="SimSun"/>
        </w:rPr>
        <w:t>减少为当前</w:t>
      </w:r>
      <w:r w:rsidRPr="002458B5">
        <w:rPr>
          <w:rFonts w:eastAsia="SimSun" w:hint="eastAsia"/>
        </w:rPr>
        <w:t>大小</w:t>
      </w:r>
      <w:r w:rsidRPr="002458B5">
        <w:rPr>
          <w:rFonts w:eastAsia="SimSun"/>
        </w:rPr>
        <w:t>的</w:t>
      </w:r>
      <w:r w:rsidRPr="002458B5">
        <w:rPr>
          <w:rFonts w:eastAsia="SimSun"/>
        </w:rPr>
        <w:t xml:space="preserve"> </w:t>
      </w:r>
      <w:r w:rsidRPr="002458B5">
        <w:t>49%</w:t>
      </w:r>
      <w:r w:rsidRPr="002458B5">
        <w:rPr>
          <w:rFonts w:eastAsia="SimSun"/>
        </w:rPr>
        <w:t>，即大约</w:t>
      </w:r>
      <w:r w:rsidRPr="002458B5">
        <w:rPr>
          <w:rFonts w:eastAsia="SimSun"/>
        </w:rPr>
        <w:t xml:space="preserve"> </w:t>
      </w:r>
      <w:r w:rsidRPr="002458B5">
        <w:t>464</w:t>
      </w:r>
      <w:r>
        <w:rPr>
          <w:rFonts w:eastAsia="SimSun"/>
        </w:rPr>
        <w:t xml:space="preserve"> KB</w:t>
      </w:r>
      <w:r>
        <w:rPr>
          <w:rFonts w:eastAsia="SimSun"/>
        </w:rPr>
        <w:t>。</w:t>
      </w:r>
    </w:p>
    <w:p w14:paraId="43587A70" w14:textId="77777777" w:rsidR="00DF086E" w:rsidRDefault="002458B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45DF0A2" w14:textId="77777777" w:rsidR="00DF086E" w:rsidRDefault="002458B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12E53771" w14:textId="77777777" w:rsidR="00DF086E" w:rsidRDefault="002458B5">
      <w:pPr>
        <w:numPr>
          <w:ilvl w:val="0"/>
          <w:numId w:val="23"/>
        </w:numPr>
        <w:spacing w:after="0"/>
        <w:rPr>
          <w:rFonts w:eastAsia="SimSun"/>
        </w:rPr>
      </w:pPr>
      <w:r>
        <w:rPr>
          <w:rFonts w:eastAsia="SimSun"/>
        </w:rPr>
        <w:t>单击</w:t>
      </w:r>
      <w:r>
        <w:rPr>
          <w:rFonts w:eastAsia="SimSun"/>
          <w:b/>
        </w:rPr>
        <w:t>保存</w:t>
      </w:r>
      <w:r>
        <w:rPr>
          <w:rFonts w:eastAsia="SimSun"/>
        </w:rPr>
        <w:t>按钮。</w:t>
      </w:r>
    </w:p>
    <w:p w14:paraId="7E8CB38D" w14:textId="77777777" w:rsidR="00DF086E" w:rsidRDefault="002458B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76D12FB1" w14:textId="77777777" w:rsidR="00DF086E" w:rsidRDefault="002458B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521F82B9" w14:textId="77777777" w:rsidR="00DF086E" w:rsidRDefault="002458B5">
      <w:pPr>
        <w:pStyle w:val="Heading1"/>
        <w:rPr>
          <w:rFonts w:eastAsia="SimSun"/>
        </w:rPr>
      </w:pPr>
      <w:r>
        <w:rPr>
          <w:rFonts w:eastAsia="SimSun"/>
        </w:rPr>
        <w:t>用列表法输出用于</w:t>
      </w:r>
      <w:r>
        <w:rPr>
          <w:rFonts w:eastAsia="SimSun"/>
        </w:rPr>
        <w:t>MS1</w:t>
      </w:r>
      <w:r>
        <w:rPr>
          <w:rFonts w:eastAsia="SimSun"/>
        </w:rPr>
        <w:t>筛选的内含物</w:t>
      </w:r>
    </w:p>
    <w:p w14:paraId="1DE6E2ED" w14:textId="77777777" w:rsidR="00DF086E" w:rsidRDefault="002458B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3D9C7145" w14:textId="77777777" w:rsidR="00DF086E" w:rsidRDefault="002458B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5B22F5F" w14:textId="77777777" w:rsidR="00DF086E" w:rsidRDefault="002458B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0FD0180C" w14:textId="77777777" w:rsidR="00DF086E" w:rsidRDefault="002458B5">
      <w:pPr>
        <w:numPr>
          <w:ilvl w:val="0"/>
          <w:numId w:val="24"/>
        </w:numPr>
        <w:spacing w:after="0"/>
        <w:rPr>
          <w:rFonts w:eastAsia="SimSun"/>
        </w:rPr>
      </w:pPr>
      <w:r>
        <w:rPr>
          <w:rFonts w:eastAsia="SimSun"/>
        </w:rPr>
        <w:t>单击</w:t>
      </w:r>
      <w:r>
        <w:rPr>
          <w:rFonts w:eastAsia="SimSun"/>
          <w:b/>
        </w:rPr>
        <w:t>预测</w:t>
      </w:r>
      <w:r>
        <w:rPr>
          <w:rFonts w:eastAsia="SimSun"/>
        </w:rPr>
        <w:t>选项卡。</w:t>
      </w:r>
    </w:p>
    <w:p w14:paraId="3D37313E" w14:textId="77777777" w:rsidR="00DF086E" w:rsidRDefault="002458B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968E9CC" w14:textId="77777777" w:rsidR="00DF086E" w:rsidRDefault="002458B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18DDFB86" w14:textId="77777777" w:rsidR="00DF086E" w:rsidRDefault="002458B5">
      <w:pPr>
        <w:numPr>
          <w:ilvl w:val="0"/>
          <w:numId w:val="24"/>
        </w:numPr>
        <w:spacing w:after="0"/>
        <w:rPr>
          <w:rFonts w:eastAsia="SimSun"/>
        </w:rPr>
      </w:pPr>
      <w:r>
        <w:rPr>
          <w:rFonts w:eastAsia="SimSun"/>
        </w:rPr>
        <w:t>单击</w:t>
      </w:r>
      <w:r>
        <w:rPr>
          <w:rFonts w:eastAsia="SimSun"/>
          <w:b/>
        </w:rPr>
        <w:t>确定</w:t>
      </w:r>
      <w:r>
        <w:rPr>
          <w:rFonts w:eastAsia="SimSun"/>
        </w:rPr>
        <w:t>按钮。</w:t>
      </w:r>
    </w:p>
    <w:p w14:paraId="1706F0F0" w14:textId="77777777" w:rsidR="00DF086E" w:rsidRDefault="002458B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0055F5F1" w14:textId="77777777" w:rsidR="00DF086E" w:rsidRDefault="002458B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7CC8CE5A" w14:textId="77777777" w:rsidR="00DF086E" w:rsidRDefault="002458B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EA14E8E" w14:textId="77777777" w:rsidR="00DF086E" w:rsidRDefault="002458B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4D4F6930" w14:textId="77777777" w:rsidR="00DF086E" w:rsidRDefault="002458B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Xcalibur</w:t>
      </w:r>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7A833AD7" w14:textId="77777777" w:rsidR="00DF086E" w:rsidRDefault="002458B5">
      <w:pPr>
        <w:pStyle w:val="Heading1"/>
        <w:rPr>
          <w:rFonts w:eastAsia="SimSun"/>
        </w:rPr>
      </w:pPr>
      <w:r>
        <w:rPr>
          <w:rFonts w:eastAsia="SimSun"/>
        </w:rPr>
        <w:t>结</w:t>
      </w:r>
      <w:r>
        <w:rPr>
          <w:rFonts w:eastAsia="SimSun" w:hint="eastAsia"/>
        </w:rPr>
        <w:t>语</w:t>
      </w:r>
    </w:p>
    <w:p w14:paraId="1775333C" w14:textId="77777777" w:rsidR="00DF086E" w:rsidRDefault="002458B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063B3248" w14:textId="77777777" w:rsidR="00DF086E" w:rsidRDefault="002458B5">
      <w:pPr>
        <w:pStyle w:val="Heading1"/>
        <w:rPr>
          <w:rFonts w:eastAsia="SimSun"/>
        </w:rPr>
      </w:pPr>
      <w:r>
        <w:rPr>
          <w:rFonts w:eastAsia="SimSun"/>
        </w:rPr>
        <w:t>补充</w:t>
      </w:r>
    </w:p>
    <w:p w14:paraId="2804B173" w14:textId="77777777" w:rsidR="00DF086E" w:rsidRDefault="002458B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57185295" w14:textId="77777777" w:rsidR="00DF086E" w:rsidRDefault="002B72C2">
      <w:pPr>
        <w:rPr>
          <w:rFonts w:eastAsia="SimSun"/>
        </w:rPr>
      </w:pPr>
      <w:hyperlink r:id="rId63" w:history="1">
        <w:r w:rsidR="002458B5">
          <w:rPr>
            <w:rStyle w:val="Hyperlink"/>
            <w:rFonts w:eastAsia="SimSun"/>
          </w:rPr>
          <w:t>http://proteome.gs.washington.edu/supplementary_data/MS1_Filtering/minimized/</w:t>
        </w:r>
      </w:hyperlink>
    </w:p>
    <w:p w14:paraId="5B24F4BF" w14:textId="77777777" w:rsidR="00DF086E" w:rsidRDefault="002458B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33CE1C54" w14:textId="77777777" w:rsidR="00DF086E" w:rsidRDefault="002458B5">
      <w:pPr>
        <w:pStyle w:val="Heading1"/>
        <w:rPr>
          <w:rFonts w:eastAsia="SimSun"/>
        </w:rPr>
      </w:pPr>
      <w:r>
        <w:rPr>
          <w:rFonts w:eastAsia="SimSun"/>
        </w:rPr>
        <w:t>参考文献</w:t>
      </w:r>
    </w:p>
    <w:p w14:paraId="05218D4C" w14:textId="77777777" w:rsidR="00DF086E" w:rsidRDefault="002458B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73365AB9" w14:textId="77777777" w:rsidR="00DF086E" w:rsidRDefault="002458B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07435B4E" w14:textId="77777777" w:rsidR="00DF086E" w:rsidRDefault="002458B5">
      <w:pPr>
        <w:rPr>
          <w:rFonts w:eastAsia="SimSun"/>
        </w:rPr>
      </w:pPr>
      <w:r>
        <w:rPr>
          <w:rFonts w:eastAsia="SimSun"/>
        </w:rPr>
        <w:fldChar w:fldCharType="end"/>
      </w:r>
    </w:p>
    <w:sectPr w:rsidR="00DF086E">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8CD75" w14:textId="77777777" w:rsidR="00044450" w:rsidRDefault="00044450">
      <w:pPr>
        <w:spacing w:after="0" w:line="240" w:lineRule="auto"/>
      </w:pPr>
      <w:r>
        <w:separator/>
      </w:r>
    </w:p>
  </w:endnote>
  <w:endnote w:type="continuationSeparator" w:id="0">
    <w:p w14:paraId="40BF77DE" w14:textId="77777777" w:rsidR="00044450" w:rsidRDefault="00044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87A5" w14:textId="77777777" w:rsidR="00DF086E" w:rsidRDefault="002458B5">
    <w:pPr>
      <w:pStyle w:val="Footer"/>
      <w:jc w:val="center"/>
    </w:pPr>
    <w:r>
      <w:fldChar w:fldCharType="begin"/>
    </w:r>
    <w:r>
      <w:instrText xml:space="preserve"> PAGE   \* MERGEFORMAT </w:instrText>
    </w:r>
    <w:r>
      <w:fldChar w:fldCharType="separate"/>
    </w:r>
    <w:r>
      <w:t>24</w:t>
    </w:r>
    <w:r>
      <w:fldChar w:fldCharType="end"/>
    </w:r>
  </w:p>
  <w:p w14:paraId="136790B2" w14:textId="77777777" w:rsidR="00DF086E" w:rsidRDefault="00DF0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FBF26" w14:textId="77777777" w:rsidR="00044450" w:rsidRDefault="00044450">
      <w:pPr>
        <w:spacing w:after="0" w:line="240" w:lineRule="auto"/>
      </w:pPr>
      <w:r>
        <w:separator/>
      </w:r>
    </w:p>
  </w:footnote>
  <w:footnote w:type="continuationSeparator" w:id="0">
    <w:p w14:paraId="4C3C1EC5" w14:textId="77777777" w:rsidR="00044450" w:rsidRDefault="00044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68345723">
    <w:abstractNumId w:val="16"/>
  </w:num>
  <w:num w:numId="2" w16cid:durableId="1220744269">
    <w:abstractNumId w:val="23"/>
  </w:num>
  <w:num w:numId="3" w16cid:durableId="1488283477">
    <w:abstractNumId w:val="0"/>
  </w:num>
  <w:num w:numId="4" w16cid:durableId="1404139140">
    <w:abstractNumId w:val="20"/>
  </w:num>
  <w:num w:numId="5" w16cid:durableId="223225419">
    <w:abstractNumId w:val="7"/>
  </w:num>
  <w:num w:numId="6" w16cid:durableId="693656804">
    <w:abstractNumId w:val="22"/>
  </w:num>
  <w:num w:numId="7" w16cid:durableId="1561750564">
    <w:abstractNumId w:val="12"/>
  </w:num>
  <w:num w:numId="8" w16cid:durableId="1396969167">
    <w:abstractNumId w:val="21"/>
  </w:num>
  <w:num w:numId="9" w16cid:durableId="216279399">
    <w:abstractNumId w:val="4"/>
  </w:num>
  <w:num w:numId="10" w16cid:durableId="470096286">
    <w:abstractNumId w:val="8"/>
  </w:num>
  <w:num w:numId="11" w16cid:durableId="1435058180">
    <w:abstractNumId w:val="3"/>
  </w:num>
  <w:num w:numId="12" w16cid:durableId="764502274">
    <w:abstractNumId w:val="2"/>
  </w:num>
  <w:num w:numId="13" w16cid:durableId="676618929">
    <w:abstractNumId w:val="17"/>
  </w:num>
  <w:num w:numId="14" w16cid:durableId="323510645">
    <w:abstractNumId w:val="18"/>
  </w:num>
  <w:num w:numId="15" w16cid:durableId="1362517348">
    <w:abstractNumId w:val="6"/>
  </w:num>
  <w:num w:numId="16" w16cid:durableId="1777602269">
    <w:abstractNumId w:val="11"/>
  </w:num>
  <w:num w:numId="17" w16cid:durableId="1299071276">
    <w:abstractNumId w:val="5"/>
  </w:num>
  <w:num w:numId="18" w16cid:durableId="1997417023">
    <w:abstractNumId w:val="10"/>
  </w:num>
  <w:num w:numId="19" w16cid:durableId="1310600571">
    <w:abstractNumId w:val="13"/>
  </w:num>
  <w:num w:numId="20" w16cid:durableId="884606281">
    <w:abstractNumId w:val="15"/>
  </w:num>
  <w:num w:numId="21" w16cid:durableId="729379587">
    <w:abstractNumId w:val="19"/>
  </w:num>
  <w:num w:numId="22" w16cid:durableId="252209957">
    <w:abstractNumId w:val="1"/>
  </w:num>
  <w:num w:numId="23" w16cid:durableId="897253416">
    <w:abstractNumId w:val="9"/>
  </w:num>
  <w:num w:numId="24" w16cid:durableId="15946242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4450"/>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0D5"/>
    <w:rsid w:val="000A224E"/>
    <w:rsid w:val="000A292A"/>
    <w:rsid w:val="000A2A49"/>
    <w:rsid w:val="000A2FFE"/>
    <w:rsid w:val="000A31C7"/>
    <w:rsid w:val="000A4053"/>
    <w:rsid w:val="000A4E61"/>
    <w:rsid w:val="000A505F"/>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3B25"/>
    <w:rsid w:val="00214955"/>
    <w:rsid w:val="00216871"/>
    <w:rsid w:val="00224811"/>
    <w:rsid w:val="0022483F"/>
    <w:rsid w:val="00225078"/>
    <w:rsid w:val="00226ABC"/>
    <w:rsid w:val="00227849"/>
    <w:rsid w:val="00227C20"/>
    <w:rsid w:val="00230149"/>
    <w:rsid w:val="0023459A"/>
    <w:rsid w:val="00234958"/>
    <w:rsid w:val="00235CF5"/>
    <w:rsid w:val="00235E20"/>
    <w:rsid w:val="00240656"/>
    <w:rsid w:val="00242403"/>
    <w:rsid w:val="00242463"/>
    <w:rsid w:val="00242B1E"/>
    <w:rsid w:val="00244418"/>
    <w:rsid w:val="002458B5"/>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2C2"/>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5F57"/>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773E3"/>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7A9"/>
    <w:rsid w:val="004E4B2E"/>
    <w:rsid w:val="004E6944"/>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61EF"/>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07D3D"/>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B07"/>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6C11"/>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10A8"/>
    <w:rsid w:val="00C82A81"/>
    <w:rsid w:val="00C82D16"/>
    <w:rsid w:val="00C82D6C"/>
    <w:rsid w:val="00C85C6B"/>
    <w:rsid w:val="00C85CF3"/>
    <w:rsid w:val="00C863D0"/>
    <w:rsid w:val="00C86489"/>
    <w:rsid w:val="00C9013F"/>
    <w:rsid w:val="00C9264C"/>
    <w:rsid w:val="00C965CC"/>
    <w:rsid w:val="00C968C3"/>
    <w:rsid w:val="00C96E06"/>
    <w:rsid w:val="00C96FD0"/>
    <w:rsid w:val="00C97163"/>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86E"/>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29EA"/>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BFA"/>
    <w:rsid w:val="00EA5E5E"/>
    <w:rsid w:val="00EA5FC2"/>
    <w:rsid w:val="00EA6D07"/>
    <w:rsid w:val="00EB01BB"/>
    <w:rsid w:val="00EB2453"/>
    <w:rsid w:val="00EB5D36"/>
    <w:rsid w:val="00EB7A43"/>
    <w:rsid w:val="00EC01FD"/>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0DFE2C31"/>
    <w:rsid w:val="15C36E9A"/>
    <w:rsid w:val="23806336"/>
    <w:rsid w:val="26E66F33"/>
    <w:rsid w:val="449C4E70"/>
    <w:rsid w:val="4889550B"/>
    <w:rsid w:val="4AF37154"/>
    <w:rsid w:val="4CBF6212"/>
    <w:rsid w:val="4D2F748C"/>
    <w:rsid w:val="4DEF1B10"/>
    <w:rsid w:val="53D15951"/>
    <w:rsid w:val="560F22E9"/>
    <w:rsid w:val="67AF4062"/>
    <w:rsid w:val="714706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B13E9C"/>
  <w15:docId w15:val="{2D798465-388C-4321-8BBB-6948F581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pPr>
      <w:spacing w:after="160" w:line="259" w:lineRule="auto"/>
    </w:pPr>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customStyle="1" w:styleId="1">
    <w:name w:val="修订1"/>
    <w:hidden/>
    <w:uiPriority w:val="99"/>
    <w:semiHidden/>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skyline.ms/tutorial_irt.url" TargetMode="External"/><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proteome.gs.washington.edu/supplementary_data/MS1_Filtering/minimize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emf"/><Relationship Id="rId19" Type="http://schemas.openxmlformats.org/officeDocument/2006/relationships/image" Target="media/image9.png"/><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kyline.gs.washington.edu/labkey/wiki/home/software/Skyline/page.view?name=mascot_missing_rt" TargetMode="External"/><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tutorials/MS1Filtering-22_2.zi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Eduardo Armendariz</cp:lastModifiedBy>
  <cp:revision>2</cp:revision>
  <cp:lastPrinted>2013-11-01T17:12:00Z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
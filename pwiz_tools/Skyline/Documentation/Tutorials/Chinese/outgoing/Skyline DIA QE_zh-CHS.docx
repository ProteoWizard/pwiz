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41C23968" w14:textId="5480C614" w:rsidR="00BC4E9E" w:rsidRPr="008F5F52" w:rsidRDefault="00B923A1" w:rsidP="007B3D40">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68A52295" w14:textId="6CF3A741" w:rsidR="008F5F52" w:rsidRPr="00D77024" w:rsidRDefault="000071E4" w:rsidP="00683421">
      <w:pPr>
        <w:spacing w:line="480" w:lineRule="auto"/>
        <w:ind w:firstLine="1440"/>
        <w:rPr>
          <w:rFonts w:ascii="Arial" w:hAnsi="Arial" w:cs="Arial"/>
        </w:rPr>
      </w:pPr>
      <w:r>
        <w:rPr>
          <w:noProof/>
        </w:rPr>
        <w:drawing>
          <wp:anchor distT="0" distB="0" distL="114300" distR="114300" simplePos="0" relativeHeight="251665408" behindDoc="0" locked="0" layoutInCell="1" allowOverlap="1" wp14:anchorId="65DA3596" wp14:editId="7F46B3C0">
            <wp:simplePos x="0" y="0"/>
            <wp:positionH relativeFrom="column">
              <wp:posOffset>2355189</wp:posOffset>
            </wp:positionH>
            <wp:positionV relativeFrom="paragraph">
              <wp:posOffset>241300</wp:posOffset>
            </wp:positionV>
            <wp:extent cx="1300480" cy="1339215"/>
            <wp:effectExtent l="0" t="0" r="0" b="0"/>
            <wp:wrapSquare wrapText="bothSides"/>
            <wp:docPr id="14" name="Picture 14" descr="Image result for q exactive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exactive plu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0480" cy="1339215"/>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566ABB0B" wp14:editId="57967D38">
            <wp:simplePos x="0" y="0"/>
            <wp:positionH relativeFrom="column">
              <wp:posOffset>4110050</wp:posOffset>
            </wp:positionH>
            <wp:positionV relativeFrom="paragraph">
              <wp:posOffset>168910</wp:posOffset>
            </wp:positionV>
            <wp:extent cx="1769745" cy="1642110"/>
            <wp:effectExtent l="0" t="0" r="190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69745" cy="1642110"/>
                    </a:xfrm>
                    <a:prstGeom prst="rect">
                      <a:avLst/>
                    </a:prstGeom>
                  </pic:spPr>
                </pic:pic>
              </a:graphicData>
            </a:graphic>
          </wp:anchor>
        </w:drawing>
      </w:r>
      <w:r>
        <w:rPr>
          <w:noProof/>
        </w:rPr>
        <w:drawing>
          <wp:inline distT="0" distB="0" distL="0" distR="0" wp14:anchorId="434EC095" wp14:editId="3F3EFBE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0088" cy="1942079"/>
                    </a:xfrm>
                    <a:prstGeom prst="rect">
                      <a:avLst/>
                    </a:prstGeom>
                  </pic:spPr>
                </pic:pic>
              </a:graphicData>
            </a:graphic>
          </wp:inline>
        </w:drawing>
      </w:r>
      <w:r w:rsidRPr="000B0101">
        <w:rPr>
          <w:noProof/>
          <w:lang w:val="de-CH" w:eastAsia="de-CH"/>
        </w:rPr>
        <w:t xml:space="preserve"> </w:t>
      </w:r>
    </w:p>
    <w:p w14:paraId="1AD01C4A" w14:textId="77777777" w:rsidR="000071E4" w:rsidRDefault="000071E4" w:rsidP="000071E4">
      <w:r w:rsidRPr="008F5F52">
        <w:t xml:space="preserve">[figure adapted from </w:t>
      </w:r>
    </w:p>
    <w:p w14:paraId="3CDA0605" w14:textId="5E0865C6" w:rsidR="000071E4" w:rsidRDefault="000071E4" w:rsidP="000071E4">
      <w:r w:rsidRPr="008F5F52">
        <w:t>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w:t>
      </w:r>
    </w:p>
    <w:p w14:paraId="1325BE11" w14:textId="77777777" w:rsidR="000071E4" w:rsidRDefault="000071E4" w:rsidP="000071E4">
      <w:r>
        <w:t xml:space="preserve">and </w:t>
      </w:r>
    </w:p>
    <w:p w14:paraId="67DB3BA7" w14:textId="29F95A42" w:rsidR="00B923A1" w:rsidRPr="000B0101" w:rsidRDefault="000071E4" w:rsidP="000071E4">
      <w:pPr>
        <w:rPr>
          <w:rFonts w:ascii="Arial" w:hAnsi="Arial" w:cs="Arial"/>
          <w:color w:val="808080" w:themeColor="background1" w:themeShade="80"/>
        </w:rPr>
      </w:pP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172ACA" w:rsidP="005467BD">
      <w:hyperlink r:id="rId12"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lastRenderedPageBreak/>
        <w:t>C:\Users\brendanx\Documents</w:t>
      </w:r>
    </w:p>
    <w:p w14:paraId="2F435B02" w14:textId="77777777" w:rsidR="005467BD" w:rsidRDefault="005467BD" w:rsidP="005467BD">
      <w:r>
        <w:t>This will create a new folder:</w:t>
      </w:r>
    </w:p>
    <w:p w14:paraId="46072395" w14:textId="43DC13E2" w:rsidR="005467BD" w:rsidRDefault="005467BD" w:rsidP="005467BD">
      <w:r>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005F4C6F" w:rsidR="005467BD" w:rsidRDefault="0016689A" w:rsidP="005467BD">
      <w:pPr>
        <w:spacing w:after="120"/>
      </w:pPr>
      <w:r>
        <w:rPr>
          <w:rFonts w:eastAsia="SimSun"/>
          <w:noProof/>
        </w:rPr>
        <w:drawing>
          <wp:inline distT="0" distB="0" distL="0" distR="0" wp14:anchorId="6303DE77" wp14:editId="267A7884">
            <wp:extent cx="1781175" cy="1781175"/>
            <wp:effectExtent l="0" t="0" r="9525" b="952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a:picLocks noChangeAspect="1"/>
                    </pic:cNvPicPr>
                  </pic:nvPicPr>
                  <pic:blipFill>
                    <a:blip r:embed="rId13"/>
                    <a:stretch>
                      <a:fillRect/>
                    </a:stretch>
                  </pic:blipFill>
                  <pic:spPr>
                    <a:xfrm>
                      <a:off x="0" y="0"/>
                      <a:ext cx="1781175" cy="1781175"/>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356E3EC" w:rsidR="005467BD" w:rsidRDefault="0016689A" w:rsidP="005467BD">
      <w:pPr>
        <w:spacing w:after="120"/>
      </w:pPr>
      <w:r>
        <w:rPr>
          <w:rFonts w:eastAsia="SimSun"/>
          <w:noProof/>
        </w:rPr>
        <w:drawing>
          <wp:inline distT="0" distB="0" distL="0" distR="0" wp14:anchorId="6772DA4B" wp14:editId="3C2D53BA">
            <wp:extent cx="1426845" cy="1135380"/>
            <wp:effectExtent l="0" t="0" r="1905" b="7620"/>
            <wp:docPr id="32" name="Picture 3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Qr code&#10;&#10;Description automatically generated"/>
                    <pic:cNvPicPr>
                      <a:picLocks noChangeAspect="1"/>
                    </pic:cNvPicPr>
                  </pic:nvPicPr>
                  <pic:blipFill>
                    <a:blip r:embed="rId14"/>
                    <a:stretch>
                      <a:fillRect/>
                    </a:stretch>
                  </pic:blipFill>
                  <pic:spPr>
                    <a:xfrm>
                      <a:off x="0" y="0"/>
                      <a:ext cx="1480520" cy="1178247"/>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t>
      </w:r>
      <w:r w:rsidR="006216D6">
        <w:lastRenderedPageBreak/>
        <w:t>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specifying a set of 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6"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717883AA" w:rsidR="00CC4926" w:rsidRDefault="0016689A" w:rsidP="00B9238F">
      <w:r>
        <w:rPr>
          <w:noProof/>
        </w:rPr>
        <w:drawing>
          <wp:inline distT="0" distB="0" distL="0" distR="0" wp14:anchorId="3760045F" wp14:editId="799494D6">
            <wp:extent cx="3848100" cy="5514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4D2900BD" w:rsidR="00FE0988" w:rsidRDefault="0016689A" w:rsidP="00B9238F">
      <w:r>
        <w:rPr>
          <w:noProof/>
        </w:rPr>
        <w:drawing>
          <wp:inline distT="0" distB="0" distL="0" distR="0" wp14:anchorId="390E1F3D" wp14:editId="6DD1330F">
            <wp:extent cx="3848100" cy="5514975"/>
            <wp:effectExtent l="0" t="0" r="0" b="952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8"/>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F16DCDF" w:rsidR="00176E74" w:rsidRPr="00B9238F" w:rsidRDefault="00FD6D4D" w:rsidP="00B9238F">
      <w:r>
        <w:rPr>
          <w:noProof/>
        </w:rPr>
        <w:lastRenderedPageBreak/>
        <w:drawing>
          <wp:inline distT="0" distB="0" distL="0" distR="0" wp14:anchorId="6B2424B6" wp14:editId="64A141D1">
            <wp:extent cx="5581650" cy="2124075"/>
            <wp:effectExtent l="0" t="0" r="0" b="9525"/>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able&#10;&#10;Description automatically generated"/>
                    <pic:cNvPicPr/>
                  </pic:nvPicPr>
                  <pic:blipFill>
                    <a:blip r:embed="rId19"/>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0CBA28B2" w:rsidR="00176E74" w:rsidRDefault="00FD6D4D" w:rsidP="00B9238F">
      <w:r>
        <w:rPr>
          <w:noProof/>
        </w:rPr>
        <w:drawing>
          <wp:inline distT="0" distB="0" distL="0" distR="0" wp14:anchorId="5CB7E0A5" wp14:editId="5CFEE450">
            <wp:extent cx="5756910" cy="4343400"/>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0"/>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58F5EFF9" w:rsidR="00024CE0" w:rsidRDefault="00DB2AC2" w:rsidP="00B9238F">
      <w:r>
        <w:rPr>
          <w:noProof/>
        </w:rPr>
        <w:drawing>
          <wp:inline distT="0" distB="0" distL="0" distR="0" wp14:anchorId="6E04107A" wp14:editId="2CF8FD2D">
            <wp:extent cx="5562600" cy="401955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1"/>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FB40089" w:rsidR="00024CE0" w:rsidRPr="00B9238F" w:rsidRDefault="00DB2AC2" w:rsidP="00B9238F">
      <w:r>
        <w:rPr>
          <w:noProof/>
        </w:rPr>
        <w:drawing>
          <wp:inline distT="0" distB="0" distL="0" distR="0" wp14:anchorId="47856880" wp14:editId="6406E372">
            <wp:extent cx="3848100" cy="5514975"/>
            <wp:effectExtent l="0" t="0" r="0" b="9525"/>
            <wp:docPr id="53" name="Picture 5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10;&#10;Description automatically generated"/>
                    <pic:cNvPicPr/>
                  </pic:nvPicPr>
                  <pic:blipFill>
                    <a:blip r:embed="rId22"/>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8BB3BAE" w:rsidR="00024CE0" w:rsidRDefault="00DB2AC2" w:rsidP="00B9238F">
      <w:r>
        <w:rPr>
          <w:noProof/>
        </w:rPr>
        <w:drawing>
          <wp:inline distT="0" distB="0" distL="0" distR="0" wp14:anchorId="11ED32EB" wp14:editId="53C71765">
            <wp:extent cx="3848100" cy="5514975"/>
            <wp:effectExtent l="0" t="0" r="0" b="952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252FA17C" w:rsidR="00713299" w:rsidRDefault="00DB2AC2" w:rsidP="00B9238F">
      <w:r>
        <w:rPr>
          <w:noProof/>
        </w:rPr>
        <w:drawing>
          <wp:inline distT="0" distB="0" distL="0" distR="0" wp14:anchorId="2F52DCC0" wp14:editId="18EB8F43">
            <wp:extent cx="4381500" cy="5353050"/>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4"/>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59F59D9F" w:rsidR="006D29CB" w:rsidRDefault="00DB2AC2" w:rsidP="00B9238F">
      <w:r>
        <w:rPr>
          <w:noProof/>
        </w:rPr>
        <w:drawing>
          <wp:inline distT="0" distB="0" distL="0" distR="0" wp14:anchorId="3EACB9E6" wp14:editId="5CA1043B">
            <wp:extent cx="5756910" cy="3282950"/>
            <wp:effectExtent l="0" t="0" r="0" b="0"/>
            <wp:docPr id="56" name="Picture 56"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chart, line chart&#10;&#10;Description automatically generated"/>
                    <pic:cNvPicPr/>
                  </pic:nvPicPr>
                  <pic:blipFill>
                    <a:blip r:embed="rId25"/>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3C4F264E" w:rsidR="00441FB2" w:rsidRPr="00B9238F" w:rsidRDefault="00DB2AC2" w:rsidP="00B9238F">
      <w:r>
        <w:rPr>
          <w:noProof/>
        </w:rPr>
        <w:drawing>
          <wp:inline distT="0" distB="0" distL="0" distR="0" wp14:anchorId="437D6331" wp14:editId="3C531502">
            <wp:extent cx="3848100" cy="5514975"/>
            <wp:effectExtent l="0" t="0" r="0" b="9525"/>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4A2C0D93" w:rsidR="00742201" w:rsidRDefault="00DB2AC2" w:rsidP="00B9238F">
      <w:r>
        <w:rPr>
          <w:noProof/>
        </w:rPr>
        <w:drawing>
          <wp:inline distT="0" distB="0" distL="0" distR="0" wp14:anchorId="1711AD80" wp14:editId="1C39CCF6">
            <wp:extent cx="3848100" cy="5514975"/>
            <wp:effectExtent l="0" t="0" r="0" b="9525"/>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7"/>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06ECE96E" w:rsidR="005C607C" w:rsidRDefault="00DB2AC2" w:rsidP="00B9238F">
      <w:r>
        <w:rPr>
          <w:noProof/>
        </w:rPr>
        <w:drawing>
          <wp:inline distT="0" distB="0" distL="0" distR="0" wp14:anchorId="49C3D3EA" wp14:editId="78A59641">
            <wp:extent cx="3962400" cy="2752725"/>
            <wp:effectExtent l="0" t="0" r="0" b="9525"/>
            <wp:docPr id="60" name="Picture 60"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email&#10;&#10;Description automatically generated"/>
                    <pic:cNvPicPr/>
                  </pic:nvPicPr>
                  <pic:blipFill>
                    <a:blip r:embed="rId28"/>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2342EBB3" w:rsidR="005C607C" w:rsidRDefault="00DB2AC2" w:rsidP="00B9238F">
      <w:r>
        <w:rPr>
          <w:noProof/>
        </w:rPr>
        <w:drawing>
          <wp:inline distT="0" distB="0" distL="0" distR="0" wp14:anchorId="5958EF9E" wp14:editId="0FF65671">
            <wp:extent cx="5756910" cy="3269615"/>
            <wp:effectExtent l="0" t="0" r="0" b="6985"/>
            <wp:docPr id="61" name="Picture 6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chart&#10;&#10;Description automatically generated"/>
                    <pic:cNvPicPr/>
                  </pic:nvPicPr>
                  <pic:blipFill>
                    <a:blip r:embed="rId29"/>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2C4D7614" w:rsidR="00CC7BFA" w:rsidRDefault="00DB2AC2" w:rsidP="00B9238F">
      <w:r>
        <w:rPr>
          <w:noProof/>
        </w:rPr>
        <w:drawing>
          <wp:inline distT="0" distB="0" distL="0" distR="0" wp14:anchorId="32B7B994" wp14:editId="673D9EFA">
            <wp:extent cx="5756910" cy="3526790"/>
            <wp:effectExtent l="0" t="0" r="0" b="0"/>
            <wp:docPr id="62" name="Picture 6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histogram&#10;&#10;Description automatically generated"/>
                    <pic:cNvPicPr/>
                  </pic:nvPicPr>
                  <pic:blipFill>
                    <a:blip r:embed="rId30"/>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787A2491" w:rsidR="00EC13E1" w:rsidRPr="00ED2EBF" w:rsidRDefault="00981037" w:rsidP="00ED2EBF">
      <w:pPr>
        <w:rPr>
          <w:rFonts w:ascii="Arial" w:hAnsi="Arial" w:cs="Arial"/>
          <w:lang w:val="en-GB"/>
        </w:rPr>
      </w:pPr>
      <w:r>
        <w:rPr>
          <w:noProof/>
        </w:rPr>
        <w:drawing>
          <wp:inline distT="0" distB="0" distL="0" distR="0" wp14:anchorId="00D9B69B" wp14:editId="3B3F0963">
            <wp:extent cx="3448050" cy="4657725"/>
            <wp:effectExtent l="0" t="0" r="0" b="952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31"/>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7ED40120" w:rsidR="008F5F52" w:rsidRPr="00EC13E1" w:rsidRDefault="007545BB" w:rsidP="00B9238F">
      <w:pPr>
        <w:rPr>
          <w:rFonts w:ascii="Arial" w:hAnsi="Arial" w:cs="Arial"/>
        </w:rPr>
      </w:pPr>
      <w:r>
        <w:rPr>
          <w:noProof/>
        </w:rPr>
        <w:drawing>
          <wp:inline distT="0" distB="0" distL="0" distR="0" wp14:anchorId="263C2263" wp14:editId="6BFFE9E2">
            <wp:extent cx="5476875" cy="2619375"/>
            <wp:effectExtent l="0" t="0" r="9525" b="952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32"/>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48045263" w:rsidR="0021409C" w:rsidRPr="0021409C" w:rsidRDefault="007545BB" w:rsidP="00B9238F">
      <w:pPr>
        <w:rPr>
          <w:lang w:val="en-GB"/>
        </w:rPr>
      </w:pPr>
      <w:r>
        <w:rPr>
          <w:noProof/>
        </w:rPr>
        <w:drawing>
          <wp:inline distT="0" distB="0" distL="0" distR="0" wp14:anchorId="68D9796D" wp14:editId="12EBF67C">
            <wp:extent cx="5756910" cy="4241800"/>
            <wp:effectExtent l="0" t="0" r="0" b="635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ou get specific information for this peptide in all of the views</w:t>
      </w:r>
      <w:r>
        <w:t>, as shown below:</w:t>
      </w:r>
    </w:p>
    <w:p w14:paraId="78C16F22" w14:textId="1EDEC888" w:rsidR="00EA2D7C" w:rsidRPr="00B73A5D" w:rsidRDefault="007545BB" w:rsidP="00B9238F">
      <w:pPr>
        <w:rPr>
          <w:rFonts w:ascii="Arial" w:hAnsi="Arial" w:cs="Arial"/>
        </w:rPr>
      </w:pPr>
      <w:r>
        <w:rPr>
          <w:noProof/>
        </w:rPr>
        <w:drawing>
          <wp:inline distT="0" distB="0" distL="0" distR="0" wp14:anchorId="63BFCA11" wp14:editId="0AB23581">
            <wp:extent cx="5756910" cy="4241800"/>
            <wp:effectExtent l="0" t="0" r="0" b="635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36"/>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0406D8EB" w:rsidR="005D2F75" w:rsidRDefault="00DD69F5" w:rsidP="00B9238F">
      <w:pPr>
        <w:pStyle w:val="NoSpacing"/>
        <w:spacing w:before="240"/>
      </w:pPr>
      <w:r>
        <w:rPr>
          <w:noProof/>
        </w:rPr>
        <w:lastRenderedPageBreak/>
        <w:drawing>
          <wp:inline distT="0" distB="0" distL="0" distR="0" wp14:anchorId="60697654" wp14:editId="2C5CED42">
            <wp:extent cx="4297680" cy="3840480"/>
            <wp:effectExtent l="0" t="0" r="762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7680" cy="384048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94A0218" w:rsidR="005D2F75" w:rsidRDefault="00DD69F5" w:rsidP="00B9238F">
      <w:pPr>
        <w:pStyle w:val="NoSpacing"/>
        <w:spacing w:before="240"/>
      </w:pPr>
      <w:r>
        <w:rPr>
          <w:noProof/>
        </w:rPr>
        <w:drawing>
          <wp:inline distT="0" distB="0" distL="0" distR="0" wp14:anchorId="173F1362" wp14:editId="69D76713">
            <wp:extent cx="5619750" cy="4114800"/>
            <wp:effectExtent l="0" t="0" r="0" b="0"/>
            <wp:docPr id="70" name="Picture 7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1A07A04F" w:rsidR="005D2F75" w:rsidRDefault="00DD69F5" w:rsidP="005D2F75">
      <w:pPr>
        <w:spacing w:before="240"/>
      </w:pPr>
      <w:r>
        <w:rPr>
          <w:noProof/>
        </w:rPr>
        <w:drawing>
          <wp:inline distT="0" distB="0" distL="0" distR="0" wp14:anchorId="319DC23A" wp14:editId="0C310882">
            <wp:extent cx="5619750" cy="4114800"/>
            <wp:effectExtent l="0" t="0" r="0" b="0"/>
            <wp:docPr id="71" name="Picture 7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2F417C1" w:rsidR="00B9238F" w:rsidRDefault="00DD69F5" w:rsidP="00B9238F">
      <w:r>
        <w:rPr>
          <w:noProof/>
        </w:rPr>
        <w:lastRenderedPageBreak/>
        <w:drawing>
          <wp:inline distT="0" distB="0" distL="0" distR="0" wp14:anchorId="494026B9" wp14:editId="3D1A585B">
            <wp:extent cx="5619750" cy="4114800"/>
            <wp:effectExtent l="0" t="0" r="0" b="0"/>
            <wp:docPr id="72" name="Picture 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histogram&#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24E5E439" w:rsidR="00FE5311" w:rsidRDefault="00DD69F5" w:rsidP="00FE5311">
      <w:r>
        <w:rPr>
          <w:noProof/>
        </w:rPr>
        <w:lastRenderedPageBreak/>
        <w:drawing>
          <wp:inline distT="0" distB="0" distL="0" distR="0" wp14:anchorId="22712751" wp14:editId="69FE0246">
            <wp:extent cx="5619750" cy="4114800"/>
            <wp:effectExtent l="0" t="0" r="0" b="0"/>
            <wp:docPr id="73" name="Picture 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line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77C9149C" w:rsidR="00FE5311" w:rsidRPr="009B301E" w:rsidRDefault="00DD69F5" w:rsidP="00B9238F">
      <w:pPr>
        <w:rPr>
          <w:rFonts w:ascii="Arial" w:hAnsi="Arial" w:cs="Arial"/>
          <w:lang w:val="en-GB"/>
        </w:rPr>
      </w:pPr>
      <w:r>
        <w:rPr>
          <w:noProof/>
        </w:rPr>
        <w:lastRenderedPageBreak/>
        <w:drawing>
          <wp:inline distT="0" distB="0" distL="0" distR="0" wp14:anchorId="7828A552" wp14:editId="4A5B3658">
            <wp:extent cx="5619750" cy="4114800"/>
            <wp:effectExtent l="0" t="0" r="0" b="0"/>
            <wp:docPr id="74" name="Picture 7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 scatter chart&#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32817B66" w:rsidR="00D7669D" w:rsidRDefault="00DD69F5" w:rsidP="008A13B0">
      <w:pPr>
        <w:rPr>
          <w:rFonts w:ascii="Arial" w:hAnsi="Arial" w:cs="Arial"/>
          <w:sz w:val="20"/>
          <w:szCs w:val="20"/>
          <w:lang w:val="en-GB"/>
        </w:rPr>
      </w:pPr>
      <w:r>
        <w:rPr>
          <w:noProof/>
        </w:rPr>
        <w:drawing>
          <wp:inline distT="0" distB="0" distL="0" distR="0" wp14:anchorId="2C67C4EF" wp14:editId="23FAC63D">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3"/>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6BFD7857" w:rsidR="003A7AD4" w:rsidRPr="00B73A5D" w:rsidRDefault="00DD69F5" w:rsidP="00B9238F">
      <w:pPr>
        <w:rPr>
          <w:rFonts w:ascii="Arial" w:hAnsi="Arial" w:cs="Arial"/>
        </w:rPr>
      </w:pPr>
      <w:r>
        <w:rPr>
          <w:noProof/>
        </w:rPr>
        <w:drawing>
          <wp:inline distT="0" distB="0" distL="0" distR="0" wp14:anchorId="75FE92F8" wp14:editId="42592D8D">
            <wp:extent cx="5619750" cy="4114800"/>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44"/>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6FE67370" w:rsidR="00645489" w:rsidRDefault="00DD69F5" w:rsidP="00645489">
      <w:r>
        <w:rPr>
          <w:noProof/>
        </w:rPr>
        <w:drawing>
          <wp:inline distT="0" distB="0" distL="0" distR="0" wp14:anchorId="76E78985" wp14:editId="1856E591">
            <wp:extent cx="5756910" cy="28752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45"/>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5A83F0DE" w:rsidR="00953432" w:rsidRDefault="00DD69F5" w:rsidP="007C1900">
      <w:r>
        <w:rPr>
          <w:noProof/>
        </w:rPr>
        <w:drawing>
          <wp:inline distT="0" distB="0" distL="0" distR="0" wp14:anchorId="12BC50BD" wp14:editId="5D721F33">
            <wp:extent cx="4676775" cy="3590925"/>
            <wp:effectExtent l="0" t="0" r="9525" b="9525"/>
            <wp:docPr id="77" name="Picture 7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 email&#10;&#10;Description automatically generated"/>
                    <pic:cNvPicPr/>
                  </pic:nvPicPr>
                  <pic:blipFill>
                    <a:blip r:embed="rId46"/>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4DBDC71C" w:rsidR="00433FE3" w:rsidRDefault="00C528A9" w:rsidP="00433FE3">
      <w:r>
        <w:rPr>
          <w:noProof/>
        </w:rPr>
        <w:drawing>
          <wp:inline distT="0" distB="0" distL="0" distR="0" wp14:anchorId="048C591D" wp14:editId="17435C25">
            <wp:extent cx="4381500" cy="3152775"/>
            <wp:effectExtent l="0" t="0" r="0" b="9525"/>
            <wp:docPr id="78" name="Picture 7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application, table&#10;&#10;Description automatically generated"/>
                    <pic:cNvPicPr/>
                  </pic:nvPicPr>
                  <pic:blipFill>
                    <a:blip r:embed="rId47"/>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67D927F0" w:rsidR="00433FE3" w:rsidRDefault="00C528A9" w:rsidP="00433FE3">
      <w:r w:rsidRPr="00C528A9">
        <w:rPr>
          <w:noProof/>
        </w:rPr>
        <w:drawing>
          <wp:inline distT="0" distB="0" distL="0" distR="0" wp14:anchorId="7AEF0785" wp14:editId="7BEDAB7F">
            <wp:extent cx="3419475" cy="36290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1ABA7BC3" w:rsidR="009B10C5" w:rsidRPr="00166EF9" w:rsidRDefault="00C528A9" w:rsidP="009B10C5">
      <w:r>
        <w:rPr>
          <w:noProof/>
        </w:rPr>
        <w:drawing>
          <wp:inline distT="0" distB="0" distL="0" distR="0" wp14:anchorId="7F2A970B" wp14:editId="114511B9">
            <wp:extent cx="5756910" cy="1799590"/>
            <wp:effectExtent l="0" t="0" r="0" b="0"/>
            <wp:docPr id="80" name="Picture 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10;&#10;Description automatically generated"/>
                    <pic:cNvPicPr/>
                  </pic:nvPicPr>
                  <pic:blipFill>
                    <a:blip r:embed="rId49"/>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416A0325" w:rsidR="004A5DD9" w:rsidRPr="004A5DD9" w:rsidRDefault="00C528A9" w:rsidP="004A5DD9">
      <w:pPr>
        <w:rPr>
          <w:lang w:val="en-GB"/>
        </w:rPr>
      </w:pPr>
      <w:r w:rsidRPr="00C528A9">
        <w:rPr>
          <w:noProof/>
          <w:lang w:val="en-GB"/>
        </w:rPr>
        <w:drawing>
          <wp:inline distT="0" distB="0" distL="0" distR="0" wp14:anchorId="1B4DAA74" wp14:editId="34692981">
            <wp:extent cx="3333750" cy="58864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51"/>
      <w:footerReference w:type="default" r:id="rId52"/>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C553F" w14:textId="77777777" w:rsidR="00172ACA" w:rsidRDefault="00172ACA" w:rsidP="00925426">
      <w:r>
        <w:separator/>
      </w:r>
    </w:p>
  </w:endnote>
  <w:endnote w:type="continuationSeparator" w:id="0">
    <w:p w14:paraId="1F4A2E4F" w14:textId="77777777" w:rsidR="00172ACA" w:rsidRDefault="00172ACA"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00F2A" w14:textId="77777777" w:rsidR="00172ACA" w:rsidRDefault="00172ACA" w:rsidP="00925426">
      <w:r>
        <w:separator/>
      </w:r>
    </w:p>
  </w:footnote>
  <w:footnote w:type="continuationSeparator" w:id="0">
    <w:p w14:paraId="59994E80" w14:textId="77777777" w:rsidR="00172ACA" w:rsidRDefault="00172ACA"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26755"/>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9A"/>
    <w:rsid w:val="001668BA"/>
    <w:rsid w:val="00166EF9"/>
    <w:rsid w:val="00172ACA"/>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56637"/>
    <w:rsid w:val="0026349D"/>
    <w:rsid w:val="00282051"/>
    <w:rsid w:val="002827BD"/>
    <w:rsid w:val="00284D4C"/>
    <w:rsid w:val="00297420"/>
    <w:rsid w:val="002A50D0"/>
    <w:rsid w:val="002A6441"/>
    <w:rsid w:val="002B51D4"/>
    <w:rsid w:val="002C6EAF"/>
    <w:rsid w:val="002D1478"/>
    <w:rsid w:val="002D1A0E"/>
    <w:rsid w:val="002D332A"/>
    <w:rsid w:val="002D3B66"/>
    <w:rsid w:val="002D618D"/>
    <w:rsid w:val="002D63CA"/>
    <w:rsid w:val="002F259D"/>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45BB"/>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81037"/>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3D45"/>
    <w:rsid w:val="00C528A9"/>
    <w:rsid w:val="00C53F27"/>
    <w:rsid w:val="00C5758E"/>
    <w:rsid w:val="00C575DD"/>
    <w:rsid w:val="00C66973"/>
    <w:rsid w:val="00C66F98"/>
    <w:rsid w:val="00C71A0D"/>
    <w:rsid w:val="00C7347A"/>
    <w:rsid w:val="00C738D7"/>
    <w:rsid w:val="00C761AC"/>
    <w:rsid w:val="00C82C1E"/>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B2AC2"/>
    <w:rsid w:val="00DD05F4"/>
    <w:rsid w:val="00DD4D13"/>
    <w:rsid w:val="00DD69F5"/>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D6D4D"/>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kyline.ms/wiki/home/software/Skyline/page.view?name=building_spectral_libraries" TargetMode="Externa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skyline.ms/tutorials/DIA-QE.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82</TotalTime>
  <Pages>33</Pages>
  <Words>4216</Words>
  <Characters>24036</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brendanx</cp:lastModifiedBy>
  <cp:revision>3</cp:revision>
  <cp:lastPrinted>2020-02-07T22:28:00Z</cp:lastPrinted>
  <dcterms:created xsi:type="dcterms:W3CDTF">2021-09-30T20:38:00Z</dcterms:created>
  <dcterms:modified xsi:type="dcterms:W3CDTF">2021-09-30T21:44:00Z</dcterms:modified>
</cp:coreProperties>
</file>
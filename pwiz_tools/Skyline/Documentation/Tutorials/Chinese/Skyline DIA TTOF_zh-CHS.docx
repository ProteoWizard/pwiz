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6305D4B9" w:rsidR="00B923A1" w:rsidRPr="000B0101" w:rsidRDefault="00B923A1" w:rsidP="00B9238F">
      <w:pPr>
        <w:rPr>
          <w:rFonts w:ascii="Arial" w:hAnsi="Arial" w:cs="Arial"/>
          <w:color w:val="808080" w:themeColor="background1" w:themeShade="80"/>
        </w:rPr>
      </w:pPr>
      <w:r w:rsidRPr="008F5F52">
        <w:t>[</w:t>
      </w:r>
      <w:proofErr w:type="gramStart"/>
      <w:r w:rsidR="00C82C1E" w:rsidRPr="00C82C1E">
        <w:t>figure</w:t>
      </w:r>
      <w:proofErr w:type="gramEnd"/>
      <w:r w:rsidR="00C82C1E" w:rsidRPr="00C82C1E">
        <w:t xml:space="preserv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5742DE"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4486EAA5" w:rsidR="005467BD" w:rsidRDefault="003D4226" w:rsidP="005467BD">
      <w:pPr>
        <w:spacing w:after="120"/>
      </w:pPr>
      <w:r>
        <w:rPr>
          <w:noProof/>
        </w:rPr>
        <w:drawing>
          <wp:inline distT="0" distB="0" distL="0" distR="0" wp14:anchorId="06E4982F" wp14:editId="0AAEE731">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175" cy="1781175"/>
                    </a:xfrm>
                    <a:prstGeom prst="rect">
                      <a:avLst/>
                    </a:prstGeom>
                  </pic:spPr>
                </pic:pic>
              </a:graphicData>
            </a:graphic>
          </wp:inline>
        </w:drawing>
      </w:r>
      <w:bookmarkStart w:id="0" w:name="_GoBack"/>
      <w:bookmarkEnd w:id="0"/>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28F3C536" w:rsidR="005467BD" w:rsidRDefault="00FE5AFE" w:rsidP="005467BD">
      <w:pPr>
        <w:spacing w:after="120"/>
      </w:pPr>
      <w:r w:rsidRPr="0070467C">
        <w:rPr>
          <w:noProof/>
        </w:rPr>
        <w:drawing>
          <wp:inline distT="0" distB="0" distL="0" distR="0" wp14:anchorId="2AE1611D" wp14:editId="23576DBA">
            <wp:extent cx="1426866" cy="1135548"/>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0520" cy="1178247"/>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60B3A797" w:rsidR="00CC4926" w:rsidRDefault="007A2F2B" w:rsidP="00B9238F">
      <w:r>
        <w:rPr>
          <w:noProof/>
        </w:rPr>
        <w:lastRenderedPageBreak/>
        <w:drawing>
          <wp:inline distT="0" distB="0" distL="0" distR="0" wp14:anchorId="67313880" wp14:editId="66516EE0">
            <wp:extent cx="3848100" cy="551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65A1BB20" w:rsidR="00FE0988" w:rsidRDefault="007A2F2B" w:rsidP="00B9238F">
      <w:r>
        <w:rPr>
          <w:noProof/>
        </w:rPr>
        <w:lastRenderedPageBreak/>
        <w:drawing>
          <wp:inline distT="0" distB="0" distL="0" distR="0" wp14:anchorId="0894AAA6" wp14:editId="4A63449F">
            <wp:extent cx="3848100" cy="5514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77459A6A" w:rsidR="00176E74" w:rsidRPr="00B9238F" w:rsidRDefault="007A2F2B" w:rsidP="00B9238F">
      <w:r>
        <w:rPr>
          <w:noProof/>
        </w:rPr>
        <w:drawing>
          <wp:inline distT="0" distB="0" distL="0" distR="0" wp14:anchorId="4441D084" wp14:editId="2BE9231C">
            <wp:extent cx="5581650" cy="212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4F3C9F9E" w:rsidR="00176E74" w:rsidRDefault="007A2F2B" w:rsidP="00B9238F">
      <w:r>
        <w:rPr>
          <w:noProof/>
        </w:rPr>
        <w:drawing>
          <wp:inline distT="0" distB="0" distL="0" distR="0" wp14:anchorId="63C442E5" wp14:editId="2203E349">
            <wp:extent cx="575691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0144F53F" w:rsidR="00024CE0" w:rsidRDefault="007A2F2B" w:rsidP="00B9238F">
      <w:r>
        <w:rPr>
          <w:noProof/>
        </w:rPr>
        <w:lastRenderedPageBreak/>
        <w:drawing>
          <wp:inline distT="0" distB="0" distL="0" distR="0" wp14:anchorId="4D8134A6" wp14:editId="70CD9813">
            <wp:extent cx="5562600" cy="401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49DA8339" w:rsidR="00024CE0" w:rsidRPr="00B9238F" w:rsidRDefault="007A2F2B" w:rsidP="00B9238F">
      <w:r>
        <w:rPr>
          <w:noProof/>
        </w:rPr>
        <w:lastRenderedPageBreak/>
        <w:drawing>
          <wp:inline distT="0" distB="0" distL="0" distR="0" wp14:anchorId="5EE8FDCB" wp14:editId="2B5D37A7">
            <wp:extent cx="3848100" cy="5514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4726C397" w:rsidR="00024CE0" w:rsidRDefault="007A2F2B" w:rsidP="00B9238F">
      <w:r>
        <w:rPr>
          <w:noProof/>
        </w:rPr>
        <w:drawing>
          <wp:inline distT="0" distB="0" distL="0" distR="0" wp14:anchorId="352A470E" wp14:editId="31F4BDB4">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4A847D28" w:rsidR="00713299" w:rsidRDefault="007A2F2B" w:rsidP="00B9238F">
      <w:r>
        <w:rPr>
          <w:noProof/>
        </w:rPr>
        <w:drawing>
          <wp:inline distT="0" distB="0" distL="0" distR="0" wp14:anchorId="57C243D7" wp14:editId="52B186EA">
            <wp:extent cx="4381500" cy="535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0178812A" w:rsidR="006D29CB" w:rsidRDefault="007A2F2B" w:rsidP="00B9238F">
      <w:r>
        <w:rPr>
          <w:noProof/>
        </w:rPr>
        <w:drawing>
          <wp:inline distT="0" distB="0" distL="0" distR="0" wp14:anchorId="06FFCB7A" wp14:editId="3F01465D">
            <wp:extent cx="5756910" cy="3282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81302F0" w:rsidR="00441FB2" w:rsidRPr="00B9238F" w:rsidRDefault="007A2F2B" w:rsidP="00B9238F">
      <w:r>
        <w:rPr>
          <w:noProof/>
        </w:rPr>
        <w:lastRenderedPageBreak/>
        <w:drawing>
          <wp:inline distT="0" distB="0" distL="0" distR="0" wp14:anchorId="1C648243" wp14:editId="56E60C58">
            <wp:extent cx="3848100" cy="5514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148847FE" w:rsidR="00742201" w:rsidRDefault="007A2F2B" w:rsidP="00B9238F">
      <w:r>
        <w:rPr>
          <w:noProof/>
        </w:rPr>
        <w:lastRenderedPageBreak/>
        <w:drawing>
          <wp:inline distT="0" distB="0" distL="0" distR="0" wp14:anchorId="4B3E963E" wp14:editId="3B16A07D">
            <wp:extent cx="3848100" cy="5514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6CDADC59" w:rsidR="005C607C" w:rsidRDefault="007A2F2B" w:rsidP="00B9238F">
      <w:r>
        <w:rPr>
          <w:noProof/>
        </w:rPr>
        <w:lastRenderedPageBreak/>
        <w:drawing>
          <wp:inline distT="0" distB="0" distL="0" distR="0" wp14:anchorId="23443892" wp14:editId="0B3B04CC">
            <wp:extent cx="3962400" cy="2752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070255C9" w:rsidR="005C607C" w:rsidRDefault="007A2F2B" w:rsidP="00B9238F">
      <w:r>
        <w:rPr>
          <w:noProof/>
        </w:rPr>
        <w:drawing>
          <wp:inline distT="0" distB="0" distL="0" distR="0" wp14:anchorId="7FA1AF4C" wp14:editId="6350895E">
            <wp:extent cx="5756910" cy="32696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567EDA4D" w:rsidR="00CC7BFA" w:rsidRDefault="001F1480" w:rsidP="00B9238F">
      <w:r>
        <w:rPr>
          <w:noProof/>
        </w:rPr>
        <w:lastRenderedPageBreak/>
        <w:drawing>
          <wp:inline distT="0" distB="0" distL="0" distR="0" wp14:anchorId="5B8992BD" wp14:editId="492BCF75">
            <wp:extent cx="5756910" cy="35267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2B38DB8D" w:rsidR="00EC13E1" w:rsidRPr="00ED2EBF" w:rsidRDefault="001F1480" w:rsidP="00ED2EBF">
      <w:pPr>
        <w:rPr>
          <w:rFonts w:ascii="Arial" w:hAnsi="Arial" w:cs="Arial"/>
          <w:lang w:val="en-GB"/>
        </w:rPr>
      </w:pPr>
      <w:r>
        <w:rPr>
          <w:noProof/>
        </w:rPr>
        <w:lastRenderedPageBreak/>
        <w:drawing>
          <wp:inline distT="0" distB="0" distL="0" distR="0" wp14:anchorId="3F4B7CE0" wp14:editId="4E02703F">
            <wp:extent cx="3448050" cy="4657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A20990F" w:rsidR="008F5F52" w:rsidRPr="00EC13E1" w:rsidRDefault="001F1480" w:rsidP="00B9238F">
      <w:pPr>
        <w:rPr>
          <w:rFonts w:ascii="Arial" w:hAnsi="Arial" w:cs="Arial"/>
        </w:rPr>
      </w:pPr>
      <w:r>
        <w:rPr>
          <w:noProof/>
        </w:rPr>
        <w:lastRenderedPageBreak/>
        <w:drawing>
          <wp:inline distT="0" distB="0" distL="0" distR="0" wp14:anchorId="1F9C95A4" wp14:editId="5525691A">
            <wp:extent cx="5476875" cy="2619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9DF20AA" w:rsidR="0021409C" w:rsidRPr="0021409C" w:rsidRDefault="001F1480" w:rsidP="00B9238F">
      <w:pPr>
        <w:rPr>
          <w:lang w:val="en-GB"/>
        </w:rPr>
      </w:pPr>
      <w:r>
        <w:rPr>
          <w:noProof/>
        </w:rPr>
        <w:lastRenderedPageBreak/>
        <w:drawing>
          <wp:inline distT="0" distB="0" distL="0" distR="0" wp14:anchorId="3FF4F9D1" wp14:editId="2317913D">
            <wp:extent cx="5756910" cy="42418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067A46DA" w:rsidR="00EA2D7C" w:rsidRPr="00B73A5D" w:rsidRDefault="001F1480" w:rsidP="00B9238F">
      <w:pPr>
        <w:rPr>
          <w:rFonts w:ascii="Arial" w:hAnsi="Arial" w:cs="Arial"/>
        </w:rPr>
      </w:pPr>
      <w:r>
        <w:rPr>
          <w:noProof/>
        </w:rPr>
        <w:lastRenderedPageBreak/>
        <w:drawing>
          <wp:inline distT="0" distB="0" distL="0" distR="0" wp14:anchorId="1BFCCDCC" wp14:editId="1EFD39BB">
            <wp:extent cx="5756910" cy="4241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7B3F2525" w:rsidR="005D2F75" w:rsidRDefault="001F1480" w:rsidP="00B9238F">
      <w:pPr>
        <w:pStyle w:val="NoSpacing"/>
        <w:spacing w:before="240"/>
      </w:pPr>
      <w:r>
        <w:rPr>
          <w:noProof/>
        </w:rPr>
        <w:lastRenderedPageBreak/>
        <w:drawing>
          <wp:inline distT="0" distB="0" distL="0" distR="0" wp14:anchorId="1FAE82CC" wp14:editId="0AA8728C">
            <wp:extent cx="4405630" cy="3930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563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454BE93A" w:rsidR="005D2F75" w:rsidRDefault="009E0E13" w:rsidP="00B9238F">
      <w:pPr>
        <w:pStyle w:val="NoSpacing"/>
        <w:spacing w:before="240"/>
      </w:pPr>
      <w:r>
        <w:rPr>
          <w:noProof/>
        </w:rPr>
        <w:drawing>
          <wp:inline distT="0" distB="0" distL="0" distR="0" wp14:anchorId="0C3F36CE" wp14:editId="7026436A">
            <wp:extent cx="5619750" cy="411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A404D56" w:rsidR="005D2F75" w:rsidRDefault="009E0E13" w:rsidP="005D2F75">
      <w:pPr>
        <w:spacing w:before="240"/>
      </w:pPr>
      <w:r>
        <w:rPr>
          <w:noProof/>
        </w:rPr>
        <w:drawing>
          <wp:inline distT="0" distB="0" distL="0" distR="0" wp14:anchorId="3FE3C5E4" wp14:editId="202B9A04">
            <wp:extent cx="5619750" cy="411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F47964" w:rsidR="00B9238F" w:rsidRDefault="009E0E13" w:rsidP="00B9238F">
      <w:r>
        <w:rPr>
          <w:noProof/>
        </w:rPr>
        <w:lastRenderedPageBreak/>
        <w:drawing>
          <wp:inline distT="0" distB="0" distL="0" distR="0" wp14:anchorId="44E1C2F6" wp14:editId="24014075">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0EE0E58" w:rsidR="004F73A4" w:rsidRDefault="004F73A4" w:rsidP="004F73A4">
      <w:r>
        <w:t xml:space="preserve">You will see that the mean value ranges from -0.4 to 4.5, while the standard deviation value ranges from </w:t>
      </w:r>
      <w:r w:rsidR="008805C3">
        <w:t xml:space="preserve">3.7 to 4.5. Using the simple calculation Mean + 3 * SD = 4.5 + 4.5*3 = 18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E1CF139" w:rsidR="00FE5311" w:rsidRDefault="009E0E13" w:rsidP="00FE5311">
      <w:r>
        <w:rPr>
          <w:noProof/>
        </w:rPr>
        <w:lastRenderedPageBreak/>
        <w:drawing>
          <wp:inline distT="0" distB="0" distL="0" distR="0" wp14:anchorId="175F1105" wp14:editId="351CA337">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0184DDB6" w:rsidR="00FE5311" w:rsidRPr="009B301E" w:rsidRDefault="009E0E13" w:rsidP="00B9238F">
      <w:pPr>
        <w:rPr>
          <w:rFonts w:ascii="Arial" w:hAnsi="Arial" w:cs="Arial"/>
          <w:lang w:val="en-GB"/>
        </w:rPr>
      </w:pPr>
      <w:r>
        <w:rPr>
          <w:noProof/>
        </w:rPr>
        <w:lastRenderedPageBreak/>
        <w:drawing>
          <wp:inline distT="0" distB="0" distL="0" distR="0" wp14:anchorId="613A47D6" wp14:editId="13E2C9D8">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7FA350D4" w:rsidR="00D7669D" w:rsidRDefault="009E0E13" w:rsidP="008A13B0">
      <w:pPr>
        <w:rPr>
          <w:rFonts w:ascii="Arial" w:hAnsi="Arial" w:cs="Arial"/>
          <w:sz w:val="20"/>
          <w:szCs w:val="20"/>
          <w:lang w:val="en-GB"/>
        </w:rPr>
      </w:pPr>
      <w:r>
        <w:rPr>
          <w:noProof/>
        </w:rPr>
        <w:drawing>
          <wp:inline distT="0" distB="0" distL="0" distR="0" wp14:anchorId="3760D931" wp14:editId="1978F02A">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2FE08308" w:rsidR="003A7AD4" w:rsidRPr="00B73A5D" w:rsidRDefault="009E0E13" w:rsidP="00B9238F">
      <w:pPr>
        <w:rPr>
          <w:rFonts w:ascii="Arial" w:hAnsi="Arial" w:cs="Arial"/>
        </w:rPr>
      </w:pPr>
      <w:r>
        <w:rPr>
          <w:noProof/>
        </w:rPr>
        <w:drawing>
          <wp:inline distT="0" distB="0" distL="0" distR="0" wp14:anchorId="530FA0BF" wp14:editId="1996AD3C">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761F87AA" w:rsidR="00645489" w:rsidRDefault="009E0E13" w:rsidP="00645489">
      <w:r>
        <w:rPr>
          <w:noProof/>
        </w:rPr>
        <w:drawing>
          <wp:inline distT="0" distB="0" distL="0" distR="0" wp14:anchorId="32A48C14" wp14:editId="503221CF">
            <wp:extent cx="5756910" cy="28854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E1D84AC" w:rsidR="00953432" w:rsidRDefault="00FC36BF" w:rsidP="007C1900">
      <w:r>
        <w:rPr>
          <w:noProof/>
        </w:rPr>
        <w:drawing>
          <wp:inline distT="0" distB="0" distL="0" distR="0" wp14:anchorId="3D7797C5" wp14:editId="30063FE0">
            <wp:extent cx="4676775" cy="3590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2E430FA" w:rsidR="00433FE3" w:rsidRDefault="00FC36BF" w:rsidP="00433FE3">
      <w:r>
        <w:rPr>
          <w:noProof/>
        </w:rPr>
        <w:lastRenderedPageBreak/>
        <w:drawing>
          <wp:inline distT="0" distB="0" distL="0" distR="0" wp14:anchorId="07378698" wp14:editId="7833294B">
            <wp:extent cx="4381500" cy="3152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41C1DE8B" w:rsidR="00433FE3" w:rsidRDefault="00FC36BF" w:rsidP="00433FE3">
      <w:r w:rsidRPr="00FC36BF">
        <w:rPr>
          <w:noProof/>
        </w:rPr>
        <w:drawing>
          <wp:inline distT="0" distB="0" distL="0" distR="0" wp14:anchorId="78E74E88" wp14:editId="192BD61D">
            <wp:extent cx="3396615" cy="36341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6615" cy="363410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539D42C0" w:rsidR="009B10C5" w:rsidRPr="00166EF9" w:rsidRDefault="00FC36BF" w:rsidP="009B10C5">
      <w:r>
        <w:rPr>
          <w:noProof/>
        </w:rPr>
        <w:drawing>
          <wp:inline distT="0" distB="0" distL="0" distR="0" wp14:anchorId="531697B7" wp14:editId="0E3E6BC1">
            <wp:extent cx="5756910" cy="1762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69590FFD" w:rsidR="004A5DD9" w:rsidRPr="004A5DD9" w:rsidRDefault="00FC36BF" w:rsidP="004A5DD9">
      <w:pPr>
        <w:rPr>
          <w:lang w:val="en-GB"/>
        </w:rPr>
      </w:pPr>
      <w:r w:rsidRPr="00FC36BF">
        <w:rPr>
          <w:noProof/>
        </w:rPr>
        <w:drawing>
          <wp:inline distT="0" distB="0" distL="0" distR="0" wp14:anchorId="21E0B243" wp14:editId="7E038D85">
            <wp:extent cx="3004185" cy="592582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4185" cy="592582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D1929F" w14:textId="77777777" w:rsidR="005742DE" w:rsidRDefault="005742DE" w:rsidP="00925426">
      <w:r>
        <w:separator/>
      </w:r>
    </w:p>
  </w:endnote>
  <w:endnote w:type="continuationSeparator" w:id="0">
    <w:p w14:paraId="75F9066F" w14:textId="77777777" w:rsidR="005742DE" w:rsidRDefault="005742DE"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3D4226">
      <w:rPr>
        <w:rStyle w:val="PageNumber"/>
        <w:rFonts w:ascii="Arial" w:hAnsi="Arial" w:cs="Arial"/>
        <w:noProof/>
      </w:rPr>
      <w:t>32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270BC" w14:textId="77777777" w:rsidR="005742DE" w:rsidRDefault="005742DE" w:rsidP="00925426">
      <w:r>
        <w:separator/>
      </w:r>
    </w:p>
  </w:footnote>
  <w:footnote w:type="continuationSeparator" w:id="0">
    <w:p w14:paraId="77BCB236" w14:textId="77777777" w:rsidR="005742DE" w:rsidRDefault="005742DE"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1F1480"/>
    <w:rsid w:val="002072FF"/>
    <w:rsid w:val="0021409C"/>
    <w:rsid w:val="00222E28"/>
    <w:rsid w:val="002261CE"/>
    <w:rsid w:val="0023309C"/>
    <w:rsid w:val="00237957"/>
    <w:rsid w:val="0025557C"/>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D4226"/>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42DE"/>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2F2B"/>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33AAF"/>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E0E13"/>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63D"/>
    <w:rsid w:val="00D57D8B"/>
    <w:rsid w:val="00D61AFF"/>
    <w:rsid w:val="00D64503"/>
    <w:rsid w:val="00D66310"/>
    <w:rsid w:val="00D72034"/>
    <w:rsid w:val="00D73105"/>
    <w:rsid w:val="00D7669D"/>
    <w:rsid w:val="00D813F1"/>
    <w:rsid w:val="00D86C14"/>
    <w:rsid w:val="00D90A38"/>
    <w:rsid w:val="00D97A44"/>
    <w:rsid w:val="00DA440C"/>
    <w:rsid w:val="00DB402B"/>
    <w:rsid w:val="00DC0BC4"/>
    <w:rsid w:val="00DD05F4"/>
    <w:rsid w:val="00DD4D13"/>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EF5FBE"/>
    <w:rsid w:val="00EF6244"/>
    <w:rsid w:val="00F00EBF"/>
    <w:rsid w:val="00F31A42"/>
    <w:rsid w:val="00F3741E"/>
    <w:rsid w:val="00F3788F"/>
    <w:rsid w:val="00F74A32"/>
    <w:rsid w:val="00F84ED7"/>
    <w:rsid w:val="00F862F9"/>
    <w:rsid w:val="00F87311"/>
    <w:rsid w:val="00FA35E9"/>
    <w:rsid w:val="00FA6475"/>
    <w:rsid w:val="00FB0A21"/>
    <w:rsid w:val="00FC2850"/>
    <w:rsid w:val="00FC36BF"/>
    <w:rsid w:val="00FC626D"/>
    <w:rsid w:val="00FD574F"/>
    <w:rsid w:val="00FE0988"/>
    <w:rsid w:val="00FE410D"/>
    <w:rsid w:val="00FE5311"/>
    <w:rsid w:val="00FE5AFE"/>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88181-564A-4ACB-B130-83A1F7644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3293</TotalTime>
  <Pages>32</Pages>
  <Words>4181</Words>
  <Characters>23834</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16</cp:revision>
  <cp:lastPrinted>2020-02-07T22:28:00Z</cp:lastPrinted>
  <dcterms:created xsi:type="dcterms:W3CDTF">2020-02-14T21:42:00Z</dcterms:created>
  <dcterms:modified xsi:type="dcterms:W3CDTF">2020-02-25T20:35:00Z</dcterms:modified>
</cp:coreProperties>
</file>
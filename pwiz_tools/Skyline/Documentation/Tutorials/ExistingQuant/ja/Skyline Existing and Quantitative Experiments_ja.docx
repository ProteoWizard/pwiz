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C583C" w14:textId="77777777" w:rsidR="00C30134" w:rsidRPr="008F1E12" w:rsidRDefault="00B42030" w:rsidP="00B42030">
      <w:pPr>
        <w:pStyle w:val="Title"/>
        <w:rPr>
          <w:rFonts w:eastAsia="MS Mincho"/>
          <w:sz w:val="44"/>
          <w:szCs w:val="44"/>
        </w:rPr>
      </w:pPr>
      <w:r w:rsidRPr="008F1E12">
        <w:rPr>
          <w:rFonts w:eastAsia="MS Mincho"/>
          <w:sz w:val="44"/>
        </w:rPr>
        <w:t>Skyline</w:t>
      </w:r>
      <w:r w:rsidRPr="008F1E12">
        <w:rPr>
          <w:rFonts w:eastAsia="MS Mincho"/>
          <w:sz w:val="44"/>
        </w:rPr>
        <w:t>既存データ処理および定量実験</w:t>
      </w:r>
    </w:p>
    <w:p w14:paraId="0CF1D183" w14:textId="77777777" w:rsidR="00D3367F" w:rsidRPr="008F1E12" w:rsidRDefault="0076091F" w:rsidP="00B42030">
      <w:pPr>
        <w:rPr>
          <w:rFonts w:eastAsia="MS Mincho"/>
        </w:rPr>
      </w:pPr>
      <w:r w:rsidRPr="008F1E12">
        <w:rPr>
          <w:rFonts w:eastAsia="MS Mincho"/>
        </w:rPr>
        <w:t>このチュートリアルでは、</w:t>
      </w:r>
      <w:r w:rsidRPr="008F1E12">
        <w:rPr>
          <w:rFonts w:eastAsia="MS Mincho"/>
        </w:rPr>
        <w:t>Skyline</w:t>
      </w:r>
      <w:r w:rsidRPr="008F1E12">
        <w:rPr>
          <w:rFonts w:eastAsia="MS Mincho"/>
        </w:rPr>
        <w:t>を使用せずに作成されたトランジションリストを用い、得られた選択的反応モニタリング（</w:t>
      </w:r>
      <w:r w:rsidRPr="008F1E12">
        <w:rPr>
          <w:rFonts w:eastAsia="MS Mincho"/>
        </w:rPr>
        <w:t>SRM</w:t>
      </w:r>
      <w:r w:rsidRPr="008F1E12">
        <w:rPr>
          <w:rFonts w:eastAsia="MS Mincho"/>
        </w:rPr>
        <w:t>、多重反応モニタリング</w:t>
      </w:r>
      <w:r w:rsidRPr="008F1E12">
        <w:rPr>
          <w:rFonts w:eastAsia="MS Mincho"/>
        </w:rPr>
        <w:t xml:space="preserve"> - MRM</w:t>
      </w:r>
      <w:r w:rsidRPr="008F1E12">
        <w:rPr>
          <w:rFonts w:eastAsia="MS Mincho"/>
        </w:rPr>
        <w:t>とも呼ばれます）データを</w:t>
      </w:r>
      <w:r w:rsidRPr="008F1E12">
        <w:rPr>
          <w:rFonts w:eastAsia="MS Mincho"/>
        </w:rPr>
        <w:t>Skyline</w:t>
      </w:r>
      <w:r w:rsidRPr="008F1E12">
        <w:rPr>
          <w:rFonts w:eastAsia="MS Mincho"/>
        </w:rPr>
        <w:t>で扱う方法について取り上げます。また、一致する同位体標識された内部標準ペプチドを用いた定量実験の際の、</w:t>
      </w:r>
      <w:r w:rsidRPr="008F1E12">
        <w:rPr>
          <w:rFonts w:eastAsia="MS Mincho"/>
        </w:rPr>
        <w:t>Skyline</w:t>
      </w:r>
      <w:r w:rsidRPr="008F1E12">
        <w:rPr>
          <w:rFonts w:eastAsia="MS Mincho"/>
        </w:rPr>
        <w:t>の使用方法についても紹介します。</w:t>
      </w:r>
    </w:p>
    <w:p w14:paraId="33FF4EA8" w14:textId="77777777" w:rsidR="0076091F" w:rsidRPr="008F1E12" w:rsidRDefault="0076091F" w:rsidP="00B42030">
      <w:pPr>
        <w:rPr>
          <w:rFonts w:eastAsia="MS Mincho"/>
        </w:rPr>
      </w:pPr>
      <w:r w:rsidRPr="008F1E12">
        <w:rPr>
          <w:rFonts w:eastAsia="MS Mincho"/>
        </w:rPr>
        <w:t>このチュートリアルでは、</w:t>
      </w:r>
      <w:r w:rsidRPr="008F1E12">
        <w:rPr>
          <w:rFonts w:eastAsia="MS Mincho"/>
        </w:rPr>
        <w:t>MRMer</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87616D" w:rsidRPr="008F1E12">
        <w:rPr>
          <w:rFonts w:eastAsia="MS Mincho"/>
          <w:vertAlign w:val="superscript"/>
        </w:rPr>
        <w:t>1</w:t>
      </w:r>
      <w:r w:rsidR="00022F37" w:rsidRPr="008F1E12">
        <w:rPr>
          <w:rFonts w:eastAsia="MS Mincho"/>
        </w:rPr>
        <w:fldChar w:fldCharType="end"/>
      </w:r>
      <w:r w:rsidRPr="008F1E12">
        <w:rPr>
          <w:rFonts w:eastAsia="MS Mincho"/>
        </w:rPr>
        <w:t>というツールの論文発表時に用いたデータを扱います。また、国立がん研究所支援の下</w:t>
      </w:r>
      <w:r w:rsidRPr="008F1E12">
        <w:rPr>
          <w:rFonts w:eastAsia="MS Mincho"/>
        </w:rPr>
        <w:t xml:space="preserve">Clinical Proteomics Technology Assessment for Cancer </w:t>
      </w:r>
      <w:r w:rsidRPr="008F1E12">
        <w:rPr>
          <w:rFonts w:eastAsia="MS Mincho"/>
        </w:rPr>
        <w:t>（</w:t>
      </w:r>
      <w:r w:rsidRPr="008F1E12">
        <w:rPr>
          <w:rFonts w:eastAsia="MS Mincho"/>
        </w:rPr>
        <w:t>CPTAC</w:t>
      </w:r>
      <w:r w:rsidRPr="008F1E12">
        <w:rPr>
          <w:rFonts w:eastAsia="MS Mincho"/>
        </w:rPr>
        <w:t>）</w:t>
      </w:r>
      <w:r w:rsidRPr="008F1E12">
        <w:rPr>
          <w:rFonts w:eastAsia="MS Mincho"/>
        </w:rPr>
        <w:t xml:space="preserve"> </w:t>
      </w:r>
      <w:r w:rsidRPr="008F1E12">
        <w:rPr>
          <w:rFonts w:eastAsia="MS Mincho"/>
        </w:rPr>
        <w:t>の一環として行われた、</w:t>
      </w:r>
      <w:r w:rsidRPr="008F1E12">
        <w:rPr>
          <w:rFonts w:eastAsia="MS Mincho"/>
        </w:rPr>
        <w:t xml:space="preserve"> Addona</w:t>
      </w:r>
      <w:r w:rsidRPr="008F1E12">
        <w:rPr>
          <w:rFonts w:eastAsia="MS Mincho"/>
        </w:rPr>
        <w:t>ら</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6D51A8" w:rsidRPr="008F1E12">
        <w:rPr>
          <w:rFonts w:eastAsia="MS Mincho"/>
          <w:vertAlign w:val="superscript"/>
        </w:rPr>
        <w:t>2</w:t>
      </w:r>
      <w:r w:rsidR="00022F37" w:rsidRPr="008F1E12">
        <w:rPr>
          <w:rFonts w:eastAsia="MS Mincho"/>
        </w:rPr>
        <w:fldChar w:fldCharType="end"/>
      </w:r>
      <w:r w:rsidRPr="008F1E12">
        <w:rPr>
          <w:rFonts w:eastAsia="MS Mincho"/>
        </w:rPr>
        <w:t>による研究室間共同研究（以下</w:t>
      </w:r>
      <w:r w:rsidRPr="008F1E12">
        <w:rPr>
          <w:rFonts w:eastAsia="MS Mincho"/>
        </w:rPr>
        <w:t>Study 7</w:t>
      </w:r>
      <w:r w:rsidRPr="008F1E12">
        <w:rPr>
          <w:rFonts w:eastAsia="MS Mincho"/>
        </w:rPr>
        <w:t>と呼びます）のデータも扱います。先行して始まった</w:t>
      </w:r>
      <w:r w:rsidRPr="008F1E12">
        <w:rPr>
          <w:rFonts w:eastAsia="MS Mincho"/>
        </w:rPr>
        <w:t>Study7</w:t>
      </w:r>
      <w:r w:rsidRPr="008F1E12">
        <w:rPr>
          <w:rFonts w:eastAsia="MS Mincho"/>
        </w:rPr>
        <w:t>の開始直後に、</w:t>
      </w:r>
      <w:r w:rsidRPr="008F1E12">
        <w:rPr>
          <w:rFonts w:eastAsia="MS Mincho"/>
        </w:rPr>
        <w:t>CPTAC</w:t>
      </w:r>
      <w:r w:rsidRPr="008F1E12">
        <w:rPr>
          <w:rFonts w:eastAsia="MS Mincho"/>
        </w:rPr>
        <w:t>検証作業グループが多数の研究室にまたがる共同研究用ツールとして</w:t>
      </w:r>
      <w:r w:rsidRPr="008F1E12">
        <w:rPr>
          <w:rFonts w:eastAsia="MS Mincho"/>
        </w:rPr>
        <w:t>Skyline</w:t>
      </w:r>
      <w:r w:rsidRPr="008F1E12">
        <w:rPr>
          <w:rFonts w:eastAsia="MS Mincho"/>
        </w:rPr>
        <w:t>を使用し始めました。このようにして集められたデータファイルは、検証作業グループが行ったような定量実験に対して</w:t>
      </w:r>
      <w:r w:rsidRPr="008F1E12">
        <w:rPr>
          <w:rFonts w:eastAsia="MS Mincho"/>
        </w:rPr>
        <w:t>Skyline</w:t>
      </w:r>
      <w:r w:rsidRPr="008F1E12">
        <w:rPr>
          <w:rFonts w:eastAsia="MS Mincho"/>
        </w:rPr>
        <w:t>がサポート可能であることを確信していただくための完璧なテストセットとなります。</w:t>
      </w:r>
    </w:p>
    <w:p w14:paraId="6479421E" w14:textId="77777777" w:rsidR="00595837" w:rsidRPr="008F1E12" w:rsidRDefault="00595837" w:rsidP="00B42030">
      <w:pPr>
        <w:rPr>
          <w:rFonts w:eastAsia="MS Mincho"/>
        </w:rPr>
      </w:pPr>
      <w:r w:rsidRPr="008F1E12">
        <w:rPr>
          <w:rFonts w:eastAsia="MS Mincho"/>
        </w:rPr>
        <w:t>Skyline</w:t>
      </w:r>
      <w:r w:rsidRPr="008F1E12">
        <w:rPr>
          <w:rFonts w:eastAsia="MS Mincho"/>
        </w:rPr>
        <w:t>以外で作られたトランジションリストを持っていないという方もいるでしょう。そのような方でもこの章で、分析対象物の定量に内部標準物質として安定同位体標識ペプチドを使用する</w:t>
      </w:r>
      <w:r w:rsidRPr="008F1E12">
        <w:rPr>
          <w:rFonts w:eastAsia="MS Mincho"/>
        </w:rPr>
        <w:t>LC-MRM</w:t>
      </w:r>
      <w:r w:rsidRPr="008F1E12">
        <w:rPr>
          <w:rFonts w:eastAsia="MS Mincho"/>
        </w:rPr>
        <w:t>測定についての</w:t>
      </w:r>
      <w:r w:rsidRPr="008F1E12">
        <w:rPr>
          <w:rFonts w:eastAsia="MS Mincho"/>
        </w:rPr>
        <w:t>Skyline</w:t>
      </w:r>
      <w:r w:rsidRPr="008F1E12">
        <w:rPr>
          <w:rFonts w:eastAsia="MS Mincho"/>
        </w:rPr>
        <w:t>の機能について学ぶことができます。ピーク同定および定量測定の信頼性をできる限り高めたいとき、標準ペプチドへのマッチングや</w:t>
      </w:r>
      <w:r w:rsidRPr="008F1E12">
        <w:rPr>
          <w:rFonts w:eastAsia="MS Mincho"/>
        </w:rPr>
        <w:t>Skyline</w:t>
      </w:r>
      <w:r w:rsidRPr="008F1E12">
        <w:rPr>
          <w:rFonts w:eastAsia="MS Mincho"/>
        </w:rPr>
        <w:t>によるサポートが大いに役立つことでしょう。</w:t>
      </w:r>
    </w:p>
    <w:p w14:paraId="1AEA76DB" w14:textId="77777777" w:rsidR="00D3367F" w:rsidRPr="008F1E12" w:rsidRDefault="00D3367F" w:rsidP="00D3367F">
      <w:pPr>
        <w:pStyle w:val="Heading1"/>
        <w:rPr>
          <w:rFonts w:eastAsia="MS Mincho"/>
        </w:rPr>
      </w:pPr>
      <w:r w:rsidRPr="008F1E12">
        <w:rPr>
          <w:rFonts w:eastAsia="MS Mincho"/>
        </w:rPr>
        <w:t>はじめに</w:t>
      </w:r>
    </w:p>
    <w:p w14:paraId="2FDE7000" w14:textId="77777777" w:rsidR="00D17C88" w:rsidRPr="008F1E12" w:rsidRDefault="00D17C88" w:rsidP="00D17C88">
      <w:pPr>
        <w:rPr>
          <w:rFonts w:eastAsia="MS Mincho"/>
        </w:rPr>
      </w:pPr>
      <w:r w:rsidRPr="008F1E12">
        <w:rPr>
          <w:rFonts w:eastAsia="MS Mincho"/>
        </w:rPr>
        <w:t>チュートリアルを始める前に、以下の</w:t>
      </w:r>
      <w:r w:rsidRPr="008F1E12">
        <w:rPr>
          <w:rFonts w:eastAsia="MS Mincho"/>
        </w:rPr>
        <w:t>zip</w:t>
      </w:r>
      <w:r w:rsidRPr="008F1E12">
        <w:rPr>
          <w:rFonts w:eastAsia="MS Mincho"/>
        </w:rPr>
        <w:t>ファイルをダウンロードしてください。</w:t>
      </w:r>
    </w:p>
    <w:p w14:paraId="037B6B92" w14:textId="77777777" w:rsidR="00D17C88" w:rsidRPr="008F1E12" w:rsidRDefault="005E0407" w:rsidP="00D17C88">
      <w:pPr>
        <w:rPr>
          <w:rFonts w:eastAsia="MS Mincho"/>
        </w:rPr>
      </w:pPr>
      <w:hyperlink r:id="rId8" w:history="1">
        <w:r w:rsidR="00A73A06" w:rsidRPr="008F1E12">
          <w:rPr>
            <w:rStyle w:val="Hyperlink"/>
            <w:rFonts w:eastAsia="MS Mincho"/>
          </w:rPr>
          <w:t>https://skyline.ms/tutorials/ExistingQuant.zip</w:t>
        </w:r>
      </w:hyperlink>
      <w:r w:rsidR="00A73A06" w:rsidRPr="008F1E12">
        <w:rPr>
          <w:rFonts w:eastAsia="MS Mincho"/>
        </w:rPr>
        <w:t xml:space="preserve"> </w:t>
      </w:r>
    </w:p>
    <w:p w14:paraId="30DA8307" w14:textId="77777777" w:rsidR="00D17C88" w:rsidRPr="008F1E12" w:rsidRDefault="00D17C88" w:rsidP="00D17C88">
      <w:pPr>
        <w:rPr>
          <w:rFonts w:eastAsia="MS Mincho"/>
        </w:rPr>
      </w:pPr>
      <w:r w:rsidRPr="008F1E12">
        <w:rPr>
          <w:rFonts w:eastAsia="MS Mincho"/>
        </w:rPr>
        <w:t>この中のファイルを、以下のコンピュータ上のフォルダに解凍します。</w:t>
      </w:r>
    </w:p>
    <w:p w14:paraId="49E165DB" w14:textId="77777777" w:rsidR="00D17C88" w:rsidRPr="008F1E12" w:rsidRDefault="00D17C88" w:rsidP="00D17C88">
      <w:pPr>
        <w:rPr>
          <w:rFonts w:eastAsia="MS Mincho"/>
        </w:rPr>
      </w:pPr>
      <w:r w:rsidRPr="008F1E12">
        <w:rPr>
          <w:rFonts w:eastAsia="MS Mincho"/>
        </w:rPr>
        <w:t>C:\Users\brendanx\Documents</w:t>
      </w:r>
    </w:p>
    <w:p w14:paraId="670D52E1" w14:textId="77777777" w:rsidR="00D17C88" w:rsidRPr="008F1E12" w:rsidRDefault="00D17C88" w:rsidP="00D17C88">
      <w:pPr>
        <w:rPr>
          <w:rFonts w:eastAsia="MS Mincho"/>
        </w:rPr>
      </w:pPr>
      <w:r w:rsidRPr="008F1E12">
        <w:rPr>
          <w:rFonts w:eastAsia="MS Mincho"/>
        </w:rPr>
        <w:t>これにより以下の新しいフォルダが作成されます。</w:t>
      </w:r>
    </w:p>
    <w:p w14:paraId="05317728" w14:textId="77777777" w:rsidR="00D3367F" w:rsidRPr="008F1E12" w:rsidRDefault="00D17C88" w:rsidP="00D17C88">
      <w:pPr>
        <w:rPr>
          <w:rFonts w:eastAsia="MS Mincho"/>
        </w:rPr>
      </w:pPr>
      <w:r w:rsidRPr="008F1E12">
        <w:rPr>
          <w:rFonts w:eastAsia="MS Mincho"/>
        </w:rPr>
        <w:t>C:\Users\brendanx\Documents\ExistingQuant</w:t>
      </w:r>
    </w:p>
    <w:p w14:paraId="55B4DED8" w14:textId="77777777" w:rsidR="00E002D0" w:rsidRPr="008F1E12" w:rsidRDefault="00E002D0" w:rsidP="00E002D0">
      <w:pPr>
        <w:spacing w:after="120"/>
        <w:rPr>
          <w:rFonts w:eastAsia="MS Mincho"/>
        </w:rPr>
      </w:pPr>
      <w:r w:rsidRPr="008F1E12">
        <w:rPr>
          <w:rFonts w:eastAsia="MS Mincho"/>
        </w:rPr>
        <w:t>本チュートリアルを始める前に</w:t>
      </w:r>
      <w:r w:rsidRPr="008F1E12">
        <w:rPr>
          <w:rFonts w:eastAsia="MS Mincho"/>
        </w:rPr>
        <w:t>Skyline</w:t>
      </w:r>
      <w:r w:rsidRPr="008F1E12">
        <w:rPr>
          <w:rFonts w:eastAsia="MS Mincho"/>
        </w:rPr>
        <w:t>を使用していた場合には、</w:t>
      </w:r>
      <w:r w:rsidRPr="008F1E12">
        <w:rPr>
          <w:rFonts w:eastAsia="MS Mincho"/>
        </w:rPr>
        <w:t>Skyline</w:t>
      </w:r>
      <w:r w:rsidRPr="008F1E12">
        <w:rPr>
          <w:rFonts w:eastAsia="MS Mincho"/>
        </w:rPr>
        <w:t>をデフォルト設定に戻すことをお勧めします。デフォルト設定に戻すには、以下の操作を行います。</w:t>
      </w:r>
      <w:r w:rsidRPr="008F1E12">
        <w:rPr>
          <w:rFonts w:eastAsia="MS Mincho"/>
        </w:rPr>
        <w:t xml:space="preserve"> </w:t>
      </w:r>
    </w:p>
    <w:p w14:paraId="16D5EFD8" w14:textId="77777777" w:rsidR="00E002D0" w:rsidRPr="008F1E12" w:rsidRDefault="00E002D0" w:rsidP="00E002D0">
      <w:pPr>
        <w:pStyle w:val="ListParagraph"/>
        <w:numPr>
          <w:ilvl w:val="0"/>
          <w:numId w:val="60"/>
        </w:numPr>
        <w:rPr>
          <w:rFonts w:eastAsia="MS Mincho"/>
        </w:rPr>
      </w:pPr>
      <w:r w:rsidRPr="008F1E12">
        <w:rPr>
          <w:rFonts w:eastAsia="MS Mincho"/>
        </w:rPr>
        <w:t>Skyline</w:t>
      </w:r>
      <w:r w:rsidRPr="008F1E12">
        <w:rPr>
          <w:rFonts w:eastAsia="MS Mincho"/>
        </w:rPr>
        <w:t>を起動します。</w:t>
      </w:r>
    </w:p>
    <w:p w14:paraId="285EF01C" w14:textId="77777777" w:rsidR="00E002D0" w:rsidRPr="008F1E12" w:rsidRDefault="00E002D0" w:rsidP="00E002D0">
      <w:pPr>
        <w:pStyle w:val="ListParagraph"/>
        <w:numPr>
          <w:ilvl w:val="0"/>
          <w:numId w:val="60"/>
        </w:numPr>
        <w:rPr>
          <w:rFonts w:eastAsia="MS Mincho"/>
        </w:rPr>
      </w:pPr>
      <w:r w:rsidRPr="008F1E12">
        <w:rPr>
          <w:rFonts w:eastAsia="MS Mincho"/>
          <w:b/>
          <w:bCs/>
        </w:rPr>
        <w:t>開始ページ</w:t>
      </w:r>
      <w:r w:rsidRPr="008F1E12">
        <w:rPr>
          <w:rFonts w:eastAsia="MS Mincho"/>
        </w:rPr>
        <w:t>で、このような</w:t>
      </w:r>
      <w:r w:rsidRPr="008F1E12">
        <w:rPr>
          <w:rFonts w:eastAsia="MS Mincho"/>
          <w:b/>
          <w:bCs/>
        </w:rPr>
        <w:t>空のドキュメント</w:t>
      </w:r>
      <w:r w:rsidRPr="008F1E12">
        <w:rPr>
          <w:rFonts w:eastAsia="MS Mincho"/>
        </w:rPr>
        <w:t>をクリックします。</w:t>
      </w:r>
      <w:r w:rsidRPr="008F1E12">
        <w:rPr>
          <w:rFonts w:eastAsia="MS Mincho"/>
        </w:rPr>
        <w:t xml:space="preserve"> </w:t>
      </w:r>
    </w:p>
    <w:p w14:paraId="5D2E3651" w14:textId="77777777" w:rsidR="005F716A" w:rsidRPr="008F1E12" w:rsidRDefault="00931AF6" w:rsidP="005F716A">
      <w:pPr>
        <w:spacing w:after="120"/>
        <w:rPr>
          <w:rFonts w:eastAsia="MS Mincho"/>
        </w:rPr>
      </w:pPr>
      <w:r w:rsidRPr="008F1E12">
        <w:rPr>
          <w:rFonts w:eastAsia="MS Mincho"/>
          <w:noProof/>
        </w:rPr>
        <w:lastRenderedPageBreak/>
        <w:drawing>
          <wp:inline distT="0" distB="0" distL="0" distR="0" wp14:anchorId="25C76055" wp14:editId="6CC77631">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50E69A97"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デフォルト</w:t>
      </w:r>
      <w:r w:rsidRPr="008F1E12">
        <w:rPr>
          <w:rFonts w:eastAsia="MS Mincho"/>
        </w:rPr>
        <w:t xml:space="preserve"> ] </w:t>
      </w:r>
      <w:r w:rsidRPr="008F1E12">
        <w:rPr>
          <w:rFonts w:eastAsia="MS Mincho"/>
        </w:rPr>
        <w:t>をクリックします。</w:t>
      </w:r>
    </w:p>
    <w:p w14:paraId="39C5728A"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現在の設定を保存するかどうかを尋ねるフォームで</w:t>
      </w:r>
      <w:r w:rsidRPr="008F1E12">
        <w:rPr>
          <w:rFonts w:eastAsia="MS Mincho"/>
        </w:rPr>
        <w:t xml:space="preserve"> [ </w:t>
      </w:r>
      <w:r w:rsidRPr="008F1E12">
        <w:rPr>
          <w:rFonts w:eastAsia="MS Mincho"/>
          <w:b/>
          <w:bCs/>
        </w:rPr>
        <w:t>いいえ</w:t>
      </w:r>
      <w:r w:rsidRPr="008F1E12">
        <w:rPr>
          <w:rFonts w:eastAsia="MS Mincho"/>
        </w:rPr>
        <w:t xml:space="preserve"> ] </w:t>
      </w:r>
      <w:r w:rsidRPr="008F1E12">
        <w:rPr>
          <w:rFonts w:eastAsia="MS Mincho"/>
        </w:rPr>
        <w:t>をクリックします。</w:t>
      </w:r>
    </w:p>
    <w:p w14:paraId="66C7F03F" w14:textId="77777777" w:rsidR="00E002D0" w:rsidRPr="008F1E12" w:rsidRDefault="00E002D0" w:rsidP="00E002D0">
      <w:pPr>
        <w:rPr>
          <w:rFonts w:eastAsia="MS Mincho"/>
        </w:rPr>
      </w:pPr>
      <w:r w:rsidRPr="008F1E12">
        <w:rPr>
          <w:rFonts w:eastAsia="MS Mincho"/>
        </w:rPr>
        <w:t>Skyline</w:t>
      </w:r>
      <w:r w:rsidRPr="008F1E12">
        <w:rPr>
          <w:rFonts w:eastAsia="MS Mincho"/>
        </w:rPr>
        <w:t>のこのインスタンスのドキュメント設定がデフォルトにリセットされました。</w:t>
      </w:r>
    </w:p>
    <w:p w14:paraId="1F58921B" w14:textId="77777777" w:rsidR="00E002D0" w:rsidRPr="008F1E12" w:rsidRDefault="00E002D0" w:rsidP="00E002D0">
      <w:pPr>
        <w:spacing w:after="120"/>
        <w:rPr>
          <w:rFonts w:eastAsia="MS Mincho"/>
        </w:rPr>
      </w:pPr>
      <w:r w:rsidRPr="008F1E12">
        <w:rPr>
          <w:rFonts w:eastAsia="MS Mincho"/>
        </w:rPr>
        <w:t>このチュートリアルはプロテオミクスに関するものであるため、以下のようにしてプロテオミクス用インターフェイスを選択できます。</w:t>
      </w:r>
    </w:p>
    <w:p w14:paraId="23E9DAE5" w14:textId="77777777" w:rsidR="00E002D0" w:rsidRPr="008F1E12" w:rsidRDefault="00E002D0" w:rsidP="00E002D0">
      <w:pPr>
        <w:pStyle w:val="ListParagraph"/>
        <w:numPr>
          <w:ilvl w:val="0"/>
          <w:numId w:val="61"/>
        </w:numPr>
        <w:spacing w:after="120" w:line="259" w:lineRule="auto"/>
        <w:rPr>
          <w:rFonts w:eastAsia="MS Mincho"/>
        </w:rPr>
      </w:pPr>
      <w:r w:rsidRPr="008F1E12">
        <w:rPr>
          <w:rFonts w:eastAsia="MS Mincho"/>
        </w:rPr>
        <w:t>Skyline</w:t>
      </w:r>
      <w:r w:rsidRPr="008F1E12">
        <w:rPr>
          <w:rFonts w:eastAsia="MS Mincho"/>
        </w:rPr>
        <w:t>ウィンドウの右上隅にあるユーザーインターフェイス管理をクリックし、</w:t>
      </w:r>
      <w:r w:rsidRPr="008F1E12">
        <w:rPr>
          <w:rFonts w:eastAsia="MS Mincho"/>
        </w:rPr>
        <w:t>[</w:t>
      </w:r>
      <w:r w:rsidR="00202AB7" w:rsidRPr="008F1E12">
        <w:rPr>
          <w:rFonts w:eastAsia="MS Mincho" w:hint="eastAsia"/>
        </w:rPr>
        <w:t xml:space="preserve"> </w:t>
      </w:r>
      <w:r w:rsidRPr="008F1E12">
        <w:rPr>
          <w:rFonts w:eastAsia="MS Mincho"/>
          <w:b/>
          <w:bCs/>
        </w:rPr>
        <w:t>プロテオミクス用インターフェイス</w:t>
      </w:r>
      <w:r w:rsidRPr="008F1E12">
        <w:rPr>
          <w:rFonts w:eastAsia="MS Mincho"/>
        </w:rPr>
        <w:t xml:space="preserve"> ] </w:t>
      </w:r>
      <w:r w:rsidRPr="008F1E12">
        <w:rPr>
          <w:rFonts w:eastAsia="MS Mincho"/>
        </w:rPr>
        <w:t>を選択します。</w:t>
      </w:r>
      <w:r w:rsidRPr="008F1E12">
        <w:rPr>
          <w:rFonts w:eastAsia="MS Mincho"/>
        </w:rPr>
        <w:t xml:space="preserve"> </w:t>
      </w:r>
    </w:p>
    <w:p w14:paraId="5D7F48CC" w14:textId="77777777" w:rsidR="005F716A" w:rsidRPr="008F1E12" w:rsidRDefault="00931AF6" w:rsidP="005F716A">
      <w:pPr>
        <w:spacing w:after="120"/>
        <w:rPr>
          <w:rFonts w:eastAsia="MS Mincho"/>
        </w:rPr>
      </w:pPr>
      <w:r w:rsidRPr="008F1E12">
        <w:rPr>
          <w:rFonts w:eastAsia="MS Mincho"/>
          <w:noProof/>
        </w:rPr>
        <w:drawing>
          <wp:inline distT="0" distB="0" distL="0" distR="0" wp14:anchorId="3B0E236C" wp14:editId="2871B62F">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718B07E" w14:textId="77777777" w:rsidR="00E002D0" w:rsidRPr="008F1E12" w:rsidRDefault="00E002D0" w:rsidP="00E002D0">
      <w:pPr>
        <w:spacing w:after="120"/>
        <w:rPr>
          <w:rFonts w:eastAsia="MS Mincho"/>
        </w:rPr>
      </w:pPr>
      <w:r w:rsidRPr="008F1E12">
        <w:rPr>
          <w:rFonts w:eastAsia="MS Mincho"/>
        </w:rPr>
        <w:t>Skyline</w:t>
      </w:r>
      <w:r w:rsidRPr="008F1E12">
        <w:rPr>
          <w:rFonts w:eastAsia="MS Mincho"/>
        </w:rPr>
        <w:t>は、</w:t>
      </w:r>
      <w:r w:rsidRPr="008F1E12">
        <w:rPr>
          <w:rFonts w:eastAsia="MS Mincho"/>
        </w:rPr>
        <w:t>Skyline</w:t>
      </w:r>
      <w:r w:rsidRPr="008F1E12">
        <w:rPr>
          <w:rFonts w:eastAsia="MS Mincho"/>
        </w:rPr>
        <w:t>ウィンドウの右上隅のプロテインアイコン</w:t>
      </w:r>
      <w:r w:rsidRPr="008F1E12">
        <w:rPr>
          <w:rFonts w:eastAsia="MS Mincho"/>
        </w:rPr>
        <w:t xml:space="preserve"> </w:t>
      </w:r>
      <w:r w:rsidRPr="008F1E12">
        <w:rPr>
          <w:rFonts w:eastAsia="MS Mincho"/>
          <w:noProof/>
        </w:rPr>
        <w:drawing>
          <wp:inline distT="0" distB="0" distL="0" distR="0" wp14:anchorId="2D66FBA6" wp14:editId="62D0C93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8F1E12">
        <w:rPr>
          <w:rFonts w:eastAsia="MS Mincho"/>
        </w:rPr>
        <w:t>で表示されるプロテオミクスモードで動作しています。</w:t>
      </w:r>
    </w:p>
    <w:p w14:paraId="0937D1AE" w14:textId="77777777" w:rsidR="005F716A" w:rsidRPr="008F1E12" w:rsidRDefault="005F716A" w:rsidP="005F716A">
      <w:pPr>
        <w:rPr>
          <w:rFonts w:eastAsia="MS Mincho"/>
        </w:rPr>
      </w:pPr>
      <w:r w:rsidRPr="008F1E12">
        <w:rPr>
          <w:rFonts w:eastAsia="MS Mincho"/>
        </w:rPr>
        <w:t>既存のトランジションリストを新規のドキュメントへとインポートする前に、そのトランジションリストを用いて、データを取得した実験についての情報をできる限り</w:t>
      </w:r>
      <w:r w:rsidRPr="008F1E12">
        <w:rPr>
          <w:rFonts w:eastAsia="MS Mincho"/>
        </w:rPr>
        <w:t>Skyline</w:t>
      </w:r>
      <w:r w:rsidRPr="008F1E12">
        <w:rPr>
          <w:rFonts w:eastAsia="MS Mincho"/>
        </w:rPr>
        <w:t>に入力してください。これを行うには、トランジションリストを挿入する前にドキュメントの設定値を調整します。</w:t>
      </w:r>
    </w:p>
    <w:p w14:paraId="3D73B616" w14:textId="77777777" w:rsidR="0087616D" w:rsidRPr="008F1E12" w:rsidRDefault="0087616D" w:rsidP="003B1EA7">
      <w:pPr>
        <w:pStyle w:val="Heading1"/>
        <w:rPr>
          <w:rFonts w:eastAsia="MS Mincho"/>
        </w:rPr>
      </w:pPr>
      <w:r w:rsidRPr="008F1E12">
        <w:rPr>
          <w:rFonts w:eastAsia="MS Mincho"/>
        </w:rPr>
        <w:t>トランジションリストを取り込むためのドキュメントを作成する</w:t>
      </w:r>
    </w:p>
    <w:p w14:paraId="1B1D3479" w14:textId="77777777" w:rsidR="0087616D" w:rsidRPr="008F1E12" w:rsidRDefault="0053743B" w:rsidP="0087616D">
      <w:pPr>
        <w:rPr>
          <w:rFonts w:eastAsia="MS Mincho"/>
        </w:rPr>
      </w:pPr>
      <w:r w:rsidRPr="008F1E12">
        <w:rPr>
          <w:rFonts w:eastAsia="MS Mincho"/>
        </w:rPr>
        <w:t>このチュートリアルでは、まず</w:t>
      </w:r>
      <w:r w:rsidRPr="008F1E12">
        <w:rPr>
          <w:rFonts w:eastAsia="MS Mincho"/>
        </w:rPr>
        <w:t>MRMer</w:t>
      </w:r>
      <w:r w:rsidRPr="008F1E12">
        <w:rPr>
          <w:rFonts w:eastAsia="MS Mincho"/>
        </w:rPr>
        <w:t>（マーマー）</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1</w:t>
      </w:r>
      <w:r w:rsidR="00022F37" w:rsidRPr="008F1E12">
        <w:rPr>
          <w:rFonts w:eastAsia="MS Mincho"/>
        </w:rPr>
        <w:fldChar w:fldCharType="end"/>
      </w:r>
      <w:r w:rsidRPr="008F1E12">
        <w:rPr>
          <w:rFonts w:eastAsia="MS Mincho"/>
        </w:rPr>
        <w:t>という名前の</w:t>
      </w:r>
      <w:r w:rsidRPr="008F1E12">
        <w:rPr>
          <w:rFonts w:eastAsia="MS Mincho"/>
        </w:rPr>
        <w:t>MRM</w:t>
      </w:r>
      <w:r w:rsidRPr="008F1E12">
        <w:rPr>
          <w:rFonts w:eastAsia="MS Mincho"/>
        </w:rPr>
        <w:t>分析ソフトウェアツール付属のデータセットを検討することから始めます。</w:t>
      </w:r>
      <w:r w:rsidRPr="008F1E12">
        <w:rPr>
          <w:rFonts w:eastAsia="MS Mincho"/>
        </w:rPr>
        <w:t>MRMer</w:t>
      </w:r>
      <w:r w:rsidRPr="008F1E12">
        <w:rPr>
          <w:rFonts w:eastAsia="MS Mincho"/>
        </w:rPr>
        <w:t>は、</w:t>
      </w:r>
      <w:r w:rsidRPr="008F1E12">
        <w:rPr>
          <w:rFonts w:eastAsia="MS Mincho"/>
        </w:rPr>
        <w:t>MRM</w:t>
      </w:r>
      <w:r w:rsidRPr="008F1E12">
        <w:rPr>
          <w:rFonts w:eastAsia="MS Mincho"/>
        </w:rPr>
        <w:t>クロマトグラムの表示および積分を行う</w:t>
      </w:r>
      <w:r w:rsidRPr="008F1E12">
        <w:rPr>
          <w:rFonts w:eastAsia="MS Mincho"/>
        </w:rPr>
        <w:t>Skyline</w:t>
      </w:r>
      <w:r w:rsidRPr="008F1E12">
        <w:rPr>
          <w:rFonts w:eastAsia="MS Mincho"/>
        </w:rPr>
        <w:t>の先行ソフトウェアで、付属データセットは</w:t>
      </w:r>
      <w:r w:rsidRPr="008F1E12">
        <w:rPr>
          <w:rFonts w:eastAsia="MS Mincho"/>
        </w:rPr>
        <w:t>2008</w:t>
      </w:r>
      <w:r w:rsidRPr="008F1E12">
        <w:rPr>
          <w:rFonts w:eastAsia="MS Mincho"/>
        </w:rPr>
        <w:t>年に</w:t>
      </w:r>
      <w:r w:rsidRPr="008F1E12">
        <w:rPr>
          <w:rFonts w:eastAsia="MS Mincho"/>
        </w:rPr>
        <w:t>MRMer</w:t>
      </w:r>
      <w:r w:rsidRPr="008F1E12">
        <w:rPr>
          <w:rFonts w:eastAsia="MS Mincho"/>
        </w:rPr>
        <w:t>ウェブサイトからダウンロードされたものです。</w:t>
      </w:r>
      <w:r w:rsidRPr="008F1E12">
        <w:rPr>
          <w:rFonts w:eastAsia="MS Mincho"/>
        </w:rPr>
        <w:t>MRMer</w:t>
      </w:r>
      <w:r w:rsidRPr="008F1E12">
        <w:rPr>
          <w:rFonts w:eastAsia="MS Mincho"/>
        </w:rPr>
        <w:t>のデータセットのペプチドはすべて酵母由来で、</w:t>
      </w:r>
      <w:r w:rsidRPr="008F1E12">
        <w:rPr>
          <w:rFonts w:eastAsia="MS Mincho"/>
        </w:rPr>
        <w:t>MS/MS</w:t>
      </w:r>
      <w:r w:rsidRPr="008F1E12">
        <w:rPr>
          <w:rFonts w:eastAsia="MS Mincho"/>
        </w:rPr>
        <w:t>スペクトルを国立標準技術研究所（</w:t>
      </w:r>
      <w:r w:rsidRPr="008F1E12">
        <w:rPr>
          <w:rFonts w:eastAsia="MS Mincho"/>
        </w:rPr>
        <w:t>NIST</w:t>
      </w:r>
      <w:r w:rsidRPr="008F1E12">
        <w:rPr>
          <w:rFonts w:eastAsia="MS Mincho"/>
        </w:rPr>
        <w:t>）のスペクトルライブラリから入手できます。つまり、スペクトルライブラリおよびバックグラウンドプロテオームを指定することで、</w:t>
      </w:r>
      <w:r w:rsidRPr="008F1E12">
        <w:rPr>
          <w:rFonts w:eastAsia="MS Mincho"/>
        </w:rPr>
        <w:lastRenderedPageBreak/>
        <w:t>この実験でモニタリングされたペプチドについての非常に有益な情報を簡単に</w:t>
      </w:r>
      <w:r w:rsidRPr="008F1E12">
        <w:rPr>
          <w:rFonts w:eastAsia="MS Mincho"/>
        </w:rPr>
        <w:t>Skyline</w:t>
      </w:r>
      <w:r w:rsidRPr="008F1E12">
        <w:rPr>
          <w:rFonts w:eastAsia="MS Mincho"/>
        </w:rPr>
        <w:t>に取り込むことができます。独自のスペクトルライブラリおよびバックグラウンドプロテオームファイルの作成方法については、</w:t>
      </w:r>
      <w:hyperlink r:id="rId12" w:history="1">
        <w:r w:rsidRPr="008F1E12">
          <w:rPr>
            <w:rStyle w:val="Hyperlink"/>
            <w:rFonts w:eastAsia="MS Mincho"/>
          </w:rPr>
          <w:t>ターゲットメソッドの編集</w:t>
        </w:r>
      </w:hyperlink>
      <w:r w:rsidRPr="008F1E12">
        <w:rPr>
          <w:rFonts w:eastAsia="MS Mincho"/>
        </w:rPr>
        <w:t>チュートリアルで詳しく説明されています。ここでは、</w:t>
      </w:r>
      <w:r w:rsidRPr="008F1E12">
        <w:rPr>
          <w:rFonts w:eastAsia="MS Mincho"/>
        </w:rPr>
        <w:t>zip</w:t>
      </w:r>
      <w:r w:rsidRPr="008F1E12">
        <w:rPr>
          <w:rFonts w:eastAsia="MS Mincho"/>
        </w:rPr>
        <w:t>ファイルのダウンロードをできる限り高速にするため、このチュートリアルを</w:t>
      </w:r>
      <w:r w:rsidR="00A05595" w:rsidRPr="008F1E12">
        <w:rPr>
          <w:rFonts w:eastAsia="MS Mincho" w:hint="eastAsia"/>
        </w:rPr>
        <w:t>完了</w:t>
      </w:r>
      <w:r w:rsidRPr="008F1E12">
        <w:rPr>
          <w:rFonts w:eastAsia="MS Mincho"/>
        </w:rPr>
        <w:t>するのに必要最低限の情報に縮小したファイルを使用します。</w:t>
      </w:r>
    </w:p>
    <w:p w14:paraId="4A72CE90" w14:textId="77777777" w:rsidR="008424A2" w:rsidRPr="008F1E12" w:rsidRDefault="00DE4445" w:rsidP="0087616D">
      <w:pPr>
        <w:rPr>
          <w:rFonts w:eastAsia="MS Mincho"/>
        </w:rPr>
      </w:pPr>
      <w:r w:rsidRPr="008F1E12">
        <w:rPr>
          <w:rFonts w:eastAsia="MS Mincho"/>
        </w:rPr>
        <w:t>スペクトルライブラリを</w:t>
      </w:r>
      <w:r w:rsidRPr="008F1E12">
        <w:rPr>
          <w:rFonts w:eastAsia="MS Mincho"/>
        </w:rPr>
        <w:t>MRMer</w:t>
      </w:r>
      <w:r w:rsidRPr="008F1E12">
        <w:rPr>
          <w:rFonts w:eastAsia="MS Mincho"/>
        </w:rPr>
        <w:t>ドキュメント用に設定するには、以下の手順を行います。</w:t>
      </w:r>
    </w:p>
    <w:p w14:paraId="316B44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7B30BD3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w:t>
      </w:r>
      <w:r w:rsidRPr="008F1E12">
        <w:rPr>
          <w:rFonts w:eastAsia="MS Mincho"/>
        </w:rPr>
        <w:t xml:space="preserve"> ] </w:t>
      </w:r>
      <w:r w:rsidRPr="008F1E12">
        <w:rPr>
          <w:rFonts w:eastAsia="MS Mincho"/>
        </w:rPr>
        <w:t>タブをクリックします。</w:t>
      </w:r>
    </w:p>
    <w:p w14:paraId="17D6EBF3"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2B2699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02DC982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Yeast_mini</w:t>
      </w:r>
      <w:r w:rsidRPr="008F1E12">
        <w:rPr>
          <w:rFonts w:eastAsia="MS Mincho"/>
        </w:rPr>
        <w:t>」と入力します。</w:t>
      </w:r>
    </w:p>
    <w:p w14:paraId="63C4D36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参照</w:t>
      </w:r>
      <w:r w:rsidRPr="008F1E12">
        <w:rPr>
          <w:rFonts w:eastAsia="MS Mincho"/>
        </w:rPr>
        <w:t xml:space="preserve"> ] </w:t>
      </w:r>
      <w:r w:rsidRPr="008F1E12">
        <w:rPr>
          <w:rFonts w:eastAsia="MS Mincho"/>
        </w:rPr>
        <w:t>ボタンをクリックします。</w:t>
      </w:r>
    </w:p>
    <w:p w14:paraId="10EFC13D" w14:textId="77777777" w:rsidR="00DE4445" w:rsidRPr="008F1E12" w:rsidRDefault="00DE4445" w:rsidP="00BA737C">
      <w:pPr>
        <w:pStyle w:val="ListParagraph"/>
        <w:numPr>
          <w:ilvl w:val="0"/>
          <w:numId w:val="2"/>
        </w:numPr>
        <w:rPr>
          <w:rFonts w:eastAsia="MS Mincho"/>
        </w:rPr>
      </w:pPr>
      <w:r w:rsidRPr="008F1E12">
        <w:rPr>
          <w:rFonts w:eastAsia="MS Mincho"/>
        </w:rPr>
        <w:t>先に作成した</w:t>
      </w:r>
      <w:r w:rsidRPr="008F1E12">
        <w:rPr>
          <w:rFonts w:eastAsia="MS Mincho"/>
        </w:rPr>
        <w:t>ExistingQuant</w:t>
      </w:r>
      <w:r w:rsidRPr="008F1E12">
        <w:rPr>
          <w:rFonts w:eastAsia="MS Mincho"/>
        </w:rPr>
        <w:t>フォルダの中の</w:t>
      </w:r>
      <w:r w:rsidRPr="008F1E12">
        <w:rPr>
          <w:rFonts w:eastAsia="MS Mincho"/>
        </w:rPr>
        <w:t>MRMer</w:t>
      </w:r>
      <w:r w:rsidRPr="008F1E12">
        <w:rPr>
          <w:rFonts w:eastAsia="MS Mincho"/>
        </w:rPr>
        <w:t>サブフォルダに移動します。</w:t>
      </w:r>
    </w:p>
    <w:p w14:paraId="58D4F3F6" w14:textId="77777777" w:rsidR="00DE4445" w:rsidRPr="008F1E12" w:rsidRDefault="00DE4445" w:rsidP="00BA737C">
      <w:pPr>
        <w:pStyle w:val="ListParagraph"/>
        <w:numPr>
          <w:ilvl w:val="0"/>
          <w:numId w:val="2"/>
        </w:numPr>
        <w:rPr>
          <w:rFonts w:eastAsia="MS Mincho"/>
        </w:rPr>
      </w:pPr>
      <w:r w:rsidRPr="008F1E12">
        <w:rPr>
          <w:rFonts w:eastAsia="MS Mincho"/>
        </w:rPr>
        <w:t>この研究で使用した酵母ペプチドのスペクトルのみが含まれるファイル「</w:t>
      </w:r>
      <w:r w:rsidRPr="008F1E12">
        <w:rPr>
          <w:rFonts w:eastAsia="MS Mincho"/>
        </w:rPr>
        <w:t>Yeast_MRMer_mini.blib</w:t>
      </w:r>
      <w:r w:rsidRPr="008F1E12">
        <w:rPr>
          <w:rFonts w:eastAsia="MS Mincho"/>
        </w:rPr>
        <w:t>」を選択します。</w:t>
      </w:r>
    </w:p>
    <w:p w14:paraId="7CA0040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21C83ED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w:t>
      </w:r>
      <w:r w:rsidRPr="008F1E12">
        <w:rPr>
          <w:rFonts w:eastAsia="MS Mincho"/>
        </w:rPr>
        <w:t>ボタンをクリックします。</w:t>
      </w:r>
    </w:p>
    <w:p w14:paraId="1A1F88F6"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6D60A73" w14:textId="77777777" w:rsidR="00DE4445" w:rsidRPr="008F1E12" w:rsidRDefault="00DE4445" w:rsidP="00BA737C">
      <w:pPr>
        <w:pStyle w:val="ListParagraph"/>
        <w:numPr>
          <w:ilvl w:val="0"/>
          <w:numId w:val="2"/>
        </w:numPr>
        <w:rPr>
          <w:rFonts w:eastAsia="MS Mincho"/>
        </w:rPr>
      </w:pPr>
      <w:r w:rsidRPr="008F1E12">
        <w:rPr>
          <w:rFonts w:eastAsia="MS Mincho"/>
          <w:b/>
        </w:rPr>
        <w:t>ライブラリ</w:t>
      </w:r>
      <w:r w:rsidRPr="008F1E12">
        <w:rPr>
          <w:rFonts w:eastAsia="MS Mincho"/>
        </w:rPr>
        <w:t>リストの新しい「</w:t>
      </w:r>
      <w:r w:rsidRPr="008F1E12">
        <w:rPr>
          <w:rFonts w:eastAsia="MS Mincho"/>
        </w:rPr>
        <w:t>Yeast_mini</w:t>
      </w:r>
      <w:r w:rsidRPr="008F1E12">
        <w:rPr>
          <w:rFonts w:eastAsia="MS Mincho"/>
        </w:rPr>
        <w:t>」ライブラリのチェックマークをオンにします。</w:t>
      </w:r>
    </w:p>
    <w:p w14:paraId="1C5BC9C0" w14:textId="77777777" w:rsidR="008F1E12" w:rsidRPr="008F1E12" w:rsidRDefault="008F1E12">
      <w:pPr>
        <w:rPr>
          <w:rFonts w:eastAsia="MS Mincho"/>
        </w:rPr>
      </w:pPr>
      <w:r w:rsidRPr="008F1E12">
        <w:rPr>
          <w:rFonts w:eastAsia="MS Mincho"/>
        </w:rPr>
        <w:br w:type="page"/>
      </w:r>
    </w:p>
    <w:p w14:paraId="08579AC7" w14:textId="77777777" w:rsidR="00DE4445" w:rsidRPr="008F1E12" w:rsidRDefault="00DE4445" w:rsidP="00DE4445">
      <w:pPr>
        <w:rPr>
          <w:rFonts w:eastAsia="MS Mincho"/>
        </w:rPr>
      </w:pPr>
      <w:r w:rsidRPr="008F1E12">
        <w:rPr>
          <w:rFonts w:eastAsia="MS Mincho"/>
        </w:rPr>
        <w:t xml:space="preserve">[ </w:t>
      </w:r>
      <w:r w:rsidRPr="008F1E12">
        <w:rPr>
          <w:rFonts w:eastAsia="MS Mincho"/>
          <w:b/>
        </w:rPr>
        <w:t>ペプチド設定</w:t>
      </w:r>
      <w:r w:rsidRPr="008F1E12">
        <w:rPr>
          <w:rFonts w:eastAsia="MS Mincho"/>
        </w:rPr>
        <w:t xml:space="preserve"> ] </w:t>
      </w:r>
      <w:r w:rsidRPr="008F1E12">
        <w:rPr>
          <w:rFonts w:eastAsia="MS Mincho"/>
        </w:rPr>
        <w:t>は以下のように表示されます。</w:t>
      </w:r>
    </w:p>
    <w:p w14:paraId="23D97779" w14:textId="77777777" w:rsidR="002A1CC0" w:rsidRPr="008F1E12" w:rsidRDefault="00931AF6" w:rsidP="00DE4445">
      <w:pPr>
        <w:rPr>
          <w:rFonts w:eastAsia="MS Mincho"/>
        </w:rPr>
      </w:pPr>
      <w:r w:rsidRPr="008F1E12">
        <w:rPr>
          <w:rFonts w:eastAsia="MS Mincho"/>
          <w:noProof/>
        </w:rPr>
        <w:drawing>
          <wp:inline distT="0" distB="0" distL="0" distR="0" wp14:anchorId="7EC47934" wp14:editId="526AB680">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5191125"/>
                    </a:xfrm>
                    <a:prstGeom prst="rect">
                      <a:avLst/>
                    </a:prstGeom>
                  </pic:spPr>
                </pic:pic>
              </a:graphicData>
            </a:graphic>
          </wp:inline>
        </w:drawing>
      </w:r>
    </w:p>
    <w:p w14:paraId="68C912C1" w14:textId="77777777" w:rsidR="002A1CC0" w:rsidRPr="008F1E12" w:rsidRDefault="002A1CC0" w:rsidP="00DE4445">
      <w:pPr>
        <w:rPr>
          <w:rFonts w:eastAsia="MS Mincho"/>
        </w:rPr>
      </w:pPr>
      <w:r w:rsidRPr="008F1E12">
        <w:rPr>
          <w:rFonts w:eastAsia="MS Mincho"/>
        </w:rPr>
        <w:t>ここで</w:t>
      </w:r>
      <w:r w:rsidRPr="008F1E12">
        <w:rPr>
          <w:rFonts w:eastAsia="MS Mincho"/>
        </w:rPr>
        <w:t>MRMer</w:t>
      </w:r>
      <w:r w:rsidRPr="008F1E12">
        <w:rPr>
          <w:rFonts w:eastAsia="MS Mincho"/>
        </w:rPr>
        <w:t>ドキュメントのバックグラウンドプロテオームを設定するには、以下の手順を行います。</w:t>
      </w:r>
    </w:p>
    <w:p w14:paraId="04E15FF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ペプチド設定</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消化</w:t>
      </w:r>
      <w:r w:rsidRPr="008F1E12">
        <w:rPr>
          <w:rFonts w:eastAsia="MS Mincho"/>
        </w:rPr>
        <w:t xml:space="preserve"> ] </w:t>
      </w:r>
      <w:r w:rsidRPr="008F1E12">
        <w:rPr>
          <w:rFonts w:eastAsia="MS Mincho"/>
        </w:rPr>
        <w:t>タブをクリックします。</w:t>
      </w:r>
    </w:p>
    <w:p w14:paraId="552C39A3"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w:t>
      </w:r>
      <w:r w:rsidRPr="008F1E12">
        <w:rPr>
          <w:rFonts w:eastAsia="MS Mincho"/>
        </w:rPr>
        <w:t xml:space="preserve"> ] </w:t>
      </w:r>
      <w:r w:rsidRPr="008F1E12">
        <w:rPr>
          <w:rFonts w:eastAsia="MS Mincho"/>
        </w:rPr>
        <w:t>ドロップダウンリストから</w:t>
      </w:r>
      <w:r w:rsidRPr="008F1E12">
        <w:rPr>
          <w:rFonts w:eastAsia="MS Mincho"/>
        </w:rPr>
        <w:t xml:space="preserve"> [ </w:t>
      </w:r>
      <w:r w:rsidRPr="008F1E12">
        <w:rPr>
          <w:rFonts w:eastAsia="MS Mincho"/>
          <w:b/>
        </w:rPr>
        <w:t>&lt;</w:t>
      </w:r>
      <w:r w:rsidRPr="008F1E12">
        <w:rPr>
          <w:rFonts w:eastAsia="MS Mincho"/>
          <w:b/>
        </w:rPr>
        <w:t>追加</w:t>
      </w:r>
      <w:r w:rsidRPr="008F1E12">
        <w:rPr>
          <w:rFonts w:eastAsia="MS Mincho"/>
          <w:b/>
        </w:rPr>
        <w:t>…&gt;</w:t>
      </w:r>
      <w:r w:rsidRPr="008F1E12">
        <w:rPr>
          <w:rFonts w:eastAsia="MS Mincho"/>
        </w:rPr>
        <w:t xml:space="preserve"> ] </w:t>
      </w:r>
      <w:r w:rsidRPr="008F1E12">
        <w:rPr>
          <w:rFonts w:eastAsia="MS Mincho"/>
        </w:rPr>
        <w:t>を選択します。</w:t>
      </w:r>
    </w:p>
    <w:p w14:paraId="1CABFC0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Yeast_mini</w:t>
      </w:r>
      <w:r w:rsidRPr="008F1E12">
        <w:rPr>
          <w:rFonts w:eastAsia="MS Mincho"/>
        </w:rPr>
        <w:t>」と入力します。</w:t>
      </w:r>
    </w:p>
    <w:p w14:paraId="0CF176C3" w14:textId="77777777" w:rsidR="002A1CC0" w:rsidRPr="008F1E12" w:rsidRDefault="00F50EB5" w:rsidP="00BA737C">
      <w:pPr>
        <w:pStyle w:val="ListParagraph"/>
        <w:numPr>
          <w:ilvl w:val="0"/>
          <w:numId w:val="1"/>
        </w:numPr>
        <w:rPr>
          <w:rFonts w:eastAsia="MS Mincho"/>
        </w:rPr>
      </w:pPr>
      <w:r w:rsidRPr="008F1E12">
        <w:rPr>
          <w:rFonts w:eastAsia="MS Mincho"/>
        </w:rPr>
        <w:t xml:space="preserve">[ </w:t>
      </w:r>
      <w:r w:rsidR="009D34F4" w:rsidRPr="008F1E12">
        <w:rPr>
          <w:rFonts w:eastAsia="MS Mincho"/>
          <w:b/>
        </w:rPr>
        <w:t>開く</w:t>
      </w:r>
      <w:r w:rsidRPr="008F1E12">
        <w:rPr>
          <w:rFonts w:eastAsia="MS Mincho"/>
        </w:rPr>
        <w:t xml:space="preserve"> ] </w:t>
      </w:r>
      <w:r w:rsidRPr="008F1E12">
        <w:rPr>
          <w:rFonts w:eastAsia="MS Mincho"/>
        </w:rPr>
        <w:t>ボタンをクリックします。</w:t>
      </w:r>
      <w:r w:rsidRPr="008F1E12">
        <w:rPr>
          <w:rFonts w:eastAsia="MS Mincho"/>
        </w:rPr>
        <w:t xml:space="preserve"> </w:t>
      </w:r>
    </w:p>
    <w:p w14:paraId="2665C9DE" w14:textId="77777777" w:rsidR="002A1CC0" w:rsidRPr="008F1E12" w:rsidRDefault="002A1CC0" w:rsidP="00BA737C">
      <w:pPr>
        <w:pStyle w:val="ListParagraph"/>
        <w:numPr>
          <w:ilvl w:val="0"/>
          <w:numId w:val="1"/>
        </w:numPr>
        <w:rPr>
          <w:rFonts w:eastAsia="MS Mincho"/>
        </w:rPr>
      </w:pPr>
      <w:r w:rsidRPr="008F1E12">
        <w:rPr>
          <w:rFonts w:eastAsia="MS Mincho"/>
        </w:rPr>
        <w:t>先に作成した</w:t>
      </w:r>
      <w:r w:rsidRPr="008F1E12">
        <w:rPr>
          <w:rFonts w:eastAsia="MS Mincho"/>
        </w:rPr>
        <w:t>ExistingQuant</w:t>
      </w:r>
      <w:r w:rsidRPr="008F1E12">
        <w:rPr>
          <w:rFonts w:eastAsia="MS Mincho"/>
        </w:rPr>
        <w:t>フォルダの中の</w:t>
      </w:r>
      <w:r w:rsidRPr="008F1E12">
        <w:rPr>
          <w:rFonts w:eastAsia="MS Mincho"/>
        </w:rPr>
        <w:t>MRMer</w:t>
      </w:r>
      <w:r w:rsidRPr="008F1E12">
        <w:rPr>
          <w:rFonts w:eastAsia="MS Mincho"/>
        </w:rPr>
        <w:t>サブフォルダに移動します。</w:t>
      </w:r>
    </w:p>
    <w:p w14:paraId="29FE17E0" w14:textId="77777777" w:rsidR="002A1CC0" w:rsidRPr="008F1E12" w:rsidRDefault="002A1CC0" w:rsidP="00BA737C">
      <w:pPr>
        <w:pStyle w:val="ListParagraph"/>
        <w:numPr>
          <w:ilvl w:val="0"/>
          <w:numId w:val="1"/>
        </w:numPr>
        <w:rPr>
          <w:rFonts w:eastAsia="MS Mincho"/>
        </w:rPr>
      </w:pPr>
      <w:r w:rsidRPr="008F1E12">
        <w:rPr>
          <w:rFonts w:eastAsia="MS Mincho"/>
        </w:rPr>
        <w:t>ファイル「</w:t>
      </w:r>
      <w:r w:rsidRPr="008F1E12">
        <w:rPr>
          <w:rFonts w:eastAsia="MS Mincho"/>
        </w:rPr>
        <w:t>Yeast_MRMer_mini.protdb</w:t>
      </w:r>
      <w:r w:rsidRPr="008F1E12">
        <w:rPr>
          <w:rFonts w:eastAsia="MS Mincho"/>
        </w:rPr>
        <w:t>」を選択します。</w:t>
      </w:r>
    </w:p>
    <w:p w14:paraId="13E6B821"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153295F8"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B0059D" w14:textId="77777777" w:rsidR="008F1E12" w:rsidRPr="008F1E12" w:rsidRDefault="008F1E12">
      <w:pPr>
        <w:rPr>
          <w:rFonts w:eastAsia="MS Mincho"/>
        </w:rPr>
      </w:pPr>
      <w:r w:rsidRPr="008F1E12">
        <w:rPr>
          <w:rFonts w:eastAsia="MS Mincho"/>
        </w:rPr>
        <w:br w:type="page"/>
      </w:r>
    </w:p>
    <w:p w14:paraId="0BD42C8F" w14:textId="77777777" w:rsidR="002A1CC0" w:rsidRPr="008F1E12" w:rsidRDefault="002A1CC0" w:rsidP="002A1CC0">
      <w:pPr>
        <w:rPr>
          <w:rFonts w:eastAsia="MS Mincho"/>
        </w:rPr>
      </w:pPr>
      <w:r w:rsidRPr="008F1E12">
        <w:rPr>
          <w:rFonts w:eastAsia="MS Mincho"/>
        </w:rPr>
        <w:t xml:space="preserve">[ </w:t>
      </w:r>
      <w:r w:rsidRPr="008F1E12">
        <w:rPr>
          <w:rFonts w:eastAsia="MS Mincho"/>
          <w:b/>
        </w:rPr>
        <w:t>ペプチド設定</w:t>
      </w:r>
      <w:r w:rsidRPr="008F1E12">
        <w:rPr>
          <w:rFonts w:eastAsia="MS Mincho"/>
        </w:rPr>
        <w:t xml:space="preserve"> ] </w:t>
      </w:r>
      <w:r w:rsidRPr="008F1E12">
        <w:rPr>
          <w:rFonts w:eastAsia="MS Mincho"/>
        </w:rPr>
        <w:t>は以下のように表示されます。</w:t>
      </w:r>
    </w:p>
    <w:p w14:paraId="65BE193A" w14:textId="77777777" w:rsidR="002A1CC0" w:rsidRPr="008F1E12" w:rsidRDefault="00931AF6" w:rsidP="002A1CC0">
      <w:pPr>
        <w:rPr>
          <w:rFonts w:eastAsia="MS Mincho"/>
        </w:rPr>
      </w:pPr>
      <w:r w:rsidRPr="008F1E12">
        <w:rPr>
          <w:rFonts w:eastAsia="MS Mincho"/>
          <w:noProof/>
        </w:rPr>
        <w:drawing>
          <wp:inline distT="0" distB="0" distL="0" distR="0" wp14:anchorId="62E83B04" wp14:editId="022D0596">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5191125"/>
                    </a:xfrm>
                    <a:prstGeom prst="rect">
                      <a:avLst/>
                    </a:prstGeom>
                  </pic:spPr>
                </pic:pic>
              </a:graphicData>
            </a:graphic>
          </wp:inline>
        </w:drawing>
      </w:r>
    </w:p>
    <w:p w14:paraId="48DAB783" w14:textId="77777777" w:rsidR="002A1CC0" w:rsidRPr="008F1E12" w:rsidRDefault="001374B8" w:rsidP="002A1CC0">
      <w:pPr>
        <w:rPr>
          <w:rFonts w:eastAsia="MS Mincho"/>
        </w:rPr>
      </w:pPr>
      <w:r w:rsidRPr="008F1E12">
        <w:rPr>
          <w:rFonts w:eastAsia="MS Mincho"/>
        </w:rPr>
        <w:t>最後に、</w:t>
      </w:r>
      <w:r w:rsidRPr="008F1E12">
        <w:rPr>
          <w:rFonts w:eastAsia="MS Mincho"/>
        </w:rPr>
        <w:t>MRMer</w:t>
      </w:r>
      <w:r w:rsidRPr="008F1E12">
        <w:rPr>
          <w:rFonts w:eastAsia="MS Mincho"/>
        </w:rPr>
        <w:t>の実験で用いたトランジションリストを現在作業中のドキュメントに挿入する前に、含まれる同位体修飾を指定する必要があります。</w:t>
      </w:r>
      <w:r w:rsidRPr="008F1E12">
        <w:rPr>
          <w:rFonts w:eastAsia="MS Mincho"/>
        </w:rPr>
        <w:t>MRMer</w:t>
      </w:r>
      <w:r w:rsidRPr="008F1E12">
        <w:rPr>
          <w:rFonts w:eastAsia="MS Mincho"/>
        </w:rPr>
        <w:t>の実験では、ライトペプチド（未標識）と、リジンとアルギニンにアミノ酸残基安定同位体標識</w:t>
      </w:r>
      <w:r w:rsidRPr="008F1E12">
        <w:rPr>
          <w:rFonts w:eastAsia="MS Mincho"/>
        </w:rPr>
        <w:t>(SILAC)</w:t>
      </w:r>
      <w:r w:rsidRPr="008F1E12">
        <w:rPr>
          <w:rFonts w:eastAsia="MS Mincho"/>
        </w:rPr>
        <w:t>を施したヘビーペプチドが使用されていました。最初に適切な同位体修飾を指定せずに</w:t>
      </w:r>
      <w:r w:rsidRPr="008F1E12">
        <w:rPr>
          <w:rFonts w:eastAsia="MS Mincho"/>
        </w:rPr>
        <w:t>MRMer</w:t>
      </w:r>
      <w:r w:rsidRPr="008F1E12">
        <w:rPr>
          <w:rFonts w:eastAsia="MS Mincho"/>
        </w:rPr>
        <w:t>のトランジションリストを挿入すると、トランジションリスト内のヘビーペプチドの</w:t>
      </w:r>
      <w:r w:rsidRPr="008F1E12">
        <w:rPr>
          <w:rFonts w:eastAsia="MS Mincho"/>
          <w:i/>
        </w:rPr>
        <w:t>m/z</w:t>
      </w:r>
      <w:r w:rsidRPr="008F1E12">
        <w:rPr>
          <w:rFonts w:eastAsia="MS Mincho"/>
        </w:rPr>
        <w:t>値が</w:t>
      </w:r>
      <w:r w:rsidRPr="008F1E12">
        <w:rPr>
          <w:rFonts w:eastAsia="MS Mincho"/>
        </w:rPr>
        <w:t>Skyline</w:t>
      </w:r>
      <w:r w:rsidRPr="008F1E12">
        <w:rPr>
          <w:rFonts w:eastAsia="MS Mincho"/>
        </w:rPr>
        <w:t>により認識されない場合があります。</w:t>
      </w:r>
    </w:p>
    <w:p w14:paraId="09BEF695" w14:textId="77777777" w:rsidR="001374B8" w:rsidRPr="008F1E12" w:rsidRDefault="001374B8" w:rsidP="002A1CC0">
      <w:pPr>
        <w:rPr>
          <w:rFonts w:eastAsia="MS Mincho"/>
        </w:rPr>
      </w:pPr>
      <w:r w:rsidRPr="008F1E12">
        <w:rPr>
          <w:rFonts w:eastAsia="MS Mincho"/>
        </w:rPr>
        <w:t>Skyline</w:t>
      </w:r>
      <w:r w:rsidRPr="008F1E12">
        <w:rPr>
          <w:rFonts w:eastAsia="MS Mincho"/>
        </w:rPr>
        <w:t>のドキュメント設定内で</w:t>
      </w:r>
      <w:r w:rsidRPr="008F1E12">
        <w:rPr>
          <w:rFonts w:eastAsia="MS Mincho"/>
        </w:rPr>
        <w:t>SILAC</w:t>
      </w:r>
      <w:r w:rsidRPr="008F1E12">
        <w:rPr>
          <w:rFonts w:eastAsia="MS Mincho"/>
        </w:rPr>
        <w:t>標識を指定するには、以下の手順を行います。</w:t>
      </w:r>
    </w:p>
    <w:p w14:paraId="7E066B5F"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タブをクリックします。</w:t>
      </w:r>
    </w:p>
    <w:p w14:paraId="57521305"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同位体修飾</w:t>
      </w:r>
      <w:r w:rsidRPr="008F1E12">
        <w:rPr>
          <w:rFonts w:eastAsia="MS Mincho"/>
        </w:rPr>
        <w:t xml:space="preserve"> ]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02B09C3C"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4C664F1C" w14:textId="77777777" w:rsidR="001374B8" w:rsidRPr="008F1E12" w:rsidRDefault="002E12C5" w:rsidP="001818D8">
      <w:pPr>
        <w:pStyle w:val="ListParagraph"/>
        <w:numPr>
          <w:ilvl w:val="0"/>
          <w:numId w:val="3"/>
        </w:numPr>
        <w:rPr>
          <w:rFonts w:eastAsia="MS Mincho"/>
        </w:rPr>
      </w:pPr>
      <w:r w:rsidRPr="008F1E12">
        <w:rPr>
          <w:rFonts w:eastAsia="MS Mincho"/>
        </w:rPr>
        <w:t xml:space="preserve">[ </w:t>
      </w:r>
      <w:r w:rsidR="001374B8"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001374B8"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Label:13C(6)15N(2) (C-term K)</w:t>
      </w:r>
      <w:r w:rsidRPr="008F1E12">
        <w:rPr>
          <w:rFonts w:eastAsia="MS Mincho"/>
        </w:rPr>
        <w:t>」と入力します。</w:t>
      </w:r>
    </w:p>
    <w:p w14:paraId="0BF5D08D" w14:textId="77777777" w:rsidR="00B51FBA" w:rsidRPr="008F1E12" w:rsidRDefault="00B51FBA" w:rsidP="00F50EB5">
      <w:pPr>
        <w:rPr>
          <w:rFonts w:eastAsia="MS Mincho"/>
        </w:rPr>
      </w:pPr>
    </w:p>
    <w:p w14:paraId="704E6080"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r w:rsidR="001374B8" w:rsidRPr="008F1E12">
        <w:rPr>
          <w:rFonts w:eastAsia="MS Mincho"/>
          <w:b/>
        </w:rPr>
        <w:t>アミノ酸</w:t>
      </w:r>
      <w:r w:rsidRPr="008F1E12">
        <w:rPr>
          <w:rFonts w:eastAsia="MS Mincho"/>
        </w:rPr>
        <w:t xml:space="preserve"> ] </w:t>
      </w:r>
      <w:r w:rsidRPr="008F1E12">
        <w:rPr>
          <w:rFonts w:eastAsia="MS Mincho"/>
        </w:rPr>
        <w:t>ドロップダウンリストで「</w:t>
      </w:r>
      <w:r w:rsidRPr="008F1E12">
        <w:rPr>
          <w:rFonts w:eastAsia="MS Mincho"/>
        </w:rPr>
        <w:t>K</w:t>
      </w:r>
      <w:r w:rsidRPr="008F1E12">
        <w:rPr>
          <w:rFonts w:eastAsia="MS Mincho"/>
        </w:rPr>
        <w:t>」を選択します。</w:t>
      </w:r>
    </w:p>
    <w:p w14:paraId="09D8FFF2"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r w:rsidR="001374B8" w:rsidRPr="008F1E12">
        <w:rPr>
          <w:rFonts w:eastAsia="MS Mincho"/>
          <w:b/>
        </w:rPr>
        <w:t>末端</w:t>
      </w:r>
      <w:r w:rsidRPr="008F1E12">
        <w:rPr>
          <w:rFonts w:eastAsia="MS Mincho"/>
        </w:rPr>
        <w:t xml:space="preserve"> ] </w:t>
      </w:r>
      <w:r w:rsidRPr="008F1E12">
        <w:rPr>
          <w:rFonts w:eastAsia="MS Mincho"/>
        </w:rPr>
        <w:t>ドロップダウンリストで「</w:t>
      </w:r>
      <w:r w:rsidRPr="008F1E12">
        <w:rPr>
          <w:rFonts w:eastAsia="MS Mincho"/>
        </w:rPr>
        <w:t>C</w:t>
      </w:r>
      <w:r w:rsidRPr="008F1E12">
        <w:rPr>
          <w:rFonts w:eastAsia="MS Mincho"/>
        </w:rPr>
        <w:t>」を選択します。</w:t>
      </w:r>
    </w:p>
    <w:p w14:paraId="64DF9AB0" w14:textId="77777777" w:rsidR="001374B8" w:rsidRPr="008F1E12" w:rsidRDefault="001374B8" w:rsidP="00BA737C">
      <w:pPr>
        <w:pStyle w:val="ListParagraph"/>
        <w:numPr>
          <w:ilvl w:val="0"/>
          <w:numId w:val="3"/>
        </w:numPr>
        <w:rPr>
          <w:rFonts w:eastAsia="MS Mincho"/>
        </w:rPr>
      </w:pPr>
      <w:r w:rsidRPr="008F1E12">
        <w:rPr>
          <w:rFonts w:eastAsia="MS Mincho"/>
        </w:rPr>
        <w:t>リジン分子内にあるすべての炭素原子に</w:t>
      </w:r>
      <w:r w:rsidRPr="008F1E12">
        <w:rPr>
          <w:rFonts w:eastAsia="MS Mincho"/>
        </w:rPr>
        <w:t xml:space="preserve"> </w:t>
      </w:r>
      <w:r w:rsidR="006141CE" w:rsidRPr="008F1E12">
        <w:rPr>
          <w:rFonts w:eastAsia="MS Mincho"/>
          <w:vertAlign w:val="superscript"/>
        </w:rPr>
        <w:t>13</w:t>
      </w:r>
      <w:r w:rsidRPr="008F1E12">
        <w:rPr>
          <w:rFonts w:eastAsia="MS Mincho"/>
        </w:rPr>
        <w:t>C</w:t>
      </w:r>
      <w:r w:rsidRPr="008F1E12">
        <w:rPr>
          <w:rFonts w:eastAsia="MS Mincho"/>
        </w:rPr>
        <w:t>を、すべての窒素原子に</w:t>
      </w:r>
      <w:r w:rsidRPr="008F1E12">
        <w:rPr>
          <w:rFonts w:eastAsia="MS Mincho"/>
        </w:rPr>
        <w:t xml:space="preserve"> </w:t>
      </w:r>
      <w:r w:rsidR="006141CE"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Pr="008F1E12">
        <w:rPr>
          <w:rFonts w:eastAsia="MS Mincho"/>
          <w:b/>
        </w:rPr>
        <w:t>15N</w:t>
      </w:r>
      <w:r w:rsidRPr="008F1E12">
        <w:rPr>
          <w:rFonts w:eastAsia="MS Mincho"/>
        </w:rPr>
        <w:t xml:space="preserve"> ] </w:t>
      </w:r>
      <w:r w:rsidRPr="008F1E12">
        <w:rPr>
          <w:rFonts w:eastAsia="MS Mincho"/>
        </w:rPr>
        <w:t>のチェックボックスをオンにします。総質量シフトは</w:t>
      </w:r>
      <w:r w:rsidRPr="008F1E12">
        <w:rPr>
          <w:rFonts w:eastAsia="MS Mincho"/>
        </w:rPr>
        <w:t>8</w:t>
      </w:r>
      <w:r w:rsidRPr="008F1E12">
        <w:rPr>
          <w:rFonts w:eastAsia="MS Mincho"/>
        </w:rPr>
        <w:t>ダルトンとなります（</w:t>
      </w:r>
      <w:r w:rsidRPr="008F1E12">
        <w:rPr>
          <w:rFonts w:eastAsia="MS Mincho"/>
        </w:rPr>
        <w:t xml:space="preserve">6x </w:t>
      </w:r>
      <w:r w:rsidR="006141CE" w:rsidRPr="008F1E12">
        <w:rPr>
          <w:rFonts w:eastAsia="MS Mincho"/>
          <w:vertAlign w:val="superscript"/>
        </w:rPr>
        <w:t>13</w:t>
      </w:r>
      <w:r w:rsidRPr="008F1E12">
        <w:rPr>
          <w:rFonts w:eastAsia="MS Mincho"/>
        </w:rPr>
        <w:t xml:space="preserve">C + 2x </w:t>
      </w:r>
      <w:r w:rsidR="006141CE" w:rsidRPr="008F1E12">
        <w:rPr>
          <w:rFonts w:eastAsia="MS Mincho"/>
          <w:vertAlign w:val="superscript"/>
        </w:rPr>
        <w:t>15</w:t>
      </w:r>
      <w:r w:rsidRPr="008F1E12">
        <w:rPr>
          <w:rFonts w:eastAsia="MS Mincho"/>
        </w:rPr>
        <w:t>N</w:t>
      </w:r>
      <w:r w:rsidRPr="008F1E12">
        <w:rPr>
          <w:rFonts w:eastAsia="MS Mincho"/>
        </w:rPr>
        <w:t>）。</w:t>
      </w:r>
    </w:p>
    <w:p w14:paraId="713E3F7B"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フォームは以下のように表示されます。</w:t>
      </w:r>
    </w:p>
    <w:p w14:paraId="7C1640F3" w14:textId="77777777" w:rsidR="001818D8" w:rsidRPr="008F1E12" w:rsidRDefault="008F1E12" w:rsidP="001374B8">
      <w:pPr>
        <w:rPr>
          <w:rFonts w:eastAsia="MS Mincho"/>
        </w:rPr>
      </w:pPr>
      <w:r w:rsidRPr="008F1E12">
        <w:rPr>
          <w:rFonts w:eastAsia="MS Mincho"/>
          <w:noProof/>
        </w:rPr>
        <w:drawing>
          <wp:inline distT="0" distB="0" distL="0" distR="0" wp14:anchorId="143C0C02" wp14:editId="5EA56B44">
            <wp:extent cx="3380952" cy="3295238"/>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stretch>
                      <a:fillRect/>
                    </a:stretch>
                  </pic:blipFill>
                  <pic:spPr>
                    <a:xfrm>
                      <a:off x="0" y="0"/>
                      <a:ext cx="3380952" cy="3295238"/>
                    </a:xfrm>
                    <a:prstGeom prst="rect">
                      <a:avLst/>
                    </a:prstGeom>
                  </pic:spPr>
                </pic:pic>
              </a:graphicData>
            </a:graphic>
          </wp:inline>
        </w:drawing>
      </w:r>
    </w:p>
    <w:p w14:paraId="7CC6A070" w14:textId="77777777" w:rsidR="00AA7026" w:rsidRPr="008F1E12" w:rsidRDefault="001374B8" w:rsidP="00F50EB5">
      <w:pPr>
        <w:pStyle w:val="ListParagraph"/>
        <w:numPr>
          <w:ilvl w:val="0"/>
          <w:numId w:val="40"/>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6B05D3C2" w14:textId="77777777" w:rsidR="001374B8" w:rsidRPr="008F1E12" w:rsidRDefault="00AA7026" w:rsidP="00AA7026">
      <w:pPr>
        <w:rPr>
          <w:rFonts w:eastAsia="MS Mincho"/>
        </w:rPr>
      </w:pPr>
      <w:r w:rsidRPr="008F1E12">
        <w:rPr>
          <w:rFonts w:eastAsia="MS Mincho"/>
        </w:rPr>
        <w:t>以下の手順を行って</w:t>
      </w:r>
      <w:r w:rsidRPr="008F1E12">
        <w:rPr>
          <w:rFonts w:eastAsia="MS Mincho"/>
        </w:rPr>
        <w:t>2</w:t>
      </w:r>
      <w:r w:rsidRPr="008F1E12">
        <w:rPr>
          <w:rFonts w:eastAsia="MS Mincho"/>
        </w:rPr>
        <w:t>つ目の同位体修飾を追加します。</w:t>
      </w:r>
    </w:p>
    <w:p w14:paraId="5999A90B" w14:textId="77777777" w:rsidR="001374B8" w:rsidRPr="008F1E12" w:rsidRDefault="001374B8" w:rsidP="00BA737C">
      <w:pPr>
        <w:pStyle w:val="ListParagraph"/>
        <w:numPr>
          <w:ilvl w:val="0"/>
          <w:numId w:val="4"/>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76F6F6AA" w14:textId="77777777" w:rsidR="00D20C46" w:rsidRPr="008F1E12" w:rsidRDefault="00F4379C" w:rsidP="001818D8">
      <w:pPr>
        <w:pStyle w:val="ListParagraph"/>
        <w:numPr>
          <w:ilvl w:val="0"/>
          <w:numId w:val="4"/>
        </w:numPr>
        <w:rPr>
          <w:rFonts w:eastAsia="MS Mincho"/>
        </w:rPr>
      </w:pPr>
      <w:r w:rsidRPr="008F1E12">
        <w:rPr>
          <w:rFonts w:eastAsia="MS Mincho"/>
        </w:rPr>
        <w:t xml:space="preserve">[ </w:t>
      </w:r>
      <w:r w:rsidR="00D20C46"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00D20C46"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Label:13C(6)15N(4) (C-term R)</w:t>
      </w:r>
      <w:r w:rsidRPr="008F1E12">
        <w:rPr>
          <w:rFonts w:eastAsia="MS Mincho"/>
        </w:rPr>
        <w:t>」を選択します。</w:t>
      </w:r>
    </w:p>
    <w:p w14:paraId="7B61D8A2" w14:textId="77777777" w:rsidR="001374B8" w:rsidRPr="008F1E12" w:rsidRDefault="005F54BF" w:rsidP="005F54BF">
      <w:pPr>
        <w:rPr>
          <w:rFonts w:eastAsia="MS Mincho"/>
        </w:rPr>
      </w:pPr>
      <w:r w:rsidRPr="008F1E12">
        <w:rPr>
          <w:rFonts w:eastAsia="MS Mincho"/>
        </w:rPr>
        <w:t>アルギニン分子内にあるすべての炭素原子に</w:t>
      </w:r>
      <w:r w:rsidR="00F13DA4" w:rsidRPr="008F1E12">
        <w:rPr>
          <w:rFonts w:eastAsia="MS Mincho"/>
          <w:vertAlign w:val="superscript"/>
        </w:rPr>
        <w:t>13</w:t>
      </w:r>
      <w:r w:rsidRPr="008F1E12">
        <w:rPr>
          <w:rFonts w:eastAsia="MS Mincho"/>
        </w:rPr>
        <w:t xml:space="preserve">C </w:t>
      </w:r>
      <w:r w:rsidRPr="008F1E12">
        <w:rPr>
          <w:rFonts w:eastAsia="MS Mincho"/>
        </w:rPr>
        <w:t>を、すべての窒素原子に</w:t>
      </w:r>
      <w:r w:rsidRPr="008F1E12">
        <w:rPr>
          <w:rFonts w:eastAsia="MS Mincho"/>
        </w:rPr>
        <w:t xml:space="preserve"> </w:t>
      </w:r>
      <w:r w:rsidR="00F13DA4"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001374B8"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001374B8" w:rsidRPr="008F1E12">
        <w:rPr>
          <w:rFonts w:eastAsia="MS Mincho"/>
          <w:b/>
        </w:rPr>
        <w:t>15N</w:t>
      </w:r>
      <w:r w:rsidRPr="008F1E12">
        <w:rPr>
          <w:rFonts w:eastAsia="MS Mincho"/>
        </w:rPr>
        <w:t xml:space="preserve"> ] </w:t>
      </w:r>
      <w:r w:rsidRPr="008F1E12">
        <w:rPr>
          <w:rFonts w:eastAsia="MS Mincho"/>
        </w:rPr>
        <w:t>のチェックボックスが自動的にオンになっており、総質量シフトは</w:t>
      </w:r>
      <w:r w:rsidRPr="008F1E12">
        <w:rPr>
          <w:rFonts w:eastAsia="MS Mincho"/>
        </w:rPr>
        <w:t>10</w:t>
      </w:r>
      <w:r w:rsidRPr="008F1E12">
        <w:rPr>
          <w:rFonts w:eastAsia="MS Mincho"/>
        </w:rPr>
        <w:t>ダルトンとなります（</w:t>
      </w:r>
      <w:r w:rsidRPr="008F1E12">
        <w:rPr>
          <w:rFonts w:eastAsia="MS Mincho"/>
        </w:rPr>
        <w:t xml:space="preserve">6x </w:t>
      </w:r>
      <w:r w:rsidR="00F13DA4" w:rsidRPr="008F1E12">
        <w:rPr>
          <w:rFonts w:eastAsia="MS Mincho"/>
          <w:vertAlign w:val="superscript"/>
        </w:rPr>
        <w:t>13</w:t>
      </w:r>
      <w:r w:rsidRPr="008F1E12">
        <w:rPr>
          <w:rFonts w:eastAsia="MS Mincho"/>
        </w:rPr>
        <w:t xml:space="preserve">C + 4x </w:t>
      </w:r>
      <w:r w:rsidR="00F13DA4" w:rsidRPr="008F1E12">
        <w:rPr>
          <w:rFonts w:eastAsia="MS Mincho"/>
          <w:vertAlign w:val="superscript"/>
        </w:rPr>
        <w:t>15</w:t>
      </w:r>
      <w:r w:rsidRPr="008F1E12">
        <w:rPr>
          <w:rFonts w:eastAsia="MS Mincho"/>
        </w:rPr>
        <w:t>N</w:t>
      </w:r>
      <w:r w:rsidRPr="008F1E12">
        <w:rPr>
          <w:rFonts w:eastAsia="MS Mincho"/>
        </w:rPr>
        <w:t>）。</w:t>
      </w:r>
    </w:p>
    <w:p w14:paraId="73C0A8DF"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フォームは以下のように表示されます。</w:t>
      </w:r>
    </w:p>
    <w:p w14:paraId="411B741D" w14:textId="77777777" w:rsidR="00C5666B" w:rsidRPr="008F1E12" w:rsidRDefault="008F1E12" w:rsidP="00D20C46">
      <w:pPr>
        <w:rPr>
          <w:rFonts w:eastAsia="MS Mincho"/>
        </w:rPr>
      </w:pPr>
      <w:r w:rsidRPr="008F1E12">
        <w:rPr>
          <w:rFonts w:eastAsia="MS Mincho"/>
          <w:noProof/>
        </w:rPr>
        <w:drawing>
          <wp:inline distT="0" distB="0" distL="0" distR="0" wp14:anchorId="0B10E593" wp14:editId="2243F206">
            <wp:extent cx="3380952" cy="3295238"/>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cstate="print"/>
                    <a:stretch>
                      <a:fillRect/>
                    </a:stretch>
                  </pic:blipFill>
                  <pic:spPr>
                    <a:xfrm>
                      <a:off x="0" y="0"/>
                      <a:ext cx="3380952" cy="3295238"/>
                    </a:xfrm>
                    <a:prstGeom prst="rect">
                      <a:avLst/>
                    </a:prstGeom>
                  </pic:spPr>
                </pic:pic>
              </a:graphicData>
            </a:graphic>
          </wp:inline>
        </w:drawing>
      </w:r>
    </w:p>
    <w:p w14:paraId="5542552D" w14:textId="77777777" w:rsidR="00743DC8" w:rsidRPr="008F1E12" w:rsidRDefault="00743DC8" w:rsidP="00D20C46">
      <w:pPr>
        <w:rPr>
          <w:rFonts w:eastAsia="MS Mincho"/>
        </w:rPr>
      </w:pPr>
      <w:r w:rsidRPr="008F1E12">
        <w:rPr>
          <w:rFonts w:eastAsia="MS Mincho"/>
        </w:rPr>
        <w:t>Skyline</w:t>
      </w:r>
      <w:r w:rsidRPr="008F1E12">
        <w:rPr>
          <w:rFonts w:eastAsia="MS Mincho"/>
        </w:rPr>
        <w:t>はモノアイソトピック質量と平均質量の両方について</w:t>
      </w:r>
      <w:r w:rsidRPr="008F1E12">
        <w:rPr>
          <w:rFonts w:eastAsia="MS Mincho"/>
        </w:rPr>
        <w:t>13C</w:t>
      </w:r>
      <w:r w:rsidRPr="008F1E12">
        <w:rPr>
          <w:rFonts w:eastAsia="MS Mincho"/>
        </w:rPr>
        <w:t>および</w:t>
      </w:r>
      <w:r w:rsidRPr="008F1E12">
        <w:rPr>
          <w:rFonts w:eastAsia="MS Mincho"/>
        </w:rPr>
        <w:t>15N</w:t>
      </w:r>
      <w:r w:rsidRPr="008F1E12">
        <w:rPr>
          <w:rFonts w:eastAsia="MS Mincho"/>
        </w:rPr>
        <w:t>を用いて自動的に計算を行います（リジン（</w:t>
      </w:r>
      <w:r w:rsidRPr="008F1E12">
        <w:rPr>
          <w:rFonts w:eastAsia="MS Mincho"/>
        </w:rPr>
        <w:t>K</w:t>
      </w:r>
      <w:r w:rsidRPr="008F1E12">
        <w:rPr>
          <w:rFonts w:eastAsia="MS Mincho"/>
        </w:rPr>
        <w:t>）については約</w:t>
      </w:r>
      <w:r w:rsidRPr="008F1E12">
        <w:rPr>
          <w:rFonts w:eastAsia="MS Mincho"/>
        </w:rPr>
        <w:t>8</w:t>
      </w:r>
      <w:r w:rsidRPr="008F1E12">
        <w:rPr>
          <w:rFonts w:eastAsia="MS Mincho"/>
        </w:rPr>
        <w:t>ダルトン、アルギニン（</w:t>
      </w:r>
      <w:r w:rsidRPr="008F1E12">
        <w:rPr>
          <w:rFonts w:eastAsia="MS Mincho"/>
        </w:rPr>
        <w:t>R</w:t>
      </w:r>
      <w:r w:rsidRPr="008F1E12">
        <w:rPr>
          <w:rFonts w:eastAsia="MS Mincho"/>
        </w:rPr>
        <w:t>）については約</w:t>
      </w:r>
      <w:r w:rsidRPr="008F1E12">
        <w:rPr>
          <w:rFonts w:eastAsia="MS Mincho"/>
        </w:rPr>
        <w:t>10</w:t>
      </w:r>
      <w:r w:rsidRPr="008F1E12">
        <w:rPr>
          <w:rFonts w:eastAsia="MS Mincho"/>
        </w:rPr>
        <w:t>ダルトンとなります）。</w:t>
      </w:r>
    </w:p>
    <w:p w14:paraId="6CCA749D" w14:textId="77777777" w:rsidR="00DE4445" w:rsidRPr="008F1E12" w:rsidRDefault="008F1452" w:rsidP="00DE4445">
      <w:pPr>
        <w:rPr>
          <w:rFonts w:eastAsia="MS Mincho"/>
        </w:rPr>
      </w:pPr>
      <w:r w:rsidRPr="008F1E12">
        <w:rPr>
          <w:rFonts w:eastAsia="MS Mincho"/>
        </w:rPr>
        <w:t>以下の手順を行い、トランジションリストを</w:t>
      </w:r>
      <w:r w:rsidRPr="008F1E12">
        <w:rPr>
          <w:rFonts w:eastAsia="MS Mincho"/>
        </w:rPr>
        <w:t>MRMer</w:t>
      </w:r>
      <w:r w:rsidRPr="008F1E12">
        <w:rPr>
          <w:rFonts w:eastAsia="MS Mincho"/>
        </w:rPr>
        <w:t>の文献から現在作業中のドキュメントに挿入する準備を完了させます。</w:t>
      </w:r>
    </w:p>
    <w:p w14:paraId="2DE8A000"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4EE84E"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00EC1095"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7E32DD09" w14:textId="77777777" w:rsidR="00EC1095" w:rsidRPr="008F1E12" w:rsidRDefault="00EC1095" w:rsidP="001818D8">
      <w:pPr>
        <w:pStyle w:val="ListParagraph"/>
        <w:numPr>
          <w:ilvl w:val="0"/>
          <w:numId w:val="5"/>
        </w:numPr>
        <w:rPr>
          <w:rFonts w:eastAsia="MS Mincho"/>
        </w:rPr>
      </w:pPr>
      <w:r w:rsidRPr="008F1E12">
        <w:rPr>
          <w:rFonts w:eastAsia="MS Mincho"/>
        </w:rPr>
        <w:t>先ほど作成した「</w:t>
      </w:r>
      <w:r w:rsidRPr="008F1E12">
        <w:rPr>
          <w:rFonts w:eastAsia="MS Mincho"/>
        </w:rPr>
        <w:t>Label:13C(6)15N(2) (C-term K)</w:t>
      </w:r>
      <w:r w:rsidRPr="008F1E12">
        <w:rPr>
          <w:rFonts w:eastAsia="MS Mincho"/>
        </w:rPr>
        <w:t>」修飾、および「</w:t>
      </w:r>
      <w:r w:rsidRPr="008F1E12">
        <w:rPr>
          <w:rFonts w:eastAsia="MS Mincho"/>
        </w:rPr>
        <w:t>Label:13C(6)15N(4) (C-term R)</w:t>
      </w:r>
      <w:r w:rsidRPr="008F1E12">
        <w:rPr>
          <w:rFonts w:eastAsia="MS Mincho"/>
        </w:rPr>
        <w:t>」修飾の</w:t>
      </w:r>
      <w:r w:rsidRPr="008F1E12">
        <w:rPr>
          <w:rFonts w:eastAsia="MS Mincho"/>
        </w:rPr>
        <w:t xml:space="preserve"> [ </w:t>
      </w:r>
      <w:r w:rsidRPr="008F1E12">
        <w:rPr>
          <w:rFonts w:eastAsia="MS Mincho"/>
          <w:b/>
        </w:rPr>
        <w:t>同位体修飾リスト</w:t>
      </w:r>
      <w:r w:rsidRPr="008F1E12">
        <w:rPr>
          <w:rFonts w:eastAsia="MS Mincho"/>
        </w:rPr>
        <w:t xml:space="preserve"> ] </w:t>
      </w:r>
      <w:r w:rsidRPr="008F1E12">
        <w:rPr>
          <w:rFonts w:eastAsia="MS Mincho"/>
        </w:rPr>
        <w:t>のチェックボックスをオンにします。</w:t>
      </w:r>
    </w:p>
    <w:p w14:paraId="0056A745" w14:textId="77777777" w:rsidR="00F13DA4" w:rsidRPr="008F1E12" w:rsidRDefault="00F13DA4" w:rsidP="00BA737C">
      <w:pPr>
        <w:pStyle w:val="ListParagraph"/>
        <w:numPr>
          <w:ilvl w:val="0"/>
          <w:numId w:val="5"/>
        </w:numPr>
        <w:rPr>
          <w:rFonts w:eastAsia="MS Mincho"/>
        </w:rPr>
      </w:pPr>
      <w:r w:rsidRPr="008F1E12">
        <w:rPr>
          <w:rFonts w:eastAsia="MS Mincho"/>
        </w:rPr>
        <w:t>また、「</w:t>
      </w:r>
      <w:r w:rsidRPr="008F1E12">
        <w:rPr>
          <w:rFonts w:eastAsia="MS Mincho"/>
        </w:rPr>
        <w:t>Carbamidomethyl (C)</w:t>
      </w:r>
      <w:r w:rsidRPr="008F1E12">
        <w:rPr>
          <w:rFonts w:eastAsia="MS Mincho"/>
        </w:rPr>
        <w:t>」の</w:t>
      </w:r>
      <w:r w:rsidRPr="008F1E12">
        <w:rPr>
          <w:rFonts w:eastAsia="MS Mincho"/>
        </w:rPr>
        <w:t xml:space="preserve"> [ </w:t>
      </w:r>
      <w:r w:rsidRPr="008F1E12">
        <w:rPr>
          <w:rFonts w:eastAsia="MS Mincho"/>
          <w:b/>
        </w:rPr>
        <w:t>構造修飾</w:t>
      </w:r>
      <w:r w:rsidRPr="008F1E12">
        <w:rPr>
          <w:rFonts w:eastAsia="MS Mincho"/>
        </w:rPr>
        <w:t xml:space="preserve"> ] </w:t>
      </w:r>
      <w:r w:rsidRPr="008F1E12">
        <w:rPr>
          <w:rFonts w:eastAsia="MS Mincho"/>
        </w:rPr>
        <w:t>リストのチェックボックスもオンになっていることを確認します。これは、デフォルト設定が選択されたためです。</w:t>
      </w:r>
    </w:p>
    <w:p w14:paraId="175BC56E" w14:textId="77777777" w:rsidR="00EC1095" w:rsidRPr="008F1E12" w:rsidRDefault="00EC1095" w:rsidP="00BA737C">
      <w:pPr>
        <w:pStyle w:val="ListParagraph"/>
        <w:numPr>
          <w:ilvl w:val="0"/>
          <w:numId w:val="5"/>
        </w:numPr>
        <w:rPr>
          <w:rFonts w:eastAsia="MS Mincho"/>
        </w:rPr>
      </w:pPr>
      <w:r w:rsidRPr="008F1E12">
        <w:rPr>
          <w:rFonts w:eastAsia="MS Mincho"/>
        </w:rPr>
        <w:t>[</w:t>
      </w:r>
      <w:r w:rsidRPr="008F1E12">
        <w:rPr>
          <w:rFonts w:eastAsia="MS Mincho"/>
          <w:b/>
        </w:rPr>
        <w:t xml:space="preserve"> </w:t>
      </w:r>
      <w:r w:rsidRPr="008F1E12">
        <w:rPr>
          <w:rFonts w:eastAsia="MS Mincho"/>
          <w:b/>
        </w:rPr>
        <w:t>ペプチド設定</w:t>
      </w:r>
      <w:r w:rsidRPr="008F1E12">
        <w:rPr>
          <w:rFonts w:eastAsia="MS Mincho"/>
          <w:b/>
        </w:rPr>
        <w:t xml:space="preserve"> </w:t>
      </w:r>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36B1CBC1" w14:textId="77777777" w:rsidR="00EC1095" w:rsidRPr="008F1E12" w:rsidRDefault="00084C30" w:rsidP="00EC1095">
      <w:pPr>
        <w:rPr>
          <w:rFonts w:eastAsia="MS Mincho"/>
        </w:rPr>
      </w:pPr>
      <w:r w:rsidRPr="008F1E12">
        <w:rPr>
          <w:rFonts w:eastAsia="MS Mincho"/>
        </w:rPr>
        <w:t>Skyline</w:t>
      </w:r>
      <w:r w:rsidRPr="008F1E12">
        <w:rPr>
          <w:rFonts w:eastAsia="MS Mincho"/>
        </w:rPr>
        <w:t>ウィンドウの右側に空のスペクトルチャートが表示されます。これで、</w:t>
      </w:r>
      <w:r w:rsidRPr="008F1E12">
        <w:rPr>
          <w:rFonts w:eastAsia="MS Mincho"/>
        </w:rPr>
        <w:t>MRMer</w:t>
      </w:r>
      <w:r w:rsidRPr="008F1E12">
        <w:rPr>
          <w:rFonts w:eastAsia="MS Mincho"/>
        </w:rPr>
        <w:t>のトランジションリストを挿入する準備が整いました。</w:t>
      </w:r>
    </w:p>
    <w:p w14:paraId="5DE27532" w14:textId="77777777" w:rsidR="00084C30" w:rsidRPr="008F1E12" w:rsidRDefault="00084C30" w:rsidP="00084C30">
      <w:pPr>
        <w:pStyle w:val="Heading1"/>
        <w:rPr>
          <w:rFonts w:eastAsia="MS Mincho"/>
        </w:rPr>
      </w:pPr>
      <w:r w:rsidRPr="008F1E12">
        <w:rPr>
          <w:rFonts w:eastAsia="MS Mincho"/>
        </w:rPr>
        <w:t>関連タンパク質とともにトランジションリストを挿入する</w:t>
      </w:r>
    </w:p>
    <w:p w14:paraId="53B6F985" w14:textId="77777777" w:rsidR="00084C30" w:rsidRPr="008F1E12" w:rsidRDefault="00084C30" w:rsidP="00084C30">
      <w:pPr>
        <w:rPr>
          <w:rFonts w:eastAsia="MS Mincho"/>
        </w:rPr>
      </w:pPr>
      <w:r w:rsidRPr="008F1E12">
        <w:rPr>
          <w:rFonts w:eastAsia="MS Mincho"/>
        </w:rPr>
        <w:t>トランジションリストを</w:t>
      </w:r>
      <w:r w:rsidRPr="008F1E12">
        <w:rPr>
          <w:rFonts w:eastAsia="MS Mincho"/>
        </w:rPr>
        <w:t>Skyline</w:t>
      </w:r>
      <w:r w:rsidRPr="008F1E12">
        <w:rPr>
          <w:rFonts w:eastAsia="MS Mincho"/>
        </w:rPr>
        <w:t>に挿入する方法は</w:t>
      </w:r>
      <w:r w:rsidRPr="008F1E12">
        <w:rPr>
          <w:rFonts w:eastAsia="MS Mincho"/>
        </w:rPr>
        <w:t>2</w:t>
      </w:r>
      <w:r w:rsidRPr="008F1E12">
        <w:rPr>
          <w:rFonts w:eastAsia="MS Mincho"/>
        </w:rPr>
        <w:t>通りあります。</w:t>
      </w:r>
    </w:p>
    <w:p w14:paraId="2D8F54E9" w14:textId="77777777" w:rsidR="00084C30" w:rsidRPr="008F1E12" w:rsidRDefault="00084C30" w:rsidP="00BA737C">
      <w:pPr>
        <w:pStyle w:val="ListParagraph"/>
        <w:numPr>
          <w:ilvl w:val="0"/>
          <w:numId w:val="6"/>
        </w:numPr>
        <w:rPr>
          <w:rFonts w:eastAsia="MS Mincho"/>
        </w:rPr>
      </w:pPr>
      <w:r w:rsidRPr="008F1E12">
        <w:rPr>
          <w:rFonts w:eastAsia="MS Mincho"/>
        </w:rPr>
        <w:t xml:space="preserve">[ </w:t>
      </w:r>
      <w:r w:rsidR="002756B9" w:rsidRPr="008F1E12">
        <w:rPr>
          <w:rFonts w:eastAsia="MS Mincho"/>
          <w:b/>
        </w:rPr>
        <w:t>編集</w:t>
      </w:r>
      <w:r w:rsidRPr="008F1E12">
        <w:rPr>
          <w:rFonts w:eastAsia="MS Mincho"/>
        </w:rPr>
        <w:t xml:space="preserve"> ] </w:t>
      </w:r>
      <w:r w:rsidRPr="008F1E12">
        <w:rPr>
          <w:rFonts w:eastAsia="MS Mincho"/>
        </w:rPr>
        <w:t>メニュー、</w:t>
      </w:r>
      <w:r w:rsidRPr="008F1E12">
        <w:rPr>
          <w:rFonts w:eastAsia="MS Mincho"/>
        </w:rPr>
        <w:t xml:space="preserve">[ </w:t>
      </w:r>
      <w:r w:rsidR="00666077" w:rsidRPr="008F1E12">
        <w:rPr>
          <w:rFonts w:eastAsia="MS Mincho"/>
          <w:b/>
          <w:bCs/>
        </w:rPr>
        <w:t>挿入</w:t>
      </w:r>
      <w:r w:rsidRPr="008F1E12">
        <w:rPr>
          <w:rFonts w:eastAsia="MS Mincho"/>
        </w:rPr>
        <w:t xml:space="preserve"> ] </w:t>
      </w:r>
      <w:r w:rsidRPr="008F1E12">
        <w:rPr>
          <w:rFonts w:eastAsia="MS Mincho"/>
        </w:rPr>
        <w:t>をクリックし、その後</w:t>
      </w:r>
      <w:r w:rsidRPr="008F1E12">
        <w:rPr>
          <w:rFonts w:eastAsia="MS Mincho"/>
        </w:rPr>
        <w:t xml:space="preserve"> [ </w:t>
      </w:r>
      <w:r w:rsidRPr="008F1E12">
        <w:rPr>
          <w:rFonts w:eastAsia="MS Mincho"/>
          <w:b/>
        </w:rPr>
        <w:t>トランジションリスト</w:t>
      </w:r>
      <w:r w:rsidRPr="008F1E12">
        <w:rPr>
          <w:rFonts w:eastAsia="MS Mincho"/>
        </w:rPr>
        <w:t xml:space="preserve"> ] </w:t>
      </w:r>
      <w:r w:rsidRPr="008F1E12">
        <w:rPr>
          <w:rFonts w:eastAsia="MS Mincho"/>
        </w:rPr>
        <w:t>をクリックして表示されるフォームに挿入します。</w:t>
      </w:r>
    </w:p>
    <w:p w14:paraId="6EB93034" w14:textId="77777777" w:rsidR="00084C30" w:rsidRPr="008F1E12" w:rsidRDefault="00084C30" w:rsidP="00BA737C">
      <w:pPr>
        <w:pStyle w:val="ListParagraph"/>
        <w:numPr>
          <w:ilvl w:val="0"/>
          <w:numId w:val="6"/>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w:t>
      </w:r>
      <w:r w:rsidRPr="008F1E12">
        <w:rPr>
          <w:rFonts w:eastAsia="MS Mincho"/>
        </w:rPr>
        <w:t xml:space="preserve">[ </w:t>
      </w:r>
      <w:r w:rsidRPr="008F1E12">
        <w:rPr>
          <w:rFonts w:eastAsia="MS Mincho"/>
          <w:b/>
        </w:rPr>
        <w:t>貼り付け</w:t>
      </w:r>
      <w:r w:rsidRPr="008F1E12">
        <w:rPr>
          <w:rFonts w:eastAsia="MS Mincho"/>
        </w:rPr>
        <w:t xml:space="preserve"> ] </w:t>
      </w:r>
      <w:r w:rsidRPr="008F1E12">
        <w:rPr>
          <w:rFonts w:eastAsia="MS Mincho"/>
        </w:rPr>
        <w:t>（</w:t>
      </w:r>
      <w:r w:rsidRPr="008F1E12">
        <w:rPr>
          <w:rFonts w:eastAsia="MS Mincho"/>
        </w:rPr>
        <w:t>Ctrl-V</w:t>
      </w:r>
      <w:r w:rsidRPr="008F1E12">
        <w:rPr>
          <w:rFonts w:eastAsia="MS Mincho"/>
        </w:rPr>
        <w:t>）をクリックして、ドキュメントへと直接挿入します。</w:t>
      </w:r>
    </w:p>
    <w:p w14:paraId="517B389F" w14:textId="77777777" w:rsidR="00084C30" w:rsidRPr="008F1E12" w:rsidRDefault="00637BDF" w:rsidP="00084C30">
      <w:pPr>
        <w:rPr>
          <w:rFonts w:eastAsia="MS Mincho"/>
        </w:rPr>
      </w:pPr>
      <w:r w:rsidRPr="008F1E12">
        <w:rPr>
          <w:rFonts w:eastAsia="MS Mincho"/>
        </w:rPr>
        <w:t>MRMer</w:t>
      </w:r>
      <w:r w:rsidRPr="008F1E12">
        <w:rPr>
          <w:rFonts w:eastAsia="MS Mincho"/>
        </w:rPr>
        <w:t>のデータセットについては、一つ目の方法を使用します。後述する</w:t>
      </w:r>
      <w:r w:rsidRPr="008F1E12">
        <w:rPr>
          <w:rFonts w:eastAsia="MS Mincho"/>
        </w:rPr>
        <w:t>Study 7</w:t>
      </w:r>
      <w:r w:rsidRPr="008F1E12">
        <w:rPr>
          <w:rFonts w:eastAsia="MS Mincho"/>
        </w:rPr>
        <w:t>のデータセットについては、二つ目の方法を使用します。</w:t>
      </w:r>
      <w:r w:rsidRPr="008F1E12">
        <w:rPr>
          <w:rFonts w:eastAsia="MS Mincho"/>
        </w:rPr>
        <w:t xml:space="preserve">[ </w:t>
      </w:r>
      <w:r w:rsidR="00084C30" w:rsidRPr="008F1E12">
        <w:rPr>
          <w:rFonts w:eastAsia="MS Mincho"/>
          <w:b/>
        </w:rPr>
        <w:t>挿入</w:t>
      </w:r>
      <w:r w:rsidRPr="008F1E12">
        <w:rPr>
          <w:rFonts w:eastAsia="MS Mincho"/>
        </w:rPr>
        <w:t xml:space="preserve"> ] </w:t>
      </w:r>
      <w:r w:rsidRPr="008F1E12">
        <w:rPr>
          <w:rFonts w:eastAsia="MS Mincho"/>
        </w:rPr>
        <w:t>フォームを使用する一つ目の方法には、ドキュメントがバックグラウンドプロテオームを含んでいれば、タンパク質とそのペプチドが自動的に結び付けられるという利点があります。現在、これはバックグラウンドプロテオームの中で、ある一つのタンパク質にリンクするペプチドについてのみ有効ですが、今後のバージョンでは複数タンパク質にリンクするペプチドをどのように扱うか選択できるようになる予定です。このチュートリアルでは、複数タンパク質にリンクする</w:t>
      </w:r>
      <w:r w:rsidRPr="008F1E12">
        <w:rPr>
          <w:rFonts w:eastAsia="MS Mincho"/>
        </w:rPr>
        <w:t>2</w:t>
      </w:r>
      <w:r w:rsidRPr="008F1E12">
        <w:rPr>
          <w:rFonts w:eastAsia="MS Mincho"/>
        </w:rPr>
        <w:t>つのペプチドは</w:t>
      </w:r>
      <w:r w:rsidRPr="008F1E12">
        <w:rPr>
          <w:rFonts w:eastAsia="MS Mincho"/>
        </w:rPr>
        <w:t>MRMer</w:t>
      </w:r>
      <w:r w:rsidRPr="008F1E12">
        <w:rPr>
          <w:rFonts w:eastAsia="MS Mincho"/>
        </w:rPr>
        <w:t>のトランジションリストから除かれています。</w:t>
      </w:r>
    </w:p>
    <w:p w14:paraId="7F37FDCE" w14:textId="77777777" w:rsidR="00084C30" w:rsidRPr="008F1E12" w:rsidRDefault="00084C30" w:rsidP="00084C30">
      <w:pPr>
        <w:rPr>
          <w:rFonts w:eastAsia="MS Mincho"/>
        </w:rPr>
      </w:pPr>
      <w:r w:rsidRPr="008F1E12">
        <w:rPr>
          <w:rFonts w:eastAsia="MS Mincho"/>
        </w:rPr>
        <w:t>トランジションリストにあるペプチドを現在作業中のドキュメントに追加するには、以下の手順を行います。</w:t>
      </w:r>
    </w:p>
    <w:p w14:paraId="2210C412" w14:textId="77777777" w:rsidR="00084C30" w:rsidRPr="008F1E12" w:rsidRDefault="0022726A" w:rsidP="00BA737C">
      <w:pPr>
        <w:pStyle w:val="ListParagraph"/>
        <w:numPr>
          <w:ilvl w:val="0"/>
          <w:numId w:val="7"/>
        </w:numPr>
        <w:rPr>
          <w:rFonts w:eastAsia="MS Mincho"/>
        </w:rPr>
      </w:pPr>
      <w:r w:rsidRPr="008F1E12">
        <w:rPr>
          <w:rFonts w:eastAsia="MS Mincho"/>
        </w:rPr>
        <w:t>Microsoft Excel</w:t>
      </w:r>
      <w:r w:rsidRPr="008F1E12">
        <w:rPr>
          <w:rFonts w:eastAsia="MS Mincho"/>
        </w:rPr>
        <w:t>を使用して、このチュートリアル用に作成した定量フォルダの中の</w:t>
      </w:r>
      <w:r w:rsidRPr="008F1E12">
        <w:rPr>
          <w:rFonts w:eastAsia="MS Mincho"/>
        </w:rPr>
        <w:t>MRMer</w:t>
      </w:r>
      <w:r w:rsidRPr="008F1E12">
        <w:rPr>
          <w:rFonts w:eastAsia="MS Mincho"/>
        </w:rPr>
        <w:t>サブフォルダ内のファイル「</w:t>
      </w:r>
      <w:r w:rsidRPr="008F1E12">
        <w:rPr>
          <w:rFonts w:eastAsia="MS Mincho"/>
        </w:rPr>
        <w:t>silac_1_to_4.xls</w:t>
      </w:r>
      <w:r w:rsidRPr="008F1E12">
        <w:rPr>
          <w:rFonts w:eastAsia="MS Mincho"/>
        </w:rPr>
        <w:t>」を開きます。この</w:t>
      </w:r>
      <w:r w:rsidRPr="008F1E12">
        <w:rPr>
          <w:rFonts w:eastAsia="MS Mincho"/>
        </w:rPr>
        <w:t>Excel</w:t>
      </w:r>
      <w:r w:rsidRPr="008F1E12">
        <w:rPr>
          <w:rFonts w:eastAsia="MS Mincho"/>
        </w:rPr>
        <w:t>ファイルは、</w:t>
      </w:r>
      <w:r w:rsidRPr="008F1E12">
        <w:rPr>
          <w:rFonts w:eastAsia="MS Mincho"/>
        </w:rPr>
        <w:t>MRMer</w:t>
      </w:r>
      <w:r w:rsidRPr="008F1E12">
        <w:rPr>
          <w:rFonts w:eastAsia="MS Mincho"/>
        </w:rPr>
        <w:t>からダウンロードされた元の「</w:t>
      </w:r>
      <w:r w:rsidRPr="008F1E12">
        <w:rPr>
          <w:rFonts w:eastAsia="MS Mincho"/>
        </w:rPr>
        <w:t>silac_1_to_4.transition.tsv</w:t>
      </w:r>
      <w:r w:rsidRPr="008F1E12">
        <w:rPr>
          <w:rFonts w:eastAsia="MS Mincho"/>
        </w:rPr>
        <w:t>」（タブ区切り）ファイルから、</w:t>
      </w:r>
      <w:r w:rsidRPr="008F1E12">
        <w:rPr>
          <w:rFonts w:eastAsia="MS Mincho"/>
        </w:rPr>
        <w:t>1:4</w:t>
      </w:r>
      <w:r w:rsidRPr="008F1E12">
        <w:rPr>
          <w:rFonts w:eastAsia="MS Mincho"/>
        </w:rPr>
        <w:t>のライト：ヘビー混合比試料の定量実験を行うことを目的に作成されたものです。</w:t>
      </w:r>
    </w:p>
    <w:p w14:paraId="783EA04E" w14:textId="77777777" w:rsidR="0022726A" w:rsidRPr="008F1E12" w:rsidRDefault="0022726A" w:rsidP="00BA737C">
      <w:pPr>
        <w:pStyle w:val="ListParagraph"/>
        <w:numPr>
          <w:ilvl w:val="0"/>
          <w:numId w:val="7"/>
        </w:numPr>
        <w:rPr>
          <w:rFonts w:eastAsia="MS Mincho"/>
        </w:rPr>
      </w:pPr>
      <w:r w:rsidRPr="008F1E12">
        <w:rPr>
          <w:rFonts w:eastAsia="MS Mincho"/>
        </w:rPr>
        <w:t>水平スクロールバーの左側に「</w:t>
      </w:r>
      <w:r w:rsidRPr="008F1E12">
        <w:rPr>
          <w:rFonts w:eastAsia="MS Mincho"/>
        </w:rPr>
        <w:t>Fixed</w:t>
      </w:r>
      <w:r w:rsidRPr="008F1E12">
        <w:rPr>
          <w:rFonts w:eastAsia="MS Mincho"/>
        </w:rPr>
        <w:t>」と表示されているスプレッドシートのページが、</w:t>
      </w:r>
      <w:r w:rsidR="00A05595" w:rsidRPr="008F1E12">
        <w:rPr>
          <w:rFonts w:eastAsia="MS Mincho" w:hint="eastAsia"/>
        </w:rPr>
        <w:t>表示されている</w:t>
      </w:r>
      <w:r w:rsidRPr="008F1E12">
        <w:rPr>
          <w:rFonts w:eastAsia="MS Mincho"/>
        </w:rPr>
        <w:t>ことを確認してください。</w:t>
      </w:r>
    </w:p>
    <w:p w14:paraId="1598D244" w14:textId="77777777" w:rsidR="0022726A" w:rsidRPr="008F1E12" w:rsidRDefault="0022726A" w:rsidP="00BA737C">
      <w:pPr>
        <w:pStyle w:val="ListParagraph"/>
        <w:numPr>
          <w:ilvl w:val="0"/>
          <w:numId w:val="7"/>
        </w:numPr>
        <w:rPr>
          <w:rFonts w:eastAsia="MS Mincho"/>
        </w:rPr>
      </w:pPr>
      <w:r w:rsidRPr="008F1E12">
        <w:rPr>
          <w:rFonts w:eastAsia="MS Mincho"/>
        </w:rPr>
        <w:t>296</w:t>
      </w:r>
      <w:r w:rsidRPr="008F1E12">
        <w:rPr>
          <w:rFonts w:eastAsia="MS Mincho"/>
        </w:rPr>
        <w:t>行すべてについて最初の</w:t>
      </w:r>
      <w:r w:rsidRPr="008F1E12">
        <w:rPr>
          <w:rFonts w:eastAsia="MS Mincho"/>
        </w:rPr>
        <w:t>3</w:t>
      </w:r>
      <w:r w:rsidRPr="008F1E12">
        <w:rPr>
          <w:rFonts w:eastAsia="MS Mincho"/>
        </w:rPr>
        <w:t>列、すなわち、ペプチドシークエンス（</w:t>
      </w:r>
      <w:r w:rsidRPr="008F1E12">
        <w:rPr>
          <w:rFonts w:eastAsia="MS Mincho"/>
        </w:rPr>
        <w:t>A</w:t>
      </w:r>
      <w:r w:rsidRPr="008F1E12">
        <w:rPr>
          <w:rFonts w:eastAsia="MS Mincho"/>
        </w:rPr>
        <w:t>列）、プリカーサーイオン</w:t>
      </w:r>
      <w:r w:rsidR="003A2815" w:rsidRPr="008F1E12">
        <w:rPr>
          <w:rFonts w:eastAsia="MS Mincho"/>
          <w:i/>
        </w:rPr>
        <w:t>m/z</w:t>
      </w:r>
      <w:r w:rsidRPr="008F1E12">
        <w:rPr>
          <w:rFonts w:eastAsia="MS Mincho"/>
        </w:rPr>
        <w:t>（</w:t>
      </w:r>
      <w:r w:rsidRPr="008F1E12">
        <w:rPr>
          <w:rFonts w:eastAsia="MS Mincho"/>
        </w:rPr>
        <w:t>B</w:t>
      </w:r>
      <w:r w:rsidRPr="008F1E12">
        <w:rPr>
          <w:rFonts w:eastAsia="MS Mincho"/>
        </w:rPr>
        <w:t>列）、プロダクト</w:t>
      </w:r>
      <w:r w:rsidRPr="008F1E12">
        <w:rPr>
          <w:rFonts w:eastAsia="MS Mincho"/>
        </w:rPr>
        <w:t>/</w:t>
      </w:r>
      <w:r w:rsidRPr="008F1E12">
        <w:rPr>
          <w:rFonts w:eastAsia="MS Mincho"/>
        </w:rPr>
        <w:t>フラグメントイオン</w:t>
      </w:r>
      <w:r w:rsidR="003A2815" w:rsidRPr="008F1E12">
        <w:rPr>
          <w:rFonts w:eastAsia="MS Mincho"/>
          <w:i/>
        </w:rPr>
        <w:t>m/z</w:t>
      </w:r>
      <w:r w:rsidRPr="008F1E12">
        <w:rPr>
          <w:rFonts w:eastAsia="MS Mincho"/>
        </w:rPr>
        <w:t>（</w:t>
      </w:r>
      <w:r w:rsidRPr="008F1E12">
        <w:rPr>
          <w:rFonts w:eastAsia="MS Mincho"/>
        </w:rPr>
        <w:t>C</w:t>
      </w:r>
      <w:r w:rsidRPr="008F1E12">
        <w:rPr>
          <w:rFonts w:eastAsia="MS Mincho"/>
        </w:rPr>
        <w:t>列）のセルを選択します。</w:t>
      </w:r>
    </w:p>
    <w:p w14:paraId="22C72CFB" w14:textId="77777777" w:rsidR="0022726A" w:rsidRPr="008F1E12" w:rsidRDefault="0022726A" w:rsidP="00BA737C">
      <w:pPr>
        <w:pStyle w:val="ListParagraph"/>
        <w:numPr>
          <w:ilvl w:val="0"/>
          <w:numId w:val="7"/>
        </w:numPr>
        <w:rPr>
          <w:rFonts w:eastAsia="MS Mincho"/>
        </w:rPr>
      </w:pPr>
      <w:r w:rsidRPr="008F1E12">
        <w:rPr>
          <w:rFonts w:eastAsia="MS Mincho"/>
        </w:rPr>
        <w:t>セルをコピー（</w:t>
      </w:r>
      <w:r w:rsidRPr="008F1E12">
        <w:rPr>
          <w:rFonts w:eastAsia="MS Mincho"/>
        </w:rPr>
        <w:t>Ctrl+C</w:t>
      </w:r>
      <w:r w:rsidRPr="008F1E12">
        <w:rPr>
          <w:rFonts w:eastAsia="MS Mincho"/>
        </w:rPr>
        <w:t>）します。</w:t>
      </w:r>
    </w:p>
    <w:p w14:paraId="4E156E74" w14:textId="77777777" w:rsidR="0022726A" w:rsidRPr="008F1E12" w:rsidRDefault="0022726A" w:rsidP="00BA737C">
      <w:pPr>
        <w:pStyle w:val="ListParagraph"/>
        <w:numPr>
          <w:ilvl w:val="0"/>
          <w:numId w:val="7"/>
        </w:numPr>
        <w:rPr>
          <w:rFonts w:eastAsia="MS Mincho"/>
        </w:rPr>
      </w:pPr>
      <w:r w:rsidRPr="008F1E12">
        <w:rPr>
          <w:rFonts w:eastAsia="MS Mincho"/>
        </w:rPr>
        <w:t>Skyline</w:t>
      </w:r>
      <w:r w:rsidRPr="008F1E12">
        <w:rPr>
          <w:rFonts w:eastAsia="MS Mincho"/>
        </w:rPr>
        <w:t>に戻ります。</w:t>
      </w:r>
    </w:p>
    <w:p w14:paraId="273B26BE" w14:textId="77777777" w:rsidR="0022726A" w:rsidRPr="008F1E12" w:rsidRDefault="0022726A" w:rsidP="00BA737C">
      <w:pPr>
        <w:pStyle w:val="ListParagraph"/>
        <w:numPr>
          <w:ilvl w:val="0"/>
          <w:numId w:val="7"/>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挿入</w:t>
      </w:r>
      <w:r w:rsidRPr="008F1E12">
        <w:rPr>
          <w:rFonts w:eastAsia="MS Mincho"/>
        </w:rPr>
        <w:t xml:space="preserve">] </w:t>
      </w:r>
      <w:r w:rsidRPr="008F1E12">
        <w:rPr>
          <w:rFonts w:eastAsia="MS Mincho"/>
        </w:rPr>
        <w:t>を選択して、</w:t>
      </w:r>
      <w:r w:rsidRPr="008F1E12">
        <w:rPr>
          <w:rFonts w:eastAsia="MS Mincho"/>
        </w:rPr>
        <w:t xml:space="preserve">[ </w:t>
      </w:r>
      <w:r w:rsidRPr="008F1E12">
        <w:rPr>
          <w:rFonts w:eastAsia="MS Mincho"/>
          <w:b/>
        </w:rPr>
        <w:t>トランジションリスト</w:t>
      </w:r>
      <w:r w:rsidRPr="008F1E12">
        <w:rPr>
          <w:rFonts w:eastAsia="MS Mincho"/>
        </w:rPr>
        <w:t xml:space="preserve"> ] </w:t>
      </w:r>
      <w:r w:rsidRPr="008F1E12">
        <w:rPr>
          <w:rFonts w:eastAsia="MS Mincho"/>
        </w:rPr>
        <w:t>をクリックします。</w:t>
      </w:r>
    </w:p>
    <w:p w14:paraId="234A0F42" w14:textId="77777777" w:rsidR="00657B76" w:rsidRPr="008F1E12" w:rsidRDefault="004152DF" w:rsidP="00657B76">
      <w:pPr>
        <w:keepNext/>
        <w:rPr>
          <w:rFonts w:eastAsia="MS Mincho"/>
        </w:rPr>
      </w:pPr>
      <w:r w:rsidRPr="001E2A9C">
        <w:rPr>
          <w:rFonts w:eastAsia="MS Mincho" w:hint="eastAsia"/>
          <w:highlight w:val="yellow"/>
        </w:rPr>
        <w:t xml:space="preserve">[ </w:t>
      </w:r>
      <w:r w:rsidRPr="001E2A9C">
        <w:rPr>
          <w:rFonts w:eastAsia="MS Mincho" w:hint="eastAsia"/>
          <w:b/>
          <w:highlight w:val="yellow"/>
        </w:rPr>
        <w:t>トランジションリストの挿入</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6B380E59" w14:textId="77777777" w:rsidR="00657B76" w:rsidRPr="008F1E12" w:rsidRDefault="008F1E12" w:rsidP="00657B76">
      <w:pPr>
        <w:rPr>
          <w:rFonts w:eastAsia="MS Mincho"/>
        </w:rPr>
      </w:pPr>
      <w:r w:rsidRPr="008F1E12">
        <w:rPr>
          <w:rFonts w:eastAsia="MS Mincho"/>
          <w:noProof/>
        </w:rPr>
        <w:drawing>
          <wp:inline distT="0" distB="0" distL="0" distR="0" wp14:anchorId="23A89DCF" wp14:editId="16BAC892">
            <wp:extent cx="5580952" cy="2790476"/>
            <wp:effectExtent l="0" t="0" r="1270" b="0"/>
            <wp:docPr id="15" name="Picture 1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7" cstate="print"/>
                    <a:stretch>
                      <a:fillRect/>
                    </a:stretch>
                  </pic:blipFill>
                  <pic:spPr>
                    <a:xfrm>
                      <a:off x="0" y="0"/>
                      <a:ext cx="5580952" cy="2790476"/>
                    </a:xfrm>
                    <a:prstGeom prst="rect">
                      <a:avLst/>
                    </a:prstGeom>
                  </pic:spPr>
                </pic:pic>
              </a:graphicData>
            </a:graphic>
          </wp:inline>
        </w:drawing>
      </w:r>
    </w:p>
    <w:p w14:paraId="608B4F16" w14:textId="77777777" w:rsidR="00180990" w:rsidRPr="001E2A9C" w:rsidRDefault="005462AA">
      <w:pPr>
        <w:pStyle w:val="ListParagraph"/>
        <w:numPr>
          <w:ilvl w:val="0"/>
          <w:numId w:val="62"/>
        </w:numPr>
        <w:rPr>
          <w:rFonts w:eastAsia="MS Mincho"/>
          <w:highlight w:val="yellow"/>
        </w:rPr>
      </w:pPr>
      <w:r w:rsidRPr="001E2A9C">
        <w:rPr>
          <w:rFonts w:eastAsia="MS Mincho"/>
          <w:highlight w:val="yellow"/>
        </w:rPr>
        <w:t>Ctrl</w:t>
      </w:r>
      <w:r w:rsidRPr="001E2A9C">
        <w:rPr>
          <w:rFonts w:eastAsia="MS Mincho" w:hint="eastAsia"/>
          <w:highlight w:val="yellow"/>
        </w:rPr>
        <w:t>+</w:t>
      </w:r>
      <w:r w:rsidR="00657B76" w:rsidRPr="001E2A9C">
        <w:rPr>
          <w:rFonts w:eastAsia="MS Mincho"/>
          <w:highlight w:val="yellow"/>
        </w:rPr>
        <w:t>V</w:t>
      </w:r>
      <w:r w:rsidR="004152DF" w:rsidRPr="001E2A9C">
        <w:rPr>
          <w:rFonts w:eastAsia="MS Mincho" w:hint="eastAsia"/>
          <w:highlight w:val="yellow"/>
        </w:rPr>
        <w:t>を押してコピーしたセルを</w:t>
      </w:r>
      <w:r w:rsidR="004152DF" w:rsidRPr="001E2A9C">
        <w:rPr>
          <w:rFonts w:eastAsia="MS Mincho" w:hint="eastAsia"/>
          <w:highlight w:val="yellow"/>
        </w:rPr>
        <w:t xml:space="preserve"> [</w:t>
      </w:r>
      <w:r w:rsidRPr="001E2A9C">
        <w:rPr>
          <w:rFonts w:eastAsia="MS Mincho" w:hint="eastAsia"/>
          <w:highlight w:val="yellow"/>
        </w:rPr>
        <w:t xml:space="preserve"> </w:t>
      </w:r>
      <w:r w:rsidR="004152DF" w:rsidRPr="001E2A9C">
        <w:rPr>
          <w:rFonts w:eastAsia="MS Mincho" w:hint="eastAsia"/>
          <w:b/>
          <w:highlight w:val="yellow"/>
        </w:rPr>
        <w:t>トランジションリストの挿入</w:t>
      </w:r>
      <w:r w:rsidR="00657B76" w:rsidRPr="001E2A9C">
        <w:rPr>
          <w:rFonts w:eastAsia="MS Mincho"/>
          <w:b/>
          <w:highlight w:val="yellow"/>
        </w:rPr>
        <w:t xml:space="preserve"> </w:t>
      </w:r>
      <w:r w:rsidR="004152DF" w:rsidRPr="001E2A9C">
        <w:rPr>
          <w:rFonts w:eastAsia="MS Mincho" w:hint="eastAsia"/>
          <w:highlight w:val="yellow"/>
        </w:rPr>
        <w:t xml:space="preserve">] </w:t>
      </w:r>
      <w:r w:rsidR="004152DF" w:rsidRPr="001E2A9C">
        <w:rPr>
          <w:rFonts w:eastAsia="MS Mincho" w:hint="eastAsia"/>
          <w:highlight w:val="yellow"/>
        </w:rPr>
        <w:t>フォームに貼り付けます。</w:t>
      </w:r>
    </w:p>
    <w:p w14:paraId="5B65E86A" w14:textId="77777777" w:rsidR="00657B76" w:rsidRPr="008F1E12" w:rsidRDefault="004152DF" w:rsidP="00657B76">
      <w:pPr>
        <w:keepNext/>
        <w:rPr>
          <w:rFonts w:eastAsia="MS Mincho"/>
        </w:rPr>
      </w:pPr>
      <w:r w:rsidRPr="001E2A9C">
        <w:rPr>
          <w:rFonts w:eastAsia="MS Mincho" w:hint="eastAsia"/>
          <w:highlight w:val="yellow"/>
        </w:rPr>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6F921A26" w14:textId="77777777" w:rsidR="00002B5E" w:rsidRPr="008F1E12" w:rsidRDefault="008F1E12" w:rsidP="00002B5E">
      <w:pPr>
        <w:rPr>
          <w:rFonts w:eastAsia="MS Mincho"/>
        </w:rPr>
      </w:pPr>
      <w:r w:rsidRPr="008F1E12">
        <w:rPr>
          <w:rFonts w:eastAsia="MS Mincho"/>
          <w:noProof/>
        </w:rPr>
        <w:drawing>
          <wp:inline distT="0" distB="0" distL="0" distR="0" wp14:anchorId="16AD4FA0" wp14:editId="11D464A6">
            <wp:extent cx="5943600" cy="325628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cstate="print"/>
                    <a:stretch>
                      <a:fillRect/>
                    </a:stretch>
                  </pic:blipFill>
                  <pic:spPr>
                    <a:xfrm>
                      <a:off x="0" y="0"/>
                      <a:ext cx="5943600" cy="3256280"/>
                    </a:xfrm>
                    <a:prstGeom prst="rect">
                      <a:avLst/>
                    </a:prstGeom>
                  </pic:spPr>
                </pic:pic>
              </a:graphicData>
            </a:graphic>
          </wp:inline>
        </w:drawing>
      </w:r>
    </w:p>
    <w:p w14:paraId="5302165F" w14:textId="77777777" w:rsidR="00657B76" w:rsidRPr="001E2A9C" w:rsidRDefault="004152DF" w:rsidP="00657B76">
      <w:pPr>
        <w:pStyle w:val="ListParagraph"/>
        <w:numPr>
          <w:ilvl w:val="0"/>
          <w:numId w:val="62"/>
        </w:numPr>
        <w:rPr>
          <w:rFonts w:eastAsia="MS Mincho"/>
          <w:highlight w:val="yellow"/>
        </w:rPr>
      </w:pPr>
      <w:r w:rsidRPr="001E2A9C">
        <w:rPr>
          <w:rFonts w:eastAsia="MS Mincho" w:hint="eastAsia"/>
          <w:highlight w:val="yellow"/>
        </w:rPr>
        <w:t xml:space="preserve">[ </w:t>
      </w:r>
      <w:r w:rsidRPr="001E2A9C">
        <w:rPr>
          <w:rFonts w:eastAsia="MS Mincho" w:hint="eastAsia"/>
          <w:b/>
          <w:highlight w:val="yellow"/>
        </w:rPr>
        <w:t>タンパク質の関連付け</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チェックボックスがオンになっていることを確認します。</w:t>
      </w:r>
    </w:p>
    <w:p w14:paraId="12210A04" w14:textId="77777777" w:rsidR="00657B76" w:rsidRPr="001E2A9C" w:rsidRDefault="004152DF" w:rsidP="00657B76">
      <w:pPr>
        <w:rPr>
          <w:rFonts w:eastAsia="MS Mincho"/>
          <w:highlight w:val="yellow"/>
        </w:rPr>
      </w:pPr>
      <w:r w:rsidRPr="001E2A9C">
        <w:rPr>
          <w:rFonts w:eastAsia="MS Mincho" w:hint="eastAsia"/>
          <w:highlight w:val="yellow"/>
        </w:rPr>
        <w:t>これによって</w:t>
      </w:r>
      <w:r w:rsidR="00657B76" w:rsidRPr="001E2A9C">
        <w:rPr>
          <w:rFonts w:eastAsia="MS Mincho"/>
          <w:highlight w:val="yellow"/>
        </w:rPr>
        <w:t>Skyline</w:t>
      </w:r>
      <w:r w:rsidRPr="001E2A9C">
        <w:rPr>
          <w:rFonts w:eastAsia="MS Mincho" w:hint="eastAsia"/>
          <w:highlight w:val="yellow"/>
        </w:rPr>
        <w:t>は、ペプチドシークエンスをバックグラウンドプロテオームファイル内のタンパク質に一致させて</w:t>
      </w:r>
      <w:r w:rsidRPr="001E2A9C">
        <w:rPr>
          <w:rFonts w:eastAsia="MS Mincho" w:hint="eastAsia"/>
          <w:highlight w:val="yellow"/>
        </w:rPr>
        <w:t xml:space="preserve"> [</w:t>
      </w:r>
      <w:r w:rsidRPr="001E2A9C">
        <w:rPr>
          <w:rFonts w:eastAsia="MS Mincho" w:hint="eastAsia"/>
          <w:highlight w:val="yellow"/>
        </w:rPr>
        <w:t>タンパク質名</w:t>
      </w:r>
      <w:r w:rsidRPr="001E2A9C">
        <w:rPr>
          <w:rFonts w:eastAsia="MS Mincho" w:hint="eastAsia"/>
          <w:highlight w:val="yellow"/>
        </w:rPr>
        <w:t xml:space="preserve">] </w:t>
      </w:r>
      <w:r w:rsidRPr="001E2A9C">
        <w:rPr>
          <w:rFonts w:eastAsia="MS Mincho" w:hint="eastAsia"/>
          <w:highlight w:val="yellow"/>
        </w:rPr>
        <w:t>列を作成します。</w:t>
      </w:r>
    </w:p>
    <w:p w14:paraId="1889E438" w14:textId="77777777" w:rsidR="00657B76" w:rsidRPr="008F1E12" w:rsidRDefault="004152DF" w:rsidP="00657B76">
      <w:pPr>
        <w:rPr>
          <w:rFonts w:eastAsia="MS Mincho"/>
        </w:rPr>
      </w:pPr>
      <w:r w:rsidRPr="001E2A9C">
        <w:rPr>
          <w:rFonts w:eastAsia="MS Mincho" w:hint="eastAsia"/>
          <w:highlight w:val="yellow"/>
        </w:rPr>
        <w:t>コピーしたデータに列ヘッダーがなくても、</w:t>
      </w:r>
      <w:r w:rsidR="00657B76" w:rsidRPr="001E2A9C">
        <w:rPr>
          <w:rFonts w:eastAsia="MS Mincho"/>
          <w:highlight w:val="yellow"/>
        </w:rPr>
        <w:t>Skyline</w:t>
      </w:r>
      <w:r w:rsidRPr="001E2A9C">
        <w:rPr>
          <w:rFonts w:eastAsia="MS Mincho" w:hint="eastAsia"/>
          <w:highlight w:val="yellow"/>
        </w:rPr>
        <w:t>はペプチドシークエンス、プリカーサー</w:t>
      </w:r>
      <w:r w:rsidR="00657B76" w:rsidRPr="001E2A9C">
        <w:rPr>
          <w:rFonts w:eastAsia="MS Mincho"/>
          <w:i/>
          <w:highlight w:val="yellow"/>
        </w:rPr>
        <w:t>m/z</w:t>
      </w:r>
      <w:r w:rsidRPr="001E2A9C">
        <w:rPr>
          <w:rFonts w:eastAsia="MS Mincho" w:hint="eastAsia"/>
          <w:highlight w:val="yellow"/>
        </w:rPr>
        <w:t>およびプロダクト</w:t>
      </w:r>
      <w:r w:rsidR="00657B76" w:rsidRPr="001E2A9C">
        <w:rPr>
          <w:rFonts w:eastAsia="MS Mincho"/>
          <w:i/>
          <w:highlight w:val="yellow"/>
        </w:rPr>
        <w:t>m/z</w:t>
      </w:r>
      <w:r w:rsidRPr="001E2A9C">
        <w:rPr>
          <w:rFonts w:eastAsia="MS Mincho" w:hint="eastAsia"/>
          <w:highlight w:val="yellow"/>
        </w:rPr>
        <w:t>列</w:t>
      </w:r>
      <w:r w:rsidR="005462AA" w:rsidRPr="001E2A9C">
        <w:rPr>
          <w:rFonts w:eastAsia="MS Mincho" w:hint="eastAsia"/>
          <w:highlight w:val="yellow"/>
        </w:rPr>
        <w:t>の識別</w:t>
      </w:r>
      <w:r w:rsidRPr="001E2A9C">
        <w:rPr>
          <w:rFonts w:eastAsia="MS Mincho" w:hint="eastAsia"/>
          <w:highlight w:val="yellow"/>
        </w:rPr>
        <w:t>を推定できることに注意してください。何らかの理由でこれらの列の</w:t>
      </w:r>
      <w:r w:rsidR="005462AA" w:rsidRPr="001E2A9C">
        <w:rPr>
          <w:rFonts w:eastAsia="MS Mincho" w:hint="eastAsia"/>
          <w:highlight w:val="yellow"/>
        </w:rPr>
        <w:t>識別</w:t>
      </w:r>
      <w:r w:rsidRPr="001E2A9C">
        <w:rPr>
          <w:rFonts w:eastAsia="MS Mincho" w:hint="eastAsia"/>
          <w:highlight w:val="yellow"/>
        </w:rPr>
        <w:t>を変更したい場合は、そのために各列にドロップダウンリストが提供されています。</w:t>
      </w:r>
    </w:p>
    <w:p w14:paraId="7D04E49F" w14:textId="77777777" w:rsidR="000B1E00" w:rsidRPr="008F1E12" w:rsidRDefault="00002B5E" w:rsidP="000B1E00">
      <w:pPr>
        <w:rPr>
          <w:rFonts w:eastAsia="MS Mincho"/>
        </w:rPr>
      </w:pPr>
      <w:r w:rsidRPr="008F1E12">
        <w:rPr>
          <w:rFonts w:eastAsia="MS Mincho"/>
        </w:rPr>
        <w:t>これらのペプチドを</w:t>
      </w:r>
      <w:r w:rsidRPr="008F1E12">
        <w:rPr>
          <w:rFonts w:eastAsia="MS Mincho"/>
        </w:rPr>
        <w:t>Skyline</w:t>
      </w:r>
      <w:r w:rsidRPr="008F1E12">
        <w:rPr>
          <w:rFonts w:eastAsia="MS Mincho"/>
        </w:rPr>
        <w:t>のドキュメントに挿入するには、次の操作を行います。</w:t>
      </w:r>
    </w:p>
    <w:p w14:paraId="3FC3B560" w14:textId="77777777" w:rsidR="00002B5E" w:rsidRPr="001E2A9C" w:rsidRDefault="004152DF" w:rsidP="000B1E00">
      <w:pPr>
        <w:pStyle w:val="ListParagraph"/>
        <w:numPr>
          <w:ilvl w:val="0"/>
          <w:numId w:val="53"/>
        </w:numPr>
        <w:rPr>
          <w:rFonts w:eastAsia="MS Mincho"/>
          <w:highlight w:val="yellow"/>
        </w:rPr>
      </w:pPr>
      <w:r w:rsidRPr="001E2A9C">
        <w:rPr>
          <w:rFonts w:eastAsia="MS Mincho" w:hint="eastAsia"/>
          <w:highlight w:val="yellow"/>
        </w:rPr>
        <w:t xml:space="preserve">[ </w:t>
      </w:r>
      <w:r w:rsidR="00B74C0A" w:rsidRPr="001E2A9C">
        <w:rPr>
          <w:rFonts w:eastAsia="MS Mincho"/>
          <w:b/>
          <w:highlight w:val="yellow"/>
        </w:rPr>
        <w:t>OK</w:t>
      </w:r>
      <w:r w:rsidR="00B74C0A"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ボタンをクリックします。</w:t>
      </w:r>
    </w:p>
    <w:p w14:paraId="52120967" w14:textId="77777777" w:rsidR="00654B89" w:rsidRPr="008F1E12" w:rsidRDefault="00654B89" w:rsidP="000B1E00">
      <w:pPr>
        <w:pStyle w:val="ListParagraph"/>
        <w:numPr>
          <w:ilvl w:val="0"/>
          <w:numId w:val="53"/>
        </w:numPr>
        <w:rPr>
          <w:rFonts w:eastAsia="MS Mincho"/>
        </w:rPr>
      </w:pPr>
      <w:r w:rsidRPr="008F1E12">
        <w:rPr>
          <w:rFonts w:eastAsia="MS Mincho"/>
        </w:rPr>
        <w:t>Home</w:t>
      </w:r>
      <w:r w:rsidRPr="008F1E12">
        <w:rPr>
          <w:rFonts w:eastAsia="MS Mincho"/>
        </w:rPr>
        <w:t>キーを押して新たなターゲットリストの一番上までスクロールします。</w:t>
      </w:r>
    </w:p>
    <w:p w14:paraId="18FF92FB" w14:textId="77777777" w:rsidR="00002B5E" w:rsidRPr="008F1E12" w:rsidRDefault="00002B5E" w:rsidP="00002B5E">
      <w:pPr>
        <w:rPr>
          <w:rFonts w:eastAsia="MS Mincho"/>
        </w:rPr>
      </w:pPr>
      <w:r w:rsidRPr="008F1E12">
        <w:rPr>
          <w:rFonts w:eastAsia="MS Mincho"/>
        </w:rPr>
        <w:t>ペプチドがそれぞれのタンパク質内にグループ化されて、</w:t>
      </w:r>
      <w:r w:rsidRPr="008F1E12">
        <w:rPr>
          <w:rFonts w:eastAsia="MS Mincho"/>
        </w:rPr>
        <w:t>Skyline</w:t>
      </w:r>
      <w:r w:rsidRPr="008F1E12">
        <w:rPr>
          <w:rFonts w:eastAsia="MS Mincho"/>
        </w:rPr>
        <w:t>のメインウィンドウに表示されます。非常に小さい</w:t>
      </w:r>
      <w:r w:rsidRPr="008F1E12">
        <w:rPr>
          <w:rFonts w:eastAsia="MS Mincho"/>
        </w:rPr>
        <w:t>MS/MS</w:t>
      </w:r>
      <w:r w:rsidRPr="008F1E12">
        <w:rPr>
          <w:rFonts w:eastAsia="MS Mincho"/>
        </w:rPr>
        <w:t>スペクトルのような</w:t>
      </w:r>
      <w:r w:rsidRPr="008F1E12">
        <w:rPr>
          <w:rFonts w:eastAsia="MS Mincho"/>
        </w:rPr>
        <w:t>3</w:t>
      </w:r>
      <w:r w:rsidRPr="008F1E12">
        <w:rPr>
          <w:rFonts w:eastAsia="MS Mincho"/>
        </w:rPr>
        <w:t>本の垂直ラインとベースライン（</w:t>
      </w:r>
      <w:r w:rsidR="009611FE" w:rsidRPr="008F1E12">
        <w:rPr>
          <w:rFonts w:eastAsia="MS Mincho"/>
          <w:noProof/>
        </w:rPr>
        <w:drawing>
          <wp:inline distT="0" distB="0" distL="0" distR="0" wp14:anchorId="1C25FEA3" wp14:editId="78A66DE1">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Pr="008F1E12">
        <w:rPr>
          <w:rFonts w:eastAsia="MS Mincho"/>
        </w:rPr>
        <w:t>）が、ペプチドのアイコンの右下隅（</w:t>
      </w:r>
      <w:r w:rsidR="00A8004B" w:rsidRPr="008F1E12">
        <w:rPr>
          <w:rFonts w:eastAsia="MS Mincho"/>
          <w:noProof/>
        </w:rPr>
        <w:drawing>
          <wp:inline distT="0" distB="0" distL="0" distR="0" wp14:anchorId="23D2598F" wp14:editId="57C2908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8F1E12">
        <w:rPr>
          <w:rFonts w:eastAsia="MS Mincho"/>
        </w:rPr>
        <w:t>）に描かれています。このアイコンが表示されているペプチドは、</w:t>
      </w:r>
      <w:r w:rsidRPr="008F1E12">
        <w:rPr>
          <w:rFonts w:eastAsia="MS Mincho"/>
        </w:rPr>
        <w:t>MS/MS</w:t>
      </w:r>
      <w:r w:rsidRPr="008F1E12">
        <w:rPr>
          <w:rFonts w:eastAsia="MS Mincho"/>
        </w:rPr>
        <w:t>ライブラリスペクトルと関連付けられているものです。</w:t>
      </w:r>
      <w:r w:rsidRPr="008F1E12">
        <w:rPr>
          <w:rFonts w:eastAsia="MS Mincho"/>
        </w:rPr>
        <w:t>C</w:t>
      </w:r>
      <w:r w:rsidRPr="008F1E12">
        <w:rPr>
          <w:rFonts w:eastAsia="MS Mincho"/>
        </w:rPr>
        <w:t>末端リジンまたはアルギニンが青でハイライト表示されており、ヘビーペプチド中の安定同位体で標識されたアミノ酸であることが示されています。</w:t>
      </w:r>
    </w:p>
    <w:p w14:paraId="1FB66381" w14:textId="77777777" w:rsidR="002D72C5" w:rsidRPr="008F1E12" w:rsidRDefault="008F1E12" w:rsidP="00002B5E">
      <w:pPr>
        <w:rPr>
          <w:rFonts w:eastAsia="MS Mincho"/>
        </w:rPr>
      </w:pPr>
      <w:r w:rsidRPr="008F1E12">
        <w:rPr>
          <w:rFonts w:eastAsia="MS Mincho"/>
          <w:noProof/>
        </w:rPr>
        <w:drawing>
          <wp:inline distT="0" distB="0" distL="0" distR="0" wp14:anchorId="5E2E5843" wp14:editId="32FCF368">
            <wp:extent cx="5943600" cy="2933700"/>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1" cstate="print"/>
                    <a:stretch>
                      <a:fillRect/>
                    </a:stretch>
                  </pic:blipFill>
                  <pic:spPr>
                    <a:xfrm>
                      <a:off x="0" y="0"/>
                      <a:ext cx="5943600" cy="2933700"/>
                    </a:xfrm>
                    <a:prstGeom prst="rect">
                      <a:avLst/>
                    </a:prstGeom>
                  </pic:spPr>
                </pic:pic>
              </a:graphicData>
            </a:graphic>
          </wp:inline>
        </w:drawing>
      </w:r>
    </w:p>
    <w:p w14:paraId="331407CF" w14:textId="77777777" w:rsidR="00002B5E" w:rsidRPr="008F1E12" w:rsidRDefault="00002B5E" w:rsidP="00002B5E">
      <w:pPr>
        <w:rPr>
          <w:rFonts w:eastAsia="MS Mincho"/>
        </w:rPr>
      </w:pPr>
      <w:r w:rsidRPr="008F1E12">
        <w:rPr>
          <w:rFonts w:eastAsia="MS Mincho"/>
        </w:rPr>
        <w:t>またウィンドウの右下隅にあるステータスバーに、インジケーター「</w:t>
      </w:r>
      <w:r w:rsidRPr="008F1E12">
        <w:rPr>
          <w:rFonts w:eastAsia="MS Mincho"/>
        </w:rPr>
        <w:t>1/296 tran</w:t>
      </w:r>
      <w:r w:rsidRPr="008F1E12">
        <w:rPr>
          <w:rFonts w:eastAsia="MS Mincho"/>
        </w:rPr>
        <w:t>」が表示されており、</w:t>
      </w:r>
      <w:r w:rsidRPr="008F1E12">
        <w:rPr>
          <w:rFonts w:eastAsia="MS Mincho"/>
        </w:rPr>
        <w:t>296</w:t>
      </w:r>
      <w:r w:rsidRPr="008F1E12">
        <w:rPr>
          <w:rFonts w:eastAsia="MS Mincho"/>
        </w:rPr>
        <w:t>のすべてのトランジションが</w:t>
      </w:r>
      <w:r w:rsidRPr="008F1E12">
        <w:rPr>
          <w:rFonts w:eastAsia="MS Mincho"/>
        </w:rPr>
        <w:t>MRMer</w:t>
      </w:r>
      <w:r w:rsidRPr="008F1E12">
        <w:rPr>
          <w:rFonts w:eastAsia="MS Mincho"/>
        </w:rPr>
        <w:t>のトランジションリストからドキュメントに追加されたことがわかります。さらにそのバーの左側を見ると、当該ドキュメントに</w:t>
      </w:r>
      <w:r w:rsidRPr="008F1E12">
        <w:rPr>
          <w:rFonts w:eastAsia="MS Mincho"/>
        </w:rPr>
        <w:t>24</w:t>
      </w:r>
      <w:r w:rsidRPr="008F1E12">
        <w:rPr>
          <w:rFonts w:eastAsia="MS Mincho"/>
        </w:rPr>
        <w:t>のタンパク質、</w:t>
      </w:r>
      <w:r w:rsidRPr="008F1E12">
        <w:rPr>
          <w:rFonts w:eastAsia="MS Mincho"/>
        </w:rPr>
        <w:t>44</w:t>
      </w:r>
      <w:r w:rsidRPr="008F1E12">
        <w:rPr>
          <w:rFonts w:eastAsia="MS Mincho"/>
        </w:rPr>
        <w:t>のペプチドおよび</w:t>
      </w:r>
      <w:r w:rsidRPr="008F1E12">
        <w:rPr>
          <w:rFonts w:eastAsia="MS Mincho"/>
        </w:rPr>
        <w:t>88</w:t>
      </w:r>
      <w:r w:rsidRPr="008F1E12">
        <w:rPr>
          <w:rFonts w:eastAsia="MS Mincho"/>
        </w:rPr>
        <w:t>のプリカーサーが含まれていることがわかります。つまり、</w:t>
      </w:r>
      <w:r w:rsidRPr="008F1E12">
        <w:rPr>
          <w:rFonts w:eastAsia="MS Mincho"/>
        </w:rPr>
        <w:t>1</w:t>
      </w:r>
      <w:r w:rsidRPr="008F1E12">
        <w:rPr>
          <w:rFonts w:eastAsia="MS Mincho"/>
        </w:rPr>
        <w:t>つのペプチドにつき</w:t>
      </w:r>
      <w:r w:rsidRPr="008F1E12">
        <w:rPr>
          <w:rFonts w:eastAsia="MS Mincho"/>
        </w:rPr>
        <w:t>2</w:t>
      </w:r>
      <w:r w:rsidRPr="008F1E12">
        <w:rPr>
          <w:rFonts w:eastAsia="MS Mincho"/>
        </w:rPr>
        <w:t>つのプリカーサーが含まれていることになります。</w:t>
      </w:r>
    </w:p>
    <w:p w14:paraId="227C4FAA" w14:textId="77777777" w:rsidR="007835DB" w:rsidRPr="008F1E12" w:rsidRDefault="007835DB" w:rsidP="00002B5E">
      <w:pPr>
        <w:rPr>
          <w:rFonts w:eastAsia="MS Mincho"/>
        </w:rPr>
      </w:pPr>
      <w:r w:rsidRPr="008F1E12">
        <w:rPr>
          <w:rFonts w:eastAsia="MS Mincho"/>
        </w:rPr>
        <w:t>ドキュメント内のプリカーサーおよびトランジションをさらに詳しく見るには、以下の操作を行います。</w:t>
      </w:r>
    </w:p>
    <w:p w14:paraId="160900D5" w14:textId="77777777" w:rsidR="007835DB" w:rsidRPr="008F1E12" w:rsidRDefault="007835DB" w:rsidP="00BA737C">
      <w:pPr>
        <w:pStyle w:val="ListParagraph"/>
        <w:numPr>
          <w:ilvl w:val="0"/>
          <w:numId w:val="8"/>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すべて展開</w:t>
      </w:r>
      <w:r w:rsidRPr="008F1E12">
        <w:rPr>
          <w:rFonts w:eastAsia="MS Mincho"/>
        </w:rPr>
        <w:t xml:space="preserve"> ] </w:t>
      </w:r>
      <w:r w:rsidRPr="008F1E12">
        <w:rPr>
          <w:rFonts w:eastAsia="MS Mincho"/>
        </w:rPr>
        <w:t>を選択して、</w:t>
      </w:r>
      <w:r w:rsidRPr="008F1E12">
        <w:rPr>
          <w:rFonts w:eastAsia="MS Mincho"/>
        </w:rPr>
        <w:t xml:space="preserve">[ </w:t>
      </w:r>
      <w:r w:rsidRPr="008F1E12">
        <w:rPr>
          <w:rFonts w:eastAsia="MS Mincho"/>
          <w:b/>
        </w:rPr>
        <w:t>プリカーサー</w:t>
      </w:r>
      <w:r w:rsidRPr="008F1E12">
        <w:rPr>
          <w:rFonts w:eastAsia="MS Mincho"/>
        </w:rPr>
        <w:t xml:space="preserve"> ] </w:t>
      </w:r>
      <w:r w:rsidRPr="008F1E12">
        <w:rPr>
          <w:rFonts w:eastAsia="MS Mincho"/>
        </w:rPr>
        <w:t>をクリックします。</w:t>
      </w:r>
    </w:p>
    <w:p w14:paraId="72719736" w14:textId="77777777" w:rsidR="00DD2DE4" w:rsidRPr="008F1E12" w:rsidRDefault="00DD2DE4" w:rsidP="002756B9">
      <w:pPr>
        <w:rPr>
          <w:rFonts w:eastAsia="MS Mincho"/>
        </w:rPr>
      </w:pPr>
      <w:r w:rsidRPr="008F1E12">
        <w:rPr>
          <w:rFonts w:eastAsia="MS Mincho"/>
        </w:rPr>
        <w:t>注：</w:t>
      </w:r>
      <w:r w:rsidRPr="008F1E12">
        <w:rPr>
          <w:rFonts w:eastAsia="MS Mincho"/>
        </w:rPr>
        <w:t>[</w:t>
      </w:r>
      <w:r w:rsidRPr="008F1E12">
        <w:rPr>
          <w:rFonts w:eastAsia="MS Mincho"/>
          <w:b/>
          <w:bCs/>
        </w:rPr>
        <w:t xml:space="preserve"> </w:t>
      </w:r>
      <w:r w:rsidRPr="008F1E12">
        <w:rPr>
          <w:rFonts w:eastAsia="MS Mincho"/>
          <w:b/>
          <w:bCs/>
        </w:rPr>
        <w:t>ライブラリの一致</w:t>
      </w:r>
      <w:r w:rsidRPr="008F1E12">
        <w:rPr>
          <w:rFonts w:eastAsia="MS Mincho"/>
          <w:b/>
          <w:bCs/>
        </w:rPr>
        <w:t xml:space="preserve"> </w:t>
      </w:r>
      <w:r w:rsidRPr="008F1E12">
        <w:rPr>
          <w:rFonts w:eastAsia="MS Mincho"/>
        </w:rPr>
        <w:t xml:space="preserve">] </w:t>
      </w:r>
      <w:r w:rsidRPr="008F1E12">
        <w:rPr>
          <w:rFonts w:eastAsia="MS Mincho"/>
        </w:rPr>
        <w:t>グラフをさらに表示するには、以下の操作を行います。</w:t>
      </w:r>
      <w:r w:rsidRPr="008F1E12">
        <w:rPr>
          <w:rFonts w:eastAsia="MS Mincho"/>
        </w:rPr>
        <w:t xml:space="preserve"> </w:t>
      </w:r>
    </w:p>
    <w:p w14:paraId="0AC2D66D" w14:textId="77777777" w:rsidR="00692695" w:rsidRPr="008F1E12" w:rsidRDefault="00DD2DE4" w:rsidP="00DD2DE4">
      <w:pPr>
        <w:pStyle w:val="ListParagraph"/>
        <w:numPr>
          <w:ilvl w:val="0"/>
          <w:numId w:val="8"/>
        </w:numPr>
        <w:rPr>
          <w:rFonts w:eastAsia="MS Mincho"/>
        </w:rPr>
      </w:pPr>
      <w:r w:rsidRPr="008F1E12">
        <w:rPr>
          <w:rFonts w:eastAsia="MS Mincho"/>
        </w:rPr>
        <w:t>ビューと中央の濃いグレーの長方形との間にある薄いグレーのバーをクリックしてドラッグします。</w:t>
      </w:r>
      <w:r w:rsidRPr="008F1E12">
        <w:rPr>
          <w:rFonts w:eastAsia="MS Mincho"/>
        </w:rPr>
        <w:t xml:space="preserve"> </w:t>
      </w:r>
    </w:p>
    <w:p w14:paraId="6FA8C4F9" w14:textId="77777777" w:rsidR="007835DB" w:rsidRPr="008F1E12" w:rsidRDefault="007835DB" w:rsidP="007835DB">
      <w:pPr>
        <w:rPr>
          <w:rFonts w:eastAsia="MS Mincho"/>
        </w:rPr>
      </w:pPr>
      <w:r w:rsidRPr="008F1E12">
        <w:rPr>
          <w:rFonts w:eastAsia="MS Mincho"/>
        </w:rPr>
        <w:t>ペプチドビュー内で、いくつかのペプチドとトランジションを選んでみましょう。トランジションを確認し、またプロダクトイオンのピークが</w:t>
      </w:r>
      <w:r w:rsidRPr="008F1E12">
        <w:rPr>
          <w:rFonts w:eastAsia="MS Mincho"/>
        </w:rPr>
        <w:t>MS/MS</w:t>
      </w:r>
      <w:r w:rsidRPr="008F1E12">
        <w:rPr>
          <w:rFonts w:eastAsia="MS Mincho"/>
        </w:rPr>
        <w:t>ライブラリスペクトルの強度順にランク付けされていることも確認しましょう。ツリービューでペプチドの選択を変更すると、</w:t>
      </w:r>
      <w:r w:rsidRPr="008F1E12">
        <w:rPr>
          <w:rFonts w:eastAsia="MS Mincho"/>
        </w:rPr>
        <w:t>MS/MS</w:t>
      </w:r>
      <w:r w:rsidRPr="008F1E12">
        <w:rPr>
          <w:rFonts w:eastAsia="MS Mincho"/>
        </w:rPr>
        <w:t>スペクトルチャートが更新され、選択したペプチドに対応するスペクトルが表示されます。また、選択したトランジションに一致するピークが赤でハイライト表示されます。</w:t>
      </w:r>
    </w:p>
    <w:p w14:paraId="38997932" w14:textId="77777777" w:rsidR="007835DB" w:rsidRPr="008F1E12" w:rsidRDefault="008F1E12" w:rsidP="007835DB">
      <w:pPr>
        <w:rPr>
          <w:rFonts w:eastAsia="MS Mincho"/>
        </w:rPr>
      </w:pPr>
      <w:r w:rsidRPr="008F1E12">
        <w:rPr>
          <w:rFonts w:eastAsia="MS Mincho"/>
          <w:noProof/>
        </w:rPr>
        <w:drawing>
          <wp:inline distT="0" distB="0" distL="0" distR="0" wp14:anchorId="2D12BA4B" wp14:editId="42819D19">
            <wp:extent cx="5943600" cy="2933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2" cstate="print"/>
                    <a:stretch>
                      <a:fillRect/>
                    </a:stretch>
                  </pic:blipFill>
                  <pic:spPr>
                    <a:xfrm>
                      <a:off x="0" y="0"/>
                      <a:ext cx="5943600" cy="2933700"/>
                    </a:xfrm>
                    <a:prstGeom prst="rect">
                      <a:avLst/>
                    </a:prstGeom>
                  </pic:spPr>
                </pic:pic>
              </a:graphicData>
            </a:graphic>
          </wp:inline>
        </w:drawing>
      </w:r>
    </w:p>
    <w:p w14:paraId="72CB4D00" w14:textId="77777777" w:rsidR="007835DB" w:rsidRPr="008F1E12" w:rsidRDefault="007835DB" w:rsidP="007835DB">
      <w:pPr>
        <w:rPr>
          <w:rFonts w:eastAsia="MS Mincho"/>
        </w:rPr>
      </w:pPr>
      <w:r w:rsidRPr="008F1E12">
        <w:rPr>
          <w:rFonts w:eastAsia="MS Mincho"/>
        </w:rPr>
        <w:t>上記の画面のように、必ずしもすべてのペプチドにおいてトランジション用に選択されたプロダクトイオンがピーク強度の高いものから順に該当するわけではなく、また、該当する</w:t>
      </w:r>
      <w:r w:rsidR="00623EB7" w:rsidRPr="008F1E12">
        <w:rPr>
          <w:rFonts w:eastAsia="MS Mincho" w:hint="eastAsia"/>
        </w:rPr>
        <w:t>すべてのスペクトル</w:t>
      </w:r>
      <w:r w:rsidRPr="008F1E12">
        <w:rPr>
          <w:rFonts w:eastAsia="MS Mincho"/>
        </w:rPr>
        <w:t>が表示されない場合もあります。</w:t>
      </w:r>
    </w:p>
    <w:p w14:paraId="7C55F108" w14:textId="77777777" w:rsidR="00C53F56" w:rsidRPr="008F1E12" w:rsidRDefault="00C53F56" w:rsidP="007835DB">
      <w:pPr>
        <w:rPr>
          <w:rFonts w:eastAsia="MS Mincho"/>
        </w:rPr>
      </w:pPr>
      <w:r w:rsidRPr="008F1E12">
        <w:rPr>
          <w:rFonts w:eastAsia="MS Mincho"/>
        </w:rPr>
        <w:t>ハイライト表示されている</w:t>
      </w:r>
      <w:r w:rsidRPr="008F1E12">
        <w:rPr>
          <w:rFonts w:eastAsia="MS Mincho"/>
        </w:rPr>
        <w:t>b</w:t>
      </w:r>
      <w:r w:rsidRPr="008F1E12">
        <w:rPr>
          <w:rFonts w:eastAsia="MS Mincho"/>
        </w:rPr>
        <w:t>イオンまたは</w:t>
      </w:r>
      <w:r w:rsidRPr="008F1E12">
        <w:rPr>
          <w:rFonts w:eastAsia="MS Mincho"/>
        </w:rPr>
        <w:t>2</w:t>
      </w:r>
      <w:r w:rsidRPr="008F1E12">
        <w:rPr>
          <w:rFonts w:eastAsia="MS Mincho"/>
        </w:rPr>
        <w:t>価フラグメントイオンがスペクトルビューに表示されない場合、以下のメニュー選択を行い</w:t>
      </w:r>
      <w:r w:rsidRPr="008F1E12">
        <w:rPr>
          <w:rFonts w:eastAsia="MS Mincho"/>
        </w:rPr>
        <w:t>Skyline</w:t>
      </w:r>
      <w:r w:rsidRPr="008F1E12">
        <w:rPr>
          <w:rFonts w:eastAsia="MS Mincho"/>
        </w:rPr>
        <w:t>に表示させることが可能です。</w:t>
      </w:r>
    </w:p>
    <w:p w14:paraId="080CBFD0"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イオンタイプ</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B</w:t>
      </w:r>
      <w:r w:rsidRPr="008F1E12">
        <w:rPr>
          <w:rFonts w:eastAsia="MS Mincho"/>
        </w:rPr>
        <w:t xml:space="preserve"> ] </w:t>
      </w:r>
      <w:r w:rsidRPr="008F1E12">
        <w:rPr>
          <w:rFonts w:eastAsia="MS Mincho"/>
        </w:rPr>
        <w:t>をクリックします。</w:t>
      </w:r>
    </w:p>
    <w:p w14:paraId="6C27446F"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電荷</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2</w:t>
      </w:r>
      <w:r w:rsidRPr="008F1E12">
        <w:rPr>
          <w:rFonts w:eastAsia="MS Mincho"/>
        </w:rPr>
        <w:t xml:space="preserve"> ] </w:t>
      </w:r>
      <w:r w:rsidRPr="008F1E12">
        <w:rPr>
          <w:rFonts w:eastAsia="MS Mincho"/>
        </w:rPr>
        <w:t>をクリックします。</w:t>
      </w:r>
    </w:p>
    <w:p w14:paraId="3979472B" w14:textId="77777777" w:rsidR="00931AF6" w:rsidRPr="008F1E12" w:rsidRDefault="00C53F56" w:rsidP="006C5AB8">
      <w:pPr>
        <w:rPr>
          <w:rFonts w:asciiTheme="majorHAnsi" w:eastAsia="MS Mincho" w:hAnsiTheme="majorHAnsi" w:cstheme="majorBidi"/>
          <w:b/>
          <w:bCs/>
          <w:color w:val="365F91" w:themeColor="accent1" w:themeShade="BF"/>
          <w:sz w:val="28"/>
          <w:szCs w:val="28"/>
        </w:rPr>
      </w:pPr>
      <w:r w:rsidRPr="008F1E12">
        <w:rPr>
          <w:rFonts w:eastAsia="MS Mincho"/>
        </w:rPr>
        <w:t>Skyline</w:t>
      </w:r>
      <w:r w:rsidRPr="008F1E12">
        <w:rPr>
          <w:rFonts w:eastAsia="MS Mincho"/>
        </w:rPr>
        <w:t>では、ライトプリカーサーについてもヘビープリカーサーについても同一スペクトルが表示されます。このスペクトルライブラリにはライトのスペクトルのみが含まれていますが、ライブラリにライトとヘビー双方が含まれていたとしても、</w:t>
      </w:r>
      <w:r w:rsidRPr="008F1E12">
        <w:rPr>
          <w:rFonts w:eastAsia="MS Mincho"/>
        </w:rPr>
        <w:t>1</w:t>
      </w:r>
      <w:r w:rsidRPr="008F1E12">
        <w:rPr>
          <w:rFonts w:eastAsia="MS Mincho"/>
        </w:rPr>
        <w:t>つのみ（デフォルトでは標準）が使われます。そうすることで</w:t>
      </w:r>
      <w:r w:rsidRPr="008F1E12">
        <w:rPr>
          <w:rFonts w:eastAsia="MS Mincho"/>
        </w:rPr>
        <w:t>2</w:t>
      </w:r>
      <w:r w:rsidRPr="008F1E12">
        <w:rPr>
          <w:rFonts w:eastAsia="MS Mincho"/>
        </w:rPr>
        <w:t>つの</w:t>
      </w:r>
      <w:r w:rsidRPr="008F1E12">
        <w:rPr>
          <w:rFonts w:eastAsia="MS Mincho"/>
        </w:rPr>
        <w:t>MS/MS</w:t>
      </w:r>
      <w:r w:rsidRPr="008F1E12">
        <w:rPr>
          <w:rFonts w:eastAsia="MS Mincho"/>
        </w:rPr>
        <w:t>スペクトル間の強度順位が異ならないようにしています。ヘビーのスペクトルのみがライブラリに含まれている場合、ヘビーのスペクトルを利用してライトプリカーサーとヘビープリカーサー双方のトランジションをランク付けします。</w:t>
      </w:r>
    </w:p>
    <w:p w14:paraId="7CAC0560" w14:textId="77777777" w:rsidR="00C53F56" w:rsidRPr="008F1E12" w:rsidRDefault="00776104" w:rsidP="00776104">
      <w:pPr>
        <w:pStyle w:val="Heading1"/>
        <w:rPr>
          <w:rFonts w:eastAsia="MS Mincho"/>
        </w:rPr>
      </w:pPr>
      <w:r w:rsidRPr="008F1E12">
        <w:rPr>
          <w:rFonts w:eastAsia="MS Mincho"/>
        </w:rPr>
        <w:t>データをインポートする</w:t>
      </w:r>
    </w:p>
    <w:p w14:paraId="6E571C06" w14:textId="77777777" w:rsidR="00776104" w:rsidRPr="008F1E12" w:rsidRDefault="00776104" w:rsidP="00776104">
      <w:pPr>
        <w:rPr>
          <w:rFonts w:eastAsia="MS Mincho"/>
        </w:rPr>
      </w:pPr>
      <w:r w:rsidRPr="008F1E12">
        <w:rPr>
          <w:rFonts w:eastAsia="MS Mincho"/>
        </w:rPr>
        <w:t>ここまでの操作で既存のトランジションリストから</w:t>
      </w:r>
      <w:r w:rsidRPr="008F1E12">
        <w:rPr>
          <w:rFonts w:eastAsia="MS Mincho"/>
        </w:rPr>
        <w:t>Skyline</w:t>
      </w:r>
      <w:r w:rsidRPr="008F1E12">
        <w:rPr>
          <w:rFonts w:eastAsia="MS Mincho"/>
        </w:rPr>
        <w:t>のドキュメントを作成したことによって、元のトランジションリストを利用して収集された三連四重極</w:t>
      </w:r>
      <w:r w:rsidRPr="008F1E12">
        <w:rPr>
          <w:rFonts w:eastAsia="MS Mincho"/>
        </w:rPr>
        <w:t>MS</w:t>
      </w:r>
      <w:r w:rsidRPr="008F1E12">
        <w:rPr>
          <w:rFonts w:eastAsia="MS Mincho"/>
        </w:rPr>
        <w:t>装置のデータを</w:t>
      </w:r>
      <w:r w:rsidRPr="008F1E12">
        <w:rPr>
          <w:rFonts w:eastAsia="MS Mincho"/>
        </w:rPr>
        <w:t>Skyline</w:t>
      </w:r>
      <w:r w:rsidRPr="008F1E12">
        <w:rPr>
          <w:rFonts w:eastAsia="MS Mincho"/>
        </w:rPr>
        <w:t>で解析する準備が整いました。</w:t>
      </w:r>
    </w:p>
    <w:tbl>
      <w:tblPr>
        <w:tblStyle w:val="TableGrid"/>
        <w:tblW w:w="0" w:type="auto"/>
        <w:tblLook w:val="04A0" w:firstRow="1" w:lastRow="0" w:firstColumn="1" w:lastColumn="0" w:noHBand="0" w:noVBand="1"/>
      </w:tblPr>
      <w:tblGrid>
        <w:gridCol w:w="9350"/>
      </w:tblGrid>
      <w:tr w:rsidR="00A06CDE" w:rsidRPr="008F1E12" w14:paraId="52662D7D" w14:textId="77777777" w:rsidTr="00A06CDE">
        <w:tc>
          <w:tcPr>
            <w:tcW w:w="9576" w:type="dxa"/>
          </w:tcPr>
          <w:p w14:paraId="1EDAFE9A" w14:textId="77777777" w:rsidR="00A06CDE" w:rsidRPr="008F1E12" w:rsidRDefault="00A06CDE" w:rsidP="00776104">
            <w:pPr>
              <w:rPr>
                <w:rFonts w:eastAsia="MS Mincho"/>
              </w:rPr>
            </w:pPr>
            <w:r w:rsidRPr="008F1E12">
              <w:rPr>
                <w:rFonts w:eastAsia="MS Mincho"/>
              </w:rPr>
              <w:t>注：このチュートリアルが最初に記述されて以来、場合によってはアッセイライブラリと呼ばれる拡張トランジションリストを作成するのが一般的となりました。このリストは、データ非依存性取得（</w:t>
            </w:r>
            <w:r w:rsidRPr="008F1E12">
              <w:rPr>
                <w:rFonts w:eastAsia="MS Mincho"/>
              </w:rPr>
              <w:t>DIA</w:t>
            </w:r>
            <w:r w:rsidRPr="008F1E12">
              <w:rPr>
                <w:rFonts w:eastAsia="MS Mincho"/>
              </w:rPr>
              <w:t>）ランの分析に使用するのとかなり似た方法で</w:t>
            </w:r>
            <w:r w:rsidRPr="008F1E12">
              <w:rPr>
                <w:rFonts w:eastAsia="MS Mincho"/>
              </w:rPr>
              <w:t>Skyline</w:t>
            </w:r>
            <w:r w:rsidRPr="008F1E12">
              <w:rPr>
                <w:rFonts w:eastAsia="MS Mincho"/>
              </w:rPr>
              <w:t>にもインポートできます。このメソッドについては別のところで取り上げます。</w:t>
            </w:r>
          </w:p>
        </w:tc>
      </w:tr>
    </w:tbl>
    <w:p w14:paraId="34EC028E" w14:textId="77777777" w:rsidR="00776104" w:rsidRPr="008F1E12" w:rsidRDefault="00776104" w:rsidP="00A06CDE">
      <w:pPr>
        <w:spacing w:before="240"/>
        <w:rPr>
          <w:rFonts w:eastAsia="MS Mincho"/>
        </w:rPr>
      </w:pPr>
      <w:r w:rsidRPr="008F1E12">
        <w:rPr>
          <w:rFonts w:eastAsia="MS Mincho"/>
        </w:rPr>
        <w:t>MRMer</w:t>
      </w:r>
      <w:r w:rsidRPr="008F1E12">
        <w:rPr>
          <w:rFonts w:eastAsia="MS Mincho"/>
        </w:rPr>
        <w:t>の文献データをユーザーが作成したドキュメントにインポートするには、以下の手順を行います。</w:t>
      </w:r>
    </w:p>
    <w:p w14:paraId="5D2ADBE0"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名前を付けて保存</w:t>
      </w:r>
      <w:r w:rsidRPr="008F1E12">
        <w:rPr>
          <w:rFonts w:eastAsia="MS Mincho"/>
        </w:rPr>
        <w:t xml:space="preserve"> ] </w:t>
      </w:r>
      <w:r w:rsidRPr="008F1E12">
        <w:rPr>
          <w:rFonts w:eastAsia="MS Mincho"/>
        </w:rPr>
        <w:t>をクリックします。</w:t>
      </w:r>
    </w:p>
    <w:p w14:paraId="5041F57E" w14:textId="77777777" w:rsidR="00776104" w:rsidRPr="008F1E12" w:rsidRDefault="00776104" w:rsidP="00BA737C">
      <w:pPr>
        <w:pStyle w:val="ListParagraph"/>
        <w:numPr>
          <w:ilvl w:val="0"/>
          <w:numId w:val="9"/>
        </w:numPr>
        <w:rPr>
          <w:rFonts w:eastAsia="MS Mincho"/>
        </w:rPr>
      </w:pPr>
      <w:r w:rsidRPr="008F1E12">
        <w:rPr>
          <w:rFonts w:eastAsia="MS Mincho"/>
        </w:rPr>
        <w:t>先に作成した</w:t>
      </w:r>
      <w:r w:rsidRPr="008F1E12">
        <w:rPr>
          <w:rFonts w:eastAsia="MS Mincho"/>
        </w:rPr>
        <w:t>ExistingQuant</w:t>
      </w:r>
      <w:r w:rsidRPr="008F1E12">
        <w:rPr>
          <w:rFonts w:eastAsia="MS Mincho"/>
        </w:rPr>
        <w:t>フォルダの中の</w:t>
      </w:r>
      <w:r w:rsidRPr="008F1E12">
        <w:rPr>
          <w:rFonts w:eastAsia="MS Mincho"/>
        </w:rPr>
        <w:t>MRMer</w:t>
      </w:r>
      <w:r w:rsidRPr="008F1E12">
        <w:rPr>
          <w:rFonts w:eastAsia="MS Mincho"/>
        </w:rPr>
        <w:t>サブフォルダに移動します。</w:t>
      </w:r>
    </w:p>
    <w:p w14:paraId="0D73C9CE" w14:textId="77777777" w:rsidR="00776104" w:rsidRPr="008F1E12" w:rsidRDefault="00A06CDE" w:rsidP="00BA737C">
      <w:pPr>
        <w:pStyle w:val="ListParagraph"/>
        <w:numPr>
          <w:ilvl w:val="0"/>
          <w:numId w:val="9"/>
        </w:numPr>
        <w:rPr>
          <w:rFonts w:eastAsia="MS Mincho"/>
        </w:rPr>
      </w:pPr>
      <w:r w:rsidRPr="008F1E12">
        <w:rPr>
          <w:rFonts w:eastAsia="MS Mincho"/>
        </w:rPr>
        <w:t xml:space="preserve">[ </w:t>
      </w:r>
      <w:r w:rsidR="00776104" w:rsidRPr="008F1E12">
        <w:rPr>
          <w:rFonts w:eastAsia="MS Mincho"/>
          <w:b/>
        </w:rPr>
        <w:t>ファイル名</w:t>
      </w:r>
      <w:r w:rsidRPr="008F1E12">
        <w:rPr>
          <w:rFonts w:eastAsia="MS Mincho"/>
        </w:rPr>
        <w:t xml:space="preserve"> ] </w:t>
      </w:r>
      <w:r w:rsidRPr="008F1E12">
        <w:rPr>
          <w:rFonts w:eastAsia="MS Mincho"/>
        </w:rPr>
        <w:t>欄に「</w:t>
      </w:r>
      <w:r w:rsidRPr="008F1E12">
        <w:rPr>
          <w:rFonts w:eastAsia="MS Mincho"/>
        </w:rPr>
        <w:t>MRMer</w:t>
      </w:r>
      <w:r w:rsidRPr="008F1E12">
        <w:rPr>
          <w:rFonts w:eastAsia="MS Mincho"/>
        </w:rPr>
        <w:t>」と入力します。</w:t>
      </w:r>
    </w:p>
    <w:p w14:paraId="2E118DF2"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保存</w:t>
      </w:r>
      <w:r w:rsidRPr="008F1E12">
        <w:rPr>
          <w:rFonts w:eastAsia="MS Mincho"/>
        </w:rPr>
        <w:t xml:space="preserve"> ] </w:t>
      </w:r>
      <w:r w:rsidRPr="008F1E12">
        <w:rPr>
          <w:rFonts w:eastAsia="MS Mincho"/>
        </w:rPr>
        <w:t>ボタンをクリックします。</w:t>
      </w:r>
    </w:p>
    <w:p w14:paraId="727F59E6"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1AA8B65B"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結果をインポート</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56886D1" w14:textId="77777777" w:rsidR="00776104" w:rsidRPr="008F1E12" w:rsidRDefault="00776104" w:rsidP="00BA737C">
      <w:pPr>
        <w:pStyle w:val="ListParagraph"/>
        <w:numPr>
          <w:ilvl w:val="0"/>
          <w:numId w:val="9"/>
        </w:numPr>
        <w:rPr>
          <w:rFonts w:eastAsia="MS Mincho"/>
        </w:rPr>
      </w:pPr>
      <w:r w:rsidRPr="008F1E12">
        <w:rPr>
          <w:rFonts w:eastAsia="MS Mincho"/>
        </w:rPr>
        <w:t>ファイルリスト内の「</w:t>
      </w:r>
      <w:r w:rsidRPr="008F1E12">
        <w:rPr>
          <w:rFonts w:eastAsia="MS Mincho"/>
        </w:rPr>
        <w:t>silac_1_to_4.mzXML</w:t>
      </w:r>
      <w:r w:rsidRPr="008F1E12">
        <w:rPr>
          <w:rFonts w:eastAsia="MS Mincho"/>
        </w:rPr>
        <w:t>」ファイルを選択します。</w:t>
      </w:r>
      <w:r w:rsidRPr="008F1E12">
        <w:rPr>
          <w:rFonts w:eastAsia="MS Mincho"/>
        </w:rPr>
        <w:t>Waters Quattro Premier</w:t>
      </w:r>
      <w:r w:rsidRPr="008F1E12">
        <w:rPr>
          <w:rFonts w:eastAsia="MS Mincho"/>
        </w:rPr>
        <w:t>から得た元の生ファイル（現在利用不可）は、</w:t>
      </w:r>
      <w:r w:rsidRPr="008F1E12">
        <w:rPr>
          <w:rFonts w:eastAsia="MS Mincho"/>
        </w:rPr>
        <w:t>mzXML</w:t>
      </w:r>
      <w:r w:rsidRPr="008F1E12">
        <w:rPr>
          <w:rFonts w:eastAsia="MS Mincho"/>
        </w:rPr>
        <w:t>へ変換されています。というのも、</w:t>
      </w:r>
      <w:r w:rsidRPr="008F1E12">
        <w:rPr>
          <w:rFonts w:eastAsia="MS Mincho"/>
        </w:rPr>
        <w:t>MRMer</w:t>
      </w:r>
      <w:r w:rsidRPr="008F1E12">
        <w:rPr>
          <w:rFonts w:eastAsia="MS Mincho"/>
        </w:rPr>
        <w:t>は装置固有のデータファイル形式を読み取ることが出来ないからです。</w:t>
      </w:r>
    </w:p>
    <w:p w14:paraId="2608DDE3"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3D351EC3" w14:textId="77777777" w:rsidR="00776104" w:rsidRPr="008F1E12" w:rsidRDefault="00776104" w:rsidP="00776104">
      <w:pPr>
        <w:rPr>
          <w:rFonts w:eastAsia="MS Mincho"/>
        </w:rPr>
      </w:pPr>
      <w:r w:rsidRPr="008F1E12">
        <w:rPr>
          <w:rFonts w:eastAsia="MS Mincho"/>
        </w:rPr>
        <w:t>Skyline</w:t>
      </w:r>
      <w:r w:rsidRPr="008F1E12">
        <w:rPr>
          <w:rFonts w:eastAsia="MS Mincho"/>
        </w:rPr>
        <w:t>がデータファイルへファイルのインポートを開始します。このデータファイルは要求するディスク容量が非常に小さく、必要な情報を迅速に取得することができる高性能なものです。グラフと、</w:t>
      </w:r>
      <w:r w:rsidRPr="008F1E12">
        <w:rPr>
          <w:rFonts w:eastAsia="MS Mincho"/>
        </w:rPr>
        <w:t>Skyline</w:t>
      </w:r>
      <w:r w:rsidRPr="008F1E12">
        <w:rPr>
          <w:rFonts w:eastAsia="MS Mincho"/>
        </w:rPr>
        <w:t>のウィンドウ下部にあるステータスバーに進行状況が表示されます。</w:t>
      </w:r>
    </w:p>
    <w:p w14:paraId="39E9FBC0" w14:textId="77777777" w:rsidR="00776104" w:rsidRPr="008F1E12" w:rsidRDefault="00776104" w:rsidP="00776104">
      <w:pPr>
        <w:rPr>
          <w:rFonts w:eastAsia="MS Mincho"/>
        </w:rPr>
      </w:pPr>
      <w:r w:rsidRPr="008F1E12">
        <w:rPr>
          <w:rFonts w:eastAsia="MS Mincho"/>
        </w:rPr>
        <w:t>インポートが完了すると、黒い破線間の積分領域にシグナルを持つトランジションには、トランジションアイコンの左側に緑のドットが追加されます。選択したピークが含まれていないトランジションには、赤いドットが表示されます。緑の丸印を持つトランジションのみを含むプリカーサーおよびペプチドにも、緑のドットが表示されます。これは非常に優れたデータです。見られるのはほとんど緑のドットばかりです。</w:t>
      </w:r>
    </w:p>
    <w:p w14:paraId="606BD794" w14:textId="77777777" w:rsidR="00D73E9C" w:rsidRPr="008F1E12" w:rsidRDefault="00D73E9C" w:rsidP="00776104">
      <w:pPr>
        <w:rPr>
          <w:rFonts w:eastAsia="MS Mincho"/>
        </w:rPr>
      </w:pPr>
      <w:r w:rsidRPr="008F1E12">
        <w:rPr>
          <w:rFonts w:eastAsia="MS Mincho"/>
        </w:rPr>
        <w:t>赤いドット付きのトランジションを見るには、以下の手順を行います。</w:t>
      </w:r>
    </w:p>
    <w:p w14:paraId="243A3903"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検索</w:t>
      </w:r>
      <w:r w:rsidRPr="008F1E12">
        <w:rPr>
          <w:rFonts w:eastAsia="MS Mincho"/>
        </w:rPr>
        <w:t xml:space="preserve"> ]</w:t>
      </w:r>
      <w:r w:rsidRPr="008F1E12">
        <w:rPr>
          <w:rFonts w:eastAsia="MS Mincho"/>
        </w:rPr>
        <w:t>（</w:t>
      </w:r>
      <w:r w:rsidRPr="008F1E12">
        <w:rPr>
          <w:rFonts w:eastAsia="MS Mincho"/>
        </w:rPr>
        <w:t>Ctrl+F</w:t>
      </w:r>
      <w:r w:rsidRPr="008F1E12">
        <w:rPr>
          <w:rFonts w:eastAsia="MS Mincho"/>
        </w:rPr>
        <w:t>）をクリックします。</w:t>
      </w:r>
    </w:p>
    <w:p w14:paraId="68A9DF4F"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00A4511D" w:rsidRPr="008F1E12">
        <w:rPr>
          <w:rFonts w:eastAsia="MS Mincho"/>
          <w:b/>
        </w:rPr>
        <w:t>検索する文字列</w:t>
      </w:r>
      <w:r w:rsidRPr="008F1E12">
        <w:rPr>
          <w:rFonts w:eastAsia="MS Mincho"/>
        </w:rPr>
        <w:t xml:space="preserve"> ] </w:t>
      </w:r>
      <w:r w:rsidRPr="008F1E12">
        <w:rPr>
          <w:rFonts w:eastAsia="MS Mincho"/>
        </w:rPr>
        <w:t>に「</w:t>
      </w:r>
      <w:r w:rsidRPr="008F1E12">
        <w:rPr>
          <w:rFonts w:eastAsia="MS Mincho"/>
        </w:rPr>
        <w:t>ETFP</w:t>
      </w:r>
      <w:r w:rsidRPr="008F1E12">
        <w:rPr>
          <w:rFonts w:eastAsia="MS Mincho"/>
        </w:rPr>
        <w:t>」と入力します。</w:t>
      </w:r>
    </w:p>
    <w:p w14:paraId="57E8D4E1"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Pr="008F1E12">
        <w:rPr>
          <w:rFonts w:eastAsia="MS Mincho"/>
          <w:b/>
        </w:rPr>
        <w:t>次を検索</w:t>
      </w:r>
      <w:r w:rsidRPr="008F1E12">
        <w:rPr>
          <w:rFonts w:eastAsia="MS Mincho"/>
        </w:rPr>
        <w:t xml:space="preserve"> ] </w:t>
      </w:r>
      <w:r w:rsidRPr="008F1E12">
        <w:rPr>
          <w:rFonts w:eastAsia="MS Mincho"/>
        </w:rPr>
        <w:t>ボタンをクリックします。</w:t>
      </w:r>
    </w:p>
    <w:p w14:paraId="1A3BAD42" w14:textId="77777777" w:rsidR="00D73E9C" w:rsidRPr="008F1E12" w:rsidRDefault="00D73E9C" w:rsidP="00D73E9C">
      <w:pPr>
        <w:rPr>
          <w:rFonts w:eastAsia="MS Mincho"/>
        </w:rPr>
      </w:pPr>
      <w:r w:rsidRPr="008F1E12">
        <w:rPr>
          <w:rFonts w:eastAsia="MS Mincho"/>
        </w:rPr>
        <w:t>これにより以下のような画面が表示されます。</w:t>
      </w:r>
    </w:p>
    <w:p w14:paraId="7E727791" w14:textId="77777777" w:rsidR="00D73E9C" w:rsidRPr="008F1E12" w:rsidRDefault="008F1E12" w:rsidP="00D73E9C">
      <w:pPr>
        <w:rPr>
          <w:rFonts w:eastAsia="MS Mincho"/>
        </w:rPr>
      </w:pPr>
      <w:r w:rsidRPr="008F1E12">
        <w:rPr>
          <w:rFonts w:eastAsia="MS Mincho"/>
          <w:noProof/>
        </w:rPr>
        <w:drawing>
          <wp:inline distT="0" distB="0" distL="0" distR="0" wp14:anchorId="0174975C" wp14:editId="70DF5EA3">
            <wp:extent cx="5943600" cy="293370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3" cstate="print"/>
                    <a:stretch>
                      <a:fillRect/>
                    </a:stretch>
                  </pic:blipFill>
                  <pic:spPr>
                    <a:xfrm>
                      <a:off x="0" y="0"/>
                      <a:ext cx="5943600" cy="2933700"/>
                    </a:xfrm>
                    <a:prstGeom prst="rect">
                      <a:avLst/>
                    </a:prstGeom>
                  </pic:spPr>
                </pic:pic>
              </a:graphicData>
            </a:graphic>
          </wp:inline>
        </w:drawing>
      </w:r>
    </w:p>
    <w:p w14:paraId="0861F788" w14:textId="77777777" w:rsidR="00D73E9C" w:rsidRPr="008F1E12" w:rsidRDefault="00D73E9C" w:rsidP="00D73E9C">
      <w:pPr>
        <w:rPr>
          <w:rFonts w:eastAsia="MS Mincho"/>
        </w:rPr>
      </w:pPr>
      <w:r w:rsidRPr="008F1E12">
        <w:rPr>
          <w:rFonts w:eastAsia="MS Mincho"/>
        </w:rPr>
        <w:t>また、間にある薄いグレーのスプリッターバーをクリックしてドラッグすることで、様々な画面の大きさを調整できます。</w:t>
      </w:r>
    </w:p>
    <w:p w14:paraId="3161C7A4" w14:textId="77777777" w:rsidR="00EE6F23" w:rsidRPr="008F1E12" w:rsidRDefault="00EE6F23" w:rsidP="00D73E9C">
      <w:pPr>
        <w:rPr>
          <w:rFonts w:eastAsia="MS Mincho"/>
        </w:rPr>
      </w:pPr>
      <w:r w:rsidRPr="008F1E12">
        <w:rPr>
          <w:rFonts w:eastAsia="MS Mincho"/>
        </w:rPr>
        <w:t>クロマトグラムビューが上記画面ほど拡大されていない場合、以下の操作を行います。</w:t>
      </w:r>
    </w:p>
    <w:p w14:paraId="0F34B101" w14:textId="77777777" w:rsidR="00EE6F23" w:rsidRPr="008F1E12" w:rsidRDefault="00EE6F23" w:rsidP="00EE6F23">
      <w:pPr>
        <w:pStyle w:val="ListParagraph"/>
        <w:numPr>
          <w:ilvl w:val="0"/>
          <w:numId w:val="29"/>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自動ズーム</w:t>
      </w:r>
      <w:r w:rsidRPr="008F1E12">
        <w:rPr>
          <w:rFonts w:eastAsia="MS Mincho"/>
        </w:rPr>
        <w:t xml:space="preserve"> ] </w:t>
      </w:r>
      <w:r w:rsidRPr="008F1E12">
        <w:rPr>
          <w:rFonts w:eastAsia="MS Mincho"/>
        </w:rPr>
        <w:t>を選択し</w:t>
      </w:r>
      <w:r w:rsidRPr="008F1E12">
        <w:rPr>
          <w:rFonts w:eastAsia="MS Mincho"/>
        </w:rPr>
        <w:t xml:space="preserve"> [ </w:t>
      </w:r>
      <w:r w:rsidRPr="008F1E12">
        <w:rPr>
          <w:rFonts w:eastAsia="MS Mincho"/>
          <w:b/>
        </w:rPr>
        <w:t>最適ピーク</w:t>
      </w:r>
      <w:r w:rsidRPr="008F1E12">
        <w:rPr>
          <w:rFonts w:eastAsia="MS Mincho"/>
        </w:rPr>
        <w:t xml:space="preserve"> ]</w:t>
      </w:r>
      <w:r w:rsidRPr="008F1E12">
        <w:rPr>
          <w:rFonts w:eastAsia="MS Mincho"/>
        </w:rPr>
        <w:t>（</w:t>
      </w:r>
      <w:r w:rsidRPr="008F1E12">
        <w:rPr>
          <w:rFonts w:eastAsia="MS Mincho"/>
        </w:rPr>
        <w:t>F11</w:t>
      </w:r>
      <w:r w:rsidRPr="008F1E12">
        <w:rPr>
          <w:rFonts w:eastAsia="MS Mincho"/>
        </w:rPr>
        <w:t>）をクリックします。</w:t>
      </w:r>
    </w:p>
    <w:p w14:paraId="73771F58" w14:textId="77777777" w:rsidR="00FE1C00" w:rsidRPr="008F1E12" w:rsidRDefault="00D73E9C">
      <w:pPr>
        <w:rPr>
          <w:rFonts w:eastAsia="MS Mincho"/>
        </w:rPr>
      </w:pPr>
      <w:r w:rsidRPr="008F1E12">
        <w:rPr>
          <w:rFonts w:eastAsia="MS Mincho"/>
        </w:rPr>
        <w:t>このペプチドの</w:t>
      </w:r>
      <w:r w:rsidRPr="008F1E12">
        <w:rPr>
          <w:rFonts w:eastAsia="MS Mincho"/>
        </w:rPr>
        <w:t>y3</w:t>
      </w:r>
      <w:r w:rsidRPr="008F1E12">
        <w:rPr>
          <w:rFonts w:eastAsia="MS Mincho"/>
        </w:rPr>
        <w:t>イオンが選択したピークグループに含まれていない理由を調べたいときには、以下の操作を行います。</w:t>
      </w:r>
      <w:r w:rsidRPr="008F1E12">
        <w:rPr>
          <w:rFonts w:eastAsia="MS Mincho"/>
        </w:rPr>
        <w:t xml:space="preserve"> </w:t>
      </w:r>
    </w:p>
    <w:p w14:paraId="3BFA64B6" w14:textId="77777777" w:rsidR="00FE1C00" w:rsidRPr="008F1E12" w:rsidRDefault="00FE1C00" w:rsidP="00C13734">
      <w:pPr>
        <w:pStyle w:val="ListParagraph"/>
        <w:numPr>
          <w:ilvl w:val="0"/>
          <w:numId w:val="29"/>
        </w:numPr>
        <w:rPr>
          <w:rFonts w:eastAsia="MS Mincho"/>
        </w:rPr>
      </w:pPr>
      <w:r w:rsidRPr="008F1E12">
        <w:rPr>
          <w:rFonts w:eastAsia="MS Mincho"/>
        </w:rPr>
        <w:t>「</w:t>
      </w:r>
      <w:r w:rsidRPr="008F1E12">
        <w:rPr>
          <w:rFonts w:eastAsia="MS Mincho"/>
        </w:rPr>
        <w:t>602.8266++</w:t>
      </w:r>
      <w:r w:rsidRPr="008F1E12">
        <w:rPr>
          <w:rFonts w:eastAsia="MS Mincho"/>
        </w:rPr>
        <w:t>」プリカーサーの下にある「</w:t>
      </w:r>
      <w:r w:rsidRPr="008F1E12">
        <w:rPr>
          <w:rFonts w:eastAsia="MS Mincho"/>
        </w:rPr>
        <w:t>y3</w:t>
      </w:r>
      <w:r w:rsidRPr="008F1E12">
        <w:rPr>
          <w:rFonts w:eastAsia="MS Mincho"/>
        </w:rPr>
        <w:t>」イオンをクリックします。</w:t>
      </w:r>
      <w:r w:rsidRPr="008F1E12">
        <w:rPr>
          <w:rFonts w:eastAsia="MS Mincho"/>
        </w:rPr>
        <w:t xml:space="preserve"> </w:t>
      </w:r>
    </w:p>
    <w:p w14:paraId="0FF669C5" w14:textId="77777777" w:rsidR="008F1E12" w:rsidRPr="008F1E12" w:rsidRDefault="008F1E12">
      <w:pPr>
        <w:rPr>
          <w:rFonts w:eastAsia="MS Mincho"/>
        </w:rPr>
      </w:pPr>
      <w:r w:rsidRPr="008F1E12">
        <w:rPr>
          <w:rFonts w:eastAsia="MS Mincho"/>
        </w:rPr>
        <w:br w:type="page"/>
      </w:r>
    </w:p>
    <w:p w14:paraId="7B446143" w14:textId="77777777" w:rsidR="00D73E9C" w:rsidRPr="008F1E12" w:rsidRDefault="00D73E9C">
      <w:pPr>
        <w:rPr>
          <w:rFonts w:eastAsia="MS Mincho"/>
        </w:rPr>
      </w:pPr>
      <w:r w:rsidRPr="008F1E12">
        <w:rPr>
          <w:rFonts w:eastAsia="MS Mincho"/>
        </w:rPr>
        <w:t>この操作により、以下のような画面が表示されます。</w:t>
      </w:r>
    </w:p>
    <w:p w14:paraId="0954381C" w14:textId="77777777" w:rsidR="00D73E9C" w:rsidRPr="008F1E12" w:rsidRDefault="008F1E12" w:rsidP="00D73E9C">
      <w:pPr>
        <w:rPr>
          <w:rFonts w:eastAsia="MS Mincho"/>
        </w:rPr>
      </w:pPr>
      <w:r w:rsidRPr="008F1E12">
        <w:rPr>
          <w:rFonts w:eastAsia="MS Mincho"/>
          <w:noProof/>
        </w:rPr>
        <w:drawing>
          <wp:inline distT="0" distB="0" distL="0" distR="0" wp14:anchorId="443E9897" wp14:editId="3070A429">
            <wp:extent cx="5943600" cy="29337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4" cstate="print"/>
                    <a:stretch>
                      <a:fillRect/>
                    </a:stretch>
                  </pic:blipFill>
                  <pic:spPr>
                    <a:xfrm>
                      <a:off x="0" y="0"/>
                      <a:ext cx="5943600" cy="2933700"/>
                    </a:xfrm>
                    <a:prstGeom prst="rect">
                      <a:avLst/>
                    </a:prstGeom>
                  </pic:spPr>
                </pic:pic>
              </a:graphicData>
            </a:graphic>
          </wp:inline>
        </w:drawing>
      </w:r>
    </w:p>
    <w:p w14:paraId="7EF94BE1" w14:textId="77777777" w:rsidR="00F97AF1" w:rsidRPr="008F1E12" w:rsidRDefault="00F97AF1" w:rsidP="00D73E9C">
      <w:pPr>
        <w:rPr>
          <w:rFonts w:eastAsia="MS Mincho"/>
        </w:rPr>
      </w:pPr>
      <w:r w:rsidRPr="008F1E12">
        <w:rPr>
          <w:rFonts w:eastAsia="MS Mincho"/>
        </w:rPr>
        <w:t>上記のように、</w:t>
      </w:r>
      <w:r w:rsidRPr="008F1E12">
        <w:rPr>
          <w:rFonts w:eastAsia="MS Mincho"/>
        </w:rPr>
        <w:t>3</w:t>
      </w:r>
      <w:r w:rsidRPr="008F1E12">
        <w:rPr>
          <w:rFonts w:eastAsia="MS Mincho"/>
        </w:rPr>
        <w:t>つすべてのトランジションのクロマトグラムが表示されない場合、以下の操作を行います。</w:t>
      </w:r>
    </w:p>
    <w:p w14:paraId="3CE10268" w14:textId="77777777" w:rsidR="00F97AF1" w:rsidRPr="008F1E12" w:rsidRDefault="00F97AF1" w:rsidP="00F97AF1">
      <w:pPr>
        <w:pStyle w:val="ListParagraph"/>
        <w:numPr>
          <w:ilvl w:val="0"/>
          <w:numId w:val="29"/>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w:t>
      </w:r>
      <w:r w:rsidRPr="008F1E12">
        <w:rPr>
          <w:rFonts w:eastAsia="MS Mincho"/>
        </w:rPr>
        <w:t>（</w:t>
      </w:r>
      <w:r w:rsidRPr="008F1E12">
        <w:rPr>
          <w:rFonts w:eastAsia="MS Mincho"/>
        </w:rPr>
        <w:t>shift+F10</w:t>
      </w:r>
      <w:r w:rsidRPr="008F1E12">
        <w:rPr>
          <w:rFonts w:eastAsia="MS Mincho"/>
        </w:rPr>
        <w:t>）をクリックします。</w:t>
      </w:r>
    </w:p>
    <w:p w14:paraId="1F261970" w14:textId="77777777" w:rsidR="00D73E9C" w:rsidRPr="008F1E12" w:rsidRDefault="00D73E9C" w:rsidP="00D73E9C">
      <w:pPr>
        <w:rPr>
          <w:rFonts w:eastAsia="MS Mincho"/>
        </w:rPr>
      </w:pPr>
      <w:r w:rsidRPr="008F1E12">
        <w:rPr>
          <w:rFonts w:eastAsia="MS Mincho"/>
        </w:rPr>
        <w:t>ここで</w:t>
      </w:r>
      <w:r w:rsidRPr="008F1E12">
        <w:rPr>
          <w:rFonts w:eastAsia="MS Mincho"/>
        </w:rPr>
        <w:t>y3</w:t>
      </w:r>
      <w:r w:rsidRPr="008F1E12">
        <w:rPr>
          <w:rFonts w:eastAsia="MS Mincho"/>
        </w:rPr>
        <w:t>と</w:t>
      </w:r>
      <w:r w:rsidRPr="008F1E12">
        <w:rPr>
          <w:rFonts w:eastAsia="MS Mincho"/>
        </w:rPr>
        <w:t>y4</w:t>
      </w:r>
      <w:r w:rsidRPr="008F1E12">
        <w:rPr>
          <w:rFonts w:eastAsia="MS Mincho"/>
        </w:rPr>
        <w:t>はともに何らかの干渉を受けて、完全に分離されていない</w:t>
      </w:r>
      <w:r w:rsidRPr="008F1E12">
        <w:rPr>
          <w:rFonts w:eastAsia="MS Mincho"/>
        </w:rPr>
        <w:t>2</w:t>
      </w:r>
      <w:r w:rsidRPr="008F1E12">
        <w:rPr>
          <w:rFonts w:eastAsia="MS Mincho"/>
        </w:rPr>
        <w:t>本のピークとして表示されています。これらが、同一ペプチド由来ではないことは明らかです。なぜなら</w:t>
      </w:r>
      <w:r w:rsidRPr="008F1E12">
        <w:rPr>
          <w:rFonts w:eastAsia="MS Mincho"/>
        </w:rPr>
        <w:t>y7</w:t>
      </w:r>
      <w:r w:rsidRPr="008F1E12">
        <w:rPr>
          <w:rFonts w:eastAsia="MS Mincho"/>
        </w:rPr>
        <w:t>には１本のピークしか見られませんし、</w:t>
      </w:r>
      <w:r w:rsidRPr="008F1E12">
        <w:rPr>
          <w:rFonts w:eastAsia="MS Mincho"/>
        </w:rPr>
        <w:t>y3</w:t>
      </w:r>
      <w:r w:rsidRPr="008F1E12">
        <w:rPr>
          <w:rFonts w:eastAsia="MS Mincho"/>
        </w:rPr>
        <w:t>と</w:t>
      </w:r>
      <w:r w:rsidRPr="008F1E12">
        <w:rPr>
          <w:rFonts w:eastAsia="MS Mincho"/>
        </w:rPr>
        <w:t>y4</w:t>
      </w:r>
      <w:r w:rsidRPr="008F1E12">
        <w:rPr>
          <w:rFonts w:eastAsia="MS Mincho"/>
        </w:rPr>
        <w:t>の</w:t>
      </w:r>
      <w:r w:rsidRPr="008F1E12">
        <w:rPr>
          <w:rFonts w:eastAsia="MS Mincho"/>
        </w:rPr>
        <w:t>2</w:t>
      </w:r>
      <w:r w:rsidRPr="008F1E12">
        <w:rPr>
          <w:rFonts w:eastAsia="MS Mincho"/>
        </w:rPr>
        <w:t>本に分かれたピークの相対強度が</w:t>
      </w:r>
      <w:r w:rsidRPr="008F1E12">
        <w:rPr>
          <w:rFonts w:eastAsia="MS Mincho"/>
        </w:rPr>
        <w:t>2</w:t>
      </w:r>
      <w:r w:rsidRPr="008F1E12">
        <w:rPr>
          <w:rFonts w:eastAsia="MS Mincho"/>
        </w:rPr>
        <w:t>つのトランジション間で異なるからです。</w:t>
      </w:r>
    </w:p>
    <w:p w14:paraId="13AAA65F" w14:textId="77777777" w:rsidR="00A22717" w:rsidRPr="008F1E12" w:rsidRDefault="00A22717" w:rsidP="00D73E9C">
      <w:pPr>
        <w:rPr>
          <w:rFonts w:eastAsia="MS Mincho"/>
        </w:rPr>
      </w:pPr>
      <w:r w:rsidRPr="008F1E12">
        <w:rPr>
          <w:rFonts w:eastAsia="MS Mincho"/>
        </w:rPr>
        <w:t>メソッドを改良している途中なら、</w:t>
      </w:r>
      <w:r w:rsidRPr="008F1E12">
        <w:rPr>
          <w:rFonts w:eastAsia="MS Mincho"/>
        </w:rPr>
        <w:t>MS/MS</w:t>
      </w:r>
      <w:r w:rsidRPr="008F1E12">
        <w:rPr>
          <w:rFonts w:eastAsia="MS Mincho"/>
        </w:rPr>
        <w:t>ライブラリスペクトル上では測定可能であると思われる</w:t>
      </w:r>
      <w:r w:rsidRPr="008F1E12">
        <w:rPr>
          <w:rFonts w:eastAsia="MS Mincho"/>
        </w:rPr>
        <w:t>y5</w:t>
      </w:r>
      <w:r w:rsidRPr="008F1E12">
        <w:rPr>
          <w:rFonts w:eastAsia="MS Mincho"/>
        </w:rPr>
        <w:t>と</w:t>
      </w:r>
      <w:r w:rsidRPr="008F1E12">
        <w:rPr>
          <w:rFonts w:eastAsia="MS Mincho"/>
        </w:rPr>
        <w:t>y8</w:t>
      </w:r>
      <w:r w:rsidRPr="008F1E12">
        <w:rPr>
          <w:rFonts w:eastAsia="MS Mincho"/>
        </w:rPr>
        <w:t>を次回測定してみるのもいいでしょう。しかし、このデータから初期測定値だけでも得たいなら、以下の</w:t>
      </w:r>
      <w:r w:rsidRPr="008F1E12">
        <w:rPr>
          <w:rFonts w:eastAsia="MS Mincho"/>
        </w:rPr>
        <w:t>2</w:t>
      </w:r>
      <w:r w:rsidRPr="008F1E12">
        <w:rPr>
          <w:rFonts w:eastAsia="MS Mincho"/>
        </w:rPr>
        <w:t>通りのオプションがあります。</w:t>
      </w:r>
    </w:p>
    <w:p w14:paraId="14BD4555" w14:textId="77777777" w:rsidR="00A22717" w:rsidRPr="008F1E12" w:rsidRDefault="00A22717" w:rsidP="00BA737C">
      <w:pPr>
        <w:pStyle w:val="ListParagraph"/>
        <w:numPr>
          <w:ilvl w:val="0"/>
          <w:numId w:val="11"/>
        </w:numPr>
        <w:rPr>
          <w:rFonts w:eastAsia="MS Mincho"/>
        </w:rPr>
      </w:pPr>
      <w:r w:rsidRPr="008F1E12">
        <w:rPr>
          <w:rFonts w:eastAsia="MS Mincho"/>
        </w:rPr>
        <w:t>干渉の影響を受けているトランジションをピーク面積の計算から削除する。</w:t>
      </w:r>
    </w:p>
    <w:p w14:paraId="3C1997E9" w14:textId="77777777" w:rsidR="00A22717" w:rsidRPr="008F1E12" w:rsidRDefault="00A22717" w:rsidP="00BA737C">
      <w:pPr>
        <w:pStyle w:val="ListParagraph"/>
        <w:numPr>
          <w:ilvl w:val="0"/>
          <w:numId w:val="11"/>
        </w:numPr>
        <w:rPr>
          <w:rFonts w:eastAsia="MS Mincho"/>
        </w:rPr>
      </w:pPr>
      <w:r w:rsidRPr="008F1E12">
        <w:rPr>
          <w:rFonts w:eastAsia="MS Mincho"/>
        </w:rPr>
        <w:t>ピーク境界を調整して干渉領域を排除する。</w:t>
      </w:r>
    </w:p>
    <w:p w14:paraId="3CE58ACE" w14:textId="77777777" w:rsidR="00A22717" w:rsidRPr="008F1E12" w:rsidRDefault="00A22717" w:rsidP="00A22717">
      <w:pPr>
        <w:rPr>
          <w:rFonts w:eastAsia="MS Mincho"/>
        </w:rPr>
      </w:pPr>
      <w:r w:rsidRPr="008F1E12">
        <w:rPr>
          <w:rFonts w:eastAsia="MS Mincho"/>
        </w:rPr>
        <w:t>MacCoss lab</w:t>
      </w:r>
      <w:r w:rsidRPr="008F1E12">
        <w:rPr>
          <w:rFonts w:eastAsia="MS Mincho"/>
        </w:rPr>
        <w:t>では、</w:t>
      </w:r>
      <w:r w:rsidRPr="008F1E12">
        <w:rPr>
          <w:rFonts w:eastAsia="MS Mincho"/>
        </w:rPr>
        <w:t>1</w:t>
      </w:r>
      <w:r w:rsidRPr="008F1E12">
        <w:rPr>
          <w:rFonts w:eastAsia="MS Mincho"/>
        </w:rPr>
        <w:t>つ目のオプションを推奨しています。</w:t>
      </w:r>
      <w:r w:rsidRPr="008F1E12">
        <w:rPr>
          <w:rFonts w:eastAsia="MS Mincho"/>
        </w:rPr>
        <w:t>2</w:t>
      </w:r>
      <w:r w:rsidRPr="008F1E12">
        <w:rPr>
          <w:rFonts w:eastAsia="MS Mincho"/>
        </w:rPr>
        <w:t>つ目のオプションでは、干渉領域の境界を決める際に、人の判断に起因する誤差が生じるからです。しかし、このチュートリアルでは両方のオプションを試します。クロマトグラムプロットの場所を広げるため、次のセクションを始める前に以下の操作を行います。</w:t>
      </w:r>
    </w:p>
    <w:p w14:paraId="4D0ACD6A" w14:textId="77777777" w:rsidR="00C10B05" w:rsidRPr="008F1E12" w:rsidRDefault="00C10B05" w:rsidP="00C10B05">
      <w:pPr>
        <w:pStyle w:val="ListParagraph"/>
        <w:numPr>
          <w:ilvl w:val="0"/>
          <w:numId w:val="29"/>
        </w:numPr>
        <w:rPr>
          <w:rFonts w:eastAsia="MS Mincho"/>
        </w:rPr>
      </w:pPr>
      <w:r w:rsidRPr="008F1E12">
        <w:rPr>
          <w:rFonts w:eastAsia="MS Mincho"/>
        </w:rPr>
        <w:t>プッシュピン</w:t>
      </w:r>
      <w:r w:rsidRPr="008F1E12">
        <w:rPr>
          <w:rFonts w:eastAsia="MS Mincho"/>
        </w:rPr>
        <w:t xml:space="preserve"> </w:t>
      </w:r>
      <w:r w:rsidRPr="008F1E12">
        <w:rPr>
          <w:rFonts w:eastAsia="MS Mincho"/>
          <w:noProof/>
        </w:rPr>
        <w:drawing>
          <wp:inline distT="0" distB="0" distL="0" distR="0" wp14:anchorId="6C56816C" wp14:editId="4DB005D8">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8F1E12">
        <w:rPr>
          <w:rFonts w:eastAsia="MS Mincho"/>
        </w:rPr>
        <w:t>をクリックします。これは</w:t>
      </w:r>
      <w:r w:rsidRPr="008F1E12">
        <w:rPr>
          <w:rFonts w:eastAsia="MS Mincho"/>
        </w:rPr>
        <w:t xml:space="preserve"> [</w:t>
      </w:r>
      <w:r w:rsidRPr="008F1E12">
        <w:rPr>
          <w:rFonts w:eastAsia="MS Mincho"/>
          <w:b/>
        </w:rPr>
        <w:t xml:space="preserve"> </w:t>
      </w:r>
      <w:r w:rsidRPr="008F1E12">
        <w:rPr>
          <w:rFonts w:eastAsia="MS Mincho"/>
          <w:b/>
        </w:rPr>
        <w:t>ライブラリの一致</w:t>
      </w:r>
      <w:r w:rsidRPr="008F1E12">
        <w:rPr>
          <w:rFonts w:eastAsia="MS Mincho"/>
          <w:b/>
        </w:rPr>
        <w:t xml:space="preserve"> </w:t>
      </w:r>
      <w:r w:rsidRPr="008F1E12">
        <w:rPr>
          <w:rFonts w:eastAsia="MS Mincho"/>
        </w:rPr>
        <w:t xml:space="preserve">] </w:t>
      </w:r>
      <w:r w:rsidRPr="008F1E12">
        <w:rPr>
          <w:rFonts w:eastAsia="MS Mincho"/>
        </w:rPr>
        <w:t>タイトルバーの右上隅にある</w:t>
      </w:r>
      <w:r w:rsidRPr="008F1E12">
        <w:rPr>
          <w:rFonts w:eastAsia="MS Mincho"/>
        </w:rPr>
        <w:t>X</w:t>
      </w:r>
      <w:r w:rsidRPr="008F1E12">
        <w:rPr>
          <w:rFonts w:eastAsia="MS Mincho"/>
        </w:rPr>
        <w:t>の左にあります。</w:t>
      </w:r>
    </w:p>
    <w:p w14:paraId="32772769" w14:textId="77777777" w:rsidR="00A344ED" w:rsidRPr="008F1E12" w:rsidRDefault="00A344ED" w:rsidP="00A344ED">
      <w:pPr>
        <w:pStyle w:val="Heading2"/>
        <w:rPr>
          <w:rFonts w:eastAsia="MS Mincho"/>
        </w:rPr>
      </w:pPr>
      <w:r w:rsidRPr="008F1E12">
        <w:rPr>
          <w:rFonts w:eastAsia="MS Mincho"/>
        </w:rPr>
        <w:t>干渉のあるトランジションピークを削除する</w:t>
      </w:r>
    </w:p>
    <w:p w14:paraId="202FC110" w14:textId="77777777" w:rsidR="005F1C8B" w:rsidRPr="008F1E12" w:rsidRDefault="002B7D7A" w:rsidP="00A22717">
      <w:pPr>
        <w:rPr>
          <w:rFonts w:eastAsia="MS Mincho"/>
        </w:rPr>
      </w:pPr>
      <w:r w:rsidRPr="008F1E12">
        <w:rPr>
          <w:rFonts w:eastAsia="MS Mincho"/>
        </w:rPr>
        <w:t>幸運なことに、トランジション全体を削除しなくても単に「非定量」とマークできるようになりました。これによってこのようなトランジションを総ピーク面積計算から削除します。</w:t>
      </w:r>
      <w:r w:rsidRPr="008F1E12">
        <w:rPr>
          <w:rFonts w:eastAsia="MS Mincho"/>
        </w:rPr>
        <w:t>y3</w:t>
      </w:r>
      <w:r w:rsidRPr="008F1E12">
        <w:rPr>
          <w:rFonts w:eastAsia="MS Mincho"/>
        </w:rPr>
        <w:t>および</w:t>
      </w:r>
      <w:r w:rsidRPr="008F1E12">
        <w:rPr>
          <w:rFonts w:eastAsia="MS Mincho"/>
        </w:rPr>
        <w:t>y4</w:t>
      </w:r>
      <w:r w:rsidRPr="008F1E12">
        <w:rPr>
          <w:rFonts w:eastAsia="MS Mincho"/>
        </w:rPr>
        <w:t>トランジションをライトピークグループから削除するには、以下の手順を行います。</w:t>
      </w:r>
    </w:p>
    <w:p w14:paraId="630E3516" w14:textId="77777777" w:rsidR="00B57961" w:rsidRPr="008F1E12" w:rsidRDefault="00B81424" w:rsidP="00BA737C">
      <w:pPr>
        <w:pStyle w:val="ListParagraph"/>
        <w:numPr>
          <w:ilvl w:val="0"/>
          <w:numId w:val="12"/>
        </w:numPr>
        <w:rPr>
          <w:rFonts w:eastAsia="MS Mincho"/>
        </w:rPr>
      </w:pPr>
      <w:r w:rsidRPr="008F1E12">
        <w:rPr>
          <w:rFonts w:eastAsia="MS Mincho"/>
        </w:rPr>
        <w:t xml:space="preserve">[ </w:t>
      </w:r>
      <w:r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y4</w:t>
      </w:r>
      <w:r w:rsidRPr="008F1E12">
        <w:rPr>
          <w:rFonts w:eastAsia="MS Mincho"/>
        </w:rPr>
        <w:t>をクリックします。</w:t>
      </w:r>
    </w:p>
    <w:p w14:paraId="331788A0" w14:textId="77777777" w:rsidR="00B81424" w:rsidRPr="008F1E12" w:rsidRDefault="00B81424" w:rsidP="00BA737C">
      <w:pPr>
        <w:pStyle w:val="ListParagraph"/>
        <w:numPr>
          <w:ilvl w:val="0"/>
          <w:numId w:val="12"/>
        </w:numPr>
        <w:rPr>
          <w:rFonts w:eastAsia="MS Mincho"/>
        </w:rPr>
      </w:pPr>
      <w:r w:rsidRPr="008F1E12">
        <w:rPr>
          <w:rFonts w:eastAsia="MS Mincho"/>
        </w:rPr>
        <w:t>両方が選択されるように</w:t>
      </w:r>
      <w:r w:rsidRPr="008F1E12">
        <w:rPr>
          <w:rFonts w:eastAsia="MS Mincho"/>
        </w:rPr>
        <w:t xml:space="preserve"> [ </w:t>
      </w:r>
      <w:r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をクリックします。</w:t>
      </w:r>
    </w:p>
    <w:p w14:paraId="28E130BA" w14:textId="77777777" w:rsidR="00BD076E" w:rsidRPr="008F1E12" w:rsidRDefault="00BD076E" w:rsidP="00BA737C">
      <w:pPr>
        <w:pStyle w:val="ListParagraph"/>
        <w:numPr>
          <w:ilvl w:val="0"/>
          <w:numId w:val="12"/>
        </w:numPr>
        <w:rPr>
          <w:rFonts w:eastAsia="MS Mincho"/>
        </w:rPr>
      </w:pPr>
      <w:r w:rsidRPr="008F1E12">
        <w:rPr>
          <w:rFonts w:eastAsia="MS Mincho"/>
        </w:rPr>
        <w:t>ヘビープリカーサーで</w:t>
      </w:r>
      <w:r w:rsidRPr="008F1E12">
        <w:rPr>
          <w:rFonts w:eastAsia="MS Mincho"/>
        </w:rPr>
        <w:t>4</w:t>
      </w:r>
      <w:r w:rsidRPr="008F1E12">
        <w:rPr>
          <w:rFonts w:eastAsia="MS Mincho"/>
        </w:rPr>
        <w:t>つのトランジションすべてが選択されるように</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と</w:t>
      </w:r>
      <w:r w:rsidRPr="008F1E12">
        <w:rPr>
          <w:rFonts w:eastAsia="MS Mincho"/>
        </w:rPr>
        <w:t>y4</w:t>
      </w:r>
      <w:r w:rsidRPr="008F1E12">
        <w:rPr>
          <w:rFonts w:eastAsia="MS Mincho"/>
        </w:rPr>
        <w:t>をクリックします。</w:t>
      </w:r>
    </w:p>
    <w:p w14:paraId="621717CD" w14:textId="77777777" w:rsidR="00D73907" w:rsidRPr="008F1E12" w:rsidRDefault="00E9656D" w:rsidP="00BA737C">
      <w:pPr>
        <w:pStyle w:val="ListParagraph"/>
        <w:numPr>
          <w:ilvl w:val="0"/>
          <w:numId w:val="12"/>
        </w:numPr>
        <w:rPr>
          <w:rFonts w:eastAsia="MS Mincho"/>
        </w:rPr>
      </w:pPr>
      <w:r w:rsidRPr="008F1E12">
        <w:rPr>
          <w:rFonts w:eastAsia="MS Mincho"/>
        </w:rPr>
        <w:t xml:space="preserve">[ </w:t>
      </w:r>
      <w:r w:rsidRPr="008F1E12">
        <w:rPr>
          <w:rFonts w:eastAsia="MS Mincho"/>
          <w:b/>
        </w:rPr>
        <w:t>ターゲット</w:t>
      </w:r>
      <w:r w:rsidRPr="008F1E12">
        <w:rPr>
          <w:rFonts w:eastAsia="MS Mincho"/>
        </w:rPr>
        <w:t xml:space="preserve"> ] </w:t>
      </w:r>
      <w:r w:rsidRPr="008F1E12">
        <w:rPr>
          <w:rFonts w:eastAsia="MS Mincho"/>
        </w:rPr>
        <w:t>ビューで選択を右クリックし、メニューから</w:t>
      </w:r>
      <w:r w:rsidRPr="008F1E12">
        <w:rPr>
          <w:rFonts w:eastAsia="MS Mincho"/>
        </w:rPr>
        <w:t xml:space="preserve"> [ </w:t>
      </w:r>
      <w:r w:rsidR="00B81424" w:rsidRPr="008F1E12">
        <w:rPr>
          <w:rFonts w:eastAsia="MS Mincho"/>
          <w:b/>
        </w:rPr>
        <w:t>定量</w:t>
      </w:r>
      <w:r w:rsidRPr="008F1E12">
        <w:rPr>
          <w:rFonts w:eastAsia="MS Mincho"/>
        </w:rPr>
        <w:t xml:space="preserve"> ] </w:t>
      </w:r>
      <w:r w:rsidRPr="008F1E12">
        <w:rPr>
          <w:rFonts w:eastAsia="MS Mincho"/>
        </w:rPr>
        <w:t>をクリックしてチェックマークをオフにします。</w:t>
      </w:r>
    </w:p>
    <w:p w14:paraId="2AF8F136" w14:textId="77777777" w:rsidR="003E7D12" w:rsidRPr="008F1E12" w:rsidRDefault="00584FF9" w:rsidP="003E7D12">
      <w:pPr>
        <w:rPr>
          <w:rFonts w:eastAsia="MS Mincho"/>
        </w:rPr>
      </w:pPr>
      <w:r w:rsidRPr="008F1E12">
        <w:rPr>
          <w:rFonts w:eastAsia="MS Mincho"/>
        </w:rPr>
        <w:t xml:space="preserve">[ </w:t>
      </w:r>
      <w:r w:rsidR="00E9656D"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y4</w:t>
      </w:r>
      <w:r w:rsidRPr="008F1E12">
        <w:rPr>
          <w:rFonts w:eastAsia="MS Mincho"/>
        </w:rPr>
        <w:t>テキスト「（比率</w:t>
      </w:r>
      <w:r w:rsidRPr="008F1E12">
        <w:rPr>
          <w:rFonts w:eastAsia="MS Mincho"/>
        </w:rPr>
        <w:t>0.37</w:t>
      </w:r>
      <w:r w:rsidRPr="008F1E12">
        <w:rPr>
          <w:rFonts w:eastAsia="MS Mincho"/>
        </w:rPr>
        <w:t>）」と</w:t>
      </w:r>
      <w:r w:rsidRPr="008F1E12">
        <w:rPr>
          <w:rFonts w:eastAsia="MS Mincho"/>
        </w:rPr>
        <w:t>y3</w:t>
      </w:r>
      <w:r w:rsidRPr="008F1E12">
        <w:rPr>
          <w:rFonts w:eastAsia="MS Mincho"/>
        </w:rPr>
        <w:t>テキスト「（比率</w:t>
      </w:r>
      <w:r w:rsidRPr="008F1E12">
        <w:rPr>
          <w:rFonts w:eastAsia="MS Mincho"/>
        </w:rPr>
        <w:t>0.59</w:t>
      </w:r>
      <w:r w:rsidRPr="008F1E12">
        <w:rPr>
          <w:rFonts w:eastAsia="MS Mincho"/>
        </w:rPr>
        <w:t>）」がライトのトランジションから消え、プリカーサー比率「（総比率</w:t>
      </w:r>
      <w:r w:rsidRPr="008F1E12">
        <w:rPr>
          <w:rFonts w:eastAsia="MS Mincho"/>
        </w:rPr>
        <w:t>0.31</w:t>
      </w:r>
      <w:r w:rsidRPr="008F1E12">
        <w:rPr>
          <w:rFonts w:eastAsia="MS Mincho"/>
        </w:rPr>
        <w:t>）」が「（総比率</w:t>
      </w:r>
      <w:r w:rsidRPr="008F1E12">
        <w:rPr>
          <w:rFonts w:eastAsia="MS Mincho"/>
        </w:rPr>
        <w:t>0.24</w:t>
      </w:r>
      <w:r w:rsidRPr="008F1E12">
        <w:rPr>
          <w:rFonts w:eastAsia="MS Mincho"/>
        </w:rPr>
        <w:t>）」に変更されます。非定量トランジションのテキストもグレーになり、クロマトグラムビューでは</w:t>
      </w:r>
      <w:r w:rsidRPr="008F1E12">
        <w:rPr>
          <w:rFonts w:eastAsia="MS Mincho"/>
        </w:rPr>
        <w:t>y4</w:t>
      </w:r>
      <w:r w:rsidRPr="008F1E12">
        <w:rPr>
          <w:rFonts w:eastAsia="MS Mincho"/>
        </w:rPr>
        <w:t>と</w:t>
      </w:r>
      <w:r w:rsidRPr="008F1E12">
        <w:rPr>
          <w:rFonts w:eastAsia="MS Mincho"/>
        </w:rPr>
        <w:t>y3</w:t>
      </w:r>
      <w:r w:rsidRPr="008F1E12">
        <w:rPr>
          <w:rFonts w:eastAsia="MS Mincho"/>
        </w:rPr>
        <w:t>の線が点線になります。</w:t>
      </w:r>
    </w:p>
    <w:p w14:paraId="73B2A14A" w14:textId="77777777" w:rsidR="00546E5F" w:rsidRDefault="003E7D12" w:rsidP="00546E5F">
      <w:pPr>
        <w:rPr>
          <w:rFonts w:eastAsia="MS Mincho"/>
        </w:rPr>
      </w:pPr>
      <w:r w:rsidRPr="008F1E12">
        <w:rPr>
          <w:rFonts w:eastAsia="MS Mincho"/>
        </w:rPr>
        <w:t>プリカーサー総面積比は加重平均であり、</w:t>
      </w:r>
      <w:r w:rsidRPr="008F1E12">
        <w:rPr>
          <w:rFonts w:eastAsia="MS Mincho"/>
        </w:rPr>
        <w:t xml:space="preserve"> </w:t>
      </w:r>
      <w:r w:rsidRPr="008F1E12">
        <w:rPr>
          <w:rFonts w:eastAsia="MS Mincho"/>
        </w:rPr>
        <w:t>内部標準ピーク面積を重みとして、以下のように簡単な式で表すことができます。</w:t>
      </w:r>
    </w:p>
    <w:p w14:paraId="5F787300" w14:textId="4BCC324D" w:rsidR="0087616D" w:rsidRPr="008F1E12" w:rsidRDefault="00546E5F" w:rsidP="00546E5F">
      <w:pPr>
        <w:jc w:val="center"/>
        <w:rPr>
          <w:rFonts w:eastAsia="MS Mincho"/>
        </w:rPr>
      </w:pPr>
      <w:r w:rsidRPr="009937EF">
        <w:rPr>
          <w:noProof/>
        </w:rPr>
        <w:drawing>
          <wp:inline distT="0" distB="0" distL="0" distR="0" wp14:anchorId="27688D76" wp14:editId="7107A47B">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2AE0A8B5" w14:textId="77777777" w:rsidR="003E7D12" w:rsidRPr="008F1E12" w:rsidRDefault="00A344ED" w:rsidP="003E7D12">
      <w:pPr>
        <w:rPr>
          <w:rFonts w:eastAsia="MS Mincho"/>
        </w:rPr>
      </w:pPr>
      <w:r w:rsidRPr="008F1E12">
        <w:rPr>
          <w:rFonts w:eastAsia="MS Mincho"/>
        </w:rPr>
        <w:t>ライトまたはヘビーピークのいずれかを削除すると、対応するトランジションのピークも削除されます。したがって一対のトランジションのみが残れば（このケースでは</w:t>
      </w:r>
      <w:r w:rsidRPr="008F1E12">
        <w:rPr>
          <w:rFonts w:eastAsia="MS Mincho"/>
        </w:rPr>
        <w:t>y7</w:t>
      </w:r>
      <w:r w:rsidRPr="008F1E12">
        <w:rPr>
          <w:rFonts w:eastAsia="MS Mincho"/>
        </w:rPr>
        <w:t>）、そのトランジションのライトピークとヘビーピークの比率（ここでは</w:t>
      </w:r>
      <w:r w:rsidRPr="008F1E12">
        <w:rPr>
          <w:rFonts w:eastAsia="MS Mincho"/>
        </w:rPr>
        <w:t>0.24</w:t>
      </w:r>
      <w:r w:rsidRPr="008F1E12">
        <w:rPr>
          <w:rFonts w:eastAsia="MS Mincho"/>
        </w:rPr>
        <w:t>）が、プリカーサーの総面積比となります。</w:t>
      </w:r>
    </w:p>
    <w:p w14:paraId="07B4FC34" w14:textId="77777777" w:rsidR="00A344ED" w:rsidRPr="008F1E12" w:rsidRDefault="00A344ED" w:rsidP="00A344ED">
      <w:pPr>
        <w:pStyle w:val="Heading2"/>
        <w:rPr>
          <w:rFonts w:eastAsia="MS Mincho"/>
        </w:rPr>
      </w:pPr>
      <w:r w:rsidRPr="008F1E12">
        <w:rPr>
          <w:rFonts w:eastAsia="MS Mincho"/>
        </w:rPr>
        <w:t>干渉を除外するためピーク境界を調整する</w:t>
      </w:r>
    </w:p>
    <w:p w14:paraId="453BFF34" w14:textId="77777777" w:rsidR="00A344ED" w:rsidRPr="008F1E12" w:rsidRDefault="00A344ED" w:rsidP="00A344ED">
      <w:pPr>
        <w:rPr>
          <w:rFonts w:eastAsia="MS Mincho"/>
        </w:rPr>
      </w:pPr>
      <w:r w:rsidRPr="008F1E12">
        <w:rPr>
          <w:rFonts w:eastAsia="MS Mincho"/>
        </w:rPr>
        <w:t>定量測定から干渉を除外するためにピーク積分境界を調整するには、以下の手順を行います。</w:t>
      </w:r>
    </w:p>
    <w:p w14:paraId="29BA3D17" w14:textId="77777777" w:rsidR="00A344ED" w:rsidRPr="008F1E12" w:rsidRDefault="00A344ED" w:rsidP="00BA737C">
      <w:pPr>
        <w:pStyle w:val="ListParagraph"/>
        <w:numPr>
          <w:ilvl w:val="0"/>
          <w:numId w:val="13"/>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元に戻す</w:t>
      </w:r>
      <w:r w:rsidRPr="008F1E12">
        <w:rPr>
          <w:rFonts w:eastAsia="MS Mincho"/>
        </w:rPr>
        <w:t xml:space="preserve"> ]</w:t>
      </w:r>
      <w:r w:rsidRPr="008F1E12">
        <w:rPr>
          <w:rFonts w:eastAsia="MS Mincho"/>
        </w:rPr>
        <w:t>（</w:t>
      </w:r>
      <w:r w:rsidRPr="008F1E12">
        <w:rPr>
          <w:rFonts w:eastAsia="MS Mincho"/>
        </w:rPr>
        <w:t>Ctrl+Z</w:t>
      </w:r>
      <w:r w:rsidRPr="008F1E12">
        <w:rPr>
          <w:rFonts w:eastAsia="MS Mincho"/>
        </w:rPr>
        <w:t>）をクリックして今行った定量プロパティの変更を元に戻します。</w:t>
      </w:r>
    </w:p>
    <w:p w14:paraId="68C674F8" w14:textId="77777777" w:rsidR="00A344ED" w:rsidRPr="008F1E12" w:rsidRDefault="00A344ED" w:rsidP="00BA737C">
      <w:pPr>
        <w:pStyle w:val="ListParagraph"/>
        <w:numPr>
          <w:ilvl w:val="0"/>
          <w:numId w:val="13"/>
        </w:numPr>
        <w:rPr>
          <w:rFonts w:eastAsia="MS Mincho"/>
        </w:rPr>
      </w:pPr>
      <w:r w:rsidRPr="008F1E12">
        <w:rPr>
          <w:rFonts w:eastAsia="MS Mincho"/>
        </w:rPr>
        <w:t>ペプチド要素「</w:t>
      </w:r>
      <w:r w:rsidRPr="008F1E12">
        <w:rPr>
          <w:rFonts w:eastAsia="MS Mincho"/>
        </w:rPr>
        <w:t>K.ETFPILVEE</w:t>
      </w:r>
      <w:r w:rsidR="00E9656D" w:rsidRPr="008F1E12">
        <w:rPr>
          <w:rFonts w:eastAsia="MS Mincho"/>
          <w:b/>
          <w:bCs/>
          <w:color w:val="0000FF"/>
        </w:rPr>
        <w:t>K</w:t>
      </w:r>
      <w:r w:rsidRPr="008F1E12">
        <w:rPr>
          <w:rFonts w:eastAsia="MS Mincho"/>
        </w:rPr>
        <w:t>.Q [196, 205]</w:t>
      </w:r>
      <w:r w:rsidRPr="008F1E12">
        <w:rPr>
          <w:rFonts w:eastAsia="MS Mincho"/>
        </w:rPr>
        <w:t>」を選択します。</w:t>
      </w:r>
    </w:p>
    <w:p w14:paraId="2082313A" w14:textId="77777777" w:rsidR="00A344ED" w:rsidRPr="008F1E12" w:rsidRDefault="00A344ED" w:rsidP="00BA737C">
      <w:pPr>
        <w:pStyle w:val="ListParagraph"/>
        <w:numPr>
          <w:ilvl w:val="0"/>
          <w:numId w:val="13"/>
        </w:numPr>
        <w:rPr>
          <w:rFonts w:eastAsia="MS Mincho"/>
        </w:rPr>
      </w:pPr>
      <w:r w:rsidRPr="008F1E12">
        <w:rPr>
          <w:rFonts w:eastAsia="MS Mincho"/>
        </w:rPr>
        <w:t>望むピークと干渉ピークの間でライトのクロマトグラム（赤）が最小値に達するところ（約</w:t>
      </w:r>
      <w:r w:rsidRPr="008F1E12">
        <w:rPr>
          <w:rFonts w:eastAsia="MS Mincho"/>
        </w:rPr>
        <w:t>29.8</w:t>
      </w:r>
      <w:r w:rsidRPr="008F1E12">
        <w:rPr>
          <w:rFonts w:eastAsia="MS Mincho"/>
        </w:rPr>
        <w:t>分）の</w:t>
      </w:r>
      <w:r w:rsidRPr="008F1E12">
        <w:rPr>
          <w:rFonts w:eastAsia="MS Mincho"/>
        </w:rPr>
        <w:t>X-</w:t>
      </w:r>
      <w:r w:rsidRPr="008F1E12">
        <w:rPr>
          <w:rFonts w:eastAsia="MS Mincho"/>
        </w:rPr>
        <w:t>軸の下でマウスをクリックし、ヘビーのクロマトグラム（青）の右端にある</w:t>
      </w:r>
      <w:r w:rsidRPr="008F1E12">
        <w:rPr>
          <w:rFonts w:eastAsia="MS Mincho"/>
        </w:rPr>
        <w:t>2</w:t>
      </w:r>
      <w:r w:rsidRPr="008F1E12">
        <w:rPr>
          <w:rFonts w:eastAsia="MS Mincho"/>
        </w:rPr>
        <w:t>番目のピークに接するところ（約</w:t>
      </w:r>
      <w:r w:rsidRPr="008F1E12">
        <w:rPr>
          <w:rFonts w:eastAsia="MS Mincho"/>
        </w:rPr>
        <w:t>30.4</w:t>
      </w:r>
      <w:r w:rsidRPr="008F1E12">
        <w:rPr>
          <w:rFonts w:eastAsia="MS Mincho"/>
        </w:rPr>
        <w:t>分）までドラッグします。</w:t>
      </w:r>
    </w:p>
    <w:p w14:paraId="3DA73D76" w14:textId="77777777" w:rsidR="008F1E12" w:rsidRDefault="008F1E12">
      <w:pPr>
        <w:rPr>
          <w:rFonts w:eastAsia="MS Mincho"/>
        </w:rPr>
      </w:pPr>
      <w:r>
        <w:rPr>
          <w:rFonts w:eastAsia="MS Mincho"/>
        </w:rPr>
        <w:br w:type="page"/>
      </w:r>
    </w:p>
    <w:p w14:paraId="53EDA4F8" w14:textId="77777777" w:rsidR="00496E50" w:rsidRPr="008F1E12" w:rsidRDefault="00496E50" w:rsidP="00496E50">
      <w:pPr>
        <w:rPr>
          <w:rFonts w:eastAsia="MS Mincho"/>
        </w:rPr>
      </w:pPr>
      <w:r w:rsidRPr="008F1E12">
        <w:rPr>
          <w:rFonts w:eastAsia="MS Mincho"/>
        </w:rPr>
        <w:t>これにより以下のような画面が表示されます。</w:t>
      </w:r>
    </w:p>
    <w:p w14:paraId="5EDE9469" w14:textId="77777777" w:rsidR="00496E50" w:rsidRPr="008F1E12" w:rsidRDefault="00931AF6" w:rsidP="00496E50">
      <w:pPr>
        <w:rPr>
          <w:rFonts w:eastAsia="MS Mincho"/>
        </w:rPr>
      </w:pPr>
      <w:r w:rsidRPr="008F1E12">
        <w:rPr>
          <w:rFonts w:eastAsia="MS Mincho"/>
          <w:noProof/>
        </w:rPr>
        <w:drawing>
          <wp:inline distT="0" distB="0" distL="0" distR="0" wp14:anchorId="74DD01D0" wp14:editId="5D9B7A4D">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933700"/>
                    </a:xfrm>
                    <a:prstGeom prst="rect">
                      <a:avLst/>
                    </a:prstGeom>
                  </pic:spPr>
                </pic:pic>
              </a:graphicData>
            </a:graphic>
          </wp:inline>
        </w:drawing>
      </w:r>
    </w:p>
    <w:p w14:paraId="1BF06394" w14:textId="77777777" w:rsidR="00496E50" w:rsidRPr="008F1E12" w:rsidRDefault="00496E50" w:rsidP="00496E50">
      <w:pPr>
        <w:rPr>
          <w:rFonts w:eastAsia="MS Mincho"/>
        </w:rPr>
      </w:pPr>
      <w:r w:rsidRPr="008F1E12">
        <w:rPr>
          <w:rFonts w:eastAsia="MS Mincho"/>
        </w:rPr>
        <w:t>この場合、</w:t>
      </w:r>
      <w:r w:rsidRPr="008F1E12">
        <w:rPr>
          <w:rFonts w:eastAsia="MS Mincho"/>
        </w:rPr>
        <w:t>y4</w:t>
      </w:r>
      <w:r w:rsidRPr="008F1E12">
        <w:rPr>
          <w:rFonts w:eastAsia="MS Mincho"/>
        </w:rPr>
        <w:t>および</w:t>
      </w:r>
      <w:r w:rsidRPr="008F1E12">
        <w:rPr>
          <w:rFonts w:eastAsia="MS Mincho"/>
        </w:rPr>
        <w:t>y3</w:t>
      </w:r>
      <w:r w:rsidRPr="008F1E12">
        <w:rPr>
          <w:rFonts w:eastAsia="MS Mincho"/>
        </w:rPr>
        <w:t>はそれぞれ比率</w:t>
      </w:r>
      <w:r w:rsidRPr="008F1E12">
        <w:rPr>
          <w:rFonts w:eastAsia="MS Mincho"/>
        </w:rPr>
        <w:t>0.31</w:t>
      </w:r>
      <w:r w:rsidRPr="008F1E12">
        <w:rPr>
          <w:rFonts w:eastAsia="MS Mincho"/>
        </w:rPr>
        <w:t>および比率</w:t>
      </w:r>
      <w:r w:rsidRPr="008F1E12">
        <w:rPr>
          <w:rFonts w:eastAsia="MS Mincho"/>
        </w:rPr>
        <w:t>0.35</w:t>
      </w:r>
      <w:r w:rsidRPr="008F1E12">
        <w:rPr>
          <w:rFonts w:eastAsia="MS Mincho"/>
        </w:rPr>
        <w:t>、</w:t>
      </w:r>
      <w:r w:rsidRPr="008F1E12">
        <w:rPr>
          <w:rFonts w:eastAsia="MS Mincho"/>
        </w:rPr>
        <w:t>y7</w:t>
      </w:r>
      <w:r w:rsidRPr="008F1E12">
        <w:rPr>
          <w:rFonts w:eastAsia="MS Mincho"/>
        </w:rPr>
        <w:t>は</w:t>
      </w:r>
      <w:r w:rsidRPr="008F1E12">
        <w:rPr>
          <w:rFonts w:eastAsia="MS Mincho"/>
        </w:rPr>
        <w:t>0.23</w:t>
      </w:r>
      <w:r w:rsidRPr="008F1E12">
        <w:rPr>
          <w:rFonts w:eastAsia="MS Mincho"/>
        </w:rPr>
        <w:t>となり、加重平均の式から、プリカーサー総比率は</w:t>
      </w:r>
      <w:r w:rsidRPr="008F1E12">
        <w:rPr>
          <w:rFonts w:eastAsia="MS Mincho"/>
        </w:rPr>
        <w:t>0.27</w:t>
      </w:r>
      <w:r w:rsidRPr="008F1E12">
        <w:rPr>
          <w:rFonts w:eastAsia="MS Mincho"/>
        </w:rPr>
        <w:t>となります。</w:t>
      </w:r>
    </w:p>
    <w:p w14:paraId="7028D9AA" w14:textId="77777777" w:rsidR="00496E50" w:rsidRPr="008F1E12" w:rsidRDefault="00496E50" w:rsidP="00496E50">
      <w:pPr>
        <w:rPr>
          <w:rFonts w:eastAsia="MS Mincho"/>
        </w:rPr>
      </w:pPr>
      <w:r w:rsidRPr="008F1E12">
        <w:rPr>
          <w:rFonts w:eastAsia="MS Mincho"/>
        </w:rPr>
        <w:t>干渉を解決する</w:t>
      </w:r>
      <w:r w:rsidRPr="008F1E12">
        <w:rPr>
          <w:rFonts w:eastAsia="MS Mincho"/>
        </w:rPr>
        <w:t>2</w:t>
      </w:r>
      <w:r w:rsidRPr="008F1E12">
        <w:rPr>
          <w:rFonts w:eastAsia="MS Mincho"/>
        </w:rPr>
        <w:t>つの異なる手法により算出された</w:t>
      </w:r>
      <w:r w:rsidRPr="008F1E12">
        <w:rPr>
          <w:rFonts w:eastAsia="MS Mincho"/>
        </w:rPr>
        <w:t>2</w:t>
      </w:r>
      <w:r w:rsidRPr="008F1E12">
        <w:rPr>
          <w:rFonts w:eastAsia="MS Mincho"/>
        </w:rPr>
        <w:t>つの総比率値</w:t>
      </w:r>
      <w:r w:rsidRPr="008F1E12">
        <w:rPr>
          <w:rFonts w:eastAsia="MS Mincho"/>
        </w:rPr>
        <w:t>0.24</w:t>
      </w:r>
      <w:r w:rsidRPr="008F1E12">
        <w:rPr>
          <w:rFonts w:eastAsia="MS Mincho"/>
        </w:rPr>
        <w:t>および</w:t>
      </w:r>
      <w:r w:rsidRPr="008F1E12">
        <w:rPr>
          <w:rFonts w:eastAsia="MS Mincho"/>
        </w:rPr>
        <w:t>0.27</w:t>
      </w:r>
      <w:r w:rsidRPr="008F1E12">
        <w:rPr>
          <w:rFonts w:eastAsia="MS Mincho"/>
        </w:rPr>
        <w:t>は、この</w:t>
      </w:r>
      <w:r w:rsidRPr="008F1E12">
        <w:rPr>
          <w:rFonts w:eastAsia="MS Mincho"/>
        </w:rPr>
        <w:t>1:4</w:t>
      </w:r>
      <w:r w:rsidRPr="008F1E12">
        <w:rPr>
          <w:rFonts w:eastAsia="MS Mincho"/>
        </w:rPr>
        <w:t>（ライト：ヘビー）</w:t>
      </w:r>
      <w:r w:rsidRPr="008F1E12">
        <w:rPr>
          <w:rFonts w:eastAsia="MS Mincho"/>
        </w:rPr>
        <w:t>SILAC</w:t>
      </w:r>
      <w:r w:rsidRPr="008F1E12">
        <w:rPr>
          <w:rFonts w:eastAsia="MS Mincho"/>
        </w:rPr>
        <w:t>混合の真の比率</w:t>
      </w:r>
      <w:r w:rsidRPr="008F1E12">
        <w:rPr>
          <w:rFonts w:eastAsia="MS Mincho"/>
        </w:rPr>
        <w:t>0.25</w:t>
      </w:r>
      <w:r w:rsidRPr="008F1E12">
        <w:rPr>
          <w:rFonts w:eastAsia="MS Mincho"/>
        </w:rPr>
        <w:t>にどちらも非常に近い値となっています。しかし干渉が見られたピーク（</w:t>
      </w:r>
      <w:r w:rsidRPr="008F1E12">
        <w:rPr>
          <w:rFonts w:eastAsia="MS Mincho"/>
        </w:rPr>
        <w:t>EFP</w:t>
      </w:r>
      <w:r w:rsidRPr="008F1E12">
        <w:rPr>
          <w:rFonts w:eastAsia="MS Mincho"/>
        </w:rPr>
        <w:t>ペプチドの</w:t>
      </w:r>
      <w:r w:rsidRPr="008F1E12">
        <w:rPr>
          <w:rFonts w:eastAsia="MS Mincho"/>
        </w:rPr>
        <w:t>y3</w:t>
      </w:r>
      <w:r w:rsidRPr="008F1E12">
        <w:rPr>
          <w:rFonts w:eastAsia="MS Mincho"/>
        </w:rPr>
        <w:t>および</w:t>
      </w:r>
      <w:r w:rsidRPr="008F1E12">
        <w:rPr>
          <w:rFonts w:eastAsia="MS Mincho"/>
        </w:rPr>
        <w:t>y4</w:t>
      </w:r>
      <w:r w:rsidRPr="008F1E12">
        <w:rPr>
          <w:rFonts w:eastAsia="MS Mincho"/>
        </w:rPr>
        <w:t>）の比率は</w:t>
      </w:r>
      <w:r w:rsidRPr="008F1E12">
        <w:rPr>
          <w:rFonts w:eastAsia="MS Mincho"/>
        </w:rPr>
        <w:t>1:4</w:t>
      </w:r>
      <w:r w:rsidRPr="008F1E12">
        <w:rPr>
          <w:rFonts w:eastAsia="MS Mincho"/>
        </w:rPr>
        <w:t>よりはむしろ</w:t>
      </w:r>
      <w:r w:rsidRPr="008F1E12">
        <w:rPr>
          <w:rFonts w:eastAsia="MS Mincho"/>
        </w:rPr>
        <w:t>1:3</w:t>
      </w:r>
      <w:r w:rsidRPr="008F1E12">
        <w:rPr>
          <w:rFonts w:eastAsia="MS Mincho"/>
        </w:rPr>
        <w:t>に近く、手動での調整手法が本当に機能しているかどうかは疑わしいところです。そのため、定量を行う際にはそのようなトランジションを完全に削除することを推奨します。</w:t>
      </w:r>
    </w:p>
    <w:p w14:paraId="6A3331BC" w14:textId="77777777" w:rsidR="00496E50" w:rsidRPr="008F1E12" w:rsidRDefault="00496E50" w:rsidP="00496E50">
      <w:pPr>
        <w:rPr>
          <w:rFonts w:eastAsia="MS Mincho"/>
        </w:rPr>
      </w:pPr>
      <w:r w:rsidRPr="008F1E12">
        <w:rPr>
          <w:rFonts w:eastAsia="MS Mincho"/>
        </w:rPr>
        <w:t>このドキュメントのデータをさらに詳しく見てみると、ペプチドの比率のほとんどは予測値</w:t>
      </w:r>
      <w:r w:rsidRPr="008F1E12">
        <w:rPr>
          <w:rFonts w:eastAsia="MS Mincho"/>
        </w:rPr>
        <w:t>0.25</w:t>
      </w:r>
      <w:r w:rsidRPr="008F1E12">
        <w:rPr>
          <w:rFonts w:eastAsia="MS Mincho"/>
        </w:rPr>
        <w:t>に限りなく近くなっています。また、プリカーサーが</w:t>
      </w:r>
      <w:r w:rsidRPr="008F1E12">
        <w:rPr>
          <w:rFonts w:eastAsia="MS Mincho"/>
        </w:rPr>
        <w:t>3</w:t>
      </w:r>
      <w:r w:rsidRPr="008F1E12">
        <w:rPr>
          <w:rFonts w:eastAsia="MS Mincho"/>
        </w:rPr>
        <w:t>以上のトランジションを持つ場合、ピーク面積とそれに対応する</w:t>
      </w:r>
      <w:r w:rsidRPr="008F1E12">
        <w:rPr>
          <w:rFonts w:eastAsia="MS Mincho"/>
        </w:rPr>
        <w:t>MS/MS</w:t>
      </w:r>
      <w:r w:rsidRPr="008F1E12">
        <w:rPr>
          <w:rFonts w:eastAsia="MS Mincho"/>
        </w:rPr>
        <w:t>ピーク強度とのドット積（</w:t>
      </w:r>
      <w:r w:rsidRPr="008F1E12">
        <w:rPr>
          <w:rFonts w:eastAsia="MS Mincho"/>
        </w:rPr>
        <w:t>dotp</w:t>
      </w:r>
      <w:r w:rsidRPr="008F1E12">
        <w:rPr>
          <w:rFonts w:eastAsia="MS Mincho"/>
        </w:rPr>
        <w:t>）値が表示されます。これらのほとんどは</w:t>
      </w:r>
      <w:r w:rsidRPr="008F1E12">
        <w:rPr>
          <w:rFonts w:eastAsia="MS Mincho"/>
        </w:rPr>
        <w:t>1.0</w:t>
      </w:r>
      <w:r w:rsidRPr="008F1E12">
        <w:rPr>
          <w:rFonts w:eastAsia="MS Mincho"/>
        </w:rPr>
        <w:t>に非常に近く、つまり完全に一致していると言えます。また、ライトの標準ピークとヘビーの標準ピークとの間のピーク面積間で計算された比率ドット積（</w:t>
      </w:r>
      <w:r w:rsidRPr="008F1E12">
        <w:rPr>
          <w:rFonts w:eastAsia="MS Mincho"/>
        </w:rPr>
        <w:t>rdotp</w:t>
      </w:r>
      <w:r w:rsidRPr="008F1E12">
        <w:rPr>
          <w:rFonts w:eastAsia="MS Mincho"/>
        </w:rPr>
        <w:t>）のほとんどの値は</w:t>
      </w:r>
      <w:r w:rsidRPr="008F1E12">
        <w:rPr>
          <w:rFonts w:eastAsia="MS Mincho"/>
        </w:rPr>
        <w:t>1</w:t>
      </w:r>
      <w:r w:rsidRPr="008F1E12">
        <w:rPr>
          <w:rFonts w:eastAsia="MS Mincho"/>
        </w:rPr>
        <w:t>または</w:t>
      </w:r>
      <w:r w:rsidRPr="008F1E12">
        <w:rPr>
          <w:rFonts w:eastAsia="MS Mincho"/>
        </w:rPr>
        <w:t>1</w:t>
      </w:r>
      <w:r w:rsidRPr="008F1E12">
        <w:rPr>
          <w:rFonts w:eastAsia="MS Mincho"/>
        </w:rPr>
        <w:t>に非常に近い値であり、これはライトトランジションピーク面積とヘビートランジションピーク面積の間にかなり高い類似相対的強度があることを示すものです。</w:t>
      </w:r>
    </w:p>
    <w:p w14:paraId="4907F78D" w14:textId="77777777" w:rsidR="00496E50" w:rsidRPr="008F1E12" w:rsidRDefault="00843157" w:rsidP="00496E50">
      <w:pPr>
        <w:rPr>
          <w:rFonts w:eastAsia="MS Mincho"/>
        </w:rPr>
      </w:pPr>
      <w:r w:rsidRPr="008F1E12">
        <w:rPr>
          <w:rFonts w:eastAsia="MS Mincho"/>
        </w:rPr>
        <w:t>最後に、このチュートリアルの</w:t>
      </w:r>
      <w:r w:rsidRPr="008F1E12">
        <w:rPr>
          <w:rFonts w:eastAsia="MS Mincho"/>
        </w:rPr>
        <w:t>2</w:t>
      </w:r>
      <w:r w:rsidRPr="008F1E12">
        <w:rPr>
          <w:rFonts w:eastAsia="MS Mincho"/>
        </w:rPr>
        <w:t>つ目のドキュメントに移る前に、他のペプチドには緑または赤の丸印がついているのに、</w:t>
      </w:r>
      <w:r w:rsidRPr="008F1E12">
        <w:rPr>
          <w:rFonts w:eastAsia="MS Mincho"/>
        </w:rPr>
        <w:t>2</w:t>
      </w:r>
      <w:r w:rsidRPr="008F1E12">
        <w:rPr>
          <w:rFonts w:eastAsia="MS Mincho"/>
        </w:rPr>
        <w:t>つのペプチド（</w:t>
      </w:r>
      <w:bookmarkStart w:id="0" w:name="_Hlk26964787"/>
      <w:r w:rsidRPr="008F1E12">
        <w:rPr>
          <w:rFonts w:eastAsia="MS Mincho"/>
        </w:rPr>
        <w:t>K.</w:t>
      </w:r>
      <w:r w:rsidRPr="008F1E12">
        <w:rPr>
          <w:rFonts w:eastAsia="MS Mincho"/>
          <w:color w:val="000000"/>
        </w:rPr>
        <w:t>YVDPNVLPETESLALVID</w:t>
      </w:r>
      <w:r w:rsidRPr="008F1E12">
        <w:rPr>
          <w:rFonts w:eastAsia="MS Mincho"/>
          <w:b/>
          <w:bCs/>
          <w:color w:val="0000FF"/>
        </w:rPr>
        <w:t>R</w:t>
      </w:r>
      <w:r w:rsidRPr="008F1E12">
        <w:rPr>
          <w:rFonts w:eastAsia="MS Mincho"/>
        </w:rPr>
        <w:t>.L</w:t>
      </w:r>
      <w:bookmarkEnd w:id="0"/>
      <w:r w:rsidRPr="008F1E12">
        <w:rPr>
          <w:rFonts w:eastAsia="MS Mincho"/>
        </w:rPr>
        <w:t>および</w:t>
      </w:r>
      <w:r w:rsidRPr="008F1E12">
        <w:rPr>
          <w:rFonts w:eastAsia="MS Mincho"/>
        </w:rPr>
        <w:t>K.</w:t>
      </w:r>
      <w:r w:rsidRPr="008F1E12">
        <w:rPr>
          <w:rFonts w:eastAsia="MS Mincho"/>
          <w:color w:val="000000"/>
        </w:rPr>
        <w:t>FPEPGYLEGV</w:t>
      </w:r>
      <w:r w:rsidRPr="008F1E12">
        <w:rPr>
          <w:rFonts w:eastAsia="MS Mincho"/>
          <w:b/>
          <w:bCs/>
          <w:color w:val="0000FF"/>
        </w:rPr>
        <w:t>K</w:t>
      </w:r>
      <w:r w:rsidRPr="008F1E12">
        <w:rPr>
          <w:rFonts w:eastAsia="MS Mincho"/>
        </w:rPr>
        <w:t>.T</w:t>
      </w:r>
      <w:r w:rsidRPr="008F1E12">
        <w:rPr>
          <w:rFonts w:eastAsia="MS Mincho"/>
        </w:rPr>
        <w:t>）の持つトランジションは印のないものばかりであることに、気付かれたのではないでしょうか。これは、インポートした</w:t>
      </w:r>
      <w:r w:rsidRPr="008F1E12">
        <w:rPr>
          <w:rFonts w:eastAsia="MS Mincho"/>
        </w:rPr>
        <w:t>mzXML</w:t>
      </w:r>
      <w:r w:rsidRPr="008F1E12">
        <w:rPr>
          <w:rFonts w:eastAsia="MS Mincho"/>
        </w:rPr>
        <w:t>ファイルにこれらのトランジションに関するデータが含まれていないことを示しています。</w:t>
      </w:r>
      <w:r w:rsidRPr="008F1E12">
        <w:rPr>
          <w:rFonts w:eastAsia="MS Mincho"/>
        </w:rPr>
        <w:t>mzXML</w:t>
      </w:r>
      <w:r w:rsidRPr="008F1E12">
        <w:rPr>
          <w:rFonts w:eastAsia="MS Mincho"/>
        </w:rPr>
        <w:t>ファイルはテキストエディタ内で開くことができ、プリカーサー</w:t>
      </w:r>
      <w:r w:rsidRPr="008F1E12">
        <w:rPr>
          <w:rFonts w:eastAsia="MS Mincho"/>
          <w:i/>
        </w:rPr>
        <w:t>m/z</w:t>
      </w:r>
      <w:r w:rsidRPr="008F1E12">
        <w:rPr>
          <w:rFonts w:eastAsia="MS Mincho"/>
        </w:rPr>
        <w:t>値を検索して、元のトランジションリストにそのプリカーサーのトランジションがないことを確認できます。この手の</w:t>
      </w:r>
      <w:r w:rsidRPr="008F1E12">
        <w:rPr>
          <w:rFonts w:eastAsia="MS Mincho" w:hint="eastAsia"/>
        </w:rPr>
        <w:t>齟齬</w:t>
      </w:r>
      <w:r w:rsidRPr="008F1E12">
        <w:rPr>
          <w:rFonts w:eastAsia="MS Mincho"/>
        </w:rPr>
        <w:t>は、手動でもしくは</w:t>
      </w:r>
      <w:r w:rsidRPr="008F1E12">
        <w:rPr>
          <w:rFonts w:eastAsia="MS Mincho"/>
        </w:rPr>
        <w:t>Skyline</w:t>
      </w:r>
      <w:r w:rsidRPr="008F1E12">
        <w:rPr>
          <w:rFonts w:eastAsia="MS Mincho"/>
        </w:rPr>
        <w:t>ほど利用・試用されていないツールで作成されたトランジションリストによく見うけられます。</w:t>
      </w:r>
    </w:p>
    <w:p w14:paraId="51B0B889" w14:textId="77777777" w:rsidR="00843157" w:rsidRPr="008F1E12" w:rsidRDefault="00843157" w:rsidP="00843157">
      <w:pPr>
        <w:pStyle w:val="Heading1"/>
        <w:rPr>
          <w:rFonts w:eastAsia="MS Mincho"/>
        </w:rPr>
      </w:pPr>
      <w:r w:rsidRPr="008F1E12">
        <w:rPr>
          <w:rFonts w:eastAsia="MS Mincho"/>
        </w:rPr>
        <w:t>CPTAC Study 7</w:t>
      </w:r>
      <w:r w:rsidRPr="008F1E12">
        <w:rPr>
          <w:rFonts w:eastAsia="MS Mincho"/>
        </w:rPr>
        <w:t>のドキュメントを作成する</w:t>
      </w:r>
    </w:p>
    <w:p w14:paraId="03A43138" w14:textId="77777777" w:rsidR="00843157" w:rsidRPr="008F1E12" w:rsidRDefault="001964B8" w:rsidP="00843157">
      <w:pPr>
        <w:rPr>
          <w:rFonts w:eastAsia="MS Mincho"/>
        </w:rPr>
      </w:pPr>
      <w:r w:rsidRPr="008F1E12">
        <w:rPr>
          <w:rFonts w:eastAsia="MS Mincho"/>
        </w:rPr>
        <w:t>このセクションでは、研究室間研究</w:t>
      </w:r>
      <w:r w:rsidRPr="008F1E12">
        <w:rPr>
          <w:rFonts w:eastAsia="MS Mincho"/>
        </w:rPr>
        <w:t>CPTAC Study 7</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2</w:t>
      </w:r>
      <w:r w:rsidR="00022F37" w:rsidRPr="008F1E12">
        <w:rPr>
          <w:rFonts w:eastAsia="MS Mincho"/>
        </w:rPr>
        <w:fldChar w:fldCharType="end"/>
      </w:r>
      <w:r w:rsidRPr="008F1E12">
        <w:rPr>
          <w:rFonts w:eastAsia="MS Mincho"/>
        </w:rPr>
        <w:t xml:space="preserve"> </w:t>
      </w:r>
      <w:r w:rsidRPr="008F1E12">
        <w:rPr>
          <w:rFonts w:eastAsia="MS Mincho"/>
        </w:rPr>
        <w:t>を取り上げます</w:t>
      </w:r>
      <w:r w:rsidRPr="008F1E12">
        <w:rPr>
          <w:rFonts w:eastAsia="MS Mincho"/>
        </w:rPr>
        <w:t xml:space="preserve"> </w:t>
      </w:r>
      <w:r w:rsidRPr="008F1E12">
        <w:rPr>
          <w:rFonts w:eastAsia="MS Mincho"/>
        </w:rPr>
        <w:t>。同研究は、</w:t>
      </w:r>
      <w:r w:rsidRPr="008F1E12">
        <w:rPr>
          <w:rFonts w:eastAsia="MS Mincho"/>
        </w:rPr>
        <w:t>2008</w:t>
      </w:r>
      <w:r w:rsidRPr="008F1E12">
        <w:rPr>
          <w:rFonts w:eastAsia="MS Mincho"/>
        </w:rPr>
        <w:t>年の</w:t>
      </w:r>
      <w:r w:rsidRPr="008F1E12">
        <w:rPr>
          <w:rFonts w:eastAsia="MS Mincho"/>
        </w:rPr>
        <w:t>Skyline</w:t>
      </w:r>
      <w:r w:rsidRPr="008F1E12">
        <w:rPr>
          <w:rFonts w:eastAsia="MS Mincho"/>
        </w:rPr>
        <w:t>バージョン</w:t>
      </w:r>
      <w:r w:rsidRPr="008F1E12">
        <w:rPr>
          <w:rFonts w:eastAsia="MS Mincho"/>
        </w:rPr>
        <w:t>0.1</w:t>
      </w:r>
      <w:r w:rsidRPr="008F1E12">
        <w:rPr>
          <w:rFonts w:eastAsia="MS Mincho"/>
        </w:rPr>
        <w:t>の最初のリリース以前に、検証作業グループにより完遂されました</w:t>
      </w:r>
      <w:r w:rsidRPr="008F1E12">
        <w:rPr>
          <w:rFonts w:eastAsia="MS Mincho"/>
        </w:rPr>
        <w:t xml:space="preserve"> </w:t>
      </w:r>
      <w:r w:rsidRPr="008F1E12">
        <w:rPr>
          <w:rFonts w:eastAsia="MS Mincho"/>
        </w:rPr>
        <w:t>。トランジションメソッドはスプレッドシートを使用して作成され、結果の</w:t>
      </w:r>
      <w:r w:rsidRPr="008F1E12">
        <w:rPr>
          <w:rFonts w:eastAsia="MS Mincho"/>
        </w:rPr>
        <w:t>MS</w:t>
      </w:r>
      <w:r w:rsidRPr="008F1E12">
        <w:rPr>
          <w:rFonts w:eastAsia="MS Mincho"/>
        </w:rPr>
        <w:t>データはベンダー独自のソフトウェアを用いて解析されました。</w:t>
      </w:r>
    </w:p>
    <w:p w14:paraId="4D00F5D4" w14:textId="77777777" w:rsidR="001964B8" w:rsidRPr="008F1E12" w:rsidRDefault="001964B8" w:rsidP="001964B8">
      <w:pPr>
        <w:pStyle w:val="Heading1"/>
        <w:rPr>
          <w:rFonts w:eastAsia="MS Mincho"/>
        </w:rPr>
      </w:pPr>
      <w:r w:rsidRPr="008F1E12">
        <w:rPr>
          <w:rFonts w:eastAsia="MS Mincho"/>
        </w:rPr>
        <w:t>Study 7</w:t>
      </w:r>
      <w:r w:rsidRPr="008F1E12">
        <w:rPr>
          <w:rFonts w:eastAsia="MS Mincho"/>
        </w:rPr>
        <w:t>のトランジションリストを取り込むためのドキュメントを作成する</w:t>
      </w:r>
    </w:p>
    <w:p w14:paraId="38E3A09B" w14:textId="77777777" w:rsidR="007D500D" w:rsidRPr="008F1E12" w:rsidRDefault="001964B8" w:rsidP="00843157">
      <w:pPr>
        <w:rPr>
          <w:rFonts w:eastAsia="MS Mincho"/>
        </w:rPr>
      </w:pPr>
      <w:r w:rsidRPr="008F1E12">
        <w:rPr>
          <w:rFonts w:eastAsia="MS Mincho"/>
        </w:rPr>
        <w:t>ここでも、まずは既存のトランジションリストから</w:t>
      </w:r>
      <w:r w:rsidRPr="008F1E12">
        <w:rPr>
          <w:rFonts w:eastAsia="MS Mincho"/>
        </w:rPr>
        <w:t>Skyline</w:t>
      </w:r>
      <w:r w:rsidRPr="008F1E12">
        <w:rPr>
          <w:rFonts w:eastAsia="MS Mincho"/>
        </w:rPr>
        <w:t>のドキュメントを作成します。</w:t>
      </w:r>
      <w:r w:rsidRPr="008F1E12">
        <w:rPr>
          <w:rFonts w:eastAsia="MS Mincho"/>
        </w:rPr>
        <w:t>Skyline</w:t>
      </w:r>
      <w:r w:rsidRPr="008F1E12">
        <w:rPr>
          <w:rFonts w:eastAsia="MS Mincho"/>
        </w:rPr>
        <w:t>へのトランジションリストの取り込みにおける最初の手順は、当該トランジションリストを確認してそのリスト内の</w:t>
      </w:r>
      <w:r w:rsidRPr="008F1E12">
        <w:rPr>
          <w:rFonts w:eastAsia="MS Mincho"/>
          <w:i/>
        </w:rPr>
        <w:t>m/z</w:t>
      </w:r>
      <w:r w:rsidRPr="008F1E12">
        <w:rPr>
          <w:rFonts w:eastAsia="MS Mincho"/>
        </w:rPr>
        <w:t>値を</w:t>
      </w:r>
      <w:r w:rsidRPr="008F1E12">
        <w:rPr>
          <w:rFonts w:eastAsia="MS Mincho"/>
        </w:rPr>
        <w:t>Skyline</w:t>
      </w:r>
      <w:r w:rsidRPr="008F1E12">
        <w:rPr>
          <w:rFonts w:eastAsia="MS Mincho"/>
        </w:rPr>
        <w:t>が識別するのにどんな設定が必要かを調べることです。これを確認するには、以下の操作を行います。</w:t>
      </w:r>
    </w:p>
    <w:p w14:paraId="0F9524F1" w14:textId="77777777" w:rsidR="001964B8" w:rsidRPr="008F1E12" w:rsidRDefault="007D500D" w:rsidP="00660C76">
      <w:pPr>
        <w:pStyle w:val="ListParagraph"/>
        <w:numPr>
          <w:ilvl w:val="0"/>
          <w:numId w:val="38"/>
        </w:numPr>
        <w:rPr>
          <w:rFonts w:eastAsia="MS Mincho"/>
        </w:rPr>
      </w:pPr>
      <w:r w:rsidRPr="008F1E12">
        <w:rPr>
          <w:rFonts w:eastAsia="MS Mincho"/>
        </w:rPr>
        <w:t>Microsoft Excel</w:t>
      </w:r>
      <w:r w:rsidRPr="008F1E12">
        <w:rPr>
          <w:rFonts w:eastAsia="MS Mincho"/>
        </w:rPr>
        <w:t>を使って、このチュートリアル用に作成した</w:t>
      </w:r>
      <w:r w:rsidRPr="008F1E12">
        <w:rPr>
          <w:rFonts w:eastAsia="MS Mincho"/>
        </w:rPr>
        <w:t>ExistingQuant</w:t>
      </w:r>
      <w:r w:rsidRPr="008F1E12">
        <w:rPr>
          <w:rFonts w:eastAsia="MS Mincho"/>
        </w:rPr>
        <w:t>フォルダの</w:t>
      </w:r>
      <w:r w:rsidRPr="008F1E12">
        <w:rPr>
          <w:rFonts w:eastAsia="MS Mincho"/>
        </w:rPr>
        <w:t>Study 7</w:t>
      </w:r>
      <w:r w:rsidRPr="008F1E12">
        <w:rPr>
          <w:rFonts w:eastAsia="MS Mincho"/>
        </w:rPr>
        <w:t>サブフォルダ内のファイル「</w:t>
      </w:r>
      <w:r w:rsidRPr="008F1E12">
        <w:rPr>
          <w:rFonts w:eastAsia="MS Mincho"/>
        </w:rPr>
        <w:t>Study7 transition list.xls</w:t>
      </w:r>
      <w:r w:rsidRPr="008F1E12">
        <w:rPr>
          <w:rFonts w:eastAsia="MS Mincho"/>
        </w:rPr>
        <w:t>」を開きます。</w:t>
      </w:r>
    </w:p>
    <w:p w14:paraId="67B6E1BA" w14:textId="77777777" w:rsidR="008F1E12" w:rsidRDefault="008F1E12">
      <w:pPr>
        <w:rPr>
          <w:rFonts w:eastAsia="MS Mincho"/>
        </w:rPr>
      </w:pPr>
      <w:r>
        <w:rPr>
          <w:rFonts w:eastAsia="MS Mincho"/>
        </w:rPr>
        <w:br w:type="page"/>
      </w:r>
    </w:p>
    <w:p w14:paraId="6DFE94E7" w14:textId="77777777" w:rsidR="001964B8" w:rsidRPr="008F1E12" w:rsidRDefault="001964B8" w:rsidP="00843157">
      <w:pPr>
        <w:rPr>
          <w:rFonts w:eastAsia="MS Mincho"/>
        </w:rPr>
      </w:pPr>
      <w:r w:rsidRPr="008F1E12">
        <w:rPr>
          <w:rFonts w:eastAsia="MS Mincho"/>
        </w:rPr>
        <w:t>以下のようなスプレッドシートが表示されます。</w:t>
      </w:r>
    </w:p>
    <w:p w14:paraId="5AA3572E" w14:textId="77777777" w:rsidR="001964B8" w:rsidRPr="008F1E12" w:rsidRDefault="007D500D" w:rsidP="00843157">
      <w:pPr>
        <w:rPr>
          <w:rFonts w:eastAsia="MS Mincho"/>
        </w:rPr>
      </w:pPr>
      <w:r w:rsidRPr="008F1E12">
        <w:rPr>
          <w:rFonts w:eastAsia="MS Mincho"/>
          <w:noProof/>
        </w:rPr>
        <w:drawing>
          <wp:inline distT="0" distB="0" distL="0" distR="0" wp14:anchorId="30AFD1FC" wp14:editId="64178D9B">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4297045"/>
                    </a:xfrm>
                    <a:prstGeom prst="rect">
                      <a:avLst/>
                    </a:prstGeom>
                  </pic:spPr>
                </pic:pic>
              </a:graphicData>
            </a:graphic>
          </wp:inline>
        </w:drawing>
      </w:r>
    </w:p>
    <w:p w14:paraId="475463E4" w14:textId="77777777" w:rsidR="001964B8" w:rsidRPr="008F1E12" w:rsidRDefault="001964B8" w:rsidP="00843157">
      <w:pPr>
        <w:rPr>
          <w:rFonts w:eastAsia="MS Mincho"/>
        </w:rPr>
      </w:pPr>
      <w:r w:rsidRPr="008F1E12">
        <w:rPr>
          <w:rFonts w:eastAsia="MS Mincho"/>
        </w:rPr>
        <w:t>これは誰かが相当な労力をかけて手動で作成したスプレッドシートなのでしょう。境界線、統合セル、ハイライト表示を利用して、この一連のトランジションを他人にわかりやすく表示しています。この作業を</w:t>
      </w:r>
      <w:r w:rsidRPr="008F1E12">
        <w:rPr>
          <w:rFonts w:eastAsia="MS Mincho"/>
        </w:rPr>
        <w:t>Skyline</w:t>
      </w:r>
      <w:r w:rsidRPr="008F1E12">
        <w:rPr>
          <w:rFonts w:eastAsia="MS Mincho"/>
        </w:rPr>
        <w:t>は自動で行います。</w:t>
      </w:r>
    </w:p>
    <w:p w14:paraId="0B88F60D" w14:textId="77777777" w:rsidR="001964B8" w:rsidRPr="008F1E12" w:rsidRDefault="001964B8" w:rsidP="00843157">
      <w:pPr>
        <w:rPr>
          <w:rFonts w:eastAsia="MS Mincho"/>
        </w:rPr>
      </w:pPr>
      <w:r w:rsidRPr="008F1E12">
        <w:rPr>
          <w:rFonts w:eastAsia="MS Mincho"/>
        </w:rPr>
        <w:t>このリスト内の各ペプチドは、ライト・ヘビーの形式になっています。各ヘビーペプチドの「</w:t>
      </w:r>
      <w:r w:rsidRPr="008F1E12">
        <w:rPr>
          <w:rFonts w:eastAsia="MS Mincho"/>
        </w:rPr>
        <w:t>Signature Peptide</w:t>
      </w:r>
      <w:r w:rsidRPr="008F1E12">
        <w:rPr>
          <w:rFonts w:eastAsia="MS Mincho"/>
        </w:rPr>
        <w:t>」列において、安定同位体標識アミノ酸残基のみが赤でハイライト表示されています。リスト全体をスクロールダウンすると、</w:t>
      </w:r>
      <w:r w:rsidRPr="008F1E12">
        <w:rPr>
          <w:rFonts w:eastAsia="MS Mincho"/>
        </w:rPr>
        <w:t>4</w:t>
      </w:r>
      <w:r w:rsidRPr="008F1E12">
        <w:rPr>
          <w:rFonts w:eastAsia="MS Mincho"/>
        </w:rPr>
        <w:t>通りの標識スキームがあることがわかります。</w:t>
      </w:r>
    </w:p>
    <w:p w14:paraId="20540A7F" w14:textId="77777777" w:rsidR="005860DD" w:rsidRPr="008F1E12" w:rsidRDefault="00A558C4" w:rsidP="00BA737C">
      <w:pPr>
        <w:pStyle w:val="ListParagraph"/>
        <w:numPr>
          <w:ilvl w:val="0"/>
          <w:numId w:val="14"/>
        </w:numPr>
        <w:rPr>
          <w:rFonts w:eastAsia="MS Mincho"/>
        </w:rPr>
      </w:pPr>
      <w:r w:rsidRPr="008F1E12">
        <w:rPr>
          <w:rFonts w:eastAsia="MS Mincho"/>
        </w:rPr>
        <w:t>6</w:t>
      </w:r>
      <w:r w:rsidRPr="008F1E12">
        <w:rPr>
          <w:rFonts w:eastAsia="MS Mincho"/>
        </w:rPr>
        <w:t>ペプチドが</w:t>
      </w:r>
      <w:r w:rsidRPr="008F1E12">
        <w:rPr>
          <w:rFonts w:eastAsia="MS Mincho"/>
        </w:rPr>
        <w:t>C</w:t>
      </w:r>
      <w:r w:rsidRPr="008F1E12">
        <w:rPr>
          <w:rFonts w:eastAsia="MS Mincho"/>
        </w:rPr>
        <w:t>末端リジン標識を有し、</w:t>
      </w:r>
      <w:r w:rsidRPr="008F1E12">
        <w:rPr>
          <w:rFonts w:eastAsia="MS Mincho"/>
        </w:rPr>
        <w:t>8</w:t>
      </w:r>
      <w:r w:rsidRPr="008F1E12">
        <w:rPr>
          <w:rFonts w:eastAsia="MS Mincho"/>
        </w:rPr>
        <w:t>ダルトン増加している。</w:t>
      </w:r>
    </w:p>
    <w:p w14:paraId="53235F56" w14:textId="77777777" w:rsidR="005860DD" w:rsidRPr="008F1E12" w:rsidRDefault="00A558C4" w:rsidP="00BA737C">
      <w:pPr>
        <w:pStyle w:val="ListParagraph"/>
        <w:numPr>
          <w:ilvl w:val="0"/>
          <w:numId w:val="14"/>
        </w:numPr>
        <w:rPr>
          <w:rFonts w:eastAsia="MS Mincho"/>
        </w:rPr>
      </w:pPr>
      <w:r w:rsidRPr="008F1E12">
        <w:rPr>
          <w:rFonts w:eastAsia="MS Mincho"/>
        </w:rPr>
        <w:t>2</w:t>
      </w:r>
      <w:r w:rsidRPr="008F1E12">
        <w:rPr>
          <w:rFonts w:eastAsia="MS Mincho"/>
        </w:rPr>
        <w:t>ペプチドが</w:t>
      </w:r>
      <w:r w:rsidRPr="008F1E12">
        <w:rPr>
          <w:rFonts w:eastAsia="MS Mincho"/>
        </w:rPr>
        <w:t>C</w:t>
      </w:r>
      <w:r w:rsidRPr="008F1E12">
        <w:rPr>
          <w:rFonts w:eastAsia="MS Mincho"/>
        </w:rPr>
        <w:t>末端アルギニン標識を有し、</w:t>
      </w:r>
      <w:r w:rsidRPr="008F1E12">
        <w:rPr>
          <w:rFonts w:eastAsia="MS Mincho"/>
        </w:rPr>
        <w:t>6</w:t>
      </w:r>
      <w:r w:rsidRPr="008F1E12">
        <w:rPr>
          <w:rFonts w:eastAsia="MS Mincho"/>
        </w:rPr>
        <w:t>ダルトン増加している。</w:t>
      </w:r>
    </w:p>
    <w:p w14:paraId="0F0D3EBC" w14:textId="77777777" w:rsidR="005860DD" w:rsidRPr="008F1E12" w:rsidRDefault="005860DD" w:rsidP="00BA737C">
      <w:pPr>
        <w:pStyle w:val="ListParagraph"/>
        <w:numPr>
          <w:ilvl w:val="0"/>
          <w:numId w:val="14"/>
        </w:numPr>
        <w:rPr>
          <w:rFonts w:eastAsia="MS Mincho"/>
        </w:rPr>
      </w:pPr>
      <w:r w:rsidRPr="008F1E12">
        <w:rPr>
          <w:rFonts w:eastAsia="MS Mincho"/>
        </w:rPr>
        <w:t>2</w:t>
      </w:r>
      <w:r w:rsidRPr="008F1E12">
        <w:rPr>
          <w:rFonts w:eastAsia="MS Mincho"/>
        </w:rPr>
        <w:t>ペプチドが内部バリン標識を有し、</w:t>
      </w:r>
      <w:r w:rsidRPr="008F1E12">
        <w:rPr>
          <w:rFonts w:eastAsia="MS Mincho"/>
        </w:rPr>
        <w:t>5</w:t>
      </w:r>
      <w:r w:rsidRPr="008F1E12">
        <w:rPr>
          <w:rFonts w:eastAsia="MS Mincho"/>
        </w:rPr>
        <w:t>ダルトン増加している。</w:t>
      </w:r>
    </w:p>
    <w:p w14:paraId="0A2C79A2" w14:textId="77777777" w:rsidR="005860DD" w:rsidRPr="008F1E12" w:rsidRDefault="005860DD" w:rsidP="00BA737C">
      <w:pPr>
        <w:pStyle w:val="ListParagraph"/>
        <w:numPr>
          <w:ilvl w:val="0"/>
          <w:numId w:val="14"/>
        </w:numPr>
        <w:rPr>
          <w:rFonts w:eastAsia="MS Mincho"/>
        </w:rPr>
      </w:pPr>
      <w:r w:rsidRPr="008F1E12">
        <w:rPr>
          <w:rFonts w:eastAsia="MS Mincho"/>
        </w:rPr>
        <w:t>1</w:t>
      </w:r>
      <w:r w:rsidRPr="008F1E12">
        <w:rPr>
          <w:rFonts w:eastAsia="MS Mincho"/>
        </w:rPr>
        <w:t>ペプチドが内部ロイシン標識を有し、</w:t>
      </w:r>
      <w:r w:rsidRPr="008F1E12">
        <w:rPr>
          <w:rFonts w:eastAsia="MS Mincho"/>
        </w:rPr>
        <w:t>6</w:t>
      </w:r>
      <w:r w:rsidRPr="008F1E12">
        <w:rPr>
          <w:rFonts w:eastAsia="MS Mincho"/>
        </w:rPr>
        <w:t>ダルトン増加している。</w:t>
      </w:r>
    </w:p>
    <w:p w14:paraId="6742EC54" w14:textId="77777777" w:rsidR="005860DD" w:rsidRPr="008F1E12" w:rsidRDefault="00977C0C" w:rsidP="005860DD">
      <w:pPr>
        <w:rPr>
          <w:rFonts w:eastAsia="MS Mincho"/>
        </w:rPr>
      </w:pPr>
      <w:r w:rsidRPr="008F1E12">
        <w:rPr>
          <w:rFonts w:eastAsia="MS Mincho"/>
        </w:rPr>
        <w:t>これらの標識スキームは、</w:t>
      </w:r>
      <w:r w:rsidRPr="008F1E12">
        <w:rPr>
          <w:rFonts w:eastAsia="MS Mincho"/>
        </w:rPr>
        <w:t>MRMer</w:t>
      </w:r>
      <w:r w:rsidRPr="008F1E12">
        <w:rPr>
          <w:rFonts w:eastAsia="MS Mincho"/>
        </w:rPr>
        <w:t>ドキュメントのように、グローバル修飾のみで表示することはできません。なぜならリジンおよびアルギニン標識ペプチドの一部は、内部バリンおよびロイシンも含むからです。最も簡単な解決方法は、</w:t>
      </w:r>
      <w:r w:rsidRPr="008F1E12">
        <w:rPr>
          <w:rFonts w:eastAsia="MS Mincho"/>
        </w:rPr>
        <w:t>MRMer</w:t>
      </w:r>
      <w:r w:rsidRPr="008F1E12">
        <w:rPr>
          <w:rFonts w:eastAsia="MS Mincho"/>
        </w:rPr>
        <w:t>ドキュメントで行ったように、</w:t>
      </w:r>
      <w:r w:rsidRPr="008F1E12">
        <w:rPr>
          <w:rFonts w:eastAsia="MS Mincho"/>
        </w:rPr>
        <w:t>C</w:t>
      </w:r>
      <w:r w:rsidRPr="008F1E12">
        <w:rPr>
          <w:rFonts w:eastAsia="MS Mincho"/>
        </w:rPr>
        <w:t>末端リジンおよびアルギニンのグローバル修飾を利用して、その後バリンおよびロイシン修飾を手動で適用することです。</w:t>
      </w:r>
    </w:p>
    <w:p w14:paraId="0D71405D" w14:textId="77777777" w:rsidR="00977C0C" w:rsidRPr="008F1E12" w:rsidRDefault="00977C0C" w:rsidP="005860DD">
      <w:pPr>
        <w:rPr>
          <w:rFonts w:eastAsia="MS Mincho"/>
        </w:rPr>
      </w:pPr>
      <w:r w:rsidRPr="008F1E12">
        <w:rPr>
          <w:rFonts w:eastAsia="MS Mincho"/>
        </w:rPr>
        <w:t>Study 7</w:t>
      </w:r>
      <w:r w:rsidRPr="008F1E12">
        <w:rPr>
          <w:rFonts w:eastAsia="MS Mincho"/>
        </w:rPr>
        <w:t>のトランジションリストに適切な修飾を備えた新しいドキュメントを作成するには、以下の手順を行います。</w:t>
      </w:r>
    </w:p>
    <w:p w14:paraId="4CBEEE33" w14:textId="77777777" w:rsidR="000E6994" w:rsidRPr="008F1E12" w:rsidRDefault="000E6994" w:rsidP="00BA737C">
      <w:pPr>
        <w:pStyle w:val="ListParagraph"/>
        <w:numPr>
          <w:ilvl w:val="0"/>
          <w:numId w:val="15"/>
        </w:numPr>
        <w:rPr>
          <w:rFonts w:eastAsia="MS Mincho"/>
        </w:rPr>
      </w:pPr>
      <w:r w:rsidRPr="008F1E12">
        <w:rPr>
          <w:rFonts w:eastAsia="MS Mincho"/>
        </w:rPr>
        <w:t xml:space="preserve">Skyline </w:t>
      </w:r>
      <w:r w:rsidRPr="008F1E12">
        <w:rPr>
          <w:rFonts w:eastAsia="MS Mincho"/>
        </w:rPr>
        <w:t>ツールバーで、</w:t>
      </w:r>
      <w:r w:rsidRPr="008F1E12">
        <w:rPr>
          <w:rFonts w:eastAsia="MS Mincho"/>
        </w:rPr>
        <w:t xml:space="preserve">[ </w:t>
      </w:r>
      <w:r w:rsidRPr="008F1E12">
        <w:rPr>
          <w:rFonts w:eastAsia="MS Mincho"/>
          <w:b/>
        </w:rPr>
        <w:t>保存</w:t>
      </w:r>
      <w:r w:rsidRPr="008F1E12">
        <w:rPr>
          <w:rFonts w:eastAsia="MS Mincho"/>
        </w:rPr>
        <w:t xml:space="preserve"> ] </w:t>
      </w:r>
      <w:r w:rsidRPr="008F1E12">
        <w:rPr>
          <w:rFonts w:eastAsia="MS Mincho"/>
        </w:rPr>
        <w:t>ボタンをクリックして変更を</w:t>
      </w:r>
      <w:r w:rsidRPr="008F1E12">
        <w:rPr>
          <w:rFonts w:eastAsia="MS Mincho"/>
        </w:rPr>
        <w:t>MRMer</w:t>
      </w:r>
      <w:r w:rsidRPr="008F1E12">
        <w:rPr>
          <w:rFonts w:eastAsia="MS Mincho"/>
        </w:rPr>
        <w:t>ドキュメントに保存します。</w:t>
      </w:r>
    </w:p>
    <w:p w14:paraId="53C50021" w14:textId="77777777" w:rsidR="002D35D3" w:rsidRPr="008F1E12" w:rsidRDefault="000E6994" w:rsidP="00BA737C">
      <w:pPr>
        <w:pStyle w:val="ListParagraph"/>
        <w:numPr>
          <w:ilvl w:val="0"/>
          <w:numId w:val="15"/>
        </w:numPr>
        <w:rPr>
          <w:rFonts w:eastAsia="MS Mincho"/>
        </w:rPr>
      </w:pPr>
      <w:r w:rsidRPr="008F1E12">
        <w:rPr>
          <w:rFonts w:eastAsia="MS Mincho"/>
        </w:rPr>
        <w:t>Skyline</w:t>
      </w:r>
      <w:r w:rsidRPr="008F1E12">
        <w:rPr>
          <w:rFonts w:eastAsia="MS Mincho"/>
        </w:rPr>
        <w:t>ツールバーで、左端の</w:t>
      </w:r>
      <w:r w:rsidRPr="008F1E12">
        <w:rPr>
          <w:rFonts w:eastAsia="MS Mincho"/>
        </w:rPr>
        <w:t xml:space="preserve"> [ </w:t>
      </w:r>
      <w:r w:rsidRPr="008F1E12">
        <w:rPr>
          <w:rFonts w:eastAsia="MS Mincho"/>
          <w:b/>
        </w:rPr>
        <w:t>新規ドキュメント</w:t>
      </w:r>
      <w:r w:rsidRPr="008F1E12">
        <w:rPr>
          <w:rFonts w:eastAsia="MS Mincho"/>
        </w:rPr>
        <w:t xml:space="preserve"> ] </w:t>
      </w:r>
      <w:r w:rsidRPr="008F1E12">
        <w:rPr>
          <w:rFonts w:eastAsia="MS Mincho"/>
        </w:rPr>
        <w:t>ボタンをクリックします。</w:t>
      </w:r>
    </w:p>
    <w:p w14:paraId="47A2D784"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4D32C183"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タブをクリックします（必要な場合）。</w:t>
      </w:r>
    </w:p>
    <w:p w14:paraId="2F36A14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同位体修飾</w:t>
      </w:r>
      <w:r w:rsidRPr="008F1E12">
        <w:rPr>
          <w:rFonts w:eastAsia="MS Mincho"/>
        </w:rPr>
        <w:t xml:space="preserve"> ]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5DD5B65F" w14:textId="77777777" w:rsidR="000E6994" w:rsidRPr="008F1E12" w:rsidRDefault="000E6994" w:rsidP="001818D8">
      <w:pPr>
        <w:pStyle w:val="ListParagraph"/>
        <w:numPr>
          <w:ilvl w:val="0"/>
          <w:numId w:val="15"/>
        </w:numPr>
        <w:rPr>
          <w:rFonts w:eastAsia="MS Mincho"/>
        </w:rPr>
      </w:pPr>
      <w:r w:rsidRPr="008F1E12">
        <w:rPr>
          <w:rFonts w:eastAsia="MS Mincho"/>
        </w:rPr>
        <w:t>「</w:t>
      </w:r>
      <w:r w:rsidRPr="008F1E12">
        <w:rPr>
          <w:rFonts w:eastAsia="MS Mincho"/>
        </w:rPr>
        <w:t>Label:13C(6)15N(4) (C-term R)</w:t>
      </w:r>
      <w:r w:rsidRPr="008F1E12">
        <w:rPr>
          <w:rFonts w:eastAsia="MS Mincho"/>
        </w:rPr>
        <w:t>」修飾を選択すると、新しい修飾がその下に追加されます。</w:t>
      </w:r>
    </w:p>
    <w:p w14:paraId="6AC2405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392B1DAD" w14:textId="77777777" w:rsidR="000E6994" w:rsidRPr="008F1E12" w:rsidRDefault="005F54BF" w:rsidP="001818D8">
      <w:pPr>
        <w:pStyle w:val="ListParagraph"/>
        <w:numPr>
          <w:ilvl w:val="0"/>
          <w:numId w:val="15"/>
        </w:numPr>
        <w:rPr>
          <w:rFonts w:eastAsia="MS Mincho"/>
        </w:rPr>
      </w:pPr>
      <w:r w:rsidRPr="008F1E12">
        <w:rPr>
          <w:rFonts w:eastAsia="MS Mincho"/>
        </w:rPr>
        <w:t xml:space="preserve">[ </w:t>
      </w:r>
      <w:r w:rsidR="000E6994"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000E6994"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 (C-term R)</w:t>
      </w:r>
      <w:r w:rsidRPr="008F1E12">
        <w:rPr>
          <w:rFonts w:eastAsia="MS Mincho"/>
        </w:rPr>
        <w:t>」を選択します。</w:t>
      </w:r>
    </w:p>
    <w:p w14:paraId="461E480B" w14:textId="77777777" w:rsidR="000E6994" w:rsidRPr="008F1E12" w:rsidRDefault="00A97EC8" w:rsidP="00726960">
      <w:pPr>
        <w:rPr>
          <w:rFonts w:eastAsia="MS Mincho"/>
        </w:rPr>
      </w:pPr>
      <w:r w:rsidRPr="008F1E12">
        <w:rPr>
          <w:rFonts w:eastAsia="MS Mincho"/>
        </w:rPr>
        <w:t>アルギニン分子内にあるすべての炭素原子に</w:t>
      </w:r>
      <w:r w:rsidRPr="008F1E12">
        <w:rPr>
          <w:rFonts w:eastAsia="MS Mincho"/>
        </w:rPr>
        <w:t xml:space="preserve"> </w:t>
      </w:r>
      <w:r w:rsidR="008A1C40" w:rsidRPr="008F1E12">
        <w:rPr>
          <w:rFonts w:eastAsia="MS Mincho"/>
          <w:vertAlign w:val="superscript"/>
        </w:rPr>
        <w:t>13</w:t>
      </w:r>
      <w:r w:rsidRPr="008F1E12">
        <w:rPr>
          <w:rFonts w:eastAsia="MS Mincho"/>
        </w:rPr>
        <w:t>C</w:t>
      </w:r>
      <w:r w:rsidRPr="008F1E12">
        <w:rPr>
          <w:rFonts w:eastAsia="MS Mincho"/>
        </w:rPr>
        <w:t>を使用し、総質量シフトが</w:t>
      </w:r>
      <w:r w:rsidRPr="008F1E12">
        <w:rPr>
          <w:rFonts w:eastAsia="MS Mincho"/>
        </w:rPr>
        <w:t>6</w:t>
      </w:r>
      <w:r w:rsidRPr="008F1E12">
        <w:rPr>
          <w:rFonts w:eastAsia="MS Mincho"/>
        </w:rPr>
        <w:t>ダルトンとなる（</w:t>
      </w:r>
      <w:r w:rsidRPr="008F1E12">
        <w:rPr>
          <w:rFonts w:eastAsia="MS Mincho"/>
        </w:rPr>
        <w:t xml:space="preserve">6x </w:t>
      </w:r>
      <w:r w:rsidR="008A1C40" w:rsidRPr="008F1E12">
        <w:rPr>
          <w:rFonts w:eastAsia="MS Mincho"/>
          <w:vertAlign w:val="superscript"/>
        </w:rPr>
        <w:t>13</w:t>
      </w:r>
      <w:r w:rsidRPr="008F1E12">
        <w:rPr>
          <w:rFonts w:eastAsia="MS Mincho"/>
        </w:rPr>
        <w:t>C</w:t>
      </w:r>
      <w:r w:rsidRPr="008F1E12">
        <w:rPr>
          <w:rFonts w:eastAsia="MS Mincho"/>
        </w:rPr>
        <w:t>）ように、</w:t>
      </w:r>
      <w:r w:rsidRPr="008F1E12">
        <w:rPr>
          <w:rFonts w:eastAsia="MS Mincho"/>
        </w:rPr>
        <w:t xml:space="preserve">[ </w:t>
      </w:r>
      <w:r w:rsidR="000E6994" w:rsidRPr="008F1E12">
        <w:rPr>
          <w:rFonts w:eastAsia="MS Mincho"/>
          <w:b/>
        </w:rPr>
        <w:t>13C</w:t>
      </w:r>
      <w:r w:rsidRPr="008F1E12">
        <w:rPr>
          <w:rFonts w:eastAsia="MS Mincho"/>
        </w:rPr>
        <w:t xml:space="preserve"> ] </w:t>
      </w:r>
      <w:r w:rsidRPr="008F1E12">
        <w:rPr>
          <w:rFonts w:eastAsia="MS Mincho"/>
        </w:rPr>
        <w:t>チェックボックスが自動的にオンになります。</w:t>
      </w:r>
    </w:p>
    <w:p w14:paraId="12BEB1CE" w14:textId="77777777" w:rsidR="000E6994" w:rsidRPr="008F1E12" w:rsidRDefault="000E6994" w:rsidP="000E6994">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は以下のように表示されます。</w:t>
      </w:r>
    </w:p>
    <w:p w14:paraId="38B7DD37" w14:textId="77777777" w:rsidR="000E6994" w:rsidRPr="008F1E12" w:rsidRDefault="008F1E12" w:rsidP="000E6994">
      <w:pPr>
        <w:rPr>
          <w:rFonts w:eastAsia="MS Mincho"/>
        </w:rPr>
      </w:pPr>
      <w:r>
        <w:rPr>
          <w:noProof/>
        </w:rPr>
        <w:drawing>
          <wp:inline distT="0" distB="0" distL="0" distR="0" wp14:anchorId="76A06413" wp14:editId="022C14E8">
            <wp:extent cx="3380952" cy="3295238"/>
            <wp:effectExtent l="0" t="0" r="0" b="63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cstate="print"/>
                    <a:stretch>
                      <a:fillRect/>
                    </a:stretch>
                  </pic:blipFill>
                  <pic:spPr>
                    <a:xfrm>
                      <a:off x="0" y="0"/>
                      <a:ext cx="3380952" cy="3295238"/>
                    </a:xfrm>
                    <a:prstGeom prst="rect">
                      <a:avLst/>
                    </a:prstGeom>
                  </pic:spPr>
                </pic:pic>
              </a:graphicData>
            </a:graphic>
          </wp:inline>
        </w:drawing>
      </w:r>
    </w:p>
    <w:p w14:paraId="00AE555C" w14:textId="77777777" w:rsidR="00CD085D" w:rsidRPr="008F1E12" w:rsidRDefault="00CD085D" w:rsidP="00CD085D">
      <w:pPr>
        <w:rPr>
          <w:rFonts w:eastAsia="MS Mincho"/>
        </w:rPr>
      </w:pPr>
      <w:r w:rsidRPr="008F1E12">
        <w:rPr>
          <w:rFonts w:eastAsia="MS Mincho"/>
        </w:rPr>
        <w:t>以下の手順を行って、</w:t>
      </w:r>
      <w:r w:rsidRPr="008F1E12">
        <w:rPr>
          <w:rFonts w:eastAsia="MS Mincho"/>
        </w:rPr>
        <w:t>Study 7</w:t>
      </w:r>
      <w:r w:rsidRPr="008F1E12">
        <w:rPr>
          <w:rFonts w:eastAsia="MS Mincho"/>
        </w:rPr>
        <w:t>のトランジションリストのドキュメント作成を完了します。</w:t>
      </w:r>
    </w:p>
    <w:p w14:paraId="3B0D5DC0" w14:textId="77777777" w:rsidR="00CD085D" w:rsidRPr="008F1E12" w:rsidRDefault="00CD085D" w:rsidP="00BA737C">
      <w:pPr>
        <w:pStyle w:val="ListParagraph"/>
        <w:numPr>
          <w:ilvl w:val="0"/>
          <w:numId w:val="16"/>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0AD2527D" w14:textId="77777777" w:rsidR="00CD085D" w:rsidRPr="008F1E12" w:rsidRDefault="00CD085D" w:rsidP="00BA737C">
      <w:pPr>
        <w:pStyle w:val="ListParagraph"/>
        <w:numPr>
          <w:ilvl w:val="0"/>
          <w:numId w:val="16"/>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1B34C25" w14:textId="77777777" w:rsidR="00321F4C" w:rsidRPr="008F1E12" w:rsidRDefault="00321F4C" w:rsidP="00B47166">
      <w:pPr>
        <w:pStyle w:val="ListParagraph"/>
        <w:numPr>
          <w:ilvl w:val="0"/>
          <w:numId w:val="16"/>
        </w:numPr>
        <w:rPr>
          <w:rFonts w:eastAsia="MS Mincho"/>
        </w:rPr>
      </w:pPr>
      <w:r w:rsidRPr="008F1E12">
        <w:rPr>
          <w:rFonts w:eastAsia="MS Mincho"/>
        </w:rPr>
        <w:t>先ほど作成した「</w:t>
      </w:r>
      <w:r w:rsidRPr="008F1E12">
        <w:rPr>
          <w:rFonts w:eastAsia="MS Mincho"/>
        </w:rPr>
        <w:t>Label:13C(6) (C-term R)</w:t>
      </w:r>
      <w:r w:rsidRPr="008F1E12">
        <w:rPr>
          <w:rFonts w:eastAsia="MS Mincho"/>
        </w:rPr>
        <w:t>」修飾のチェックをオンにします。</w:t>
      </w:r>
    </w:p>
    <w:p w14:paraId="167CECE7" w14:textId="77777777" w:rsidR="00CD085D" w:rsidRPr="008F1E12" w:rsidRDefault="00CD085D" w:rsidP="001818D8">
      <w:pPr>
        <w:pStyle w:val="ListParagraph"/>
        <w:numPr>
          <w:ilvl w:val="0"/>
          <w:numId w:val="16"/>
        </w:numPr>
        <w:rPr>
          <w:rFonts w:eastAsia="MS Mincho"/>
        </w:rPr>
      </w:pPr>
      <w:r w:rsidRPr="008F1E12">
        <w:rPr>
          <w:rFonts w:eastAsia="MS Mincho"/>
        </w:rPr>
        <w:t>MRMer</w:t>
      </w:r>
      <w:r w:rsidRPr="008F1E12">
        <w:rPr>
          <w:rFonts w:eastAsia="MS Mincho"/>
        </w:rPr>
        <w:t>ドキュメント用に作成した「</w:t>
      </w:r>
      <w:r w:rsidRPr="008F1E12">
        <w:rPr>
          <w:rFonts w:eastAsia="MS Mincho"/>
        </w:rPr>
        <w:t>Label:13C(6)15N(4) (C-term R)</w:t>
      </w:r>
      <w:r w:rsidRPr="008F1E12">
        <w:rPr>
          <w:rFonts w:eastAsia="MS Mincho"/>
        </w:rPr>
        <w:t>」修飾のチェックをオフにします（オフでない場合）。</w:t>
      </w:r>
    </w:p>
    <w:p w14:paraId="51991C01" w14:textId="77777777" w:rsidR="00AB120D" w:rsidRPr="008F1E12" w:rsidRDefault="00321F4C" w:rsidP="001818D8">
      <w:pPr>
        <w:pStyle w:val="ListParagraph"/>
        <w:numPr>
          <w:ilvl w:val="0"/>
          <w:numId w:val="16"/>
        </w:numPr>
        <w:rPr>
          <w:rFonts w:eastAsia="MS Mincho"/>
        </w:rPr>
      </w:pPr>
      <w:r w:rsidRPr="008F1E12">
        <w:rPr>
          <w:rFonts w:eastAsia="MS Mincho"/>
        </w:rPr>
        <w:t>MRMer</w:t>
      </w:r>
      <w:r w:rsidRPr="008F1E12">
        <w:rPr>
          <w:rFonts w:eastAsia="MS Mincho"/>
        </w:rPr>
        <w:t>ドキュメント用に作成した「</w:t>
      </w:r>
      <w:r w:rsidRPr="008F1E12">
        <w:rPr>
          <w:rFonts w:eastAsia="MS Mincho"/>
        </w:rPr>
        <w:t>Label:13C(6)15N(2) (C-term K)</w:t>
      </w:r>
      <w:r w:rsidRPr="008F1E12">
        <w:rPr>
          <w:rFonts w:eastAsia="MS Mincho"/>
        </w:rPr>
        <w:t>」修飾のチェックボックスはオンのままであることを確認します。</w:t>
      </w:r>
    </w:p>
    <w:p w14:paraId="79D43424" w14:textId="77777777" w:rsidR="0093460F" w:rsidRPr="008F1E12" w:rsidRDefault="008A642C" w:rsidP="00BA737C">
      <w:pPr>
        <w:pStyle w:val="ListParagraph"/>
        <w:numPr>
          <w:ilvl w:val="0"/>
          <w:numId w:val="16"/>
        </w:numPr>
        <w:rPr>
          <w:rFonts w:eastAsia="MS Mincho"/>
        </w:rPr>
      </w:pPr>
      <w:r w:rsidRPr="008F1E12">
        <w:rPr>
          <w:rFonts w:eastAsia="MS Mincho"/>
          <w:b/>
          <w:bCs/>
        </w:rPr>
        <w:t>「</w:t>
      </w:r>
      <w:r w:rsidR="0093460F" w:rsidRPr="008F1E12">
        <w:rPr>
          <w:rFonts w:eastAsia="MS Mincho"/>
        </w:rPr>
        <w:t>Carbamidomethyl (C)</w:t>
      </w:r>
      <w:r w:rsidR="00EB5E9F" w:rsidRPr="008F1E12">
        <w:rPr>
          <w:rFonts w:eastAsia="MS Mincho"/>
          <w:b/>
          <w:bCs/>
        </w:rPr>
        <w:t>」</w:t>
      </w:r>
      <w:r w:rsidR="0093460F" w:rsidRPr="008F1E12">
        <w:rPr>
          <w:rFonts w:eastAsia="MS Mincho"/>
        </w:rPr>
        <w:t>の</w:t>
      </w:r>
      <w:r w:rsidR="0093460F" w:rsidRPr="008F1E12">
        <w:rPr>
          <w:rFonts w:eastAsia="MS Mincho"/>
        </w:rPr>
        <w:t xml:space="preserve"> [ </w:t>
      </w:r>
      <w:r w:rsidR="0093460F" w:rsidRPr="008F1E12">
        <w:rPr>
          <w:rFonts w:eastAsia="MS Mincho"/>
          <w:b/>
        </w:rPr>
        <w:t>構造修飾</w:t>
      </w:r>
      <w:r w:rsidR="0093460F" w:rsidRPr="008F1E12">
        <w:rPr>
          <w:rFonts w:eastAsia="MS Mincho"/>
        </w:rPr>
        <w:t xml:space="preserve"> ] </w:t>
      </w:r>
      <w:r w:rsidR="0093460F" w:rsidRPr="008F1E12">
        <w:rPr>
          <w:rFonts w:eastAsia="MS Mincho"/>
        </w:rPr>
        <w:t>リスト内のチェックボックスがオンのままであることを確認します。</w:t>
      </w:r>
    </w:p>
    <w:p w14:paraId="5CE14ADA"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r w:rsidRPr="008F1E12">
        <w:rPr>
          <w:rFonts w:eastAsia="MS Mincho"/>
          <w:b/>
        </w:rPr>
        <w:t>ライブラリ</w:t>
      </w:r>
      <w:r w:rsidRPr="008F1E12">
        <w:rPr>
          <w:rFonts w:eastAsia="MS Mincho"/>
        </w:rPr>
        <w:t xml:space="preserve"> ] </w:t>
      </w:r>
      <w:r w:rsidRPr="008F1E12">
        <w:rPr>
          <w:rFonts w:eastAsia="MS Mincho"/>
        </w:rPr>
        <w:t>タブをクリックします。</w:t>
      </w:r>
    </w:p>
    <w:p w14:paraId="4A017E1D" w14:textId="77777777" w:rsidR="00913D27" w:rsidRPr="008F1E12" w:rsidRDefault="00913D27" w:rsidP="00BA737C">
      <w:pPr>
        <w:pStyle w:val="ListParagraph"/>
        <w:numPr>
          <w:ilvl w:val="0"/>
          <w:numId w:val="16"/>
        </w:numPr>
        <w:rPr>
          <w:rFonts w:eastAsia="MS Mincho"/>
        </w:rPr>
      </w:pPr>
      <w:r w:rsidRPr="008F1E12">
        <w:rPr>
          <w:rFonts w:eastAsia="MS Mincho"/>
        </w:rPr>
        <w:t>MRMer</w:t>
      </w:r>
      <w:r w:rsidRPr="008F1E12">
        <w:rPr>
          <w:rFonts w:eastAsia="MS Mincho"/>
        </w:rPr>
        <w:t>ドキュメント内で</w:t>
      </w:r>
      <w:r w:rsidRPr="008F1E12">
        <w:rPr>
          <w:rFonts w:eastAsia="MS Mincho"/>
        </w:rPr>
        <w:t xml:space="preserve"> </w:t>
      </w:r>
      <w:r w:rsidRPr="008F1E12">
        <w:rPr>
          <w:rFonts w:eastAsia="MS Mincho"/>
        </w:rPr>
        <w:t>使用した</w:t>
      </w:r>
      <w:r w:rsidRPr="008F1E12">
        <w:rPr>
          <w:rFonts w:eastAsia="MS Mincho"/>
        </w:rPr>
        <w:t xml:space="preserve"> </w:t>
      </w:r>
      <w:r w:rsidRPr="008F1E12">
        <w:rPr>
          <w:rFonts w:eastAsia="MS Mincho"/>
        </w:rPr>
        <w:t>「</w:t>
      </w:r>
      <w:r w:rsidRPr="008F1E12">
        <w:rPr>
          <w:rFonts w:eastAsia="MS Mincho"/>
        </w:rPr>
        <w:t>Yeast_mini</w:t>
      </w:r>
      <w:r w:rsidRPr="008F1E12">
        <w:rPr>
          <w:rFonts w:eastAsia="MS Mincho"/>
        </w:rPr>
        <w:t>」ライブラリのチェックをオフにします（オフでない場合）。</w:t>
      </w:r>
    </w:p>
    <w:p w14:paraId="364FEE1C"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r w:rsidRPr="008F1E12">
        <w:rPr>
          <w:rFonts w:eastAsia="MS Mincho"/>
          <w:b/>
        </w:rPr>
        <w:t>消化</w:t>
      </w:r>
      <w:r w:rsidRPr="008F1E12">
        <w:rPr>
          <w:rFonts w:eastAsia="MS Mincho"/>
        </w:rPr>
        <w:t xml:space="preserve"> ] </w:t>
      </w:r>
      <w:r w:rsidRPr="008F1E12">
        <w:rPr>
          <w:rFonts w:eastAsia="MS Mincho"/>
        </w:rPr>
        <w:t>タブをクリックします。</w:t>
      </w:r>
    </w:p>
    <w:p w14:paraId="336E7E44" w14:textId="77777777" w:rsidR="00913D27" w:rsidRPr="008F1E12" w:rsidRDefault="00181C60" w:rsidP="00BA737C">
      <w:pPr>
        <w:pStyle w:val="ListParagraph"/>
        <w:numPr>
          <w:ilvl w:val="0"/>
          <w:numId w:val="16"/>
        </w:numPr>
        <w:rPr>
          <w:rFonts w:eastAsia="MS Mincho"/>
        </w:rPr>
      </w:pPr>
      <w:r w:rsidRPr="008F1E12">
        <w:rPr>
          <w:rFonts w:eastAsia="MS Mincho"/>
        </w:rPr>
        <w:t xml:space="preserve">[ </w:t>
      </w:r>
      <w:r w:rsidRPr="008F1E12">
        <w:rPr>
          <w:rFonts w:eastAsia="MS Mincho"/>
          <w:b/>
        </w:rPr>
        <w:t>バックグラウンドプロテオーム</w:t>
      </w:r>
      <w:r w:rsidRPr="008F1E12">
        <w:rPr>
          <w:rFonts w:eastAsia="MS Mincho"/>
        </w:rPr>
        <w:t xml:space="preserve"> ] </w:t>
      </w:r>
      <w:r w:rsidRPr="008F1E12">
        <w:rPr>
          <w:rFonts w:eastAsia="MS Mincho"/>
        </w:rPr>
        <w:t>ドロップダウンリストで、「</w:t>
      </w:r>
      <w:r w:rsidRPr="008F1E12">
        <w:rPr>
          <w:rFonts w:eastAsia="MS Mincho"/>
        </w:rPr>
        <w:t>Yeast_mini</w:t>
      </w:r>
      <w:r w:rsidRPr="008F1E12">
        <w:rPr>
          <w:rFonts w:eastAsia="MS Mincho"/>
        </w:rPr>
        <w:t>」を「</w:t>
      </w:r>
      <w:r w:rsidRPr="008F1E12">
        <w:rPr>
          <w:rFonts w:eastAsia="MS Mincho"/>
        </w:rPr>
        <w:t>None</w:t>
      </w:r>
      <w:r w:rsidRPr="008F1E12">
        <w:rPr>
          <w:rFonts w:eastAsia="MS Mincho"/>
        </w:rPr>
        <w:t>」に変更します。</w:t>
      </w:r>
    </w:p>
    <w:p w14:paraId="30EEC53B" w14:textId="77777777" w:rsidR="00CD085D" w:rsidRPr="008F1E12" w:rsidRDefault="00CD085D" w:rsidP="00BA737C">
      <w:pPr>
        <w:pStyle w:val="ListParagraph"/>
        <w:numPr>
          <w:ilvl w:val="0"/>
          <w:numId w:val="16"/>
        </w:numPr>
        <w:rPr>
          <w:rFonts w:eastAsia="MS Mincho"/>
        </w:rPr>
      </w:pPr>
      <w:r w:rsidRPr="008F1E12">
        <w:rPr>
          <w:rFonts w:eastAsia="MS Mincho"/>
        </w:rPr>
        <w:t>[</w:t>
      </w:r>
      <w:r w:rsidRPr="008F1E12">
        <w:rPr>
          <w:rFonts w:eastAsia="MS Mincho"/>
          <w:b/>
        </w:rPr>
        <w:t xml:space="preserve"> </w:t>
      </w:r>
      <w:r w:rsidRPr="008F1E12">
        <w:rPr>
          <w:rFonts w:eastAsia="MS Mincho"/>
          <w:b/>
        </w:rPr>
        <w:t>ペプチド設定</w:t>
      </w:r>
      <w:r w:rsidRPr="008F1E12">
        <w:rPr>
          <w:rFonts w:eastAsia="MS Mincho"/>
          <w:b/>
        </w:rPr>
        <w:t xml:space="preserve"> </w:t>
      </w:r>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531129B2" w14:textId="77777777" w:rsidR="004A18D5" w:rsidRPr="008F1E12" w:rsidRDefault="00B27787" w:rsidP="00007239">
      <w:pPr>
        <w:pStyle w:val="Heading2"/>
        <w:spacing w:before="0" w:after="240"/>
        <w:rPr>
          <w:rFonts w:eastAsia="MS Mincho"/>
        </w:rPr>
      </w:pPr>
      <w:r w:rsidRPr="008F1E12">
        <w:rPr>
          <w:rFonts w:eastAsia="MS Mincho"/>
        </w:rPr>
        <w:t>トランジションリストをドキュメントに貼り付ける</w:t>
      </w:r>
      <w:r w:rsidRPr="008F1E12">
        <w:rPr>
          <w:rFonts w:eastAsia="MS Mincho"/>
        </w:rPr>
        <w:t xml:space="preserve"> </w:t>
      </w:r>
    </w:p>
    <w:p w14:paraId="54797385" w14:textId="77777777" w:rsidR="00391FAB" w:rsidRPr="008F1E12" w:rsidRDefault="00391FAB" w:rsidP="00391FAB">
      <w:pPr>
        <w:rPr>
          <w:rFonts w:eastAsia="MS Mincho"/>
        </w:rPr>
      </w:pPr>
      <w:r w:rsidRPr="008F1E12">
        <w:rPr>
          <w:rFonts w:eastAsia="MS Mincho"/>
        </w:rPr>
        <w:t>ターゲットを</w:t>
      </w:r>
      <w:r w:rsidRPr="008F1E12">
        <w:rPr>
          <w:rFonts w:eastAsia="MS Mincho"/>
        </w:rPr>
        <w:t>Skyline</w:t>
      </w:r>
      <w:r w:rsidRPr="008F1E12">
        <w:rPr>
          <w:rFonts w:eastAsia="MS Mincho"/>
        </w:rPr>
        <w:t>に追加し始めるには、以下の手順を実施します。</w:t>
      </w:r>
    </w:p>
    <w:p w14:paraId="525197B2" w14:textId="77777777" w:rsidR="00391FAB" w:rsidRPr="008F1E12" w:rsidRDefault="00391FAB" w:rsidP="00007239">
      <w:pPr>
        <w:pStyle w:val="ListParagraph"/>
        <w:numPr>
          <w:ilvl w:val="0"/>
          <w:numId w:val="50"/>
        </w:numPr>
        <w:rPr>
          <w:rFonts w:eastAsia="MS Mincho"/>
        </w:rPr>
      </w:pPr>
      <w:r w:rsidRPr="008F1E12">
        <w:rPr>
          <w:rFonts w:eastAsia="MS Mincho"/>
        </w:rPr>
        <w:t>再び</w:t>
      </w:r>
      <w:r w:rsidRPr="008F1E12">
        <w:rPr>
          <w:rFonts w:eastAsia="MS Mincho"/>
        </w:rPr>
        <w:t>Excel</w:t>
      </w:r>
      <w:r w:rsidRPr="008F1E12">
        <w:rPr>
          <w:rFonts w:eastAsia="MS Mincho"/>
        </w:rPr>
        <w:t>に切り替えます。</w:t>
      </w:r>
    </w:p>
    <w:p w14:paraId="1F357476" w14:textId="77777777" w:rsidR="004A18D5" w:rsidRPr="008F1E12" w:rsidRDefault="00391FAB" w:rsidP="00007239">
      <w:pPr>
        <w:pStyle w:val="ListParagraph"/>
        <w:numPr>
          <w:ilvl w:val="0"/>
          <w:numId w:val="50"/>
        </w:numPr>
        <w:rPr>
          <w:rFonts w:eastAsia="MS Mincho"/>
        </w:rPr>
      </w:pPr>
      <w:r w:rsidRPr="008F1E12">
        <w:rPr>
          <w:rFonts w:eastAsia="MS Mincho"/>
        </w:rPr>
        <w:t>下部にある水平方向のスクロールバーに沿ってある「</w:t>
      </w:r>
      <w:r w:rsidRPr="008F1E12">
        <w:rPr>
          <w:rFonts w:eastAsia="MS Mincho"/>
        </w:rPr>
        <w:t>Raw</w:t>
      </w:r>
      <w:r w:rsidRPr="008F1E12">
        <w:rPr>
          <w:rFonts w:eastAsia="MS Mincho"/>
        </w:rPr>
        <w:t>」スプレッドシートタブをクリックします。</w:t>
      </w:r>
      <w:r w:rsidRPr="008F1E12">
        <w:rPr>
          <w:rFonts w:eastAsia="MS Mincho"/>
        </w:rPr>
        <w:t xml:space="preserve"> </w:t>
      </w:r>
    </w:p>
    <w:p w14:paraId="60C1A2D0" w14:textId="77777777" w:rsidR="00536963" w:rsidRPr="008F1E12" w:rsidRDefault="00CD085D">
      <w:pPr>
        <w:rPr>
          <w:rFonts w:eastAsia="MS Mincho"/>
        </w:rPr>
      </w:pPr>
      <w:r w:rsidRPr="008F1E12">
        <w:rPr>
          <w:rFonts w:eastAsia="MS Mincho"/>
        </w:rPr>
        <w:t>このページには、</w:t>
      </w:r>
      <w:r w:rsidRPr="008F1E12">
        <w:rPr>
          <w:rFonts w:eastAsia="MS Mincho"/>
        </w:rPr>
        <w:t>66</w:t>
      </w:r>
      <w:r w:rsidRPr="008F1E12">
        <w:rPr>
          <w:rFonts w:eastAsia="MS Mincho"/>
        </w:rPr>
        <w:t>のトランジションのリストが表示されます。これは、当研究で利用された</w:t>
      </w:r>
      <w:r w:rsidRPr="008F1E12">
        <w:rPr>
          <w:rFonts w:eastAsia="MS Mincho"/>
        </w:rPr>
        <w:t>4000 QTRAP</w:t>
      </w:r>
      <w:r w:rsidRPr="008F1E12">
        <w:rPr>
          <w:rFonts w:eastAsia="MS Mincho"/>
        </w:rPr>
        <w:t>装置にインポートされたものです。しかしながら、</w:t>
      </w:r>
      <w:r w:rsidRPr="008F1E12">
        <w:rPr>
          <w:rFonts w:eastAsia="MS Mincho"/>
        </w:rPr>
        <w:t>Skyline</w:t>
      </w:r>
      <w:r w:rsidRPr="008F1E12">
        <w:rPr>
          <w:rFonts w:eastAsia="MS Mincho"/>
        </w:rPr>
        <w:t>の設定にはバリンおよびロイシン標識のペプチドのヘビートランジションを扱う情報がまだ不足していることに留意してください。これを修正するには、以下の操作を行います。</w:t>
      </w:r>
      <w:r w:rsidRPr="008F1E12">
        <w:rPr>
          <w:rFonts w:eastAsia="MS Mincho"/>
        </w:rPr>
        <w:t xml:space="preserve"> </w:t>
      </w:r>
    </w:p>
    <w:p w14:paraId="7F8FFE7E" w14:textId="77777777" w:rsidR="00344420" w:rsidRPr="008F1E12" w:rsidRDefault="00536963" w:rsidP="00007239">
      <w:pPr>
        <w:pStyle w:val="ListParagraph"/>
        <w:numPr>
          <w:ilvl w:val="0"/>
          <w:numId w:val="51"/>
        </w:numPr>
        <w:rPr>
          <w:rFonts w:eastAsia="MS Mincho"/>
        </w:rPr>
      </w:pPr>
      <w:r w:rsidRPr="008F1E12">
        <w:rPr>
          <w:rFonts w:eastAsia="MS Mincho"/>
        </w:rPr>
        <w:t>下部にある水平方向のスクロールバーに沿ってある「</w:t>
      </w:r>
      <w:r w:rsidRPr="008F1E12">
        <w:rPr>
          <w:rFonts w:eastAsia="MS Mincho"/>
        </w:rPr>
        <w:t>Simple</w:t>
      </w:r>
      <w:r w:rsidRPr="008F1E12">
        <w:rPr>
          <w:rFonts w:eastAsia="MS Mincho"/>
        </w:rPr>
        <w:t>」スプレッドシートタブをクリックします。</w:t>
      </w:r>
    </w:p>
    <w:p w14:paraId="52232E6B" w14:textId="77777777" w:rsidR="00AA7004" w:rsidRPr="008F1E12" w:rsidRDefault="00391FAB" w:rsidP="00CD085D">
      <w:pPr>
        <w:rPr>
          <w:rFonts w:eastAsia="MS Mincho"/>
        </w:rPr>
      </w:pPr>
      <w:r w:rsidRPr="008F1E12">
        <w:rPr>
          <w:rFonts w:eastAsia="MS Mincho"/>
        </w:rPr>
        <w:t>Excel</w:t>
      </w:r>
      <w:r w:rsidRPr="008F1E12">
        <w:rPr>
          <w:rFonts w:eastAsia="MS Mincho"/>
        </w:rPr>
        <w:t>には、「</w:t>
      </w:r>
      <w:r w:rsidRPr="008F1E12">
        <w:rPr>
          <w:rFonts w:eastAsia="MS Mincho"/>
        </w:rPr>
        <w:t>Raw</w:t>
      </w:r>
      <w:r w:rsidRPr="008F1E12">
        <w:rPr>
          <w:rFonts w:eastAsia="MS Mincho"/>
        </w:rPr>
        <w:t>」タブにあるのと同じデータで、バリン標識とロイシン標識の</w:t>
      </w:r>
      <w:r w:rsidRPr="008F1E12">
        <w:rPr>
          <w:rFonts w:eastAsia="MS Mincho"/>
        </w:rPr>
        <w:t>3</w:t>
      </w:r>
      <w:r w:rsidRPr="008F1E12">
        <w:rPr>
          <w:rFonts w:eastAsia="MS Mincho"/>
        </w:rPr>
        <w:t>個のヘビープリカーサーに対する</w:t>
      </w:r>
      <w:r w:rsidRPr="008F1E12">
        <w:rPr>
          <w:rFonts w:eastAsia="MS Mincho"/>
        </w:rPr>
        <w:t>9</w:t>
      </w:r>
      <w:r w:rsidRPr="008F1E12">
        <w:rPr>
          <w:rFonts w:eastAsia="MS Mincho"/>
        </w:rPr>
        <w:t>のトランジションが削除されたバージョンを表示します。残りの</w:t>
      </w:r>
      <w:r w:rsidRPr="008F1E12">
        <w:rPr>
          <w:rFonts w:eastAsia="MS Mincho"/>
        </w:rPr>
        <w:t>57</w:t>
      </w:r>
      <w:r w:rsidRPr="008F1E12">
        <w:rPr>
          <w:rFonts w:eastAsia="MS Mincho"/>
        </w:rPr>
        <w:t>のトランジションを新規の</w:t>
      </w:r>
      <w:r w:rsidRPr="008F1E12">
        <w:rPr>
          <w:rFonts w:eastAsia="MS Mincho"/>
        </w:rPr>
        <w:t>Skyline</w:t>
      </w:r>
      <w:r w:rsidRPr="008F1E12">
        <w:rPr>
          <w:rFonts w:eastAsia="MS Mincho"/>
        </w:rPr>
        <w:t>のドキュメントに追加するには、以下の手順を行います。</w:t>
      </w:r>
    </w:p>
    <w:p w14:paraId="2AB8A872" w14:textId="77777777" w:rsidR="00AA7004" w:rsidRPr="008F1E12" w:rsidRDefault="00913D27" w:rsidP="00BA737C">
      <w:pPr>
        <w:pStyle w:val="ListParagraph"/>
        <w:numPr>
          <w:ilvl w:val="0"/>
          <w:numId w:val="17"/>
        </w:numPr>
        <w:rPr>
          <w:rFonts w:eastAsia="MS Mincho"/>
        </w:rPr>
      </w:pPr>
      <w:r w:rsidRPr="008F1E12">
        <w:rPr>
          <w:rFonts w:eastAsia="MS Mincho"/>
        </w:rPr>
        <w:t>Study 7</w:t>
      </w:r>
      <w:r w:rsidRPr="008F1E12">
        <w:rPr>
          <w:rFonts w:eastAsia="MS Mincho"/>
        </w:rPr>
        <w:t>のスプレッドシートの「</w:t>
      </w:r>
      <w:r w:rsidRPr="008F1E12">
        <w:rPr>
          <w:rFonts w:eastAsia="MS Mincho"/>
        </w:rPr>
        <w:t>Simple</w:t>
      </w:r>
      <w:r w:rsidRPr="008F1E12">
        <w:rPr>
          <w:rFonts w:eastAsia="MS Mincho"/>
        </w:rPr>
        <w:t>」ページの</w:t>
      </w:r>
      <w:r w:rsidRPr="008F1E12">
        <w:rPr>
          <w:rFonts w:eastAsia="MS Mincho"/>
        </w:rPr>
        <w:t>6</w:t>
      </w:r>
      <w:r w:rsidRPr="008F1E12">
        <w:rPr>
          <w:rFonts w:eastAsia="MS Mincho"/>
        </w:rPr>
        <w:t>列・</w:t>
      </w:r>
      <w:r w:rsidRPr="008F1E12">
        <w:rPr>
          <w:rFonts w:eastAsia="MS Mincho"/>
        </w:rPr>
        <w:t>57</w:t>
      </w:r>
      <w:r w:rsidRPr="008F1E12">
        <w:rPr>
          <w:rFonts w:eastAsia="MS Mincho"/>
        </w:rPr>
        <w:t>行をすべて選択します。</w:t>
      </w:r>
    </w:p>
    <w:p w14:paraId="0922F4A2" w14:textId="77777777" w:rsidR="00913D27" w:rsidRPr="008F1E12" w:rsidRDefault="00913D27" w:rsidP="00BA737C">
      <w:pPr>
        <w:pStyle w:val="ListParagraph"/>
        <w:numPr>
          <w:ilvl w:val="0"/>
          <w:numId w:val="17"/>
        </w:numPr>
        <w:rPr>
          <w:rFonts w:eastAsia="MS Mincho"/>
        </w:rPr>
      </w:pPr>
      <w:r w:rsidRPr="008F1E12">
        <w:rPr>
          <w:rFonts w:eastAsia="MS Mincho"/>
        </w:rPr>
        <w:t>セルをコピー（</w:t>
      </w:r>
      <w:r w:rsidRPr="008F1E12">
        <w:rPr>
          <w:rFonts w:eastAsia="MS Mincho"/>
        </w:rPr>
        <w:t>Ctrl+C</w:t>
      </w:r>
      <w:r w:rsidRPr="008F1E12">
        <w:rPr>
          <w:rFonts w:eastAsia="MS Mincho"/>
        </w:rPr>
        <w:t>）します。</w:t>
      </w:r>
    </w:p>
    <w:p w14:paraId="1D0FAED0" w14:textId="77777777" w:rsidR="00913D27" w:rsidRPr="008F1E12" w:rsidRDefault="00913D27" w:rsidP="00BA737C">
      <w:pPr>
        <w:pStyle w:val="ListParagraph"/>
        <w:numPr>
          <w:ilvl w:val="0"/>
          <w:numId w:val="17"/>
        </w:numPr>
        <w:rPr>
          <w:rFonts w:eastAsia="MS Mincho"/>
        </w:rPr>
      </w:pPr>
      <w:r w:rsidRPr="008F1E12">
        <w:rPr>
          <w:rFonts w:eastAsia="MS Mincho"/>
        </w:rPr>
        <w:t>Skyline</w:t>
      </w:r>
      <w:r w:rsidRPr="008F1E12">
        <w:rPr>
          <w:rFonts w:eastAsia="MS Mincho"/>
        </w:rPr>
        <w:t>に戻ります。</w:t>
      </w:r>
    </w:p>
    <w:p w14:paraId="7DB231BB" w14:textId="77777777" w:rsidR="00913D27" w:rsidRPr="008F1E12" w:rsidRDefault="00913D27" w:rsidP="00BA737C">
      <w:pPr>
        <w:pStyle w:val="ListParagraph"/>
        <w:numPr>
          <w:ilvl w:val="0"/>
          <w:numId w:val="17"/>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貼り付け</w:t>
      </w:r>
      <w:r w:rsidRPr="008F1E12">
        <w:rPr>
          <w:rFonts w:eastAsia="MS Mincho"/>
        </w:rPr>
        <w:t xml:space="preserve"> ] (Ctrl+V) </w:t>
      </w:r>
      <w:r w:rsidRPr="008F1E12">
        <w:rPr>
          <w:rFonts w:eastAsia="MS Mincho"/>
        </w:rPr>
        <w:t>をクリックします。</w:t>
      </w:r>
    </w:p>
    <w:p w14:paraId="382AE0C6" w14:textId="77777777" w:rsidR="006C0706" w:rsidRPr="008F1E12" w:rsidRDefault="001F1E7E" w:rsidP="006C0706">
      <w:pPr>
        <w:keepNext/>
        <w:rPr>
          <w:rFonts w:eastAsia="MS Mincho"/>
        </w:rPr>
      </w:pPr>
      <w:r w:rsidRPr="001E2A9C">
        <w:rPr>
          <w:rFonts w:eastAsia="MS Mincho" w:hint="eastAsia"/>
          <w:highlight w:val="yellow"/>
        </w:rPr>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C070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5FFDDFEC" w14:textId="77777777" w:rsidR="006C0706" w:rsidRPr="008F1E12" w:rsidRDefault="005F2CCA" w:rsidP="006C0706">
      <w:pPr>
        <w:rPr>
          <w:rFonts w:eastAsia="MS Mincho"/>
        </w:rPr>
      </w:pPr>
      <w:r w:rsidRPr="008F1E12">
        <w:rPr>
          <w:rFonts w:eastAsia="MS Mincho"/>
          <w:noProof/>
        </w:rPr>
        <w:drawing>
          <wp:inline distT="0" distB="0" distL="0" distR="0" wp14:anchorId="702AC040" wp14:editId="331E4B64">
            <wp:extent cx="5943600" cy="3256280"/>
            <wp:effectExtent l="0" t="0" r="0" b="127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cstate="print"/>
                    <a:stretch>
                      <a:fillRect/>
                    </a:stretch>
                  </pic:blipFill>
                  <pic:spPr>
                    <a:xfrm>
                      <a:off x="0" y="0"/>
                      <a:ext cx="5943600" cy="3256280"/>
                    </a:xfrm>
                    <a:prstGeom prst="rect">
                      <a:avLst/>
                    </a:prstGeom>
                  </pic:spPr>
                </pic:pic>
              </a:graphicData>
            </a:graphic>
          </wp:inline>
        </w:drawing>
      </w:r>
    </w:p>
    <w:p w14:paraId="29845254" w14:textId="77777777" w:rsidR="006C0706" w:rsidRPr="001E2A9C" w:rsidRDefault="005462AA" w:rsidP="006C0706">
      <w:pPr>
        <w:pStyle w:val="ListParagraph"/>
        <w:numPr>
          <w:ilvl w:val="0"/>
          <w:numId w:val="19"/>
        </w:numPr>
        <w:rPr>
          <w:rFonts w:eastAsia="MS Mincho"/>
          <w:highlight w:val="yellow"/>
        </w:rPr>
      </w:pPr>
      <w:r w:rsidRPr="001E2A9C">
        <w:rPr>
          <w:rFonts w:eastAsia="MS Mincho" w:hint="eastAsia"/>
          <w:highlight w:val="yellow"/>
        </w:rPr>
        <w:t>[</w:t>
      </w:r>
      <w:r w:rsidR="006C0706" w:rsidRPr="001E2A9C">
        <w:rPr>
          <w:rFonts w:eastAsia="MS Mincho"/>
          <w:highlight w:val="yellow"/>
        </w:rPr>
        <w:t xml:space="preserve"> </w:t>
      </w:r>
      <w:r w:rsidR="006C0706" w:rsidRPr="001E2A9C">
        <w:rPr>
          <w:rFonts w:eastAsia="MS Mincho"/>
          <w:b/>
          <w:highlight w:val="yellow"/>
        </w:rPr>
        <w:t>OK</w:t>
      </w:r>
      <w:r w:rsidR="006C070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ボタンをクリックします。</w:t>
      </w:r>
    </w:p>
    <w:p w14:paraId="54572214" w14:textId="77777777" w:rsidR="009F2249" w:rsidRPr="008F1E12" w:rsidRDefault="009F2249" w:rsidP="00913D27">
      <w:pPr>
        <w:rPr>
          <w:rFonts w:eastAsia="MS Mincho"/>
        </w:rPr>
      </w:pPr>
    </w:p>
    <w:p w14:paraId="2DC330A2" w14:textId="77777777" w:rsidR="00913D27" w:rsidRPr="008F1E12" w:rsidRDefault="00913D27" w:rsidP="00913D27">
      <w:pPr>
        <w:rPr>
          <w:rFonts w:eastAsia="MS Mincho"/>
        </w:rPr>
      </w:pPr>
      <w:r w:rsidRPr="008F1E12">
        <w:rPr>
          <w:rFonts w:eastAsia="MS Mincho"/>
        </w:rPr>
        <w:t>Skyline</w:t>
      </w:r>
      <w:r w:rsidRPr="008F1E12">
        <w:rPr>
          <w:rFonts w:eastAsia="MS Mincho"/>
        </w:rPr>
        <w:t>に以下のようなエラーメッセージが表示されます。</w:t>
      </w:r>
    </w:p>
    <w:p w14:paraId="342D88C0" w14:textId="77777777" w:rsidR="00913D27" w:rsidRPr="008F1E12" w:rsidRDefault="00931AF6" w:rsidP="00913D27">
      <w:pPr>
        <w:rPr>
          <w:rFonts w:eastAsia="MS Mincho"/>
        </w:rPr>
      </w:pPr>
      <w:r w:rsidRPr="008F1E12">
        <w:rPr>
          <w:rFonts w:eastAsia="MS Mincho"/>
          <w:noProof/>
        </w:rPr>
        <w:drawing>
          <wp:inline distT="0" distB="0" distL="0" distR="0" wp14:anchorId="2C3F1AB7" wp14:editId="0BF09ABA">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34135"/>
                    </a:xfrm>
                    <a:prstGeom prst="rect">
                      <a:avLst/>
                    </a:prstGeom>
                  </pic:spPr>
                </pic:pic>
              </a:graphicData>
            </a:graphic>
          </wp:inline>
        </w:drawing>
      </w:r>
      <w:r w:rsidR="00527905" w:rsidRPr="008F1E12">
        <w:rPr>
          <w:rFonts w:eastAsia="MS Mincho"/>
        </w:rPr>
        <w:t xml:space="preserve">  </w:t>
      </w:r>
    </w:p>
    <w:p w14:paraId="51E3F5AE" w14:textId="77777777" w:rsidR="00913D27" w:rsidRPr="008F1E12" w:rsidRDefault="00913D27" w:rsidP="00913D27">
      <w:pPr>
        <w:rPr>
          <w:rFonts w:eastAsia="MS Mincho"/>
        </w:rPr>
      </w:pPr>
      <w:r w:rsidRPr="008F1E12">
        <w:rPr>
          <w:rFonts w:eastAsia="MS Mincho"/>
        </w:rPr>
        <w:t>Skyline</w:t>
      </w:r>
      <w:r w:rsidRPr="008F1E12">
        <w:rPr>
          <w:rFonts w:eastAsia="MS Mincho"/>
        </w:rPr>
        <w:t>以外で作成されたトランジションリストを用いて作業する場合、このメッセージがしばしば表示されます。その他のエラーメッセージについては、この項目の</w:t>
      </w:r>
      <w:r w:rsidRPr="008F1E12">
        <w:rPr>
          <w:rFonts w:eastAsia="MS Mincho"/>
        </w:rPr>
        <w:t>Skyline</w:t>
      </w:r>
      <w:r w:rsidRPr="008F1E12">
        <w:rPr>
          <w:rFonts w:eastAsia="MS Mincho"/>
        </w:rPr>
        <w:t>取扱説明ビデオで説明されています（</w:t>
      </w:r>
      <w:hyperlink r:id="rId32" w:history="1">
        <w:r w:rsidRPr="008F1E12">
          <w:rPr>
            <w:rStyle w:val="Hyperlink"/>
            <w:rFonts w:eastAsia="MS Mincho"/>
          </w:rPr>
          <w:t xml:space="preserve"> </w:t>
        </w:r>
        <w:r w:rsidRPr="008F1E12">
          <w:rPr>
            <w:rStyle w:val="Hyperlink"/>
            <w:rFonts w:eastAsia="MS Mincho"/>
          </w:rPr>
          <w:t>ビデオ</w:t>
        </w:r>
        <w:r w:rsidRPr="008F1E12">
          <w:rPr>
            <w:rStyle w:val="Hyperlink"/>
            <w:rFonts w:eastAsia="MS Mincho"/>
          </w:rPr>
          <w:t>3</w:t>
        </w:r>
        <w:r w:rsidRPr="008F1E12">
          <w:rPr>
            <w:rStyle w:val="Hyperlink"/>
            <w:rFonts w:eastAsia="MS Mincho"/>
          </w:rPr>
          <w:t>：既存実験</w:t>
        </w:r>
      </w:hyperlink>
      <w:r w:rsidRPr="008F1E12">
        <w:rPr>
          <w:rFonts w:eastAsia="MS Mincho"/>
        </w:rPr>
        <w:t>）。この手のエラーが起こる、主な原因は以下の通りです</w:t>
      </w:r>
      <w:r w:rsidRPr="008F1E12">
        <w:rPr>
          <w:rFonts w:eastAsia="MS Mincho"/>
        </w:rPr>
        <w:t>:</w:t>
      </w:r>
    </w:p>
    <w:p w14:paraId="3154FC70" w14:textId="77777777" w:rsidR="00913D27" w:rsidRPr="008F1E12" w:rsidRDefault="00913D27" w:rsidP="00BA737C">
      <w:pPr>
        <w:pStyle w:val="ListParagraph"/>
        <w:numPr>
          <w:ilvl w:val="0"/>
          <w:numId w:val="18"/>
        </w:numPr>
        <w:rPr>
          <w:rFonts w:eastAsia="MS Mincho"/>
        </w:rPr>
      </w:pPr>
      <w:r w:rsidRPr="008F1E12">
        <w:rPr>
          <w:rFonts w:eastAsia="MS Mincho"/>
        </w:rPr>
        <w:t>必須修飾の指定を忘れている</w:t>
      </w:r>
    </w:p>
    <w:p w14:paraId="24652191" w14:textId="77777777" w:rsidR="00913D27" w:rsidRPr="008F1E12" w:rsidRDefault="00913D27" w:rsidP="00BA737C">
      <w:pPr>
        <w:pStyle w:val="ListParagraph"/>
        <w:numPr>
          <w:ilvl w:val="0"/>
          <w:numId w:val="18"/>
        </w:numPr>
        <w:rPr>
          <w:rFonts w:eastAsia="MS Mincho"/>
        </w:rPr>
      </w:pPr>
      <w:r w:rsidRPr="008F1E12">
        <w:rPr>
          <w:rFonts w:eastAsia="MS Mincho"/>
        </w:rPr>
        <w:t>手動またはその他のツールを使用したことによる</w:t>
      </w:r>
      <w:r w:rsidRPr="008F1E12">
        <w:rPr>
          <w:rFonts w:eastAsia="MS Mincho"/>
          <w:i/>
        </w:rPr>
        <w:t>m/z</w:t>
      </w:r>
      <w:r w:rsidRPr="008F1E12">
        <w:rPr>
          <w:rFonts w:eastAsia="MS Mincho"/>
        </w:rPr>
        <w:t>値のエラー</w:t>
      </w:r>
    </w:p>
    <w:p w14:paraId="56C57916" w14:textId="77777777" w:rsidR="00913D27" w:rsidRPr="008F1E12" w:rsidRDefault="00913D27" w:rsidP="00BA737C">
      <w:pPr>
        <w:pStyle w:val="ListParagraph"/>
        <w:numPr>
          <w:ilvl w:val="0"/>
          <w:numId w:val="18"/>
        </w:numPr>
        <w:rPr>
          <w:rFonts w:eastAsia="MS Mincho"/>
        </w:rPr>
      </w:pPr>
      <w:r w:rsidRPr="008F1E12">
        <w:rPr>
          <w:rFonts w:eastAsia="MS Mincho"/>
        </w:rPr>
        <w:t>現在、装置に設定している範囲外の</w:t>
      </w:r>
      <w:r w:rsidRPr="008F1E12">
        <w:rPr>
          <w:rFonts w:eastAsia="MS Mincho"/>
          <w:i/>
        </w:rPr>
        <w:t>m/z</w:t>
      </w:r>
      <w:r w:rsidRPr="008F1E12">
        <w:rPr>
          <w:rFonts w:eastAsia="MS Mincho"/>
        </w:rPr>
        <w:t>値を含んでいる</w:t>
      </w:r>
    </w:p>
    <w:p w14:paraId="70C330C8" w14:textId="77777777" w:rsidR="00913D27" w:rsidRPr="008F1E12" w:rsidRDefault="00913D27" w:rsidP="00913D27">
      <w:pPr>
        <w:rPr>
          <w:rFonts w:eastAsia="MS Mincho"/>
        </w:rPr>
      </w:pPr>
      <w:r w:rsidRPr="008F1E12">
        <w:rPr>
          <w:rFonts w:eastAsia="MS Mincho"/>
        </w:rPr>
        <w:t>今回は</w:t>
      </w:r>
      <w:r w:rsidRPr="008F1E12">
        <w:rPr>
          <w:rFonts w:eastAsia="MS Mincho"/>
        </w:rPr>
        <w:t>3</w:t>
      </w:r>
      <w:r w:rsidRPr="008F1E12">
        <w:rPr>
          <w:rFonts w:eastAsia="MS Mincho"/>
        </w:rPr>
        <w:t>つ目の原因に当てはまっており、メッセージに表示されている通りに</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装置</w:t>
      </w:r>
      <w:r w:rsidRPr="008F1E12">
        <w:rPr>
          <w:rFonts w:eastAsia="MS Mincho"/>
        </w:rPr>
        <w:t xml:space="preserve"> ] </w:t>
      </w:r>
      <w:r w:rsidRPr="008F1E12">
        <w:rPr>
          <w:rFonts w:eastAsia="MS Mincho"/>
        </w:rPr>
        <w:t>タブをクリックします。</w:t>
      </w:r>
    </w:p>
    <w:p w14:paraId="0B336929" w14:textId="77777777" w:rsidR="00913D27" w:rsidRPr="008F1E12" w:rsidRDefault="00913D27" w:rsidP="00913D27">
      <w:pPr>
        <w:rPr>
          <w:rFonts w:eastAsia="MS Mincho"/>
        </w:rPr>
      </w:pPr>
      <w:r w:rsidRPr="008F1E12">
        <w:rPr>
          <w:rFonts w:eastAsia="MS Mincho"/>
        </w:rPr>
        <w:t>このエラーを訂正するには、以下の手順を行います。</w:t>
      </w:r>
    </w:p>
    <w:p w14:paraId="4E561127" w14:textId="77777777" w:rsidR="00913D27" w:rsidRPr="008F1E12" w:rsidRDefault="003A1625" w:rsidP="00BA737C">
      <w:pPr>
        <w:pStyle w:val="ListParagraph"/>
        <w:numPr>
          <w:ilvl w:val="0"/>
          <w:numId w:val="19"/>
        </w:numPr>
        <w:rPr>
          <w:rFonts w:eastAsia="MS Mincho"/>
        </w:rPr>
      </w:pPr>
      <w:r w:rsidRPr="008F1E12">
        <w:rPr>
          <w:rFonts w:eastAsia="MS Mincho"/>
        </w:rPr>
        <w:t>エラーメッセージ内の</w:t>
      </w:r>
      <w:r w:rsidRPr="008F1E12">
        <w:rPr>
          <w:rFonts w:eastAsia="MS Mincho"/>
        </w:rPr>
        <w:t xml:space="preserve"> [ </w:t>
      </w:r>
      <w:r w:rsidR="00393C02" w:rsidRPr="008F1E12">
        <w:rPr>
          <w:rFonts w:eastAsia="MS Mincho"/>
          <w:b/>
        </w:rPr>
        <w:t>キャンセル</w:t>
      </w:r>
      <w:r w:rsidRPr="008F1E12">
        <w:rPr>
          <w:rFonts w:eastAsia="MS Mincho"/>
        </w:rPr>
        <w:t xml:space="preserve"> ] </w:t>
      </w:r>
      <w:r w:rsidRPr="008F1E12">
        <w:rPr>
          <w:rFonts w:eastAsia="MS Mincho"/>
        </w:rPr>
        <w:t>ボタンをクリックします。</w:t>
      </w:r>
    </w:p>
    <w:p w14:paraId="56DCD50A"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0E5D299"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r w:rsidRPr="008F1E12">
        <w:rPr>
          <w:rFonts w:eastAsia="MS Mincho"/>
          <w:b/>
        </w:rPr>
        <w:t>装置</w:t>
      </w:r>
      <w:r w:rsidRPr="008F1E12">
        <w:rPr>
          <w:rFonts w:eastAsia="MS Mincho"/>
        </w:rPr>
        <w:t xml:space="preserve"> ] </w:t>
      </w:r>
      <w:r w:rsidRPr="008F1E12">
        <w:rPr>
          <w:rFonts w:eastAsia="MS Mincho"/>
        </w:rPr>
        <w:t>タブをクリックします。</w:t>
      </w:r>
    </w:p>
    <w:p w14:paraId="3BCD1BFD" w14:textId="77777777" w:rsidR="003A1625" w:rsidRPr="008F1E12" w:rsidRDefault="00695D38" w:rsidP="00BA737C">
      <w:pPr>
        <w:pStyle w:val="ListParagraph"/>
        <w:numPr>
          <w:ilvl w:val="0"/>
          <w:numId w:val="19"/>
        </w:numPr>
        <w:rPr>
          <w:rFonts w:eastAsia="MS Mincho"/>
        </w:rPr>
      </w:pPr>
      <w:r w:rsidRPr="008F1E12">
        <w:rPr>
          <w:rFonts w:eastAsia="MS Mincho"/>
        </w:rPr>
        <w:t xml:space="preserve">[ </w:t>
      </w:r>
      <w:r w:rsidRPr="008F1E12">
        <w:rPr>
          <w:rFonts w:eastAsia="MS Mincho"/>
          <w:b/>
        </w:rPr>
        <w:t>最大</w:t>
      </w:r>
      <w:r w:rsidRPr="008F1E12">
        <w:rPr>
          <w:rFonts w:eastAsia="MS Mincho"/>
          <w:b/>
        </w:rPr>
        <w:t>m/z</w:t>
      </w:r>
      <w:r w:rsidRPr="008F1E12">
        <w:rPr>
          <w:rFonts w:eastAsia="MS Mincho"/>
        </w:rPr>
        <w:t xml:space="preserve"> ] </w:t>
      </w:r>
      <w:r w:rsidRPr="008F1E12">
        <w:rPr>
          <w:rFonts w:eastAsia="MS Mincho"/>
        </w:rPr>
        <w:t>欄に「</w:t>
      </w:r>
      <w:r w:rsidRPr="008F1E12">
        <w:rPr>
          <w:rFonts w:eastAsia="MS Mincho"/>
        </w:rPr>
        <w:t>1800</w:t>
      </w:r>
      <w:r w:rsidRPr="008F1E12">
        <w:rPr>
          <w:rFonts w:eastAsia="MS Mincho"/>
        </w:rPr>
        <w:t>」と入力します。</w:t>
      </w:r>
    </w:p>
    <w:p w14:paraId="46B77BAC"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08104942"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メニューで、もう一度</w:t>
      </w:r>
      <w:r w:rsidRPr="008F1E12">
        <w:rPr>
          <w:rFonts w:eastAsia="MS Mincho"/>
        </w:rPr>
        <w:t xml:space="preserve"> [ </w:t>
      </w:r>
      <w:r w:rsidRPr="008F1E12">
        <w:rPr>
          <w:rFonts w:eastAsia="MS Mincho"/>
          <w:b/>
        </w:rPr>
        <w:t>貼り付け</w:t>
      </w:r>
      <w:r w:rsidRPr="008F1E12">
        <w:rPr>
          <w:rFonts w:eastAsia="MS Mincho"/>
        </w:rPr>
        <w:t xml:space="preserve"> ]</w:t>
      </w:r>
      <w:r w:rsidRPr="008F1E12">
        <w:rPr>
          <w:rFonts w:eastAsia="MS Mincho"/>
        </w:rPr>
        <w:t>（</w:t>
      </w:r>
      <w:r w:rsidRPr="008F1E12">
        <w:rPr>
          <w:rFonts w:eastAsia="MS Mincho"/>
        </w:rPr>
        <w:t>Ctrl+V</w:t>
      </w:r>
      <w:r w:rsidRPr="008F1E12">
        <w:rPr>
          <w:rFonts w:eastAsia="MS Mincho"/>
        </w:rPr>
        <w:t>）をクリックします。</w:t>
      </w:r>
    </w:p>
    <w:p w14:paraId="73D71F4C"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すべて折り畳む</w:t>
      </w:r>
      <w:r w:rsidRPr="008F1E12">
        <w:rPr>
          <w:rFonts w:eastAsia="MS Mincho"/>
        </w:rPr>
        <w:t xml:space="preserve"> ] </w:t>
      </w:r>
      <w:r w:rsidRPr="008F1E12">
        <w:rPr>
          <w:rFonts w:eastAsia="MS Mincho"/>
        </w:rPr>
        <w:t>（</w:t>
      </w:r>
      <w:r w:rsidRPr="008F1E12">
        <w:rPr>
          <w:rFonts w:eastAsia="MS Mincho"/>
        </w:rPr>
        <w:t>Ctrl+shift+D</w:t>
      </w:r>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1ED89AE7" w14:textId="77777777" w:rsidR="003A1625" w:rsidRPr="008F1E12" w:rsidRDefault="00FA7FE3" w:rsidP="00FA7FE3">
      <w:pPr>
        <w:rPr>
          <w:rFonts w:eastAsia="MS Mincho"/>
        </w:rPr>
      </w:pPr>
      <w:r w:rsidRPr="008F1E12">
        <w:rPr>
          <w:rFonts w:eastAsia="MS Mincho"/>
        </w:rPr>
        <w:t>この操作により、</w:t>
      </w:r>
      <w:r w:rsidRPr="008F1E12">
        <w:rPr>
          <w:rFonts w:eastAsia="MS Mincho"/>
        </w:rPr>
        <w:t>Skyline</w:t>
      </w:r>
      <w:r w:rsidRPr="008F1E12">
        <w:rPr>
          <w:rFonts w:eastAsia="MS Mincho"/>
        </w:rPr>
        <w:t>のペプチドビューは以下のように表示されます。</w:t>
      </w:r>
    </w:p>
    <w:p w14:paraId="76BB3FCB" w14:textId="77777777" w:rsidR="00FA7FE3" w:rsidRPr="008F1E12" w:rsidRDefault="00393C02" w:rsidP="00FA7FE3">
      <w:pPr>
        <w:rPr>
          <w:rFonts w:eastAsia="MS Mincho"/>
        </w:rPr>
      </w:pPr>
      <w:r w:rsidRPr="008F1E12">
        <w:rPr>
          <w:rFonts w:eastAsia="MS Mincho"/>
          <w:noProof/>
        </w:rPr>
        <w:drawing>
          <wp:inline distT="0" distB="0" distL="0" distR="0" wp14:anchorId="286C868C" wp14:editId="66726C7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88B5193" w14:textId="77777777" w:rsidR="00B27787" w:rsidRPr="008F1E12" w:rsidRDefault="00B27787" w:rsidP="00B27787">
      <w:pPr>
        <w:pStyle w:val="Heading2"/>
        <w:rPr>
          <w:rFonts w:eastAsia="MS Mincho"/>
        </w:rPr>
      </w:pPr>
      <w:r w:rsidRPr="008F1E12">
        <w:rPr>
          <w:rFonts w:eastAsia="MS Mincho"/>
        </w:rPr>
        <w:t>修飾を手動で設定する</w:t>
      </w:r>
    </w:p>
    <w:p w14:paraId="63C52D92" w14:textId="77777777" w:rsidR="00FA7FE3" w:rsidRPr="008F1E12" w:rsidRDefault="00FA7FE3" w:rsidP="00FA7FE3">
      <w:pPr>
        <w:rPr>
          <w:rFonts w:eastAsia="MS Mincho"/>
        </w:rPr>
      </w:pPr>
      <w:r w:rsidRPr="008F1E12">
        <w:rPr>
          <w:rFonts w:eastAsia="MS Mincho"/>
        </w:rPr>
        <w:t>8</w:t>
      </w:r>
      <w:r w:rsidRPr="008F1E12">
        <w:rPr>
          <w:rFonts w:eastAsia="MS Mincho"/>
        </w:rPr>
        <w:t>つのペプチドについては</w:t>
      </w:r>
      <w:r w:rsidRPr="008F1E12">
        <w:rPr>
          <w:rFonts w:eastAsia="MS Mincho"/>
        </w:rPr>
        <w:t>C</w:t>
      </w:r>
      <w:r w:rsidRPr="008F1E12">
        <w:rPr>
          <w:rFonts w:eastAsia="MS Mincho"/>
        </w:rPr>
        <w:t>末端</w:t>
      </w:r>
      <w:r w:rsidRPr="008F1E12">
        <w:rPr>
          <w:rFonts w:eastAsia="MS Mincho"/>
        </w:rPr>
        <w:t>K</w:t>
      </w:r>
      <w:r w:rsidRPr="008F1E12">
        <w:rPr>
          <w:rFonts w:eastAsia="MS Mincho"/>
        </w:rPr>
        <w:t>または</w:t>
      </w:r>
      <w:r w:rsidRPr="008F1E12">
        <w:rPr>
          <w:rFonts w:eastAsia="MS Mincho"/>
        </w:rPr>
        <w:t>R</w:t>
      </w:r>
      <w:r w:rsidRPr="008F1E12">
        <w:rPr>
          <w:rFonts w:eastAsia="MS Mincho"/>
        </w:rPr>
        <w:t>が青い太字でハイライト表示されていますが、その他</w:t>
      </w:r>
      <w:r w:rsidRPr="008F1E12">
        <w:rPr>
          <w:rFonts w:eastAsia="MS Mincho"/>
        </w:rPr>
        <w:t>3</w:t>
      </w:r>
      <w:r w:rsidRPr="008F1E12">
        <w:rPr>
          <w:rFonts w:eastAsia="MS Mincho"/>
        </w:rPr>
        <w:t>つのペプチドには標識アミノ酸が表示されていません。これらのペプチドについては</w:t>
      </w:r>
      <w:r w:rsidRPr="008F1E12">
        <w:rPr>
          <w:rFonts w:eastAsia="MS Mincho"/>
        </w:rPr>
        <w:t>V</w:t>
      </w:r>
      <w:r w:rsidRPr="008F1E12">
        <w:rPr>
          <w:rFonts w:eastAsia="MS Mincho"/>
        </w:rPr>
        <w:t>または</w:t>
      </w:r>
      <w:r w:rsidRPr="008F1E12">
        <w:rPr>
          <w:rFonts w:eastAsia="MS Mincho"/>
        </w:rPr>
        <w:t>L</w:t>
      </w:r>
      <w:r w:rsidRPr="008F1E12">
        <w:rPr>
          <w:rFonts w:eastAsia="MS Mincho"/>
        </w:rPr>
        <w:t>の標識の設定を別途行う必要があります。これらの修飾は、</w:t>
      </w:r>
      <w:r w:rsidRPr="008F1E12">
        <w:rPr>
          <w:rFonts w:eastAsia="MS Mincho"/>
        </w:rPr>
        <w:t xml:space="preserve">[ </w:t>
      </w:r>
      <w:r w:rsidR="00695D38" w:rsidRPr="008F1E12">
        <w:rPr>
          <w:rFonts w:eastAsia="MS Mincho"/>
          <w:b/>
        </w:rPr>
        <w:t>ペプチド設定</w:t>
      </w:r>
      <w:r w:rsidRPr="008F1E12">
        <w:rPr>
          <w:rFonts w:eastAsia="MS Mincho"/>
        </w:rPr>
        <w:t xml:space="preserve"> ] - [</w:t>
      </w:r>
      <w:r w:rsidR="00695D38" w:rsidRPr="008F1E12">
        <w:rPr>
          <w:rFonts w:eastAsia="MS Mincho"/>
          <w:b/>
        </w:rPr>
        <w:t xml:space="preserve"> </w:t>
      </w:r>
      <w:r w:rsidR="00695D38" w:rsidRPr="008F1E12">
        <w:rPr>
          <w:rFonts w:eastAsia="MS Mincho"/>
          <w:b/>
        </w:rPr>
        <w:t>修飾</w:t>
      </w:r>
      <w:r w:rsidRPr="008F1E12">
        <w:rPr>
          <w:rFonts w:eastAsia="MS Mincho"/>
        </w:rPr>
        <w:t xml:space="preserve"> ] </w:t>
      </w:r>
      <w:r w:rsidRPr="008F1E12">
        <w:rPr>
          <w:rFonts w:eastAsia="MS Mincho"/>
        </w:rPr>
        <w:t>タブでは行えないからです。</w:t>
      </w:r>
    </w:p>
    <w:p w14:paraId="1E722A95" w14:textId="77777777" w:rsidR="00FA7FE3" w:rsidRPr="008F1E12" w:rsidRDefault="00FA7FE3" w:rsidP="00FA7FE3">
      <w:pPr>
        <w:rPr>
          <w:rFonts w:eastAsia="MS Mincho"/>
        </w:rPr>
      </w:pPr>
      <w:r w:rsidRPr="008F1E12">
        <w:rPr>
          <w:rFonts w:eastAsia="MS Mincho"/>
        </w:rPr>
        <w:t>最初のペプチドの</w:t>
      </w:r>
      <w:r w:rsidRPr="008F1E12">
        <w:rPr>
          <w:rFonts w:eastAsia="MS Mincho"/>
        </w:rPr>
        <w:t>V</w:t>
      </w:r>
      <w:r w:rsidRPr="008F1E12">
        <w:rPr>
          <w:rFonts w:eastAsia="MS Mincho"/>
        </w:rPr>
        <w:t>の同位体修飾を指定するには、以下の手順を行います。</w:t>
      </w:r>
    </w:p>
    <w:p w14:paraId="1CD8693A" w14:textId="77777777" w:rsidR="00FA7FE3" w:rsidRPr="008F1E12" w:rsidRDefault="00E519C1" w:rsidP="00BA737C">
      <w:pPr>
        <w:pStyle w:val="ListParagraph"/>
        <w:numPr>
          <w:ilvl w:val="0"/>
          <w:numId w:val="20"/>
        </w:numPr>
        <w:rPr>
          <w:rFonts w:eastAsia="MS Mincho"/>
        </w:rPr>
      </w:pPr>
      <w:r w:rsidRPr="008F1E12">
        <w:rPr>
          <w:rFonts w:eastAsia="MS Mincho"/>
        </w:rPr>
        <w:t>「</w:t>
      </w:r>
      <w:r w:rsidRPr="008F1E12">
        <w:rPr>
          <w:rFonts w:eastAsia="MS Mincho"/>
          <w:color w:val="000000"/>
        </w:rPr>
        <w:t>AGL</w:t>
      </w:r>
      <w:r w:rsidRPr="008F1E12">
        <w:rPr>
          <w:rFonts w:eastAsia="MS Mincho"/>
          <w:b/>
          <w:bCs/>
          <w:color w:val="000000"/>
          <w:u w:val="single"/>
        </w:rPr>
        <w:t>C</w:t>
      </w:r>
      <w:r w:rsidRPr="008F1E12">
        <w:rPr>
          <w:rFonts w:eastAsia="MS Mincho"/>
          <w:color w:val="000000"/>
        </w:rPr>
        <w:t>QTFVYGG</w:t>
      </w:r>
      <w:r w:rsidRPr="008F1E12">
        <w:rPr>
          <w:rFonts w:eastAsia="MS Mincho"/>
          <w:b/>
          <w:bCs/>
          <w:color w:val="000000"/>
          <w:u w:val="single"/>
        </w:rPr>
        <w:t>C</w:t>
      </w:r>
      <w:r w:rsidRPr="008F1E12">
        <w:rPr>
          <w:rFonts w:eastAsia="MS Mincho"/>
          <w:color w:val="000000"/>
        </w:rPr>
        <w:t>R</w:t>
      </w:r>
      <w:r w:rsidRPr="008F1E12">
        <w:rPr>
          <w:rFonts w:eastAsia="MS Mincho"/>
          <w:color w:val="000000"/>
        </w:rPr>
        <w:t>」ペプチドを選択します。</w:t>
      </w:r>
    </w:p>
    <w:p w14:paraId="35499A68" w14:textId="77777777" w:rsidR="00E519C1" w:rsidRPr="008F1E12" w:rsidRDefault="00E519C1" w:rsidP="00BA737C">
      <w:pPr>
        <w:pStyle w:val="ListParagraph"/>
        <w:numPr>
          <w:ilvl w:val="0"/>
          <w:numId w:val="20"/>
        </w:numPr>
        <w:rPr>
          <w:rFonts w:eastAsia="MS Mincho"/>
        </w:rPr>
      </w:pPr>
      <w:r w:rsidRPr="008F1E12">
        <w:rPr>
          <w:rFonts w:eastAsia="MS Mincho"/>
          <w:color w:val="000000"/>
        </w:rPr>
        <w:t xml:space="preserve">[ </w:t>
      </w:r>
      <w:r w:rsidRPr="008F1E12">
        <w:rPr>
          <w:rFonts w:eastAsia="MS Mincho"/>
          <w:b/>
          <w:color w:val="000000"/>
        </w:rPr>
        <w:t>編集</w:t>
      </w:r>
      <w:r w:rsidRPr="008F1E12">
        <w:rPr>
          <w:rFonts w:eastAsia="MS Mincho"/>
          <w:color w:val="000000"/>
        </w:rPr>
        <w:t xml:space="preserve"> ] </w:t>
      </w:r>
      <w:r w:rsidRPr="008F1E12">
        <w:rPr>
          <w:rFonts w:eastAsia="MS Mincho"/>
          <w:color w:val="000000"/>
        </w:rPr>
        <w:t>メニューで、</w:t>
      </w:r>
      <w:r w:rsidRPr="008F1E12">
        <w:rPr>
          <w:rFonts w:eastAsia="MS Mincho"/>
          <w:color w:val="000000"/>
        </w:rPr>
        <w:t xml:space="preserve">[ </w:t>
      </w:r>
      <w:r w:rsidRPr="008F1E12">
        <w:rPr>
          <w:rFonts w:eastAsia="MS Mincho"/>
          <w:b/>
          <w:color w:val="000000"/>
        </w:rPr>
        <w:t>ペプチドを修飾</w:t>
      </w:r>
      <w:r w:rsidRPr="008F1E12">
        <w:rPr>
          <w:rFonts w:eastAsia="MS Mincho"/>
          <w:color w:val="000000"/>
        </w:rPr>
        <w:t xml:space="preserve"> ] </w:t>
      </w:r>
      <w:r w:rsidRPr="008F1E12">
        <w:rPr>
          <w:rFonts w:eastAsia="MS Mincho"/>
          <w:color w:val="000000"/>
        </w:rPr>
        <w:t>をクリックします。</w:t>
      </w:r>
    </w:p>
    <w:p w14:paraId="63B5546E" w14:textId="77777777" w:rsidR="00E519C1" w:rsidRPr="008F1E12" w:rsidRDefault="00E519C1" w:rsidP="00BA737C">
      <w:pPr>
        <w:pStyle w:val="ListParagraph"/>
        <w:numPr>
          <w:ilvl w:val="0"/>
          <w:numId w:val="20"/>
        </w:numPr>
        <w:rPr>
          <w:rFonts w:eastAsia="MS Mincho"/>
        </w:rPr>
      </w:pPr>
      <w:r w:rsidRPr="008F1E12">
        <w:rPr>
          <w:rFonts w:eastAsia="MS Mincho"/>
          <w:color w:val="000000"/>
        </w:rPr>
        <w:t>「</w:t>
      </w:r>
      <w:r w:rsidRPr="008F1E12">
        <w:rPr>
          <w:rFonts w:eastAsia="MS Mincho"/>
          <w:color w:val="000000"/>
        </w:rPr>
        <w:t>Label: 13C(6)N15(4) C-term R</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末端アルギニンから安定同位体標識を削除します。</w:t>
      </w:r>
    </w:p>
    <w:p w14:paraId="3E74F932" w14:textId="77777777" w:rsidR="00E519C1" w:rsidRPr="008F1E12" w:rsidRDefault="00E519C1" w:rsidP="00BA737C">
      <w:pPr>
        <w:pStyle w:val="ListParagraph"/>
        <w:numPr>
          <w:ilvl w:val="0"/>
          <w:numId w:val="20"/>
        </w:numPr>
        <w:rPr>
          <w:rFonts w:eastAsia="MS Mincho"/>
        </w:rPr>
      </w:pPr>
      <w:r w:rsidRPr="008F1E12">
        <w:rPr>
          <w:rFonts w:eastAsia="MS Mincho"/>
          <w:color w:val="000000"/>
        </w:rPr>
        <w:t>このペプチド内の</w:t>
      </w:r>
      <w:r w:rsidRPr="008F1E12">
        <w:rPr>
          <w:rFonts w:eastAsia="MS Mincho"/>
          <w:color w:val="000000"/>
        </w:rPr>
        <w:t>V</w:t>
      </w:r>
      <w:r w:rsidRPr="008F1E12">
        <w:rPr>
          <w:rFonts w:eastAsia="MS Mincho"/>
          <w:color w:val="000000"/>
        </w:rPr>
        <w:t>残基の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b/>
          <w:bCs/>
          <w:color w:val="000000"/>
        </w:rPr>
        <w:t>&lt;</w:t>
      </w:r>
      <w:r w:rsidRPr="008F1E12">
        <w:rPr>
          <w:rFonts w:eastAsia="MS Mincho"/>
          <w:b/>
          <w:bCs/>
          <w:color w:val="000000"/>
        </w:rPr>
        <w:t>追加</w:t>
      </w:r>
      <w:r w:rsidRPr="008F1E12">
        <w:rPr>
          <w:rFonts w:eastAsia="MS Mincho"/>
          <w:b/>
          <w:bCs/>
          <w:color w:val="000000"/>
        </w:rPr>
        <w:t>…&gt;</w:t>
      </w:r>
      <w:r w:rsidRPr="008F1E12">
        <w:rPr>
          <w:rFonts w:eastAsia="MS Mincho"/>
          <w:color w:val="000000"/>
        </w:rPr>
        <w:t>」を選択します。</w:t>
      </w:r>
    </w:p>
    <w:p w14:paraId="2888C8F5" w14:textId="77777777" w:rsidR="00E519C1" w:rsidRPr="008F1E12" w:rsidRDefault="00695D38" w:rsidP="00C5666B">
      <w:pPr>
        <w:pStyle w:val="ListParagraph"/>
        <w:numPr>
          <w:ilvl w:val="0"/>
          <w:numId w:val="20"/>
        </w:numPr>
        <w:rPr>
          <w:rFonts w:eastAsia="MS Mincho"/>
        </w:rPr>
      </w:pPr>
      <w:r w:rsidRPr="008F1E12">
        <w:rPr>
          <w:rFonts w:eastAsia="MS Mincho"/>
          <w:color w:val="000000"/>
        </w:rPr>
        <w:t xml:space="preserve">[ </w:t>
      </w:r>
      <w:r w:rsidRPr="008F1E12">
        <w:rPr>
          <w:rFonts w:eastAsia="MS Mincho"/>
          <w:b/>
          <w:bCs/>
          <w:color w:val="000000"/>
        </w:rPr>
        <w:t>同位体修飾を編集</w:t>
      </w:r>
      <w:r w:rsidRPr="008F1E12">
        <w:rPr>
          <w:rFonts w:eastAsia="MS Mincho"/>
          <w:color w:val="000000"/>
        </w:rPr>
        <w:t xml:space="preserve"> ] </w:t>
      </w:r>
      <w:r w:rsidRPr="008F1E12">
        <w:rPr>
          <w:rFonts w:eastAsia="MS Mincho"/>
          <w:color w:val="000000"/>
        </w:rPr>
        <w:t>の</w:t>
      </w:r>
      <w:r w:rsidRPr="008F1E12">
        <w:rPr>
          <w:rFonts w:eastAsia="MS Mincho"/>
          <w:color w:val="000000"/>
        </w:rPr>
        <w:t xml:space="preserve"> [ </w:t>
      </w:r>
      <w:r w:rsidRPr="008F1E12">
        <w:rPr>
          <w:rFonts w:eastAsia="MS Mincho"/>
          <w:b/>
          <w:color w:val="000000"/>
        </w:rPr>
        <w:t>名前</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」を選択します。</w:t>
      </w:r>
    </w:p>
    <w:p w14:paraId="22923805" w14:textId="77777777" w:rsidR="00E519C1" w:rsidRPr="008F1E12" w:rsidRDefault="00E519C1" w:rsidP="00E519C1">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は以下のように表示されます。</w:t>
      </w:r>
    </w:p>
    <w:p w14:paraId="5E7BE990" w14:textId="77777777" w:rsidR="00C5666B" w:rsidRPr="008F1E12" w:rsidRDefault="008F1E12" w:rsidP="00E519C1">
      <w:pPr>
        <w:rPr>
          <w:rFonts w:eastAsia="MS Mincho"/>
        </w:rPr>
      </w:pPr>
      <w:r>
        <w:rPr>
          <w:noProof/>
        </w:rPr>
        <w:drawing>
          <wp:inline distT="0" distB="0" distL="0" distR="0" wp14:anchorId="4EB7251C" wp14:editId="631778E3">
            <wp:extent cx="3380952" cy="3295238"/>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4" cstate="print"/>
                    <a:stretch>
                      <a:fillRect/>
                    </a:stretch>
                  </pic:blipFill>
                  <pic:spPr>
                    <a:xfrm>
                      <a:off x="0" y="0"/>
                      <a:ext cx="3380952" cy="3295238"/>
                    </a:xfrm>
                    <a:prstGeom prst="rect">
                      <a:avLst/>
                    </a:prstGeom>
                  </pic:spPr>
                </pic:pic>
              </a:graphicData>
            </a:graphic>
          </wp:inline>
        </w:drawing>
      </w:r>
    </w:p>
    <w:p w14:paraId="52BC19AB" w14:textId="77777777" w:rsidR="00974501" w:rsidRDefault="00486839" w:rsidP="00E519C1">
      <w:pPr>
        <w:rPr>
          <w:rFonts w:eastAsia="MS Mincho"/>
        </w:rPr>
      </w:pPr>
      <w:r w:rsidRPr="008F1E12">
        <w:rPr>
          <w:rFonts w:eastAsia="MS Mincho"/>
        </w:rPr>
        <w:t>この修飾は、含まれる炭素原子の数に応じて、アミノ酸ごとに異なる質量シフトを適用します。</w:t>
      </w:r>
      <w:r w:rsidRPr="008F1E12">
        <w:rPr>
          <w:rFonts w:eastAsia="MS Mincho"/>
        </w:rPr>
        <w:t xml:space="preserve"> </w:t>
      </w:r>
    </w:p>
    <w:p w14:paraId="1531A597" w14:textId="77777777" w:rsidR="00974501" w:rsidRDefault="00974501">
      <w:pPr>
        <w:rPr>
          <w:rFonts w:eastAsia="MS Mincho"/>
        </w:rPr>
      </w:pPr>
      <w:r>
        <w:rPr>
          <w:rFonts w:eastAsia="MS Mincho"/>
        </w:rPr>
        <w:br w:type="page"/>
      </w:r>
    </w:p>
    <w:p w14:paraId="2CAA5DFC" w14:textId="77777777" w:rsidR="00E519C1" w:rsidRPr="008F1E12" w:rsidRDefault="00486839" w:rsidP="00FA1036">
      <w:pPr>
        <w:pStyle w:val="ListParagraph"/>
        <w:numPr>
          <w:ilvl w:val="0"/>
          <w:numId w:val="56"/>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ボタンをクリックして</w:t>
      </w:r>
      <w:r w:rsidRPr="008F1E12">
        <w:rPr>
          <w:rFonts w:eastAsia="MS Mincho"/>
        </w:rPr>
        <w:t xml:space="preserve"> [ </w:t>
      </w:r>
      <w:r w:rsidRPr="008F1E12">
        <w:rPr>
          <w:rFonts w:eastAsia="MS Mincho"/>
          <w:b/>
        </w:rPr>
        <w:t>修飾を編集</w:t>
      </w:r>
      <w:r w:rsidRPr="008F1E12">
        <w:rPr>
          <w:rFonts w:eastAsia="MS Mincho"/>
        </w:rPr>
        <w:t xml:space="preserve"> ] </w:t>
      </w:r>
      <w:r w:rsidRPr="008F1E12">
        <w:rPr>
          <w:rFonts w:eastAsia="MS Mincho"/>
        </w:rPr>
        <w:t>に戻ると、以下のような画面が表示されます。</w:t>
      </w:r>
    </w:p>
    <w:p w14:paraId="1EE45501" w14:textId="77777777" w:rsidR="00486839" w:rsidRPr="008F1E12" w:rsidRDefault="00931AF6" w:rsidP="00E519C1">
      <w:pPr>
        <w:rPr>
          <w:rFonts w:eastAsia="MS Mincho"/>
        </w:rPr>
      </w:pPr>
      <w:r w:rsidRPr="008F1E12">
        <w:rPr>
          <w:rFonts w:eastAsia="MS Mincho"/>
          <w:noProof/>
        </w:rPr>
        <w:drawing>
          <wp:inline distT="0" distB="0" distL="0" distR="0" wp14:anchorId="168594E1" wp14:editId="1DAD2B3F">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152900" cy="3676650"/>
                    </a:xfrm>
                    <a:prstGeom prst="rect">
                      <a:avLst/>
                    </a:prstGeom>
                  </pic:spPr>
                </pic:pic>
              </a:graphicData>
            </a:graphic>
          </wp:inline>
        </w:drawing>
      </w:r>
    </w:p>
    <w:p w14:paraId="389DD3A4" w14:textId="77777777" w:rsidR="00486839" w:rsidRPr="008F1E12" w:rsidRDefault="00486839" w:rsidP="00080C64">
      <w:pPr>
        <w:pStyle w:val="ListParagraph"/>
        <w:numPr>
          <w:ilvl w:val="0"/>
          <w:numId w:val="56"/>
        </w:numPr>
        <w:rPr>
          <w:rFonts w:eastAsia="MS Mincho"/>
        </w:rPr>
      </w:pPr>
      <w:r w:rsidRPr="008F1E12">
        <w:rPr>
          <w:rFonts w:eastAsia="MS Mincho"/>
        </w:rPr>
        <w:t xml:space="preserve">[ </w:t>
      </w:r>
      <w:r w:rsidRPr="008F1E12">
        <w:rPr>
          <w:rFonts w:eastAsia="MS Mincho"/>
          <w:b/>
        </w:rPr>
        <w:t>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ボタンをクリックして、ドキュメントに戻ります。</w:t>
      </w:r>
    </w:p>
    <w:p w14:paraId="19CD10F9" w14:textId="77777777" w:rsidR="00486839" w:rsidRPr="008F1E12" w:rsidRDefault="00486839" w:rsidP="00E519C1">
      <w:pPr>
        <w:rPr>
          <w:rFonts w:eastAsia="MS Mincho"/>
        </w:rPr>
      </w:pPr>
      <w:r w:rsidRPr="008F1E12">
        <w:rPr>
          <w:rFonts w:eastAsia="MS Mincho"/>
        </w:rPr>
        <w:t>選択したペプチド内のバリンはまだ太字ではありません。なぜならこのペプチドはまだヘビープリカーサーが追加されていないからです。ここでヘビープリカーサーを追加するには、以下の手順を行います。</w:t>
      </w:r>
    </w:p>
    <w:p w14:paraId="6B10E47D" w14:textId="77777777" w:rsidR="00486839" w:rsidRPr="008F1E12" w:rsidRDefault="00486839" w:rsidP="00BA737C">
      <w:pPr>
        <w:pStyle w:val="ListParagraph"/>
        <w:numPr>
          <w:ilvl w:val="0"/>
          <w:numId w:val="21"/>
        </w:numPr>
        <w:rPr>
          <w:rFonts w:eastAsia="MS Mincho"/>
        </w:rPr>
      </w:pPr>
      <w:r w:rsidRPr="008F1E12">
        <w:rPr>
          <w:rFonts w:eastAsia="MS Mincho"/>
        </w:rPr>
        <w:t>マウスをペプチド上でホバリングさせ、その右側に現れるドロップダウン矢印をクリックします。</w:t>
      </w:r>
    </w:p>
    <w:p w14:paraId="021A8CEB" w14:textId="77777777" w:rsidR="00486839" w:rsidRPr="008F1E12" w:rsidRDefault="00486839" w:rsidP="00BA737C">
      <w:pPr>
        <w:pStyle w:val="ListParagraph"/>
        <w:numPr>
          <w:ilvl w:val="0"/>
          <w:numId w:val="21"/>
        </w:numPr>
        <w:rPr>
          <w:rFonts w:eastAsia="MS Mincho"/>
        </w:rPr>
      </w:pPr>
      <w:r w:rsidRPr="008F1E12">
        <w:rPr>
          <w:rFonts w:eastAsia="MS Mincho"/>
        </w:rPr>
        <w:t>表示される選択リスト内の</w:t>
      </w:r>
      <w:r w:rsidR="00E86568" w:rsidRPr="008F1E12">
        <w:rPr>
          <w:rFonts w:eastAsia="MS Mincho"/>
          <w:b/>
          <w:bCs/>
        </w:rPr>
        <w:t>「</w:t>
      </w:r>
      <w:r w:rsidRPr="008F1E12">
        <w:rPr>
          <w:rFonts w:eastAsia="MS Mincho"/>
        </w:rPr>
        <w:t>747.3481++</w:t>
      </w:r>
      <w:r w:rsidR="00626FFC" w:rsidRPr="008F1E12">
        <w:rPr>
          <w:rFonts w:eastAsia="MS Mincho" w:hint="eastAsia"/>
        </w:rPr>
        <w:t xml:space="preserve"> </w:t>
      </w:r>
      <w:r w:rsidR="00626FFC" w:rsidRPr="008F1E12">
        <w:rPr>
          <w:rFonts w:eastAsia="MS Mincho"/>
        </w:rPr>
        <w:t>(</w:t>
      </w:r>
      <w:r w:rsidR="00626FFC" w:rsidRPr="008F1E12">
        <w:rPr>
          <w:rFonts w:eastAsia="MS Mincho" w:hint="eastAsia"/>
        </w:rPr>
        <w:t>h</w:t>
      </w:r>
      <w:r w:rsidR="00626FFC" w:rsidRPr="008F1E12">
        <w:rPr>
          <w:rFonts w:eastAsia="MS Mincho"/>
        </w:rPr>
        <w:t>eavy</w:t>
      </w:r>
      <w:r w:rsidR="00626FFC" w:rsidRPr="008F1E12">
        <w:rPr>
          <w:rFonts w:eastAsia="MS Mincho" w:hint="eastAsia"/>
        </w:rPr>
        <w:t>)</w:t>
      </w:r>
      <w:r w:rsidR="00E86568" w:rsidRPr="008F1E12">
        <w:rPr>
          <w:rFonts w:eastAsia="MS Mincho"/>
          <w:b/>
          <w:bCs/>
        </w:rPr>
        <w:t>」</w:t>
      </w:r>
      <w:r w:rsidRPr="008F1E12">
        <w:rPr>
          <w:rFonts w:eastAsia="MS Mincho"/>
        </w:rPr>
        <w:t>チェックボックスをオンにします。</w:t>
      </w:r>
    </w:p>
    <w:p w14:paraId="4F9CD070" w14:textId="77777777" w:rsidR="00486839" w:rsidRPr="008F1E12" w:rsidRDefault="00486839" w:rsidP="00BA737C">
      <w:pPr>
        <w:pStyle w:val="ListParagraph"/>
        <w:numPr>
          <w:ilvl w:val="0"/>
          <w:numId w:val="21"/>
        </w:numPr>
        <w:rPr>
          <w:rFonts w:eastAsia="MS Mincho"/>
        </w:rPr>
      </w:pPr>
      <w:r w:rsidRPr="008F1E12">
        <w:rPr>
          <w:rFonts w:eastAsia="MS Mincho"/>
        </w:rPr>
        <w:t>左上角の緑のチェックボタンをクリックします（または</w:t>
      </w:r>
      <w:r w:rsidRPr="008F1E12">
        <w:rPr>
          <w:rFonts w:eastAsia="MS Mincho"/>
        </w:rPr>
        <w:t>Enter</w:t>
      </w:r>
      <w:r w:rsidRPr="008F1E12">
        <w:rPr>
          <w:rFonts w:eastAsia="MS Mincho"/>
        </w:rPr>
        <w:t>を押します）。</w:t>
      </w:r>
    </w:p>
    <w:p w14:paraId="4DF533F4" w14:textId="77777777" w:rsidR="00974501" w:rsidRDefault="00974501">
      <w:pPr>
        <w:rPr>
          <w:rFonts w:eastAsia="MS Mincho"/>
        </w:rPr>
      </w:pPr>
      <w:r>
        <w:rPr>
          <w:rFonts w:eastAsia="MS Mincho"/>
        </w:rPr>
        <w:br w:type="page"/>
      </w:r>
    </w:p>
    <w:p w14:paraId="52D6EB43" w14:textId="77777777" w:rsidR="00486839" w:rsidRPr="008F1E12" w:rsidRDefault="00486839" w:rsidP="00486839">
      <w:pPr>
        <w:rPr>
          <w:rFonts w:eastAsia="MS Mincho"/>
        </w:rPr>
      </w:pPr>
      <w:r w:rsidRPr="008F1E12">
        <w:rPr>
          <w:rFonts w:eastAsia="MS Mincho"/>
        </w:rPr>
        <w:t>ペプチドビューは以下のように表示されます。</w:t>
      </w:r>
    </w:p>
    <w:p w14:paraId="1A0C3818" w14:textId="77777777" w:rsidR="00486839" w:rsidRPr="008F1E12" w:rsidRDefault="00080C64" w:rsidP="00486839">
      <w:pPr>
        <w:rPr>
          <w:rFonts w:eastAsia="MS Mincho"/>
        </w:rPr>
      </w:pPr>
      <w:r w:rsidRPr="008F1E12">
        <w:rPr>
          <w:rFonts w:eastAsia="MS Mincho"/>
          <w:noProof/>
        </w:rPr>
        <w:drawing>
          <wp:inline distT="0" distB="0" distL="0" distR="0" wp14:anchorId="1760C982" wp14:editId="771F4DD9">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1D0A085" w14:textId="77777777" w:rsidR="00C65316" w:rsidRPr="008F1E12" w:rsidRDefault="00486839" w:rsidP="00486839">
      <w:pPr>
        <w:rPr>
          <w:rFonts w:eastAsia="MS Mincho"/>
        </w:rPr>
      </w:pPr>
      <w:r w:rsidRPr="008F1E12">
        <w:rPr>
          <w:rFonts w:eastAsia="MS Mincho"/>
        </w:rPr>
        <w:t>今度は「</w:t>
      </w:r>
      <w:r w:rsidRPr="008F1E12">
        <w:rPr>
          <w:rFonts w:eastAsia="MS Mincho"/>
        </w:rPr>
        <w:t>744.8398++</w:t>
      </w:r>
      <w:r w:rsidRPr="008F1E12">
        <w:rPr>
          <w:rFonts w:eastAsia="MS Mincho"/>
        </w:rPr>
        <w:t>」プリカーサーと「</w:t>
      </w:r>
      <w:r w:rsidRPr="008F1E12">
        <w:rPr>
          <w:rFonts w:eastAsia="MS Mincho"/>
        </w:rPr>
        <w:t>747.3481++</w:t>
      </w:r>
      <w:r w:rsidR="000E3A63" w:rsidRPr="008F1E12">
        <w:rPr>
          <w:rFonts w:eastAsia="MS Mincho" w:hint="eastAsia"/>
        </w:rPr>
        <w:t xml:space="preserve"> </w:t>
      </w:r>
      <w:r w:rsidR="000E3A63" w:rsidRPr="008F1E12">
        <w:rPr>
          <w:rFonts w:eastAsia="MS Mincho"/>
        </w:rPr>
        <w:t>(</w:t>
      </w:r>
      <w:r w:rsidR="000E3A63" w:rsidRPr="008F1E12">
        <w:rPr>
          <w:rFonts w:eastAsia="MS Mincho" w:hint="eastAsia"/>
        </w:rPr>
        <w:t>h</w:t>
      </w:r>
      <w:r w:rsidR="000E3A63" w:rsidRPr="008F1E12">
        <w:rPr>
          <w:rFonts w:eastAsia="MS Mincho"/>
        </w:rPr>
        <w:t>eavy</w:t>
      </w:r>
      <w:r w:rsidR="000E3A63" w:rsidRPr="008F1E12">
        <w:rPr>
          <w:rFonts w:eastAsia="MS Mincho" w:hint="eastAsia"/>
        </w:rPr>
        <w:t>)</w:t>
      </w:r>
      <w:r w:rsidRPr="008F1E12">
        <w:rPr>
          <w:rFonts w:eastAsia="MS Mincho"/>
        </w:rPr>
        <w:t>」プリカーサーの両方を展開します。</w:t>
      </w:r>
      <w:r w:rsidRPr="008F1E12">
        <w:rPr>
          <w:rFonts w:eastAsia="MS Mincho"/>
        </w:rPr>
        <w:t xml:space="preserve"> </w:t>
      </w:r>
    </w:p>
    <w:p w14:paraId="1BAB0A2D" w14:textId="77777777" w:rsidR="00FD5767" w:rsidRPr="008F1E12" w:rsidRDefault="00C65316" w:rsidP="00007239">
      <w:pPr>
        <w:pStyle w:val="ListParagraph"/>
        <w:numPr>
          <w:ilvl w:val="0"/>
          <w:numId w:val="39"/>
        </w:numPr>
        <w:rPr>
          <w:rFonts w:eastAsia="MS Mincho"/>
        </w:rPr>
      </w:pPr>
      <w:r w:rsidRPr="008F1E12">
        <w:rPr>
          <w:rFonts w:eastAsia="MS Mincho"/>
        </w:rPr>
        <w:t>ライトおよびヘビープリカーサーイオン名の左にある「</w:t>
      </w:r>
      <w:r w:rsidRPr="008F1E12">
        <w:rPr>
          <w:rFonts w:eastAsia="MS Mincho"/>
        </w:rPr>
        <w:t>+</w:t>
      </w:r>
      <w:r w:rsidRPr="008F1E12">
        <w:rPr>
          <w:rFonts w:eastAsia="MS Mincho"/>
        </w:rPr>
        <w:t>」記号をクリックします。</w:t>
      </w:r>
      <w:r w:rsidRPr="008F1E12">
        <w:rPr>
          <w:rFonts w:eastAsia="MS Mincho"/>
        </w:rPr>
        <w:t xml:space="preserve"> </w:t>
      </w:r>
    </w:p>
    <w:p w14:paraId="0BB21D7E" w14:textId="77777777" w:rsidR="00486839" w:rsidRPr="008F1E12" w:rsidRDefault="00FD5767">
      <w:pPr>
        <w:rPr>
          <w:rFonts w:eastAsia="MS Mincho"/>
        </w:rPr>
      </w:pPr>
      <w:r w:rsidRPr="008F1E12">
        <w:rPr>
          <w:rFonts w:eastAsia="MS Mincho"/>
        </w:rPr>
        <w:t>イオンが一致するトランジションを含み、それが予想どおり</w:t>
      </w:r>
      <w:r w:rsidRPr="008F1E12">
        <w:rPr>
          <w:rFonts w:eastAsia="MS Mincho"/>
        </w:rPr>
        <w:t>5</w:t>
      </w:r>
      <w:r w:rsidRPr="008F1E12">
        <w:rPr>
          <w:rFonts w:eastAsia="MS Mincho"/>
        </w:rPr>
        <w:t>ダルトン異なることを確認します。</w:t>
      </w:r>
    </w:p>
    <w:p w14:paraId="4B2226A4" w14:textId="77777777" w:rsidR="001903DA" w:rsidRPr="008F1E12" w:rsidRDefault="001903DA" w:rsidP="00486839">
      <w:pPr>
        <w:rPr>
          <w:rFonts w:eastAsia="MS Mincho"/>
        </w:rPr>
      </w:pPr>
      <w:r w:rsidRPr="008F1E12">
        <w:rPr>
          <w:rFonts w:eastAsia="MS Mincho"/>
        </w:rPr>
        <w:t>残りの</w:t>
      </w:r>
      <w:r w:rsidRPr="008F1E12">
        <w:rPr>
          <w:rFonts w:eastAsia="MS Mincho"/>
        </w:rPr>
        <w:t>2</w:t>
      </w:r>
      <w:r w:rsidRPr="008F1E12">
        <w:rPr>
          <w:rFonts w:eastAsia="MS Mincho"/>
        </w:rPr>
        <w:t>つのペプチドの標識プリカーサーを作成するには、以下の手順を行います。</w:t>
      </w:r>
    </w:p>
    <w:p w14:paraId="7831406F"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color w:val="000000"/>
        </w:rPr>
        <w:t>「</w:t>
      </w:r>
      <w:r w:rsidRPr="008F1E12">
        <w:rPr>
          <w:rFonts w:eastAsia="MS Mincho"/>
          <w:color w:val="000000"/>
        </w:rPr>
        <w:t>IVGGWE</w:t>
      </w:r>
      <w:r w:rsidRPr="008F1E12">
        <w:rPr>
          <w:rFonts w:eastAsia="MS Mincho"/>
          <w:b/>
          <w:bCs/>
          <w:color w:val="000000"/>
          <w:u w:val="single"/>
        </w:rPr>
        <w:t>C</w:t>
      </w:r>
      <w:r w:rsidRPr="008F1E12">
        <w:rPr>
          <w:rFonts w:eastAsia="MS Mincho"/>
          <w:color w:val="000000"/>
        </w:rPr>
        <w:t>EK</w:t>
      </w:r>
      <w:r w:rsidRPr="008F1E12">
        <w:rPr>
          <w:rFonts w:eastAsia="MS Mincho"/>
          <w:color w:val="000000"/>
        </w:rPr>
        <w:t>」を右クリックして、</w:t>
      </w:r>
      <w:r w:rsidRPr="008F1E12">
        <w:rPr>
          <w:rFonts w:eastAsia="MS Mincho"/>
          <w:color w:val="000000"/>
        </w:rPr>
        <w:t xml:space="preserve">[ </w:t>
      </w:r>
      <w:r w:rsidRPr="008F1E12">
        <w:rPr>
          <w:rFonts w:eastAsia="MS Mincho"/>
          <w:b/>
          <w:color w:val="000000"/>
        </w:rPr>
        <w:t>修飾</w:t>
      </w:r>
      <w:r w:rsidRPr="008F1E12">
        <w:rPr>
          <w:rFonts w:eastAsia="MS Mincho"/>
          <w:color w:val="000000"/>
        </w:rPr>
        <w:t xml:space="preserve"> ] </w:t>
      </w:r>
      <w:r w:rsidRPr="008F1E12">
        <w:rPr>
          <w:rFonts w:eastAsia="MS Mincho"/>
          <w:color w:val="000000"/>
        </w:rPr>
        <w:t>をクリックします。</w:t>
      </w:r>
    </w:p>
    <w:p w14:paraId="1481E0E2" w14:textId="77777777" w:rsidR="001903DA" w:rsidRPr="008F1E12" w:rsidRDefault="001903DA" w:rsidP="00BA737C">
      <w:pPr>
        <w:pStyle w:val="ListParagraph"/>
        <w:numPr>
          <w:ilvl w:val="0"/>
          <w:numId w:val="22"/>
        </w:numPr>
        <w:rPr>
          <w:rFonts w:eastAsia="MS Mincho"/>
        </w:rPr>
      </w:pPr>
      <w:r w:rsidRPr="008F1E12">
        <w:rPr>
          <w:rFonts w:eastAsia="MS Mincho"/>
          <w:color w:val="000000"/>
        </w:rPr>
        <w:t>「</w:t>
      </w:r>
      <w:r w:rsidRPr="008F1E12">
        <w:rPr>
          <w:rFonts w:eastAsia="MS Mincho"/>
          <w:color w:val="000000"/>
        </w:rPr>
        <w:t>Label: 13C96)15N(2)(C-term K)</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末端リジンから安定同位体標識を削除します。</w:t>
      </w:r>
    </w:p>
    <w:p w14:paraId="559CE9A2"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V</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7FBBDA24"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r w:rsidRPr="008F1E12">
        <w:rPr>
          <w:rFonts w:eastAsia="MS Mincho"/>
          <w:b/>
          <w:color w:val="000000"/>
        </w:rPr>
        <w:t>OK</w:t>
      </w:r>
      <w:r w:rsidRPr="008F1E12">
        <w:rPr>
          <w:rFonts w:eastAsia="MS Mincho"/>
          <w:color w:val="000000"/>
        </w:rPr>
        <w:t xml:space="preserve"> ] </w:t>
      </w:r>
      <w:r w:rsidRPr="008F1E12">
        <w:rPr>
          <w:rFonts w:eastAsia="MS Mincho"/>
          <w:color w:val="000000"/>
        </w:rPr>
        <w:t>ボタンをクリックします。</w:t>
      </w:r>
    </w:p>
    <w:p w14:paraId="64ACA5AA"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4E5C5E12"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541.7637++</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4891C748"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1B9700D5"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rPr>
        <w:t>YEVQGEVFTKPQLWP</w:t>
      </w:r>
      <w:r w:rsidRPr="008F1E12">
        <w:rPr>
          <w:rFonts w:eastAsia="MS Mincho"/>
        </w:rPr>
        <w:t>」を右クリックして、</w:t>
      </w: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をクリックします。</w:t>
      </w:r>
    </w:p>
    <w:p w14:paraId="0B079F88"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L</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3E7FE811"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r w:rsidRPr="008F1E12">
        <w:rPr>
          <w:rFonts w:eastAsia="MS Mincho"/>
          <w:b/>
          <w:color w:val="000000"/>
        </w:rPr>
        <w:t>OK</w:t>
      </w:r>
      <w:r w:rsidRPr="008F1E12">
        <w:rPr>
          <w:rFonts w:eastAsia="MS Mincho"/>
          <w:color w:val="000000"/>
        </w:rPr>
        <w:t xml:space="preserve"> ] </w:t>
      </w:r>
      <w:r w:rsidRPr="008F1E12">
        <w:rPr>
          <w:rFonts w:eastAsia="MS Mincho"/>
          <w:color w:val="000000"/>
        </w:rPr>
        <w:t>ボタンをクリックします。</w:t>
      </w:r>
    </w:p>
    <w:p w14:paraId="4BF6AED7"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519E3FB4"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913.9746++</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3EFEAED0"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4B8533E9" w14:textId="77777777" w:rsidR="00344420" w:rsidRPr="008F1E12" w:rsidRDefault="00FC42CC" w:rsidP="001903DA">
      <w:pPr>
        <w:rPr>
          <w:rFonts w:eastAsia="MS Mincho"/>
        </w:rPr>
      </w:pPr>
      <w:r w:rsidRPr="008F1E12">
        <w:rPr>
          <w:rFonts w:eastAsia="MS Mincho"/>
        </w:rPr>
        <w:t>これで、元の</w:t>
      </w:r>
      <w:r w:rsidRPr="008F1E12">
        <w:rPr>
          <w:rFonts w:eastAsia="MS Mincho"/>
        </w:rPr>
        <w:t>Study 7</w:t>
      </w:r>
      <w:r w:rsidRPr="008F1E12">
        <w:rPr>
          <w:rFonts w:eastAsia="MS Mincho"/>
        </w:rPr>
        <w:t>のトランジションリスト内の情報を正確に反映した</w:t>
      </w:r>
      <w:r w:rsidRPr="008F1E12">
        <w:rPr>
          <w:rFonts w:eastAsia="MS Mincho"/>
        </w:rPr>
        <w:t>Skyline</w:t>
      </w:r>
      <w:r w:rsidRPr="008F1E12">
        <w:rPr>
          <w:rFonts w:eastAsia="MS Mincho"/>
        </w:rPr>
        <w:t>のドキュメントができました。</w:t>
      </w:r>
      <w:r w:rsidRPr="008F1E12">
        <w:rPr>
          <w:rFonts w:eastAsia="MS Mincho"/>
        </w:rPr>
        <w:t xml:space="preserve"> </w:t>
      </w:r>
    </w:p>
    <w:p w14:paraId="50253D06" w14:textId="77777777" w:rsidR="001903DA" w:rsidRPr="008F1E12" w:rsidRDefault="00FC42CC" w:rsidP="00007239">
      <w:pPr>
        <w:pStyle w:val="ListParagraph"/>
        <w:numPr>
          <w:ilvl w:val="0"/>
          <w:numId w:val="52"/>
        </w:numPr>
        <w:rPr>
          <w:rFonts w:eastAsia="MS Mincho"/>
        </w:rPr>
      </w:pPr>
      <w:r w:rsidRPr="008F1E12">
        <w:rPr>
          <w:rFonts w:eastAsia="MS Mincho"/>
        </w:rPr>
        <w:t>このドキュメントを、</w:t>
      </w:r>
      <w:r w:rsidRPr="008F1E12">
        <w:rPr>
          <w:rFonts w:eastAsia="MS Mincho"/>
        </w:rPr>
        <w:t>ExistingQuant</w:t>
      </w:r>
      <w:r w:rsidRPr="008F1E12">
        <w:rPr>
          <w:rFonts w:eastAsia="MS Mincho"/>
        </w:rPr>
        <w:t>フォルダの</w:t>
      </w:r>
      <w:r w:rsidRPr="008F1E12">
        <w:rPr>
          <w:rFonts w:eastAsia="MS Mincho"/>
        </w:rPr>
        <w:t>Study 7</w:t>
      </w:r>
      <w:r w:rsidRPr="008F1E12">
        <w:rPr>
          <w:rFonts w:eastAsia="MS Mincho"/>
        </w:rPr>
        <w:t>サブフォルダ内の「</w:t>
      </w:r>
      <w:r w:rsidRPr="008F1E12">
        <w:rPr>
          <w:rFonts w:eastAsia="MS Mincho"/>
        </w:rPr>
        <w:t>Study 7.sky</w:t>
      </w:r>
      <w:r w:rsidRPr="008F1E12">
        <w:rPr>
          <w:rFonts w:eastAsia="MS Mincho"/>
        </w:rPr>
        <w:t>」に保存します。</w:t>
      </w:r>
    </w:p>
    <w:p w14:paraId="3FA2DEAE" w14:textId="77777777" w:rsidR="00FC42CC" w:rsidRPr="008F1E12" w:rsidRDefault="00FC42CC" w:rsidP="00FC42CC">
      <w:pPr>
        <w:pStyle w:val="Heading2"/>
        <w:rPr>
          <w:rFonts w:eastAsia="MS Mincho"/>
        </w:rPr>
      </w:pPr>
      <w:r w:rsidRPr="008F1E12">
        <w:rPr>
          <w:rFonts w:eastAsia="MS Mincho"/>
        </w:rPr>
        <w:t>複数サンプルを含む</w:t>
      </w:r>
      <w:r w:rsidRPr="008F1E12">
        <w:rPr>
          <w:rFonts w:eastAsia="MS Mincho"/>
        </w:rPr>
        <w:t>WIFF</w:t>
      </w:r>
      <w:r w:rsidRPr="008F1E12">
        <w:rPr>
          <w:rFonts w:eastAsia="MS Mincho"/>
        </w:rPr>
        <w:t>ファイルからデータをインポートする</w:t>
      </w:r>
    </w:p>
    <w:p w14:paraId="66458855" w14:textId="77777777" w:rsidR="00FC42CC" w:rsidRPr="008F1E12" w:rsidRDefault="00FA0F92" w:rsidP="00FC42CC">
      <w:pPr>
        <w:rPr>
          <w:rFonts w:eastAsia="MS Mincho"/>
        </w:rPr>
      </w:pPr>
      <w:r w:rsidRPr="008F1E12">
        <w:rPr>
          <w:rFonts w:eastAsia="MS Mincho"/>
        </w:rPr>
        <w:t>大手三連四重極ベンダー</w:t>
      </w:r>
      <w:r w:rsidRPr="008F1E12">
        <w:rPr>
          <w:rFonts w:eastAsia="MS Mincho"/>
        </w:rPr>
        <w:t>5</w:t>
      </w:r>
      <w:r w:rsidRPr="008F1E12">
        <w:rPr>
          <w:rFonts w:eastAsia="MS Mincho"/>
        </w:rPr>
        <w:t>社（</w:t>
      </w:r>
      <w:r w:rsidRPr="008F1E12">
        <w:rPr>
          <w:rFonts w:eastAsia="MS Mincho"/>
        </w:rPr>
        <w:t>Agilent</w:t>
      </w:r>
      <w:r w:rsidRPr="008F1E12">
        <w:rPr>
          <w:rFonts w:eastAsia="MS Mincho"/>
        </w:rPr>
        <w:t>、</w:t>
      </w:r>
      <w:r w:rsidRPr="008F1E12">
        <w:rPr>
          <w:rFonts w:eastAsia="MS Mincho"/>
        </w:rPr>
        <w:t>SCIEX</w:t>
      </w:r>
      <w:r w:rsidRPr="008F1E12">
        <w:rPr>
          <w:rFonts w:eastAsia="MS Mincho"/>
        </w:rPr>
        <w:t>、</w:t>
      </w:r>
      <w:r w:rsidRPr="008F1E12">
        <w:rPr>
          <w:rFonts w:eastAsia="MS Mincho"/>
        </w:rPr>
        <w:t>Shimadzu</w:t>
      </w:r>
      <w:r w:rsidRPr="008F1E12">
        <w:rPr>
          <w:rFonts w:eastAsia="MS Mincho"/>
        </w:rPr>
        <w:t>、</w:t>
      </w:r>
      <w:r w:rsidRPr="008F1E12">
        <w:rPr>
          <w:rFonts w:eastAsia="MS Mincho"/>
        </w:rPr>
        <w:t>Thermo</w:t>
      </w:r>
      <w:r w:rsidRPr="008F1E12">
        <w:rPr>
          <w:rFonts w:eastAsia="MS Mincho"/>
        </w:rPr>
        <w:t>、</w:t>
      </w:r>
      <w:r w:rsidRPr="008F1E12">
        <w:rPr>
          <w:rFonts w:eastAsia="MS Mincho"/>
        </w:rPr>
        <w:t>Waters</w:t>
      </w:r>
      <w:r w:rsidRPr="008F1E12">
        <w:rPr>
          <w:rFonts w:eastAsia="MS Mincho"/>
        </w:rPr>
        <w:t>）からのサポートのお蔭で、それらのフォーマットを変換せずにインポートできる完璧なサポート機能が</w:t>
      </w:r>
      <w:r w:rsidRPr="008F1E12">
        <w:rPr>
          <w:rFonts w:eastAsia="MS Mincho"/>
        </w:rPr>
        <w:t>Skyline</w:t>
      </w:r>
      <w:r w:rsidRPr="008F1E12">
        <w:rPr>
          <w:rFonts w:eastAsia="MS Mincho"/>
        </w:rPr>
        <w:t>には備え付けられています。つまり、</w:t>
      </w:r>
      <w:r w:rsidRPr="008F1E12">
        <w:rPr>
          <w:rFonts w:eastAsia="MS Mincho"/>
        </w:rPr>
        <w:t>SCIEX 4000 QTRAP</w:t>
      </w:r>
      <w:r w:rsidRPr="008F1E12">
        <w:rPr>
          <w:rFonts w:eastAsia="MS Mincho"/>
        </w:rPr>
        <w:t>を使ってこれらのトランジションを測定した研究所のデータを取得し、そのまま、データをこのドキュメントにインポートできるということです。そのためには以下の手順を行ってください。</w:t>
      </w:r>
    </w:p>
    <w:p w14:paraId="148C1DE4"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5E6374B7"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結果をインポート</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w:t>
      </w:r>
      <w:r w:rsidRPr="008F1E12">
        <w:rPr>
          <w:rFonts w:eastAsia="MS Mincho"/>
        </w:rPr>
        <w:t>1</w:t>
      </w:r>
      <w:r w:rsidRPr="008F1E12">
        <w:rPr>
          <w:rFonts w:eastAsia="MS Mincho"/>
        </w:rPr>
        <w:t>回注入繰り返し測定をインポートします。</w:t>
      </w:r>
    </w:p>
    <w:p w14:paraId="288175DC" w14:textId="77777777" w:rsidR="00FA0F92" w:rsidRPr="008F1E12" w:rsidRDefault="00AD3AD8" w:rsidP="00BA737C">
      <w:pPr>
        <w:pStyle w:val="ListParagraph"/>
        <w:numPr>
          <w:ilvl w:val="0"/>
          <w:numId w:val="23"/>
        </w:numPr>
        <w:rPr>
          <w:rFonts w:eastAsia="MS Mincho"/>
        </w:rPr>
      </w:pPr>
      <w:r w:rsidRPr="008F1E12">
        <w:rPr>
          <w:rFonts w:eastAsia="MS Mincho"/>
        </w:rPr>
        <w:t>Study 7</w:t>
      </w:r>
      <w:r w:rsidRPr="008F1E12">
        <w:rPr>
          <w:rFonts w:eastAsia="MS Mincho"/>
        </w:rPr>
        <w:t>フォルダ内のファイル「</w:t>
      </w:r>
      <w:r w:rsidRPr="008F1E12">
        <w:rPr>
          <w:rFonts w:eastAsia="MS Mincho"/>
        </w:rPr>
        <w:t>CPTAC_7_3_080829.wiff</w:t>
      </w:r>
      <w:r w:rsidRPr="008F1E12">
        <w:rPr>
          <w:rFonts w:eastAsia="MS Mincho"/>
        </w:rPr>
        <w:t>」を選択します。</w:t>
      </w:r>
    </w:p>
    <w:p w14:paraId="0993498C" w14:textId="77777777" w:rsidR="00AD3AD8" w:rsidRPr="008F1E12" w:rsidRDefault="00AD3AD8"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結果ファイルをインポート</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開く</w:t>
      </w:r>
      <w:r w:rsidRPr="008F1E12">
        <w:rPr>
          <w:rFonts w:eastAsia="MS Mincho"/>
        </w:rPr>
        <w:t xml:space="preserve"> ] </w:t>
      </w:r>
      <w:r w:rsidRPr="008F1E12">
        <w:rPr>
          <w:rFonts w:eastAsia="MS Mincho"/>
        </w:rPr>
        <w:t>ボタンをクリックします。</w:t>
      </w:r>
    </w:p>
    <w:p w14:paraId="7279446A" w14:textId="77777777" w:rsidR="00AD3AD8" w:rsidRPr="008F1E12" w:rsidRDefault="00AD3AD8" w:rsidP="00AD3AD8">
      <w:pPr>
        <w:rPr>
          <w:rFonts w:eastAsia="MS Mincho"/>
        </w:rPr>
      </w:pPr>
      <w:r w:rsidRPr="008F1E12">
        <w:rPr>
          <w:rFonts w:eastAsia="MS Mincho"/>
        </w:rPr>
        <w:t>複数サンプルを含んだ</w:t>
      </w:r>
      <w:r w:rsidRPr="008F1E12">
        <w:rPr>
          <w:rFonts w:eastAsia="MS Mincho"/>
        </w:rPr>
        <w:t>WIFF</w:t>
      </w:r>
      <w:r w:rsidRPr="008F1E12">
        <w:rPr>
          <w:rFonts w:eastAsia="MS Mincho"/>
        </w:rPr>
        <w:t>ファイル内のサンプル名のリストを読み取るのに</w:t>
      </w:r>
      <w:r w:rsidRPr="008F1E12">
        <w:rPr>
          <w:rFonts w:eastAsia="MS Mincho"/>
        </w:rPr>
        <w:t>1</w:t>
      </w:r>
      <w:r w:rsidRPr="008F1E12">
        <w:rPr>
          <w:rFonts w:eastAsia="MS Mincho"/>
        </w:rPr>
        <w:t>～</w:t>
      </w:r>
      <w:r w:rsidRPr="008F1E12">
        <w:rPr>
          <w:rFonts w:eastAsia="MS Mincho"/>
        </w:rPr>
        <w:t>2</w:t>
      </w:r>
      <w:r w:rsidRPr="008F1E12">
        <w:rPr>
          <w:rFonts w:eastAsia="MS Mincho"/>
        </w:rPr>
        <w:t>秒かかるかもしれませんが、その後以下のようなフォームが表示されます。</w:t>
      </w:r>
    </w:p>
    <w:p w14:paraId="31429E6E" w14:textId="77777777" w:rsidR="00AD3AD8" w:rsidRPr="008F1E12" w:rsidRDefault="00974501" w:rsidP="00AD3AD8">
      <w:pPr>
        <w:rPr>
          <w:rFonts w:eastAsia="MS Mincho"/>
        </w:rPr>
      </w:pPr>
      <w:r>
        <w:rPr>
          <w:noProof/>
        </w:rPr>
        <w:drawing>
          <wp:inline distT="0" distB="0" distL="0" distR="0" wp14:anchorId="06FA84EE" wp14:editId="53CA651E">
            <wp:extent cx="4095238" cy="3847619"/>
            <wp:effectExtent l="0" t="0" r="635" b="63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37" cstate="print"/>
                    <a:stretch>
                      <a:fillRect/>
                    </a:stretch>
                  </pic:blipFill>
                  <pic:spPr>
                    <a:xfrm>
                      <a:off x="0" y="0"/>
                      <a:ext cx="4095238" cy="3847619"/>
                    </a:xfrm>
                    <a:prstGeom prst="rect">
                      <a:avLst/>
                    </a:prstGeom>
                  </pic:spPr>
                </pic:pic>
              </a:graphicData>
            </a:graphic>
          </wp:inline>
        </w:drawing>
      </w:r>
    </w:p>
    <w:p w14:paraId="63C4A89E" w14:textId="77777777" w:rsidR="00BA737C" w:rsidRPr="008F1E12" w:rsidRDefault="00AD3AD8" w:rsidP="00AD3AD8">
      <w:pPr>
        <w:rPr>
          <w:rFonts w:eastAsia="MS Mincho"/>
        </w:rPr>
      </w:pPr>
      <w:r w:rsidRPr="008F1E12">
        <w:rPr>
          <w:rFonts w:eastAsia="MS Mincho"/>
        </w:rPr>
        <w:t>このチュートリアルでは、インポートに必要な時間を短縮するため以下の手順を実行します。</w:t>
      </w:r>
    </w:p>
    <w:p w14:paraId="0A859A41" w14:textId="77777777" w:rsidR="00BA737C" w:rsidRPr="008F1E12" w:rsidRDefault="00BA737C" w:rsidP="00BA737C">
      <w:pPr>
        <w:pStyle w:val="ListParagraph"/>
        <w:numPr>
          <w:ilvl w:val="0"/>
          <w:numId w:val="24"/>
        </w:numPr>
        <w:rPr>
          <w:rFonts w:eastAsia="MS Mincho"/>
        </w:rPr>
      </w:pPr>
      <w:r w:rsidRPr="008F1E12">
        <w:rPr>
          <w:rFonts w:eastAsia="MS Mincho"/>
        </w:rPr>
        <w:t>テキスト「</w:t>
      </w:r>
      <w:r w:rsidRPr="008F1E12">
        <w:rPr>
          <w:rFonts w:eastAsia="MS Mincho"/>
        </w:rPr>
        <w:t>Blank</w:t>
      </w:r>
      <w:r w:rsidRPr="008F1E12">
        <w:rPr>
          <w:rFonts w:eastAsia="MS Mincho"/>
        </w:rPr>
        <w:t>」（</w:t>
      </w:r>
      <w:r w:rsidRPr="008F1E12">
        <w:rPr>
          <w:rFonts w:eastAsia="MS Mincho"/>
        </w:rPr>
        <w:t>1</w:t>
      </w:r>
      <w:r w:rsidRPr="008F1E12">
        <w:rPr>
          <w:rFonts w:eastAsia="MS Mincho"/>
        </w:rPr>
        <w:t>サンプル）、「</w:t>
      </w:r>
      <w:r w:rsidRPr="008F1E12">
        <w:rPr>
          <w:rFonts w:eastAsia="MS Mincho"/>
        </w:rPr>
        <w:t>QC</w:t>
      </w:r>
      <w:r w:rsidRPr="008F1E12">
        <w:rPr>
          <w:rFonts w:eastAsia="MS Mincho"/>
        </w:rPr>
        <w:t>」（</w:t>
      </w:r>
      <w:r w:rsidRPr="008F1E12">
        <w:rPr>
          <w:rFonts w:eastAsia="MS Mincho"/>
        </w:rPr>
        <w:t>4</w:t>
      </w:r>
      <w:r w:rsidRPr="008F1E12">
        <w:rPr>
          <w:rFonts w:eastAsia="MS Mincho"/>
        </w:rPr>
        <w:t>サンプル）、および「</w:t>
      </w:r>
      <w:r w:rsidRPr="008F1E12">
        <w:rPr>
          <w:rFonts w:eastAsia="MS Mincho"/>
        </w:rPr>
        <w:t>gradientwash</w:t>
      </w:r>
      <w:r w:rsidRPr="008F1E12">
        <w:rPr>
          <w:rFonts w:eastAsia="MS Mincho"/>
        </w:rPr>
        <w:t>」（</w:t>
      </w:r>
      <w:r w:rsidRPr="008F1E12">
        <w:rPr>
          <w:rFonts w:eastAsia="MS Mincho"/>
        </w:rPr>
        <w:t>4</w:t>
      </w:r>
      <w:r w:rsidRPr="008F1E12">
        <w:rPr>
          <w:rFonts w:eastAsia="MS Mincho"/>
        </w:rPr>
        <w:t>サンプル）を含むエントリのチェックをオフにします。</w:t>
      </w:r>
    </w:p>
    <w:p w14:paraId="427B75D2" w14:textId="77777777" w:rsidR="00AD3AD8" w:rsidRPr="008F1E12" w:rsidRDefault="00BA737C" w:rsidP="00BA737C">
      <w:pPr>
        <w:pStyle w:val="ListParagraph"/>
        <w:numPr>
          <w:ilvl w:val="0"/>
          <w:numId w:val="24"/>
        </w:numPr>
        <w:rPr>
          <w:rFonts w:eastAsia="MS Mincho"/>
        </w:rPr>
      </w:pPr>
      <w:r w:rsidRPr="008F1E12">
        <w:rPr>
          <w:rFonts w:eastAsia="MS Mincho"/>
        </w:rPr>
        <w:t>末端に「</w:t>
      </w:r>
      <w:r w:rsidRPr="008F1E12">
        <w:rPr>
          <w:rFonts w:eastAsia="MS Mincho"/>
        </w:rPr>
        <w:t>A2</w:t>
      </w:r>
      <w:r w:rsidRPr="008F1E12">
        <w:rPr>
          <w:rFonts w:eastAsia="MS Mincho"/>
        </w:rPr>
        <w:t>」（</w:t>
      </w:r>
      <w:r w:rsidRPr="008F1E12">
        <w:rPr>
          <w:rFonts w:eastAsia="MS Mincho"/>
        </w:rPr>
        <w:t>4</w:t>
      </w:r>
      <w:r w:rsidRPr="008F1E12">
        <w:rPr>
          <w:rFonts w:eastAsia="MS Mincho"/>
        </w:rPr>
        <w:t>サンプル）および「</w:t>
      </w:r>
      <w:r w:rsidRPr="008F1E12">
        <w:rPr>
          <w:rFonts w:eastAsia="MS Mincho"/>
        </w:rPr>
        <w:t>A3</w:t>
      </w:r>
      <w:r w:rsidRPr="008F1E12">
        <w:rPr>
          <w:rFonts w:eastAsia="MS Mincho"/>
        </w:rPr>
        <w:t>」（</w:t>
      </w:r>
      <w:r w:rsidRPr="008F1E12">
        <w:rPr>
          <w:rFonts w:eastAsia="MS Mincho"/>
        </w:rPr>
        <w:t>4</w:t>
      </w:r>
      <w:r w:rsidRPr="008F1E12">
        <w:rPr>
          <w:rFonts w:eastAsia="MS Mincho"/>
        </w:rPr>
        <w:t>サンプル）と表記されたエントリのチェックもオフにします。</w:t>
      </w:r>
    </w:p>
    <w:p w14:paraId="1563DAB3" w14:textId="77777777" w:rsidR="00BA737C" w:rsidRPr="008F1E12" w:rsidRDefault="00BA737C" w:rsidP="00BA737C">
      <w:pPr>
        <w:pStyle w:val="ListParagraph"/>
        <w:numPr>
          <w:ilvl w:val="0"/>
          <w:numId w:val="24"/>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32C9BD99" w14:textId="77777777" w:rsidR="00974501" w:rsidRDefault="00974501">
      <w:pPr>
        <w:rPr>
          <w:rFonts w:eastAsia="MS Mincho"/>
        </w:rPr>
      </w:pPr>
      <w:r>
        <w:rPr>
          <w:rFonts w:eastAsia="MS Mincho"/>
        </w:rPr>
        <w:br w:type="page"/>
      </w:r>
    </w:p>
    <w:p w14:paraId="007B75BF" w14:textId="77777777" w:rsidR="00BF67A6" w:rsidRPr="008F1E12" w:rsidRDefault="00BF67A6" w:rsidP="00BF67A6">
      <w:pPr>
        <w:rPr>
          <w:rFonts w:eastAsia="MS Mincho"/>
        </w:rPr>
      </w:pPr>
      <w:r w:rsidRPr="008F1E12">
        <w:rPr>
          <w:rFonts w:eastAsia="MS Mincho"/>
        </w:rPr>
        <w:t>以下のメッセージが</w:t>
      </w:r>
      <w:r w:rsidRPr="008F1E12">
        <w:rPr>
          <w:rFonts w:eastAsia="MS Mincho"/>
        </w:rPr>
        <w:t>Skyline</w:t>
      </w:r>
      <w:r w:rsidRPr="008F1E12">
        <w:rPr>
          <w:rFonts w:eastAsia="MS Mincho"/>
        </w:rPr>
        <w:t>に表示され、ここで、これらすべての繰り返し測定ファイルの名前から、共通のプリフィックスである「</w:t>
      </w:r>
      <w:r w:rsidRPr="008F1E12">
        <w:rPr>
          <w:rFonts w:eastAsia="MS Mincho"/>
        </w:rPr>
        <w:t>7_3_</w:t>
      </w:r>
      <w:r w:rsidRPr="008F1E12">
        <w:rPr>
          <w:rFonts w:eastAsia="MS Mincho"/>
        </w:rPr>
        <w:t>」を削除することができます。</w:t>
      </w:r>
    </w:p>
    <w:p w14:paraId="1B60C7BA" w14:textId="77777777" w:rsidR="00BF67A6" w:rsidRPr="008F1E12" w:rsidRDefault="00974501" w:rsidP="00BF67A6">
      <w:pPr>
        <w:rPr>
          <w:rFonts w:eastAsia="MS Mincho"/>
        </w:rPr>
      </w:pPr>
      <w:r>
        <w:rPr>
          <w:noProof/>
        </w:rPr>
        <w:drawing>
          <wp:inline distT="0" distB="0" distL="0" distR="0" wp14:anchorId="169614C1" wp14:editId="16A6F653">
            <wp:extent cx="2885714" cy="4085714"/>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8" cstate="print"/>
                    <a:stretch>
                      <a:fillRect/>
                    </a:stretch>
                  </pic:blipFill>
                  <pic:spPr>
                    <a:xfrm>
                      <a:off x="0" y="0"/>
                      <a:ext cx="2885714" cy="4085714"/>
                    </a:xfrm>
                    <a:prstGeom prst="rect">
                      <a:avLst/>
                    </a:prstGeom>
                  </pic:spPr>
                </pic:pic>
              </a:graphicData>
            </a:graphic>
          </wp:inline>
        </w:drawing>
      </w:r>
    </w:p>
    <w:p w14:paraId="6ADAEBE8" w14:textId="77777777" w:rsidR="00BF67A6" w:rsidRPr="008F1E12" w:rsidRDefault="00BF67A6" w:rsidP="00D004E2">
      <w:pPr>
        <w:pStyle w:val="ListParagraph"/>
        <w:numPr>
          <w:ilvl w:val="0"/>
          <w:numId w:val="41"/>
        </w:numPr>
        <w:rPr>
          <w:rFonts w:eastAsia="MS Mincho"/>
        </w:rPr>
      </w:pPr>
      <w:r w:rsidRPr="008F1E12">
        <w:rPr>
          <w:rFonts w:eastAsia="MS Mincho"/>
        </w:rPr>
        <w:t xml:space="preserve">[ </w:t>
      </w:r>
      <w:r w:rsidRPr="008F1E12">
        <w:rPr>
          <w:rFonts w:eastAsia="MS Mincho"/>
          <w:b/>
        </w:rPr>
        <w:t>削除</w:t>
      </w:r>
      <w:r w:rsidRPr="008F1E12">
        <w:rPr>
          <w:rFonts w:eastAsia="MS Mincho"/>
        </w:rPr>
        <w:t xml:space="preserve"> ] </w:t>
      </w:r>
      <w:r w:rsidRPr="008F1E12">
        <w:rPr>
          <w:rFonts w:eastAsia="MS Mincho"/>
        </w:rPr>
        <w:t>ボタンをクリックしこの操作を許可します。</w:t>
      </w:r>
    </w:p>
    <w:p w14:paraId="6B99179B" w14:textId="77777777" w:rsidR="00704A40" w:rsidRPr="008F1E12" w:rsidRDefault="00E154D1" w:rsidP="00D004E2">
      <w:pPr>
        <w:pStyle w:val="ListParagraph"/>
        <w:numPr>
          <w:ilvl w:val="0"/>
          <w:numId w:val="41"/>
        </w:numPr>
        <w:rPr>
          <w:rFonts w:eastAsia="MS Mincho"/>
        </w:rPr>
      </w:pPr>
      <w:r w:rsidRPr="008F1E12">
        <w:rPr>
          <w:rFonts w:eastAsia="MS Mincho"/>
        </w:rPr>
        <w:t xml:space="preserve">[ </w:t>
      </w:r>
      <w:r w:rsidR="004A0CA1" w:rsidRPr="008F1E12">
        <w:rPr>
          <w:rFonts w:eastAsia="MS Mincho"/>
          <w:b/>
          <w:bCs/>
        </w:rPr>
        <w:t>OK</w:t>
      </w:r>
      <w:r w:rsidRPr="008F1E12">
        <w:rPr>
          <w:rFonts w:eastAsia="MS Mincho"/>
        </w:rPr>
        <w:t xml:space="preserve"> ] </w:t>
      </w:r>
      <w:r w:rsidRPr="008F1E12">
        <w:rPr>
          <w:rFonts w:eastAsia="MS Mincho"/>
        </w:rPr>
        <w:t>ボタンをクリックします。</w:t>
      </w:r>
      <w:r w:rsidRPr="008F1E12">
        <w:rPr>
          <w:rFonts w:eastAsia="MS Mincho"/>
        </w:rPr>
        <w:t xml:space="preserve"> </w:t>
      </w:r>
    </w:p>
    <w:p w14:paraId="6B2B8254" w14:textId="77777777" w:rsidR="00BF67A6" w:rsidRPr="008F1E12" w:rsidRDefault="00BF67A6" w:rsidP="00BF67A6">
      <w:pPr>
        <w:rPr>
          <w:rFonts w:eastAsia="MS Mincho"/>
        </w:rPr>
      </w:pPr>
      <w:r w:rsidRPr="008F1E12">
        <w:rPr>
          <w:rFonts w:eastAsia="MS Mincho"/>
        </w:rPr>
        <w:t>Skyline</w:t>
      </w:r>
      <w:r w:rsidRPr="008F1E12">
        <w:rPr>
          <w:rFonts w:eastAsia="MS Mincho"/>
        </w:rPr>
        <w:t>が、この</w:t>
      </w:r>
      <w:r w:rsidRPr="008F1E12">
        <w:rPr>
          <w:rFonts w:eastAsia="MS Mincho"/>
        </w:rPr>
        <w:t>WIFF</w:t>
      </w:r>
      <w:r w:rsidRPr="008F1E12">
        <w:rPr>
          <w:rFonts w:eastAsia="MS Mincho"/>
        </w:rPr>
        <w:t>ファイルから高性能データファイル（</w:t>
      </w:r>
      <w:r w:rsidRPr="008F1E12">
        <w:rPr>
          <w:rFonts w:eastAsia="MS Mincho"/>
        </w:rPr>
        <w:t>Study 7.skyd</w:t>
      </w:r>
      <w:r w:rsidRPr="008F1E12">
        <w:rPr>
          <w:rFonts w:eastAsia="MS Mincho"/>
        </w:rPr>
        <w:t>）へと、データのインポートを開始します。これにより、より迅速なアクセスが可能となり、ドキュメントへインポートされたすべてのデータは容易に共有できるように一つのファイルに圧縮されます。</w:t>
      </w:r>
    </w:p>
    <w:p w14:paraId="7F33B571" w14:textId="77777777" w:rsidR="009F029F" w:rsidRPr="008F1E12" w:rsidRDefault="009F029F" w:rsidP="009F029F">
      <w:pPr>
        <w:pStyle w:val="Heading2"/>
        <w:rPr>
          <w:rFonts w:eastAsia="MS Mincho"/>
        </w:rPr>
      </w:pPr>
      <w:r w:rsidRPr="008F1E12">
        <w:rPr>
          <w:rFonts w:eastAsia="MS Mincho"/>
        </w:rPr>
        <w:t>ピーク積分を詳しく調べ、調整する</w:t>
      </w:r>
    </w:p>
    <w:p w14:paraId="7DC4A3A9" w14:textId="77777777" w:rsidR="00626895" w:rsidRPr="008F1E12" w:rsidRDefault="00626895" w:rsidP="00BF67A6">
      <w:pPr>
        <w:rPr>
          <w:rFonts w:eastAsia="MS Mincho"/>
        </w:rPr>
      </w:pPr>
      <w:r w:rsidRPr="008F1E12">
        <w:rPr>
          <w:rFonts w:eastAsia="MS Mincho"/>
        </w:rPr>
        <w:t>Skyline</w:t>
      </w:r>
      <w:r w:rsidRPr="008F1E12">
        <w:rPr>
          <w:rFonts w:eastAsia="MS Mincho"/>
        </w:rPr>
        <w:t>が生データをインポートしている間に（数分かかることがありますが、最新の</w:t>
      </w:r>
      <w:r w:rsidRPr="008F1E12">
        <w:rPr>
          <w:rFonts w:eastAsia="MS Mincho"/>
        </w:rPr>
        <w:t>4</w:t>
      </w:r>
      <w:r w:rsidRPr="008F1E12">
        <w:rPr>
          <w:rFonts w:eastAsia="MS Mincho"/>
        </w:rPr>
        <w:t>コア</w:t>
      </w:r>
      <w:r w:rsidRPr="008F1E12">
        <w:rPr>
          <w:rFonts w:eastAsia="MS Mincho"/>
        </w:rPr>
        <w:t>i7</w:t>
      </w:r>
      <w:r w:rsidRPr="008F1E12">
        <w:rPr>
          <w:rFonts w:eastAsia="MS Mincho"/>
        </w:rPr>
        <w:t>プロセッサでは</w:t>
      </w:r>
      <w:r w:rsidRPr="008F1E12">
        <w:rPr>
          <w:rFonts w:eastAsia="MS Mincho"/>
        </w:rPr>
        <w:t>11</w:t>
      </w:r>
      <w:r w:rsidRPr="008F1E12">
        <w:rPr>
          <w:rFonts w:eastAsia="MS Mincho"/>
        </w:rPr>
        <w:t>秒しかかかりません）、グラフビューを見やすいように配置することができます。繰り返し測定間のピーク面積および保持時間を比較するビューを表示し再配置するには、以下の手順を行います</w:t>
      </w:r>
      <w:r w:rsidRPr="008F1E12">
        <w:rPr>
          <w:rFonts w:eastAsia="MS Mincho"/>
        </w:rPr>
        <w:t xml:space="preserve"> </w:t>
      </w:r>
      <w:r w:rsidRPr="008F1E12">
        <w:rPr>
          <w:rFonts w:eastAsia="MS Mincho"/>
        </w:rPr>
        <w:t>。</w:t>
      </w:r>
    </w:p>
    <w:p w14:paraId="7BC79515" w14:textId="77777777" w:rsidR="00626895" w:rsidRPr="008F1E12" w:rsidRDefault="00626895" w:rsidP="00626895">
      <w:pPr>
        <w:pStyle w:val="ListParagraph"/>
        <w:numPr>
          <w:ilvl w:val="0"/>
          <w:numId w:val="2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保持時間</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 xml:space="preserve"> ]</w:t>
      </w:r>
      <w:r w:rsidRPr="008F1E12">
        <w:rPr>
          <w:rFonts w:eastAsia="MS Mincho"/>
        </w:rPr>
        <w:t>（</w:t>
      </w:r>
      <w:r w:rsidRPr="008F1E12">
        <w:rPr>
          <w:rFonts w:eastAsia="MS Mincho"/>
        </w:rPr>
        <w:t>F8</w:t>
      </w:r>
      <w:r w:rsidRPr="008F1E12">
        <w:rPr>
          <w:rFonts w:eastAsia="MS Mincho"/>
        </w:rPr>
        <w:t>）をクリックします。</w:t>
      </w:r>
    </w:p>
    <w:p w14:paraId="32AF4F39"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ウィンドウをクリックして</w:t>
      </w:r>
      <w:r w:rsidRPr="008F1E12">
        <w:rPr>
          <w:rFonts w:eastAsia="MS Mincho"/>
        </w:rPr>
        <w:t>Skyline</w:t>
      </w:r>
      <w:r w:rsidRPr="008F1E12">
        <w:rPr>
          <w:rFonts w:eastAsia="MS Mincho"/>
        </w:rPr>
        <w:t>のウィンドウ下部端へとドラッグしてドッキングさせます。</w:t>
      </w:r>
    </w:p>
    <w:p w14:paraId="0A7F1CA5" w14:textId="77777777" w:rsidR="00626895" w:rsidRPr="008F1E12" w:rsidRDefault="00626895" w:rsidP="00626895">
      <w:pPr>
        <w:pStyle w:val="ListParagraph"/>
        <w:numPr>
          <w:ilvl w:val="0"/>
          <w:numId w:val="2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497A9EBD"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w:t>
      </w:r>
      <w:r w:rsidRPr="008F1E12">
        <w:rPr>
          <w:rFonts w:eastAsia="MS Mincho"/>
        </w:rPr>
        <w:t>Skyline</w:t>
      </w:r>
      <w:r w:rsidRPr="008F1E12">
        <w:rPr>
          <w:rFonts w:eastAsia="MS Mincho"/>
        </w:rPr>
        <w:t>のウィンドウ右端へとドラッグして、そこにドッキングさせます。</w:t>
      </w:r>
    </w:p>
    <w:p w14:paraId="0028865D" w14:textId="77777777" w:rsidR="00026F24" w:rsidRPr="008F1E12" w:rsidRDefault="00026F24" w:rsidP="00626895">
      <w:pPr>
        <w:pStyle w:val="ListParagraph"/>
        <w:numPr>
          <w:ilvl w:val="0"/>
          <w:numId w:val="25"/>
        </w:numPr>
        <w:rPr>
          <w:rFonts w:eastAsia="MS Mincho"/>
        </w:rPr>
      </w:pPr>
      <w:r w:rsidRPr="008F1E12">
        <w:rPr>
          <w:rFonts w:eastAsia="MS Mincho"/>
        </w:rPr>
        <w:t>以下の画像のようにビュー比率を調整します。</w:t>
      </w:r>
    </w:p>
    <w:p w14:paraId="2DB75F20" w14:textId="77777777" w:rsidR="00026F24" w:rsidRPr="008F1E12" w:rsidRDefault="00974501" w:rsidP="00026F24">
      <w:pPr>
        <w:rPr>
          <w:rFonts w:eastAsia="MS Mincho"/>
        </w:rPr>
      </w:pPr>
      <w:r>
        <w:rPr>
          <w:noProof/>
        </w:rPr>
        <w:drawing>
          <wp:inline distT="0" distB="0" distL="0" distR="0" wp14:anchorId="1E448933" wp14:editId="46502219">
            <wp:extent cx="5943600" cy="381762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9" cstate="print"/>
                    <a:stretch>
                      <a:fillRect/>
                    </a:stretch>
                  </pic:blipFill>
                  <pic:spPr>
                    <a:xfrm>
                      <a:off x="0" y="0"/>
                      <a:ext cx="5943600" cy="3817620"/>
                    </a:xfrm>
                    <a:prstGeom prst="rect">
                      <a:avLst/>
                    </a:prstGeom>
                  </pic:spPr>
                </pic:pic>
              </a:graphicData>
            </a:graphic>
          </wp:inline>
        </w:drawing>
      </w:r>
    </w:p>
    <w:p w14:paraId="6EC91116" w14:textId="77777777" w:rsidR="00026F24" w:rsidRPr="008F1E12" w:rsidRDefault="00026F24" w:rsidP="00026F24">
      <w:pPr>
        <w:rPr>
          <w:rFonts w:eastAsia="MS Mincho"/>
          <w:color w:val="000000"/>
        </w:rPr>
      </w:pPr>
      <w:r w:rsidRPr="008F1E12">
        <w:rPr>
          <w:rFonts w:eastAsia="MS Mincho"/>
          <w:color w:val="000000"/>
        </w:rPr>
        <w:t>現在選択されているペプチド「</w:t>
      </w:r>
      <w:r w:rsidRPr="008F1E12">
        <w:rPr>
          <w:rFonts w:eastAsia="MS Mincho"/>
          <w:color w:val="000000"/>
        </w:rPr>
        <w:t>YEVQGEVFTKPQ</w:t>
      </w:r>
      <w:r w:rsidRPr="008F1E12">
        <w:rPr>
          <w:rFonts w:eastAsia="MS Mincho"/>
          <w:b/>
          <w:bCs/>
          <w:color w:val="0000FF"/>
        </w:rPr>
        <w:t>L</w:t>
      </w:r>
      <w:r w:rsidRPr="008F1E12">
        <w:rPr>
          <w:rFonts w:eastAsia="MS Mincho"/>
          <w:color w:val="000000"/>
        </w:rPr>
        <w:t>WP</w:t>
      </w:r>
      <w:r w:rsidRPr="008F1E12">
        <w:rPr>
          <w:rFonts w:eastAsia="MS Mincho"/>
          <w:color w:val="000000"/>
        </w:rPr>
        <w:t>」は</w:t>
      </w:r>
      <w:r w:rsidRPr="008F1E12">
        <w:rPr>
          <w:rFonts w:eastAsia="MS Mincho"/>
          <w:color w:val="000000"/>
        </w:rPr>
        <w:t>CRP</w:t>
      </w:r>
      <w:r w:rsidRPr="008F1E12">
        <w:rPr>
          <w:rFonts w:eastAsia="MS Mincho"/>
          <w:color w:val="000000"/>
        </w:rPr>
        <w:t>タンパク質の</w:t>
      </w:r>
      <w:r w:rsidRPr="008F1E12">
        <w:rPr>
          <w:rFonts w:eastAsia="MS Mincho"/>
          <w:color w:val="000000"/>
        </w:rPr>
        <w:t>C</w:t>
      </w:r>
      <w:r w:rsidRPr="008F1E12">
        <w:rPr>
          <w:rFonts w:eastAsia="MS Mincho"/>
          <w:color w:val="000000"/>
        </w:rPr>
        <w:t>末端ペプチドですが、</w:t>
      </w:r>
      <w:r w:rsidRPr="008F1E12">
        <w:rPr>
          <w:rFonts w:eastAsia="MS Mincho"/>
          <w:color w:val="000000"/>
        </w:rPr>
        <w:t>Study 7</w:t>
      </w:r>
      <w:r w:rsidRPr="008F1E12">
        <w:rPr>
          <w:rFonts w:eastAsia="MS Mincho"/>
          <w:color w:val="000000"/>
        </w:rPr>
        <w:t>の検証作業グループにとっては扱いづらいペプチドでした。</w:t>
      </w:r>
      <w:r w:rsidRPr="008F1E12">
        <w:rPr>
          <w:rFonts w:eastAsia="MS Mincho"/>
          <w:color w:val="000000"/>
        </w:rPr>
        <w:t>Skyline</w:t>
      </w:r>
      <w:r w:rsidRPr="008F1E12">
        <w:rPr>
          <w:rFonts w:eastAsia="MS Mincho"/>
          <w:color w:val="000000"/>
        </w:rPr>
        <w:t>にこのデータをインポートしても、繰り返し測定間で対応するピークが積分されていないランがあります。大概は約</w:t>
      </w:r>
      <w:r w:rsidRPr="008F1E12">
        <w:rPr>
          <w:rFonts w:eastAsia="MS Mincho"/>
          <w:color w:val="000000"/>
        </w:rPr>
        <w:t>24.7</w:t>
      </w:r>
      <w:r w:rsidRPr="008F1E12">
        <w:rPr>
          <w:rFonts w:eastAsia="MS Mincho"/>
          <w:color w:val="000000"/>
        </w:rPr>
        <w:t>分で積分されていますが、複数の保持時間外れ値があり、</w:t>
      </w:r>
      <w:r w:rsidRPr="008F1E12">
        <w:rPr>
          <w:rFonts w:eastAsia="MS Mincho"/>
          <w:color w:val="000000"/>
        </w:rPr>
        <w:t>25</w:t>
      </w:r>
      <w:r w:rsidRPr="008F1E12">
        <w:rPr>
          <w:rFonts w:eastAsia="MS Mincho"/>
          <w:color w:val="000000"/>
        </w:rPr>
        <w:t>分以降にある保持時間の近いピークでさえも、同一ペプチドには見えません。問題は、スパイクされたヘビーペプチドのピーク強度が内在性ライトペプチドと比べて決して強いわけではない、ということです。</w:t>
      </w:r>
    </w:p>
    <w:p w14:paraId="32A165A4" w14:textId="77777777" w:rsidR="00F738B2" w:rsidRPr="008F1E12" w:rsidRDefault="00F738B2" w:rsidP="00026F24">
      <w:pPr>
        <w:rPr>
          <w:rFonts w:eastAsia="MS Mincho"/>
          <w:color w:val="000000"/>
        </w:rPr>
      </w:pPr>
      <w:r w:rsidRPr="008F1E12">
        <w:rPr>
          <w:rFonts w:eastAsia="MS Mincho"/>
          <w:color w:val="000000"/>
        </w:rPr>
        <w:t>注：繰り返し測定チャートのバーの上をホバリングしていって手のカーソルが現れたところでクリックすると、対応する繰り返し測定のクロマトグラムを表示できます。これを利用することで、誤って同定された可能性のある各ピークのクロマトグラムに対して</w:t>
      </w:r>
      <w:r w:rsidRPr="008F1E12">
        <w:rPr>
          <w:rFonts w:eastAsia="MS Mincho"/>
          <w:color w:val="000000"/>
        </w:rPr>
        <w:t>MRMer</w:t>
      </w:r>
      <w:r w:rsidRPr="008F1E12">
        <w:rPr>
          <w:rFonts w:eastAsia="MS Mincho"/>
          <w:color w:val="000000"/>
        </w:rPr>
        <w:t>ドキュメントで行ったときと同じように、</w:t>
      </w:r>
      <w:r w:rsidRPr="008F1E12">
        <w:rPr>
          <w:rFonts w:eastAsia="MS Mincho"/>
          <w:color w:val="000000"/>
        </w:rPr>
        <w:t>X</w:t>
      </w:r>
      <w:r w:rsidRPr="008F1E12">
        <w:rPr>
          <w:rFonts w:eastAsia="MS Mincho"/>
          <w:color w:val="000000"/>
        </w:rPr>
        <w:t>軸の下をクリック・ドラッグしてピークの積分境界を修正することができます。しかしこのチュートリアルでは、検証作業グループが後続実験を行ったため、このペプチドを削除して構いません。</w:t>
      </w:r>
    </w:p>
    <w:p w14:paraId="74C506BD" w14:textId="77777777" w:rsidR="003D4993" w:rsidRPr="008F1E12" w:rsidRDefault="003D4993" w:rsidP="00026F24">
      <w:pPr>
        <w:rPr>
          <w:rFonts w:eastAsia="MS Mincho"/>
          <w:color w:val="000000"/>
        </w:rPr>
      </w:pPr>
      <w:r w:rsidRPr="008F1E12">
        <w:rPr>
          <w:rFonts w:eastAsia="MS Mincho"/>
          <w:color w:val="000000"/>
        </w:rPr>
        <w:t>このドキュメント内の他のペプチドのピーク積分については、</w:t>
      </w:r>
      <w:r w:rsidRPr="008F1E12">
        <w:rPr>
          <w:rFonts w:eastAsia="MS Mincho"/>
          <w:color w:val="000000"/>
        </w:rPr>
        <w:t>Skyline</w:t>
      </w:r>
      <w:r w:rsidRPr="008F1E12">
        <w:rPr>
          <w:rFonts w:eastAsia="MS Mincho"/>
          <w:color w:val="000000"/>
        </w:rPr>
        <w:t>がうまく機能したことがわかります。しかしながら、ペプチドが</w:t>
      </w:r>
      <w:r w:rsidRPr="008F1E12">
        <w:rPr>
          <w:rFonts w:eastAsia="MS Mincho"/>
          <w:color w:val="000000"/>
        </w:rPr>
        <w:t>10</w:t>
      </w:r>
      <w:r w:rsidRPr="008F1E12">
        <w:rPr>
          <w:rFonts w:eastAsia="MS Mincho"/>
          <w:color w:val="000000"/>
        </w:rPr>
        <w:t>しかないデータセットでは、各ペプチドを慎重に確認して明らかにおかしいと思われるところには手作業で調整することを強く推奨します。</w:t>
      </w:r>
    </w:p>
    <w:p w14:paraId="45A06969" w14:textId="77777777" w:rsidR="003D4993" w:rsidRPr="008F1E12" w:rsidRDefault="003D4993" w:rsidP="00026F24">
      <w:pPr>
        <w:rPr>
          <w:rFonts w:eastAsia="MS Mincho"/>
          <w:color w:val="000000"/>
        </w:rPr>
      </w:pPr>
      <w:r w:rsidRPr="008F1E12">
        <w:rPr>
          <w:rFonts w:eastAsia="MS Mincho"/>
          <w:color w:val="000000"/>
        </w:rPr>
        <w:t>まず上記画像の、ペプチド「</w:t>
      </w:r>
      <w:r w:rsidRPr="008F1E12">
        <w:rPr>
          <w:rFonts w:eastAsia="MS Mincho"/>
          <w:color w:val="000000"/>
        </w:rPr>
        <w:t>I</w:t>
      </w:r>
      <w:r w:rsidRPr="008F1E12">
        <w:rPr>
          <w:rFonts w:eastAsia="MS Mincho"/>
          <w:b/>
          <w:bCs/>
          <w:color w:val="0000FF"/>
        </w:rPr>
        <w:t>V</w:t>
      </w:r>
      <w:r w:rsidRPr="008F1E12">
        <w:rPr>
          <w:rFonts w:eastAsia="MS Mincho"/>
          <w:color w:val="000000"/>
        </w:rPr>
        <w:t>GGWE</w:t>
      </w:r>
      <w:r w:rsidRPr="008F1E12">
        <w:rPr>
          <w:rFonts w:eastAsia="MS Mincho"/>
          <w:b/>
          <w:bCs/>
          <w:color w:val="000000"/>
          <w:u w:val="single"/>
        </w:rPr>
        <w:t>C</w:t>
      </w:r>
      <w:r w:rsidRPr="008F1E12">
        <w:rPr>
          <w:rFonts w:eastAsia="MS Mincho"/>
          <w:color w:val="000000"/>
        </w:rPr>
        <w:t>EK</w:t>
      </w:r>
      <w:r w:rsidRPr="008F1E12">
        <w:rPr>
          <w:rFonts w:eastAsia="MS Mincho"/>
          <w:color w:val="000000"/>
        </w:rPr>
        <w:t>」のプリカーサー「</w:t>
      </w:r>
      <w:r w:rsidRPr="008F1E12">
        <w:rPr>
          <w:rFonts w:eastAsia="MS Mincho"/>
          <w:color w:val="000000"/>
        </w:rPr>
        <w:t>541.7637++</w:t>
      </w:r>
      <w:r w:rsidR="002C5A91" w:rsidRPr="008F1E12">
        <w:rPr>
          <w:rFonts w:eastAsia="MS Mincho" w:hint="eastAsia"/>
        </w:rPr>
        <w:t xml:space="preserve"> </w:t>
      </w:r>
      <w:r w:rsidR="002C5A91" w:rsidRPr="008F1E12">
        <w:rPr>
          <w:rFonts w:eastAsia="MS Mincho"/>
        </w:rPr>
        <w:t>(</w:t>
      </w:r>
      <w:r w:rsidR="002C5A91" w:rsidRPr="008F1E12">
        <w:rPr>
          <w:rFonts w:eastAsia="MS Mincho" w:hint="eastAsia"/>
        </w:rPr>
        <w:t>h</w:t>
      </w:r>
      <w:r w:rsidR="002C5A91" w:rsidRPr="008F1E12">
        <w:rPr>
          <w:rFonts w:eastAsia="MS Mincho"/>
        </w:rPr>
        <w:t>eavy</w:t>
      </w:r>
      <w:r w:rsidR="002C5A91" w:rsidRPr="008F1E12">
        <w:rPr>
          <w:rFonts w:eastAsia="MS Mincho" w:hint="eastAsia"/>
        </w:rPr>
        <w:t>)</w:t>
      </w:r>
      <w:r w:rsidRPr="008F1E12">
        <w:rPr>
          <w:rFonts w:eastAsia="MS Mincho"/>
          <w:color w:val="000000"/>
        </w:rPr>
        <w:t>」は欠陥のあるデータであることが分かります。というのも、質量分析計に与えられたトランジションリストにはプリカーサー</w:t>
      </w:r>
      <w:r w:rsidRPr="008F1E12">
        <w:rPr>
          <w:rFonts w:eastAsia="MS Mincho"/>
          <w:i/>
          <w:color w:val="000000"/>
        </w:rPr>
        <w:t>m/z</w:t>
      </w:r>
      <w:r w:rsidRPr="008F1E12">
        <w:rPr>
          <w:rFonts w:eastAsia="MS Mincho"/>
          <w:color w:val="000000"/>
        </w:rPr>
        <w:t>の小数第一位までしか指定しておらず、誤って「</w:t>
      </w:r>
      <w:r w:rsidRPr="008F1E12">
        <w:rPr>
          <w:rFonts w:eastAsia="MS Mincho"/>
          <w:color w:val="000000"/>
        </w:rPr>
        <w:t>541.7</w:t>
      </w:r>
      <w:r w:rsidRPr="008F1E12">
        <w:rPr>
          <w:rFonts w:eastAsia="MS Mincho"/>
          <w:color w:val="000000"/>
        </w:rPr>
        <w:t>」と概算されているからです。このことは、</w:t>
      </w:r>
      <w:r w:rsidRPr="008F1E12">
        <w:rPr>
          <w:rFonts w:eastAsia="MS Mincho"/>
          <w:color w:val="000000"/>
        </w:rPr>
        <w:t>Excel</w:t>
      </w:r>
      <w:r w:rsidRPr="008F1E12">
        <w:rPr>
          <w:rFonts w:eastAsia="MS Mincho"/>
          <w:color w:val="000000"/>
        </w:rPr>
        <w:t>スプレッドシートの「</w:t>
      </w:r>
      <w:r w:rsidRPr="008F1E12">
        <w:rPr>
          <w:rFonts w:eastAsia="MS Mincho"/>
          <w:color w:val="000000"/>
        </w:rPr>
        <w:t>Raw</w:t>
      </w:r>
      <w:r w:rsidRPr="008F1E12">
        <w:rPr>
          <w:rFonts w:eastAsia="MS Mincho"/>
          <w:color w:val="000000"/>
        </w:rPr>
        <w:t>」タブで確認することができます。</w:t>
      </w:r>
    </w:p>
    <w:p w14:paraId="35F8B896" w14:textId="77777777" w:rsidR="003D4993" w:rsidRPr="008F1E12" w:rsidRDefault="003D4993" w:rsidP="00026F24">
      <w:pPr>
        <w:rPr>
          <w:rFonts w:eastAsia="MS Mincho"/>
          <w:color w:val="000000"/>
        </w:rPr>
      </w:pPr>
      <w:r w:rsidRPr="008F1E12">
        <w:rPr>
          <w:rFonts w:eastAsia="MS Mincho"/>
          <w:color w:val="000000"/>
        </w:rPr>
        <w:t>このドキュメント内の、正しく</w:t>
      </w:r>
      <w:r w:rsidRPr="008F1E12">
        <w:rPr>
          <w:rFonts w:eastAsia="MS Mincho"/>
          <w:color w:val="000000"/>
        </w:rPr>
        <w:t>m/z</w:t>
      </w:r>
      <w:r w:rsidRPr="008F1E12">
        <w:rPr>
          <w:rFonts w:eastAsia="MS Mincho"/>
          <w:color w:val="000000"/>
        </w:rPr>
        <w:t>が計算されたプリカーサーを測定データと一致させるには、以下の手順を行います。</w:t>
      </w:r>
    </w:p>
    <w:p w14:paraId="21CE2B5C"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D622C3B" w14:textId="77777777" w:rsidR="003D4993" w:rsidRPr="008F1E12" w:rsidRDefault="00B03521" w:rsidP="003D4993">
      <w:pPr>
        <w:pStyle w:val="ListParagraph"/>
        <w:numPr>
          <w:ilvl w:val="0"/>
          <w:numId w:val="26"/>
        </w:numPr>
        <w:rPr>
          <w:rFonts w:eastAsia="MS Mincho"/>
        </w:rPr>
      </w:pPr>
      <w:r w:rsidRPr="008F1E12">
        <w:rPr>
          <w:rFonts w:eastAsia="MS Mincho"/>
        </w:rPr>
        <w:t xml:space="preserve">[ </w:t>
      </w:r>
      <w:r w:rsidR="003D4993" w:rsidRPr="008F1E12">
        <w:rPr>
          <w:rFonts w:eastAsia="MS Mincho"/>
          <w:b/>
        </w:rPr>
        <w:t>装置</w:t>
      </w:r>
      <w:r w:rsidRPr="008F1E12">
        <w:rPr>
          <w:rFonts w:eastAsia="MS Mincho"/>
        </w:rPr>
        <w:t xml:space="preserve"> ] </w:t>
      </w:r>
      <w:r w:rsidRPr="008F1E12">
        <w:rPr>
          <w:rFonts w:eastAsia="MS Mincho"/>
        </w:rPr>
        <w:t>タブの</w:t>
      </w:r>
      <w:r w:rsidRPr="008F1E12">
        <w:rPr>
          <w:rFonts w:eastAsia="MS Mincho"/>
        </w:rPr>
        <w:t xml:space="preserve"> [ </w:t>
      </w:r>
      <w:r w:rsidRPr="008F1E12">
        <w:rPr>
          <w:rFonts w:eastAsia="MS Mincho"/>
          <w:b/>
        </w:rPr>
        <w:t>メソッド一致許容誤差</w:t>
      </w:r>
      <w:r w:rsidRPr="008F1E12">
        <w:rPr>
          <w:rFonts w:eastAsia="MS Mincho"/>
        </w:rPr>
        <w:t xml:space="preserve"> ] </w:t>
      </w:r>
      <w:r w:rsidRPr="008F1E12">
        <w:rPr>
          <w:rFonts w:eastAsia="MS Mincho"/>
        </w:rPr>
        <w:t>欄に「</w:t>
      </w:r>
      <w:r w:rsidRPr="008F1E12">
        <w:rPr>
          <w:rFonts w:eastAsia="MS Mincho"/>
        </w:rPr>
        <w:t>0.065</w:t>
      </w:r>
      <w:r w:rsidRPr="008F1E12">
        <w:rPr>
          <w:rFonts w:eastAsia="MS Mincho"/>
        </w:rPr>
        <w:t>」と入力します。</w:t>
      </w:r>
    </w:p>
    <w:p w14:paraId="3A47BC09"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6D056E9F" w14:textId="77777777" w:rsidR="003D4993" w:rsidRPr="008F1E12" w:rsidRDefault="003D4993" w:rsidP="003D4993">
      <w:pPr>
        <w:rPr>
          <w:rFonts w:eastAsia="MS Mincho"/>
        </w:rPr>
      </w:pPr>
      <w:r w:rsidRPr="008F1E12">
        <w:rPr>
          <w:rFonts w:eastAsia="MS Mincho"/>
        </w:rPr>
        <w:t>これにより、「</w:t>
      </w:r>
      <w:r w:rsidRPr="008F1E12">
        <w:rPr>
          <w:rFonts w:eastAsia="MS Mincho"/>
        </w:rPr>
        <w:t>541.7637++</w:t>
      </w:r>
      <w:r w:rsidR="00CF12EE" w:rsidRPr="008F1E12">
        <w:rPr>
          <w:rFonts w:eastAsia="MS Mincho" w:hint="eastAsia"/>
        </w:rPr>
        <w:t xml:space="preserve"> </w:t>
      </w:r>
      <w:r w:rsidR="00CF12EE" w:rsidRPr="008F1E12">
        <w:rPr>
          <w:rFonts w:eastAsia="MS Mincho"/>
        </w:rPr>
        <w:t>(</w:t>
      </w:r>
      <w:r w:rsidR="00CF12EE" w:rsidRPr="008F1E12">
        <w:rPr>
          <w:rFonts w:eastAsia="MS Mincho" w:hint="eastAsia"/>
        </w:rPr>
        <w:t>h</w:t>
      </w:r>
      <w:r w:rsidR="00CF12EE" w:rsidRPr="008F1E12">
        <w:rPr>
          <w:rFonts w:eastAsia="MS Mincho"/>
        </w:rPr>
        <w:t>eavy</w:t>
      </w:r>
      <w:r w:rsidR="00CF12EE" w:rsidRPr="008F1E12">
        <w:rPr>
          <w:rFonts w:eastAsia="MS Mincho" w:hint="eastAsia"/>
        </w:rPr>
        <w:t>)</w:t>
      </w:r>
      <w:r w:rsidRPr="008F1E12">
        <w:rPr>
          <w:rFonts w:eastAsia="MS Mincho"/>
        </w:rPr>
        <w:t>」プリカーサーの横に緑の丸印が表示されます。</w:t>
      </w:r>
    </w:p>
    <w:p w14:paraId="0471C34D" w14:textId="77777777" w:rsidR="00B03521" w:rsidRPr="008F1E12" w:rsidRDefault="0006767D" w:rsidP="003D4993">
      <w:pPr>
        <w:rPr>
          <w:rFonts w:eastAsia="MS Mincho"/>
        </w:rPr>
      </w:pPr>
      <w:r w:rsidRPr="008F1E12">
        <w:rPr>
          <w:rFonts w:eastAsia="MS Mincho"/>
        </w:rPr>
        <w:t>積分時のもう</w:t>
      </w:r>
      <w:r w:rsidRPr="008F1E12">
        <w:rPr>
          <w:rFonts w:eastAsia="MS Mincho"/>
        </w:rPr>
        <w:t>1</w:t>
      </w:r>
      <w:r w:rsidRPr="008F1E12">
        <w:rPr>
          <w:rFonts w:eastAsia="MS Mincho"/>
        </w:rPr>
        <w:t>つの問題は、ペプチドビュー内の多くのトランジションにオレンジおよび赤い丸印が付いているということです。これは、ピークエリアが積分されていないトランジションであることを示します。この機能は、</w:t>
      </w:r>
      <w:r w:rsidRPr="008F1E12">
        <w:rPr>
          <w:rFonts w:eastAsia="MS Mincho"/>
        </w:rPr>
        <w:t xml:space="preserve"> </w:t>
      </w:r>
      <w:hyperlink r:id="rId40" w:history="1">
        <w:r w:rsidRPr="008F1E12">
          <w:rPr>
            <w:rStyle w:val="Hyperlink"/>
            <w:rFonts w:eastAsia="MS Mincho"/>
          </w:rPr>
          <w:t>ターゲットメソッド調整</w:t>
        </w:r>
      </w:hyperlink>
      <w:r w:rsidRPr="008F1E12">
        <w:rPr>
          <w:rFonts w:eastAsia="MS Mincho"/>
        </w:rPr>
        <w:t>チュートリアルで説明されている通り、メソッド調整のある段階においては非常に有用ですが、このような十分調整されたメソッドが使用されている場合には、通常関連する情報は提供しません。このため、最も強いピーク境界間の全トランジションのピーク面積を積分し、赤いドットインジケータをトランジションの面積がゼロの場合のみ表示するように変更するオプションがあります。</w:t>
      </w:r>
    </w:p>
    <w:p w14:paraId="1B5E0611" w14:textId="77777777" w:rsidR="003D4993" w:rsidRPr="008F1E12" w:rsidRDefault="00434D5C" w:rsidP="00B03521">
      <w:pPr>
        <w:spacing w:before="240"/>
        <w:rPr>
          <w:rFonts w:eastAsia="MS Mincho"/>
        </w:rPr>
      </w:pPr>
      <w:r w:rsidRPr="008F1E12">
        <w:rPr>
          <w:rFonts w:eastAsia="MS Mincho"/>
        </w:rPr>
        <w:t>これをオンするには以下の操作を行います。</w:t>
      </w:r>
    </w:p>
    <w:p w14:paraId="011B6A49" w14:textId="77777777" w:rsidR="00434D5C" w:rsidRPr="008F1E12" w:rsidRDefault="00434D5C" w:rsidP="00434D5C">
      <w:pPr>
        <w:pStyle w:val="ListParagraph"/>
        <w:numPr>
          <w:ilvl w:val="0"/>
          <w:numId w:val="27"/>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すべて積分</w:t>
      </w:r>
      <w:r w:rsidRPr="008F1E12">
        <w:rPr>
          <w:rFonts w:eastAsia="MS Mincho"/>
        </w:rPr>
        <w:t xml:space="preserve"> ] </w:t>
      </w:r>
      <w:r w:rsidRPr="008F1E12">
        <w:rPr>
          <w:rFonts w:eastAsia="MS Mincho"/>
        </w:rPr>
        <w:t>をクリックします。</w:t>
      </w:r>
    </w:p>
    <w:tbl>
      <w:tblPr>
        <w:tblStyle w:val="TableGrid"/>
        <w:tblW w:w="0" w:type="auto"/>
        <w:tblLook w:val="04A0" w:firstRow="1" w:lastRow="0" w:firstColumn="1" w:lastColumn="0" w:noHBand="0" w:noVBand="1"/>
      </w:tblPr>
      <w:tblGrid>
        <w:gridCol w:w="9350"/>
      </w:tblGrid>
      <w:tr w:rsidR="00B03521" w:rsidRPr="008F1E12" w14:paraId="248A52EB" w14:textId="77777777" w:rsidTr="00B03521">
        <w:tc>
          <w:tcPr>
            <w:tcW w:w="9576" w:type="dxa"/>
          </w:tcPr>
          <w:p w14:paraId="13C9172A" w14:textId="77777777" w:rsidR="00B03521" w:rsidRPr="008F1E12" w:rsidRDefault="00B03521" w:rsidP="00434D5C">
            <w:pPr>
              <w:rPr>
                <w:rFonts w:eastAsia="MS Mincho"/>
              </w:rPr>
            </w:pPr>
            <w:r w:rsidRPr="008F1E12">
              <w:rPr>
                <w:rFonts w:eastAsia="MS Mincho"/>
              </w:rPr>
              <w:t>注：</w:t>
            </w:r>
            <w:r w:rsidRPr="008F1E12">
              <w:rPr>
                <w:rFonts w:eastAsia="MS Mincho"/>
              </w:rPr>
              <w:t>Skyline 4.2</w:t>
            </w:r>
            <w:r w:rsidRPr="008F1E12">
              <w:rPr>
                <w:rFonts w:eastAsia="MS Mincho"/>
              </w:rPr>
              <w:t>以前のように、この設定が定量計算に影響することはありません。現在は、</w:t>
            </w:r>
            <w:r w:rsidRPr="008F1E12">
              <w:rPr>
                <w:rFonts w:eastAsia="MS Mincho"/>
              </w:rPr>
              <w:t xml:space="preserve">[ </w:t>
            </w:r>
            <w:r w:rsidRPr="008F1E12">
              <w:rPr>
                <w:rFonts w:eastAsia="MS Mincho"/>
              </w:rPr>
              <w:t>ターゲット</w:t>
            </w:r>
            <w:r w:rsidRPr="008F1E12">
              <w:rPr>
                <w:rFonts w:eastAsia="MS Mincho"/>
              </w:rPr>
              <w:t xml:space="preserve"> ] </w:t>
            </w:r>
            <w:r w:rsidRPr="008F1E12">
              <w:rPr>
                <w:rFonts w:eastAsia="MS Mincho"/>
              </w:rPr>
              <w:t>ビューのカラードットと、</w:t>
            </w:r>
            <w:r w:rsidRPr="008F1E12">
              <w:rPr>
                <w:rFonts w:eastAsia="MS Mincho"/>
              </w:rPr>
              <w:t>Skyline</w:t>
            </w:r>
            <w:r w:rsidRPr="008F1E12">
              <w:rPr>
                <w:rFonts w:eastAsia="MS Mincho"/>
              </w:rPr>
              <w:t>レポートの「ピーク検出率」欄にのみ影響します。</w:t>
            </w:r>
          </w:p>
        </w:tc>
      </w:tr>
    </w:tbl>
    <w:p w14:paraId="699BCA3D" w14:textId="77777777" w:rsidR="00974501" w:rsidRDefault="00974501" w:rsidP="00B03521">
      <w:pPr>
        <w:spacing w:before="240"/>
        <w:rPr>
          <w:rFonts w:eastAsia="MS Mincho"/>
        </w:rPr>
      </w:pPr>
    </w:p>
    <w:p w14:paraId="18AA6596" w14:textId="77777777" w:rsidR="00974501" w:rsidRDefault="00974501">
      <w:pPr>
        <w:rPr>
          <w:rFonts w:eastAsia="MS Mincho"/>
        </w:rPr>
      </w:pPr>
      <w:r>
        <w:rPr>
          <w:rFonts w:eastAsia="MS Mincho"/>
        </w:rPr>
        <w:br w:type="page"/>
      </w:r>
    </w:p>
    <w:p w14:paraId="5C07D800" w14:textId="77777777" w:rsidR="00434D5C" w:rsidRPr="008F1E12" w:rsidRDefault="00434D5C" w:rsidP="00B03521">
      <w:pPr>
        <w:spacing w:before="240"/>
        <w:rPr>
          <w:rFonts w:eastAsia="MS Mincho"/>
        </w:rPr>
      </w:pPr>
      <w:r w:rsidRPr="008F1E12">
        <w:rPr>
          <w:rFonts w:eastAsia="MS Mincho"/>
        </w:rPr>
        <w:t>以下のような画面が表示されます。</w:t>
      </w:r>
    </w:p>
    <w:p w14:paraId="33F64DCB" w14:textId="77777777" w:rsidR="00434D5C" w:rsidRPr="008F1E12" w:rsidRDefault="00974501" w:rsidP="00434D5C">
      <w:pPr>
        <w:rPr>
          <w:rFonts w:eastAsia="MS Mincho"/>
        </w:rPr>
      </w:pPr>
      <w:r>
        <w:rPr>
          <w:noProof/>
        </w:rPr>
        <w:drawing>
          <wp:inline distT="0" distB="0" distL="0" distR="0" wp14:anchorId="0B38F83F" wp14:editId="2398303A">
            <wp:extent cx="5943600" cy="381762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41" cstate="print"/>
                    <a:stretch>
                      <a:fillRect/>
                    </a:stretch>
                  </pic:blipFill>
                  <pic:spPr>
                    <a:xfrm>
                      <a:off x="0" y="0"/>
                      <a:ext cx="5943600" cy="3817620"/>
                    </a:xfrm>
                    <a:prstGeom prst="rect">
                      <a:avLst/>
                    </a:prstGeom>
                  </pic:spPr>
                </pic:pic>
              </a:graphicData>
            </a:graphic>
          </wp:inline>
        </w:drawing>
      </w:r>
    </w:p>
    <w:p w14:paraId="0B133DC4" w14:textId="77777777" w:rsidR="00913D27" w:rsidRPr="008F1E12" w:rsidRDefault="00F2695C" w:rsidP="00F2695C">
      <w:pPr>
        <w:pStyle w:val="Heading2"/>
        <w:rPr>
          <w:rFonts w:eastAsia="MS Mincho"/>
        </w:rPr>
      </w:pPr>
      <w:r w:rsidRPr="008F1E12">
        <w:rPr>
          <w:rFonts w:eastAsia="MS Mincho"/>
        </w:rPr>
        <w:t>ピーク面積ビューによるデータ解析</w:t>
      </w:r>
    </w:p>
    <w:p w14:paraId="7C353395" w14:textId="77777777" w:rsidR="00F2695C" w:rsidRPr="008F1E12" w:rsidRDefault="00F2695C" w:rsidP="00F2695C">
      <w:pPr>
        <w:rPr>
          <w:rFonts w:eastAsia="MS Mincho"/>
        </w:rPr>
      </w:pPr>
      <w:r w:rsidRPr="008F1E12">
        <w:rPr>
          <w:rFonts w:eastAsia="MS Mincho"/>
        </w:rPr>
        <w:t>上記画像内の</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ビューを見れば、</w:t>
      </w:r>
      <w:r w:rsidRPr="008F1E12">
        <w:rPr>
          <w:rFonts w:eastAsia="MS Mincho"/>
        </w:rPr>
        <w:t>Study 7</w:t>
      </w:r>
      <w:r w:rsidRPr="008F1E12">
        <w:rPr>
          <w:rFonts w:eastAsia="MS Mincho"/>
        </w:rPr>
        <w:t>の実験目的が何であったかがはっきりわかります。各濃度</w:t>
      </w:r>
      <w:r w:rsidRPr="008F1E12">
        <w:rPr>
          <w:rFonts w:eastAsia="MS Mincho"/>
        </w:rPr>
        <w:t>4</w:t>
      </w:r>
      <w:r w:rsidRPr="008F1E12">
        <w:rPr>
          <w:rFonts w:eastAsia="MS Mincho"/>
        </w:rPr>
        <w:t>回のテクニカル反復測定結果をもとに校正曲線を得るためだったのです。ヘビー同位体標識内部標準が一定濃度で注入されましたが、注入回数が</w:t>
      </w:r>
      <w:r w:rsidRPr="008F1E12">
        <w:rPr>
          <w:rFonts w:eastAsia="MS Mincho"/>
        </w:rPr>
        <w:t>50</w:t>
      </w:r>
      <w:r w:rsidRPr="008F1E12">
        <w:rPr>
          <w:rFonts w:eastAsia="MS Mincho"/>
        </w:rPr>
        <w:t>を超えるとそのピーク面積が徐々に減衰していることがわかります。ところが</w:t>
      </w:r>
      <w:r w:rsidRPr="008F1E12">
        <w:rPr>
          <w:rFonts w:eastAsia="MS Mincho"/>
        </w:rPr>
        <w:t xml:space="preserve"> [ </w:t>
      </w:r>
      <w:r w:rsidRPr="008F1E12">
        <w:rPr>
          <w:rFonts w:eastAsia="MS Mincho"/>
          <w:b/>
        </w:rPr>
        <w:t>保持時間</w:t>
      </w:r>
      <w:r w:rsidRPr="008F1E12">
        <w:rPr>
          <w:rFonts w:eastAsia="MS Mincho"/>
        </w:rPr>
        <w:t xml:space="preserve"> ] </w:t>
      </w:r>
      <w:r w:rsidRPr="008F1E12">
        <w:rPr>
          <w:rFonts w:eastAsia="MS Mincho"/>
        </w:rPr>
        <w:t>ビューを見ると、ペプチドの保持時間は非常に安定しており、スケジュール化されたランでこのペプチドを利用することに何ら問題がなかったことがわかります。</w:t>
      </w:r>
    </w:p>
    <w:p w14:paraId="2008E1DA" w14:textId="77777777" w:rsidR="004178DA" w:rsidRPr="008F1E12" w:rsidRDefault="00C42C6E" w:rsidP="00F2695C">
      <w:pPr>
        <w:rPr>
          <w:rFonts w:eastAsia="MS Mincho"/>
        </w:rPr>
      </w:pPr>
      <w:r w:rsidRPr="008F1E12">
        <w:rPr>
          <w:rFonts w:eastAsia="MS Mincho"/>
        </w:rPr>
        <w:t>このセクションでは、</w:t>
      </w:r>
      <w:r w:rsidRPr="008F1E12">
        <w:rPr>
          <w:rFonts w:eastAsia="MS Mincho"/>
        </w:rPr>
        <w:t xml:space="preserve">[ </w:t>
      </w:r>
      <w:r w:rsidR="00810984" w:rsidRPr="008F1E12">
        <w:rPr>
          <w:rFonts w:eastAsia="MS Mincho"/>
          <w:b/>
        </w:rPr>
        <w:t>ピーク面積</w:t>
      </w:r>
      <w:r w:rsidRPr="008F1E12">
        <w:rPr>
          <w:rFonts w:eastAsia="MS Mincho"/>
        </w:rPr>
        <w:t xml:space="preserve"> ] </w:t>
      </w:r>
      <w:r w:rsidRPr="008F1E12">
        <w:rPr>
          <w:rFonts w:eastAsia="MS Mincho"/>
        </w:rPr>
        <w:t>ビューおよび、複数繰り返し測定データセットを解析できる様々なオプションに焦点を当てます。画面上で</w:t>
      </w:r>
      <w:r w:rsidRPr="008F1E12">
        <w:rPr>
          <w:rFonts w:eastAsia="MS Mincho"/>
        </w:rPr>
        <w:t xml:space="preserve"> [ </w:t>
      </w:r>
      <w:r w:rsidR="00810984" w:rsidRPr="008F1E12">
        <w:rPr>
          <w:rFonts w:eastAsia="MS Mincho"/>
          <w:b/>
        </w:rPr>
        <w:t>ピーク面積</w:t>
      </w:r>
      <w:r w:rsidRPr="008F1E12">
        <w:rPr>
          <w:rFonts w:eastAsia="MS Mincho"/>
        </w:rPr>
        <w:t xml:space="preserve"> ] </w:t>
      </w:r>
      <w:r w:rsidRPr="008F1E12">
        <w:rPr>
          <w:rFonts w:eastAsia="MS Mincho"/>
        </w:rPr>
        <w:t>ビューを大きく表示するには、以下の操作を行います。</w:t>
      </w:r>
    </w:p>
    <w:p w14:paraId="0FCD3274" w14:textId="77777777" w:rsidR="00810984" w:rsidRPr="008F1E12" w:rsidRDefault="00810984" w:rsidP="00810984">
      <w:pPr>
        <w:pStyle w:val="ListParagraph"/>
        <w:numPr>
          <w:ilvl w:val="0"/>
          <w:numId w:val="27"/>
        </w:numPr>
        <w:rPr>
          <w:rFonts w:eastAsia="MS Mincho"/>
        </w:rPr>
      </w:pPr>
      <w:r w:rsidRPr="008F1E12">
        <w:rPr>
          <w:rFonts w:eastAsia="MS Mincho"/>
        </w:rPr>
        <w:t>タイトルバーに表示されている</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をダブルクリックします。</w:t>
      </w:r>
    </w:p>
    <w:p w14:paraId="4E153FD7" w14:textId="77777777" w:rsidR="00810984" w:rsidRPr="008F1E12" w:rsidRDefault="00810984" w:rsidP="00810984">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ビューが</w:t>
      </w:r>
      <w:r w:rsidRPr="008F1E12">
        <w:rPr>
          <w:rFonts w:eastAsia="MS Mincho"/>
        </w:rPr>
        <w:t>Skyline</w:t>
      </w:r>
      <w:r w:rsidRPr="008F1E12">
        <w:rPr>
          <w:rFonts w:eastAsia="MS Mincho"/>
        </w:rPr>
        <w:t>のメインウィンドウに現れ、フロート表示されます。</w:t>
      </w:r>
      <w:r w:rsidRPr="008F1E12">
        <w:rPr>
          <w:rFonts w:eastAsia="MS Mincho"/>
        </w:rPr>
        <w:t xml:space="preserve">[ </w:t>
      </w:r>
      <w:r w:rsidR="00B03521" w:rsidRPr="008F1E12">
        <w:rPr>
          <w:rFonts w:eastAsia="MS Mincho"/>
          <w:b/>
        </w:rPr>
        <w:t>ターゲット</w:t>
      </w:r>
      <w:r w:rsidRPr="008F1E12">
        <w:rPr>
          <w:rFonts w:eastAsia="MS Mincho"/>
        </w:rPr>
        <w:t xml:space="preserve"> ] </w:t>
      </w:r>
      <w:r w:rsidRPr="008F1E12">
        <w:rPr>
          <w:rFonts w:eastAsia="MS Mincho"/>
        </w:rPr>
        <w:t>ビューの時と同じ方法で再配置します。</w:t>
      </w:r>
    </w:p>
    <w:p w14:paraId="203F01AF" w14:textId="77777777" w:rsidR="00354B2D" w:rsidRPr="008F1E12" w:rsidRDefault="00C71D25" w:rsidP="00810984">
      <w:pPr>
        <w:rPr>
          <w:rFonts w:eastAsia="MS Mincho"/>
        </w:rPr>
      </w:pPr>
      <w:r w:rsidRPr="008F1E12">
        <w:rPr>
          <w:rFonts w:eastAsia="MS Mincho"/>
        </w:rPr>
        <w:t>開始するには、以下の操作を行います。</w:t>
      </w:r>
    </w:p>
    <w:p w14:paraId="2C30639A" w14:textId="77777777" w:rsidR="00354B2D" w:rsidRPr="008F1E12" w:rsidRDefault="00354B2D" w:rsidP="00B03612">
      <w:pPr>
        <w:pStyle w:val="ListParagraph"/>
        <w:numPr>
          <w:ilvl w:val="0"/>
          <w:numId w:val="27"/>
        </w:numPr>
        <w:rPr>
          <w:rFonts w:eastAsia="MS Mincho"/>
        </w:rPr>
      </w:pPr>
      <w:r w:rsidRPr="008F1E12">
        <w:rPr>
          <w:rFonts w:eastAsia="MS Mincho"/>
        </w:rPr>
        <w:t>このドキュメント内の残りの</w:t>
      </w:r>
      <w:r w:rsidRPr="008F1E12">
        <w:rPr>
          <w:rFonts w:eastAsia="MS Mincho"/>
        </w:rPr>
        <w:t>10</w:t>
      </w:r>
      <w:r w:rsidRPr="008F1E12">
        <w:rPr>
          <w:rFonts w:eastAsia="MS Mincho"/>
        </w:rPr>
        <w:t>のペプチドをそれぞれ選択します。</w:t>
      </w:r>
      <w:r w:rsidRPr="008F1E12">
        <w:rPr>
          <w:rFonts w:eastAsia="MS Mincho"/>
        </w:rPr>
        <w:t xml:space="preserve"> </w:t>
      </w:r>
    </w:p>
    <w:p w14:paraId="5769DA4B" w14:textId="77777777" w:rsidR="00C71D25" w:rsidRPr="008F1E12" w:rsidRDefault="00354B2D">
      <w:pPr>
        <w:rPr>
          <w:rFonts w:eastAsia="MS Mincho"/>
        </w:rPr>
      </w:pPr>
      <w:r w:rsidRPr="008F1E12">
        <w:rPr>
          <w:rFonts w:eastAsia="MS Mincho"/>
        </w:rPr>
        <w:t>最初のペプチドおよび最後の</w:t>
      </w:r>
      <w:r w:rsidRPr="008F1E12">
        <w:rPr>
          <w:rFonts w:eastAsia="MS Mincho"/>
        </w:rPr>
        <w:t>5</w:t>
      </w:r>
      <w:r w:rsidRPr="008F1E12">
        <w:rPr>
          <w:rFonts w:eastAsia="MS Mincho"/>
        </w:rPr>
        <w:t>つのペプチドについては、上記画像に似たピーク面積チャートが表示されますが、他の</w:t>
      </w:r>
      <w:r w:rsidRPr="008F1E12">
        <w:rPr>
          <w:rFonts w:eastAsia="MS Mincho"/>
        </w:rPr>
        <w:t>4</w:t>
      </w:r>
      <w:r w:rsidRPr="008F1E12">
        <w:rPr>
          <w:rFonts w:eastAsia="MS Mincho"/>
        </w:rPr>
        <w:t>つのペプチドに関してはかなり定量精度が低いです。</w:t>
      </w:r>
    </w:p>
    <w:p w14:paraId="12E856CD" w14:textId="77777777" w:rsidR="0004162E" w:rsidRPr="008F1E12" w:rsidRDefault="0004162E" w:rsidP="00810984">
      <w:pPr>
        <w:rPr>
          <w:rFonts w:eastAsia="MS Mincho"/>
        </w:rPr>
      </w:pPr>
      <w:r w:rsidRPr="008F1E12">
        <w:rPr>
          <w:rFonts w:eastAsia="MS Mincho"/>
        </w:rPr>
        <w:t>安定同位体標識標準ペプチドを同時注入する主な理由の一つとして、内在性非標識ペプチドのピーク面積を標準化できることが挙げられます。これにより、測定値のラン間のばらつきを小さくできます。これを</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ビュー内で見るには、以下の操作を行います。</w:t>
      </w:r>
    </w:p>
    <w:p w14:paraId="7656AAFF" w14:textId="77777777" w:rsidR="0004162E" w:rsidRPr="008F1E12" w:rsidRDefault="0004162E" w:rsidP="0004162E">
      <w:pPr>
        <w:pStyle w:val="ListParagraph"/>
        <w:numPr>
          <w:ilvl w:val="0"/>
          <w:numId w:val="27"/>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75EADF23" w14:textId="77777777" w:rsidR="00445D09" w:rsidRPr="008F1E12" w:rsidRDefault="0004162E" w:rsidP="00B03521">
      <w:pPr>
        <w:pStyle w:val="ListParagraph"/>
        <w:numPr>
          <w:ilvl w:val="0"/>
          <w:numId w:val="27"/>
        </w:numPr>
        <w:rPr>
          <w:rFonts w:eastAsia="MS Mincho"/>
        </w:rPr>
      </w:pPr>
      <w:r w:rsidRPr="008F1E12">
        <w:rPr>
          <w:rFonts w:eastAsia="MS Mincho"/>
        </w:rPr>
        <w:t>定量精度が高いと思われる</w:t>
      </w:r>
      <w:r w:rsidRPr="008F1E12">
        <w:rPr>
          <w:rFonts w:eastAsia="MS Mincho"/>
        </w:rPr>
        <w:t>6</w:t>
      </w:r>
      <w:r w:rsidRPr="008F1E12">
        <w:rPr>
          <w:rFonts w:eastAsia="MS Mincho"/>
        </w:rPr>
        <w:t>つのペプチドをもう一度再確認します。</w:t>
      </w:r>
    </w:p>
    <w:p w14:paraId="4E7F2E23" w14:textId="77777777" w:rsidR="00D26E21" w:rsidRPr="008F1E12" w:rsidRDefault="00B03521" w:rsidP="00B03521">
      <w:pPr>
        <w:rPr>
          <w:rFonts w:eastAsia="MS Mincho"/>
        </w:rPr>
      </w:pPr>
      <w:r w:rsidRPr="008F1E12">
        <w:rPr>
          <w:rFonts w:eastAsia="MS Mincho"/>
        </w:rPr>
        <w:t>ペプチド</w:t>
      </w:r>
      <w:r w:rsidRPr="008F1E12">
        <w:rPr>
          <w:rFonts w:eastAsia="MS Mincho"/>
          <w:color w:val="000000"/>
        </w:rPr>
        <w:t>SSDLVALSGGHTFG</w:t>
      </w:r>
      <w:r w:rsidRPr="008F1E12">
        <w:rPr>
          <w:rFonts w:eastAsia="MS Mincho"/>
          <w:b/>
          <w:bCs/>
          <w:color w:val="0000FF"/>
        </w:rPr>
        <w:t>K</w:t>
      </w:r>
      <w:r w:rsidRPr="008F1E12">
        <w:rPr>
          <w:rFonts w:eastAsia="MS Mincho"/>
        </w:rPr>
        <w:t>が選択された状態で、標準化チャートが以下のように表示されます。</w:t>
      </w:r>
    </w:p>
    <w:p w14:paraId="0019C844" w14:textId="77777777" w:rsidR="00D26E21" w:rsidRPr="008F1E12" w:rsidRDefault="00974501" w:rsidP="0004162E">
      <w:pPr>
        <w:rPr>
          <w:rFonts w:eastAsia="MS Mincho"/>
        </w:rPr>
      </w:pPr>
      <w:r w:rsidRPr="00FE42A6">
        <w:rPr>
          <w:noProof/>
        </w:rPr>
        <w:drawing>
          <wp:inline distT="0" distB="0" distL="0" distR="0" wp14:anchorId="207EE269" wp14:editId="3EC0989B">
            <wp:extent cx="5943600" cy="3878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8247A1E" w14:textId="77777777" w:rsidR="0004162E" w:rsidRPr="008F1E12" w:rsidRDefault="00D26E21" w:rsidP="0004162E">
      <w:pPr>
        <w:rPr>
          <w:rFonts w:eastAsia="MS Mincho"/>
        </w:rPr>
      </w:pPr>
      <w:r w:rsidRPr="008F1E12">
        <w:rPr>
          <w:rFonts w:eastAsia="MS Mincho"/>
        </w:rPr>
        <w:t>実際に各濃度の繰り返し測定の精度が向上したことがわかります。</w:t>
      </w:r>
    </w:p>
    <w:p w14:paraId="2A6DD18E" w14:textId="77777777" w:rsidR="00D26E21" w:rsidRPr="008F1E12" w:rsidRDefault="00D26E21" w:rsidP="0004162E">
      <w:pPr>
        <w:rPr>
          <w:rFonts w:eastAsia="MS Mincho"/>
        </w:rPr>
      </w:pPr>
      <w:r w:rsidRPr="008F1E12">
        <w:rPr>
          <w:rFonts w:eastAsia="MS Mincho"/>
        </w:rPr>
        <w:t>その他の</w:t>
      </w:r>
      <w:r w:rsidRPr="008F1E12">
        <w:rPr>
          <w:rFonts w:eastAsia="MS Mincho"/>
        </w:rPr>
        <w:t>4</w:t>
      </w:r>
      <w:r w:rsidRPr="008F1E12">
        <w:rPr>
          <w:rFonts w:eastAsia="MS Mincho"/>
        </w:rPr>
        <w:t>つのペプチドを再確認してみると、期待したパターンがまだ表示されていないことがわかります。</w:t>
      </w:r>
    </w:p>
    <w:p w14:paraId="520CF10D" w14:textId="77777777" w:rsidR="00D26E21" w:rsidRPr="008F1E12" w:rsidRDefault="00D26E21" w:rsidP="0004162E">
      <w:pPr>
        <w:rPr>
          <w:rFonts w:eastAsia="MS Mincho"/>
        </w:rPr>
      </w:pPr>
      <w:r w:rsidRPr="008F1E12">
        <w:rPr>
          <w:rFonts w:eastAsia="MS Mincho"/>
        </w:rPr>
        <w:t>トランジションごとのピーク面積比を標準化してチャート化することもできます。定量精度の高いペプチドは、トランジション間のライト</w:t>
      </w:r>
      <w:r w:rsidRPr="008F1E12">
        <w:rPr>
          <w:rFonts w:eastAsia="MS Mincho"/>
        </w:rPr>
        <w:t>/</w:t>
      </w:r>
      <w:r w:rsidRPr="008F1E12">
        <w:rPr>
          <w:rFonts w:eastAsia="MS Mincho"/>
        </w:rPr>
        <w:t>ヘビー定量比が比較的近い値になっているはずです。トランジションの定量比を個別に確認するには、以下の手順を行います。</w:t>
      </w:r>
    </w:p>
    <w:p w14:paraId="55886FF7" w14:textId="77777777" w:rsidR="00D26E21" w:rsidRPr="008F1E12" w:rsidRDefault="00D26E21" w:rsidP="00D26E21">
      <w:pPr>
        <w:pStyle w:val="ListParagraph"/>
        <w:numPr>
          <w:ilvl w:val="0"/>
          <w:numId w:val="27"/>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すべて展開</w:t>
      </w:r>
      <w:r w:rsidRPr="008F1E12">
        <w:rPr>
          <w:rFonts w:eastAsia="MS Mincho"/>
        </w:rPr>
        <w:t xml:space="preserve"> ] </w:t>
      </w:r>
      <w:r w:rsidRPr="008F1E12">
        <w:rPr>
          <w:rFonts w:eastAsia="MS Mincho"/>
        </w:rPr>
        <w:t>（</w:t>
      </w:r>
      <w:r w:rsidRPr="008F1E12">
        <w:rPr>
          <w:rFonts w:eastAsia="MS Mincho"/>
        </w:rPr>
        <w:t>Ctrl+D</w:t>
      </w:r>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6E3C3450" w14:textId="77777777" w:rsidR="00D26E21" w:rsidRPr="008F1E12" w:rsidRDefault="00D26E21" w:rsidP="00D26E21">
      <w:pPr>
        <w:pStyle w:val="ListParagraph"/>
        <w:numPr>
          <w:ilvl w:val="0"/>
          <w:numId w:val="27"/>
        </w:numPr>
        <w:rPr>
          <w:rFonts w:eastAsia="MS Mincho"/>
        </w:rPr>
      </w:pPr>
      <w:r w:rsidRPr="008F1E12">
        <w:rPr>
          <w:rFonts w:eastAsia="MS Mincho"/>
        </w:rPr>
        <w:t>各ペプチドのライトプリカーサーを選択します。</w:t>
      </w:r>
    </w:p>
    <w:p w14:paraId="16AFDC3F" w14:textId="77777777" w:rsidR="00D26E21" w:rsidRPr="008F1E12" w:rsidRDefault="00D26E21" w:rsidP="00B03521">
      <w:pPr>
        <w:rPr>
          <w:rFonts w:eastAsia="MS Mincho"/>
        </w:rPr>
      </w:pPr>
      <w:r w:rsidRPr="008F1E12">
        <w:rPr>
          <w:rFonts w:eastAsia="MS Mincho"/>
        </w:rPr>
        <w:t>6</w:t>
      </w:r>
      <w:r w:rsidRPr="008F1E12">
        <w:rPr>
          <w:rFonts w:eastAsia="MS Mincho"/>
        </w:rPr>
        <w:t>つの定量精度の高いペプチドのうちの一つ、</w:t>
      </w:r>
      <w:r w:rsidR="00AF6AB4" w:rsidRPr="008F1E12">
        <w:rPr>
          <w:rFonts w:eastAsia="MS Mincho"/>
          <w:color w:val="000000"/>
        </w:rPr>
        <w:t>ESDTSYVSL</w:t>
      </w:r>
      <w:r w:rsidR="00AF6AB4" w:rsidRPr="008F1E12">
        <w:rPr>
          <w:rFonts w:eastAsia="MS Mincho"/>
          <w:b/>
          <w:bCs/>
          <w:color w:val="0000FF"/>
        </w:rPr>
        <w:t>K</w:t>
      </w:r>
      <w:r w:rsidRPr="008F1E12">
        <w:rPr>
          <w:rFonts w:eastAsia="MS Mincho"/>
        </w:rPr>
        <w:t>ペプチドライトプリカーサー</w:t>
      </w:r>
      <w:r w:rsidRPr="008F1E12">
        <w:rPr>
          <w:rFonts w:eastAsia="MS Mincho"/>
        </w:rPr>
        <w:t>564.7746++</w:t>
      </w:r>
      <w:r w:rsidRPr="008F1E12">
        <w:rPr>
          <w:rFonts w:eastAsia="MS Mincho"/>
        </w:rPr>
        <w:t>については、以下のようなチャートが得られます。</w:t>
      </w:r>
    </w:p>
    <w:p w14:paraId="73A12809" w14:textId="77777777" w:rsidR="00D26E21" w:rsidRPr="008F1E12" w:rsidRDefault="00974501" w:rsidP="00D26E21">
      <w:pPr>
        <w:rPr>
          <w:rFonts w:eastAsia="MS Mincho"/>
        </w:rPr>
      </w:pPr>
      <w:r w:rsidRPr="00FE42A6">
        <w:rPr>
          <w:noProof/>
        </w:rPr>
        <w:drawing>
          <wp:inline distT="0" distB="0" distL="0" distR="0" wp14:anchorId="7DAB5091" wp14:editId="303EB7D9">
            <wp:extent cx="5943600" cy="3878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0889E898" w14:textId="77777777" w:rsidR="00AE0A9D" w:rsidRPr="008F1E12" w:rsidRDefault="008A409D" w:rsidP="00D26E21">
      <w:pPr>
        <w:rPr>
          <w:rFonts w:eastAsia="MS Mincho"/>
        </w:rPr>
      </w:pPr>
      <w:r w:rsidRPr="008F1E12">
        <w:rPr>
          <w:rFonts w:eastAsia="MS Mincho"/>
        </w:rPr>
        <w:t>予想通り、トランジション間の定量比はかなり近い値になっています。</w:t>
      </w:r>
      <w:r w:rsidRPr="008F1E12">
        <w:rPr>
          <w:rFonts w:eastAsia="MS Mincho"/>
        </w:rPr>
        <w:t>2</w:t>
      </w:r>
      <w:r w:rsidRPr="008F1E12">
        <w:rPr>
          <w:rFonts w:eastAsia="MS Mincho"/>
        </w:rPr>
        <w:t>つ目および</w:t>
      </w:r>
      <w:r w:rsidRPr="008F1E12">
        <w:rPr>
          <w:rFonts w:eastAsia="MS Mincho"/>
        </w:rPr>
        <w:t>3</w:t>
      </w:r>
      <w:r w:rsidRPr="008F1E12">
        <w:rPr>
          <w:rFonts w:eastAsia="MS Mincho"/>
        </w:rPr>
        <w:t>つ目のペプチド（</w:t>
      </w:r>
      <w:r w:rsidRPr="008F1E12">
        <w:rPr>
          <w:rFonts w:eastAsia="MS Mincho"/>
          <w:color w:val="000000"/>
        </w:rPr>
        <w:t>INDISHTQSVSA</w:t>
      </w:r>
      <w:r w:rsidRPr="008F1E12">
        <w:rPr>
          <w:rFonts w:eastAsia="MS Mincho"/>
          <w:b/>
          <w:bCs/>
          <w:color w:val="0000FF"/>
        </w:rPr>
        <w:t>K</w:t>
      </w:r>
      <w:r w:rsidRPr="008F1E12">
        <w:rPr>
          <w:rFonts w:eastAsia="MS Mincho"/>
        </w:rPr>
        <w:t>および</w:t>
      </w:r>
      <w:r w:rsidRPr="008F1E12">
        <w:rPr>
          <w:rFonts w:eastAsia="MS Mincho"/>
          <w:color w:val="000000"/>
        </w:rPr>
        <w:t>LFTGHPETLE</w:t>
      </w:r>
      <w:r w:rsidRPr="008F1E12">
        <w:rPr>
          <w:rFonts w:eastAsia="MS Mincho"/>
          <w:b/>
          <w:bCs/>
          <w:color w:val="0000FF"/>
        </w:rPr>
        <w:t>K</w:t>
      </w:r>
      <w:r w:rsidRPr="008F1E12">
        <w:rPr>
          <w:rFonts w:eastAsia="MS Mincho"/>
        </w:rPr>
        <w:t>）ではこれほど理想的な結果は得られませんでしたが、トランジション比における深刻な問題はありません。</w:t>
      </w:r>
      <w:r w:rsidRPr="008F1E12">
        <w:rPr>
          <w:rFonts w:eastAsia="MS Mincho"/>
        </w:rPr>
        <w:t xml:space="preserve"> </w:t>
      </w:r>
    </w:p>
    <w:p w14:paraId="2DACC47F" w14:textId="77777777" w:rsidR="00B03521" w:rsidRPr="008F1E12" w:rsidRDefault="00B03521" w:rsidP="00FA1036">
      <w:pPr>
        <w:pStyle w:val="ListParagraph"/>
        <w:numPr>
          <w:ilvl w:val="0"/>
          <w:numId w:val="57"/>
        </w:numPr>
        <w:rPr>
          <w:rFonts w:eastAsia="MS Mincho"/>
        </w:rPr>
      </w:pPr>
      <w:r w:rsidRPr="008F1E12">
        <w:rPr>
          <w:rFonts w:eastAsia="MS Mincho"/>
        </w:rPr>
        <w:t>4</w:t>
      </w:r>
      <w:r w:rsidRPr="008F1E12">
        <w:rPr>
          <w:rFonts w:eastAsia="MS Mincho"/>
        </w:rPr>
        <w:t>つ目のペプチド（</w:t>
      </w:r>
      <w:r w:rsidR="008A409D" w:rsidRPr="008F1E12">
        <w:rPr>
          <w:rFonts w:eastAsia="MS Mincho"/>
          <w:color w:val="000000"/>
        </w:rPr>
        <w:t>HGFLP</w:t>
      </w:r>
      <w:r w:rsidR="008A409D" w:rsidRPr="008F1E12">
        <w:rPr>
          <w:rFonts w:eastAsia="MS Mincho"/>
          <w:b/>
          <w:bCs/>
          <w:color w:val="0000FF"/>
        </w:rPr>
        <w:t>R</w:t>
      </w:r>
      <w:r w:rsidRPr="008F1E12">
        <w:rPr>
          <w:rFonts w:eastAsia="MS Mincho"/>
        </w:rPr>
        <w:t>）のライトプリカーサー</w:t>
      </w:r>
      <w:r w:rsidRPr="008F1E12">
        <w:rPr>
          <w:rFonts w:eastAsia="MS Mincho"/>
        </w:rPr>
        <w:t>363.7059++</w:t>
      </w:r>
      <w:r w:rsidRPr="008F1E12">
        <w:rPr>
          <w:rFonts w:eastAsia="MS Mincho"/>
        </w:rPr>
        <w:t>を選択します。</w:t>
      </w:r>
    </w:p>
    <w:p w14:paraId="57FAF53B" w14:textId="77777777" w:rsidR="008A409D" w:rsidRPr="008F1E12" w:rsidRDefault="00B03521" w:rsidP="00B03521">
      <w:pPr>
        <w:rPr>
          <w:rFonts w:eastAsia="MS Mincho"/>
        </w:rPr>
      </w:pPr>
      <w:r w:rsidRPr="008F1E12">
        <w:rPr>
          <w:rFonts w:eastAsia="MS Mincho"/>
        </w:rPr>
        <w:t>ピーク面積グラフは以下のように表示されます。</w:t>
      </w:r>
    </w:p>
    <w:p w14:paraId="519EC202" w14:textId="77777777" w:rsidR="008A409D" w:rsidRPr="008F1E12" w:rsidRDefault="00974501" w:rsidP="00D26E21">
      <w:pPr>
        <w:rPr>
          <w:rFonts w:eastAsia="MS Mincho"/>
        </w:rPr>
      </w:pPr>
      <w:r w:rsidRPr="00FE42A6">
        <w:rPr>
          <w:noProof/>
        </w:rPr>
        <w:drawing>
          <wp:inline distT="0" distB="0" distL="0" distR="0" wp14:anchorId="711FCC55" wp14:editId="6BEEC42D">
            <wp:extent cx="5943600" cy="3878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52859DF1" w14:textId="77777777" w:rsidR="008A409D" w:rsidRPr="008F1E12" w:rsidRDefault="008A409D" w:rsidP="00D26E21">
      <w:pPr>
        <w:rPr>
          <w:rFonts w:eastAsia="MS Mincho"/>
        </w:rPr>
      </w:pPr>
      <w:r w:rsidRPr="008F1E12">
        <w:rPr>
          <w:rFonts w:eastAsia="MS Mincho"/>
        </w:rPr>
        <w:t>このグラフは</w:t>
      </w:r>
      <w:r w:rsidRPr="008F1E12">
        <w:rPr>
          <w:rFonts w:eastAsia="MS Mincho"/>
        </w:rPr>
        <w:t>y3</w:t>
      </w:r>
      <w:r w:rsidRPr="008F1E12">
        <w:rPr>
          <w:rFonts w:eastAsia="MS Mincho"/>
        </w:rPr>
        <w:t>のトランジションで干渉があったことを示しています。なぜなら、低濃度における定量比がこのペプチドのその他のトランジションとあまりに異なっているからです。</w:t>
      </w:r>
    </w:p>
    <w:p w14:paraId="6B0910DF" w14:textId="77777777" w:rsidR="004607A3" w:rsidRPr="008F1E12" w:rsidRDefault="004607A3" w:rsidP="00D26E21">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ビューでは、別の方法でプリカーサー内のトランジションの相対強度を調べることができます。その方法で、</w:t>
      </w:r>
      <w:r w:rsidR="0044450E" w:rsidRPr="008F1E12">
        <w:rPr>
          <w:rFonts w:eastAsia="MS Mincho"/>
          <w:color w:val="000000"/>
        </w:rPr>
        <w:t>HGFLP</w:t>
      </w:r>
      <w:r w:rsidR="0044450E" w:rsidRPr="008F1E12">
        <w:rPr>
          <w:rFonts w:eastAsia="MS Mincho"/>
          <w:b/>
          <w:bCs/>
          <w:color w:val="0000FF"/>
        </w:rPr>
        <w:t>R</w:t>
      </w:r>
      <w:r w:rsidRPr="008F1E12">
        <w:rPr>
          <w:rFonts w:eastAsia="MS Mincho"/>
        </w:rPr>
        <w:t>ペプチドをもう一度検討してみます。以下の操作を行ってください。</w:t>
      </w:r>
    </w:p>
    <w:p w14:paraId="55D9318C" w14:textId="77777777" w:rsidR="0044450E" w:rsidRPr="008F1E12" w:rsidRDefault="0044450E" w:rsidP="0044450E">
      <w:pPr>
        <w:pStyle w:val="ListParagraph"/>
        <w:numPr>
          <w:ilvl w:val="0"/>
          <w:numId w:val="28"/>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 </w:t>
      </w:r>
      <w:r w:rsidRPr="008F1E12">
        <w:rPr>
          <w:rFonts w:eastAsia="MS Mincho"/>
        </w:rPr>
        <w:t>をクリックします。</w:t>
      </w:r>
    </w:p>
    <w:p w14:paraId="084EAF7D" w14:textId="77777777" w:rsidR="00974501" w:rsidRDefault="00974501">
      <w:pPr>
        <w:rPr>
          <w:rFonts w:eastAsia="MS Mincho"/>
        </w:rPr>
      </w:pPr>
      <w:r>
        <w:rPr>
          <w:rFonts w:eastAsia="MS Mincho"/>
        </w:rPr>
        <w:br w:type="page"/>
      </w:r>
    </w:p>
    <w:p w14:paraId="4DAF09E7" w14:textId="77777777" w:rsidR="0044450E" w:rsidRPr="008F1E12" w:rsidRDefault="0044450E" w:rsidP="0044450E">
      <w:pPr>
        <w:rPr>
          <w:rFonts w:eastAsia="MS Mincho"/>
        </w:rPr>
      </w:pPr>
      <w:r w:rsidRPr="008F1E12">
        <w:rPr>
          <w:rFonts w:eastAsia="MS Mincho"/>
        </w:rPr>
        <w:t>チャートは以下のように変更されます。</w:t>
      </w:r>
    </w:p>
    <w:p w14:paraId="4F1BC54C" w14:textId="77777777" w:rsidR="0044450E" w:rsidRPr="008F1E12" w:rsidRDefault="00974501" w:rsidP="0044450E">
      <w:pPr>
        <w:rPr>
          <w:rFonts w:eastAsia="MS Mincho"/>
        </w:rPr>
      </w:pPr>
      <w:r w:rsidRPr="00FE42A6">
        <w:rPr>
          <w:noProof/>
        </w:rPr>
        <w:drawing>
          <wp:inline distT="0" distB="0" distL="0" distR="0" wp14:anchorId="41E8D062" wp14:editId="1B8F17F2">
            <wp:extent cx="5943600" cy="3878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76CE167" w14:textId="77777777" w:rsidR="0044450E" w:rsidRPr="008F1E12" w:rsidRDefault="00E92371" w:rsidP="0044450E">
      <w:pPr>
        <w:rPr>
          <w:rFonts w:eastAsia="MS Mincho"/>
        </w:rPr>
      </w:pPr>
      <w:r w:rsidRPr="008F1E12">
        <w:rPr>
          <w:rFonts w:eastAsia="MS Mincho"/>
        </w:rPr>
        <w:t>ここでも、このチャートは明らかに</w:t>
      </w:r>
      <w:r w:rsidRPr="008F1E12">
        <w:rPr>
          <w:rFonts w:eastAsia="MS Mincho"/>
        </w:rPr>
        <w:t>y3</w:t>
      </w:r>
      <w:r w:rsidRPr="008F1E12">
        <w:rPr>
          <w:rFonts w:eastAsia="MS Mincho"/>
        </w:rPr>
        <w:t>のトランジション（茶色）で干渉があったことが示されており、</w:t>
      </w:r>
      <w:r w:rsidRPr="008F1E12">
        <w:rPr>
          <w:rFonts w:eastAsia="MS Mincho"/>
        </w:rPr>
        <w:t>E</w:t>
      </w:r>
      <w:r w:rsidRPr="008F1E12">
        <w:rPr>
          <w:rFonts w:eastAsia="MS Mincho"/>
        </w:rPr>
        <w:t>以降の繰り返し測定では、内在性ペプチドの濃度が増加するにつれてその干渉が少なくなっています。クロマトグラムチャートと同時に閲覧できるような位置にピークエリアビューを移動させると、個別のバーをクリックしていくことで干渉ピークを見ることができるようになります。この場合では以下の繰り返し測定</w:t>
      </w:r>
      <w:r w:rsidRPr="008F1E12">
        <w:rPr>
          <w:rFonts w:eastAsia="MS Mincho"/>
        </w:rPr>
        <w:t>E_03</w:t>
      </w:r>
      <w:r w:rsidRPr="008F1E12">
        <w:rPr>
          <w:rFonts w:eastAsia="MS Mincho"/>
        </w:rPr>
        <w:t>で見られるように、干渉ピークはかなりはっきりしています。</w:t>
      </w:r>
    </w:p>
    <w:p w14:paraId="271022BB" w14:textId="77777777" w:rsidR="000A2C45" w:rsidRPr="008F1E12" w:rsidRDefault="00974501" w:rsidP="0044450E">
      <w:pPr>
        <w:rPr>
          <w:rFonts w:eastAsia="MS Mincho"/>
        </w:rPr>
      </w:pPr>
      <w:r w:rsidRPr="00FE42A6">
        <w:rPr>
          <w:noProof/>
        </w:rPr>
        <w:drawing>
          <wp:inline distT="0" distB="0" distL="0" distR="0" wp14:anchorId="5B96584F" wp14:editId="31C6ADC9">
            <wp:extent cx="5848350" cy="3209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31113295" w14:textId="77777777" w:rsidR="00E265F3" w:rsidRPr="008F1E12" w:rsidRDefault="000A2C45" w:rsidP="0044450E">
      <w:pPr>
        <w:rPr>
          <w:rFonts w:eastAsia="MS Mincho"/>
        </w:rPr>
      </w:pPr>
      <w:r w:rsidRPr="008F1E12">
        <w:rPr>
          <w:rFonts w:eastAsia="MS Mincho"/>
        </w:rPr>
        <w:t>MRMer</w:t>
      </w:r>
      <w:r w:rsidRPr="008F1E12">
        <w:rPr>
          <w:rFonts w:eastAsia="MS Mincho"/>
        </w:rPr>
        <w:t>ドキュメントと同じように、積分境界を調整して干渉ピークを除外してみることは可能ですが、ペプチドの総ピーク面積に対して</w:t>
      </w:r>
      <w:r w:rsidRPr="008F1E12">
        <w:rPr>
          <w:rFonts w:eastAsia="MS Mincho"/>
        </w:rPr>
        <w:t>y3</w:t>
      </w:r>
      <w:r w:rsidRPr="008F1E12">
        <w:rPr>
          <w:rFonts w:eastAsia="MS Mincho"/>
        </w:rPr>
        <w:t>トランジションのピーク面積は大きくないため、</w:t>
      </w:r>
      <w:r w:rsidRPr="008F1E12">
        <w:rPr>
          <w:rFonts w:eastAsia="MS Mincho"/>
        </w:rPr>
        <w:t>y3</w:t>
      </w:r>
      <w:r w:rsidRPr="008F1E12">
        <w:rPr>
          <w:rFonts w:eastAsia="MS Mincho"/>
        </w:rPr>
        <w:t>トランジションを完全に消去するか、非定量にするほうが良いでしょう。これらの測定精度を評価したい場合は、以下の手順を行います。</w:t>
      </w:r>
    </w:p>
    <w:p w14:paraId="7BCE3F0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ペプチドの比較</w:t>
      </w:r>
      <w:r w:rsidRPr="008F1E12">
        <w:rPr>
          <w:rFonts w:eastAsia="MS Mincho"/>
        </w:rPr>
        <w:t xml:space="preserve"> ]</w:t>
      </w:r>
      <w:r w:rsidRPr="008F1E12">
        <w:rPr>
          <w:rFonts w:eastAsia="MS Mincho"/>
        </w:rPr>
        <w:t>（</w:t>
      </w:r>
      <w:r w:rsidRPr="008F1E12">
        <w:rPr>
          <w:rFonts w:eastAsia="MS Mincho"/>
        </w:rPr>
        <w:t>Ctrl-F7</w:t>
      </w:r>
      <w:r w:rsidRPr="008F1E12">
        <w:rPr>
          <w:rFonts w:eastAsia="MS Mincho"/>
        </w:rPr>
        <w:t>）をクリックします。</w:t>
      </w:r>
    </w:p>
    <w:p w14:paraId="325461D5"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w:t>
      </w:r>
      <w:r w:rsidRPr="008F1E12">
        <w:rPr>
          <w:rFonts w:eastAsia="MS Mincho"/>
        </w:rPr>
        <w:t>（</w:t>
      </w:r>
      <w:r w:rsidRPr="008F1E12">
        <w:rPr>
          <w:rFonts w:eastAsia="MS Mincho"/>
        </w:rPr>
        <w:t>Ctrl+F10</w:t>
      </w:r>
      <w:r w:rsidRPr="008F1E12">
        <w:rPr>
          <w:rFonts w:eastAsia="MS Mincho"/>
        </w:rPr>
        <w:t>）をクリックします。</w:t>
      </w:r>
    </w:p>
    <w:p w14:paraId="6A39F91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チャートを右クリックして</w:t>
      </w:r>
      <w:r w:rsidRPr="008F1E12">
        <w:rPr>
          <w:rFonts w:eastAsia="MS Mincho"/>
        </w:rPr>
        <w:t xml:space="preserve"> [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をクリックします。</w:t>
      </w:r>
    </w:p>
    <w:p w14:paraId="4D153FCB" w14:textId="77777777" w:rsidR="005150FF" w:rsidRPr="008F1E12" w:rsidRDefault="005150FF" w:rsidP="005150FF">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チャートは以下のように変更されます。</w:t>
      </w:r>
    </w:p>
    <w:p w14:paraId="433D2C2F" w14:textId="77777777" w:rsidR="005150FF" w:rsidRPr="008F1E12" w:rsidRDefault="00974501" w:rsidP="005150FF">
      <w:pPr>
        <w:rPr>
          <w:rFonts w:eastAsia="MS Mincho"/>
        </w:rPr>
      </w:pPr>
      <w:r w:rsidRPr="00FE42A6">
        <w:rPr>
          <w:noProof/>
        </w:rPr>
        <w:drawing>
          <wp:inline distT="0" distB="0" distL="0" distR="0" wp14:anchorId="2E05BEC1" wp14:editId="2D73B793">
            <wp:extent cx="5534025" cy="3800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1CD4CDF5" w14:textId="77777777" w:rsidR="004334DB" w:rsidRPr="008F1E12" w:rsidRDefault="004334DB" w:rsidP="005150FF">
      <w:pPr>
        <w:rPr>
          <w:rFonts w:eastAsia="MS Mincho"/>
        </w:rPr>
      </w:pPr>
      <w:r w:rsidRPr="008F1E12">
        <w:rPr>
          <w:rFonts w:eastAsia="MS Mincho"/>
        </w:rPr>
        <w:t>ペプチドがこの順序で並んでいない場合、以下の操作を行います。</w:t>
      </w:r>
    </w:p>
    <w:p w14:paraId="2AEE0367" w14:textId="77777777" w:rsidR="004334DB" w:rsidRPr="008F1E12" w:rsidRDefault="004334DB" w:rsidP="004334DB">
      <w:pPr>
        <w:pStyle w:val="ListParagraph"/>
        <w:numPr>
          <w:ilvl w:val="0"/>
          <w:numId w:val="33"/>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bCs/>
        </w:rPr>
        <w:t>順序</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ドキュメント</w:t>
      </w:r>
      <w:r w:rsidRPr="008F1E12">
        <w:rPr>
          <w:rFonts w:eastAsia="MS Mincho"/>
        </w:rPr>
        <w:t xml:space="preserve"> ] </w:t>
      </w:r>
      <w:r w:rsidRPr="008F1E12">
        <w:rPr>
          <w:rFonts w:eastAsia="MS Mincho"/>
        </w:rPr>
        <w:t>をクリックします。</w:t>
      </w:r>
    </w:p>
    <w:p w14:paraId="08054044" w14:textId="77777777" w:rsidR="005150FF" w:rsidRPr="008F1E12" w:rsidRDefault="005150FF" w:rsidP="005150FF">
      <w:pPr>
        <w:rPr>
          <w:rFonts w:eastAsia="MS Mincho"/>
        </w:rPr>
      </w:pPr>
      <w:r w:rsidRPr="008F1E12">
        <w:rPr>
          <w:rFonts w:eastAsia="MS Mincho"/>
        </w:rPr>
        <w:t>当然ながら、赤で表示されているアナライトプリカーサーについては、変動係数（</w:t>
      </w:r>
      <w:r w:rsidRPr="008F1E12">
        <w:rPr>
          <w:rFonts w:eastAsia="MS Mincho"/>
        </w:rPr>
        <w:t>CV</w:t>
      </w:r>
      <w:r w:rsidRPr="008F1E12">
        <w:rPr>
          <w:rFonts w:eastAsia="MS Mincho"/>
        </w:rPr>
        <w:t>）が非常に大きくなりますが、気にする必要はありません。なぜならこれは、アナライトペプチドにつき</w:t>
      </w:r>
      <w:r w:rsidRPr="008F1E12">
        <w:rPr>
          <w:rFonts w:eastAsia="MS Mincho"/>
        </w:rPr>
        <w:t>10</w:t>
      </w:r>
      <w:r w:rsidRPr="008F1E12">
        <w:rPr>
          <w:rFonts w:eastAsia="MS Mincho"/>
        </w:rPr>
        <w:t>の異なる濃度ポイントが含まれたデータセットだからです。しかし青で表示されるヘビープリカーサーの</w:t>
      </w:r>
      <w:r w:rsidRPr="008F1E12">
        <w:rPr>
          <w:rFonts w:eastAsia="MS Mincho"/>
        </w:rPr>
        <w:t>CV</w:t>
      </w:r>
      <w:r w:rsidRPr="008F1E12">
        <w:rPr>
          <w:rFonts w:eastAsia="MS Mincho"/>
        </w:rPr>
        <w:t>値は重要です。なぜなら、それらは一定濃度ですべてのサンプルに含まれているはずだからです。これまでご覧いただいた内容を前提とすれば、同定された</w:t>
      </w:r>
      <w:r w:rsidRPr="008F1E12">
        <w:rPr>
          <w:rFonts w:eastAsia="MS Mincho"/>
        </w:rPr>
        <w:t>6</w:t>
      </w:r>
      <w:r w:rsidRPr="008F1E12">
        <w:rPr>
          <w:rFonts w:eastAsia="MS Mincho"/>
        </w:rPr>
        <w:t>つのペプチドは理想的な濃度変動を示しており、</w:t>
      </w:r>
      <w:r w:rsidRPr="008F1E12">
        <w:rPr>
          <w:rFonts w:eastAsia="MS Mincho"/>
        </w:rPr>
        <w:t>CV</w:t>
      </w:r>
      <w:r w:rsidRPr="008F1E12">
        <w:rPr>
          <w:rFonts w:eastAsia="MS Mincho"/>
        </w:rPr>
        <w:t>値が</w:t>
      </w:r>
      <w:r w:rsidRPr="008F1E12">
        <w:rPr>
          <w:rFonts w:eastAsia="MS Mincho"/>
        </w:rPr>
        <w:t>10%</w:t>
      </w:r>
      <w:r w:rsidRPr="008F1E12">
        <w:rPr>
          <w:rFonts w:eastAsia="MS Mincho"/>
        </w:rPr>
        <w:t>前後もしくはそれ以下となっていることは驚くべきことではありませんが、他の</w:t>
      </w:r>
      <w:r w:rsidRPr="008F1E12">
        <w:rPr>
          <w:rFonts w:eastAsia="MS Mincho"/>
        </w:rPr>
        <w:t>4</w:t>
      </w:r>
      <w:r w:rsidRPr="008F1E12">
        <w:rPr>
          <w:rFonts w:eastAsia="MS Mincho"/>
        </w:rPr>
        <w:t>つのペプチドの</w:t>
      </w:r>
      <w:r w:rsidRPr="008F1E12">
        <w:rPr>
          <w:rFonts w:eastAsia="MS Mincho"/>
        </w:rPr>
        <w:t>CV</w:t>
      </w:r>
      <w:r w:rsidRPr="008F1E12">
        <w:rPr>
          <w:rFonts w:eastAsia="MS Mincho"/>
        </w:rPr>
        <w:t>値は</w:t>
      </w:r>
      <w:r w:rsidRPr="008F1E12">
        <w:rPr>
          <w:rFonts w:eastAsia="MS Mincho"/>
        </w:rPr>
        <w:t>40%</w:t>
      </w:r>
      <w:r w:rsidRPr="008F1E12">
        <w:rPr>
          <w:rFonts w:eastAsia="MS Mincho"/>
        </w:rPr>
        <w:t>または</w:t>
      </w:r>
      <w:r w:rsidRPr="008F1E12">
        <w:rPr>
          <w:rFonts w:eastAsia="MS Mincho"/>
        </w:rPr>
        <w:t>50%</w:t>
      </w:r>
      <w:r w:rsidRPr="008F1E12">
        <w:rPr>
          <w:rFonts w:eastAsia="MS Mincho"/>
        </w:rPr>
        <w:t>程度です。</w:t>
      </w:r>
    </w:p>
    <w:p w14:paraId="4C7F2CDF" w14:textId="77777777" w:rsidR="00B82D15" w:rsidRPr="008F1E12" w:rsidRDefault="00B82D15" w:rsidP="005150FF">
      <w:pPr>
        <w:rPr>
          <w:rFonts w:eastAsia="MS Mincho"/>
        </w:rPr>
      </w:pPr>
      <w:r w:rsidRPr="008F1E12">
        <w:rPr>
          <w:rFonts w:eastAsia="MS Mincho"/>
        </w:rPr>
        <w:t>Skyline</w:t>
      </w:r>
      <w:r w:rsidRPr="008F1E12">
        <w:rPr>
          <w:rFonts w:eastAsia="MS Mincho"/>
        </w:rPr>
        <w:t>でいくつか簡単な操作を行うだけで、このデータセットについて学ぶことができました。これは元の研究では、検証作業グループが学ぶのに何週間もかかり、統計学者やプログラマーの介入が必要であった内容です。</w:t>
      </w:r>
      <w:hyperlink r:id="rId48" w:history="1">
        <w:r w:rsidRPr="008F1E12">
          <w:rPr>
            <w:rStyle w:val="Hyperlink"/>
            <w:rFonts w:eastAsia="MS Mincho"/>
          </w:rPr>
          <w:t>ターゲットメソッド調整</w:t>
        </w:r>
      </w:hyperlink>
      <w:r w:rsidRPr="008F1E12">
        <w:rPr>
          <w:rFonts w:eastAsia="MS Mincho"/>
        </w:rPr>
        <w:t>チュートリアルを修了されている場合、なぜ実際に貴重な試料を測定する前に、標的ペプチドの挙動を予測できるようになるまで、何度も繰り返し測定をし、少しずつ測定メソッドを最適化していくのかが想像できるでしょう。</w:t>
      </w:r>
    </w:p>
    <w:p w14:paraId="45E93B62" w14:textId="77777777" w:rsidR="000D7ADA" w:rsidRPr="008F1E12" w:rsidRDefault="0002022A" w:rsidP="000D7ADA">
      <w:pPr>
        <w:pStyle w:val="Heading2"/>
        <w:rPr>
          <w:rFonts w:eastAsia="MS Mincho"/>
        </w:rPr>
      </w:pPr>
      <w:r w:rsidRPr="008F1E12">
        <w:rPr>
          <w:rFonts w:eastAsia="MS Mincho"/>
        </w:rPr>
        <w:t>濃度値を設定する</w:t>
      </w:r>
    </w:p>
    <w:p w14:paraId="1F97E64F" w14:textId="77777777" w:rsidR="000D7ADA" w:rsidRPr="008F1E12" w:rsidRDefault="000D7ADA" w:rsidP="000D7ADA">
      <w:pPr>
        <w:rPr>
          <w:rFonts w:eastAsia="MS Mincho"/>
        </w:rPr>
      </w:pPr>
      <w:r w:rsidRPr="008F1E12">
        <w:rPr>
          <w:rFonts w:eastAsia="MS Mincho"/>
        </w:rPr>
        <w:t>繰り返し測定グラフ内のデータに、</w:t>
      </w:r>
      <w:r w:rsidRPr="008F1E12">
        <w:rPr>
          <w:rFonts w:eastAsia="MS Mincho"/>
        </w:rPr>
        <w:t>X</w:t>
      </w:r>
      <w:r w:rsidRPr="008F1E12">
        <w:rPr>
          <w:rFonts w:eastAsia="MS Mincho"/>
        </w:rPr>
        <w:t>軸に繰り返し測定の名前ではなくサンプルの濃度が表示されていれば、よりわかりやすくなります。</w:t>
      </w:r>
    </w:p>
    <w:p w14:paraId="216B3806" w14:textId="77777777" w:rsidR="000D7ADA" w:rsidRPr="008F1E12" w:rsidRDefault="000D7ADA" w:rsidP="000D7ADA">
      <w:pPr>
        <w:rPr>
          <w:rFonts w:eastAsia="MS Mincho"/>
        </w:rPr>
      </w:pPr>
      <w:r w:rsidRPr="008F1E12">
        <w:rPr>
          <w:rFonts w:eastAsia="MS Mincho"/>
        </w:rPr>
        <w:t>Skyline</w:t>
      </w:r>
      <w:r w:rsidRPr="008F1E12">
        <w:rPr>
          <w:rFonts w:eastAsia="MS Mincho"/>
        </w:rPr>
        <w:t>には、校正曲線に対する広範な固有のサポートがあります。詳細については、</w:t>
      </w:r>
      <w:hyperlink r:id="rId49" w:history="1">
        <w:r w:rsidRPr="008F1E12">
          <w:rPr>
            <w:rStyle w:val="Hyperlink"/>
            <w:rFonts w:eastAsia="MS Mincho"/>
          </w:rPr>
          <w:t>絶対的定量化</w:t>
        </w:r>
      </w:hyperlink>
      <w:r w:rsidRPr="008F1E12">
        <w:rPr>
          <w:rFonts w:eastAsia="MS Mincho"/>
        </w:rPr>
        <w:t>チュートリアルを参照してください。</w:t>
      </w:r>
      <w:r w:rsidR="00567D00" w:rsidRPr="008F1E12">
        <w:rPr>
          <w:rFonts w:eastAsia="MS Mincho" w:hint="eastAsia"/>
        </w:rPr>
        <w:t>今回</w:t>
      </w:r>
      <w:r w:rsidRPr="008F1E12">
        <w:rPr>
          <w:rFonts w:eastAsia="MS Mincho"/>
        </w:rPr>
        <w:t>は、単に固有の</w:t>
      </w:r>
      <w:r w:rsidR="0002022A" w:rsidRPr="008F1E12">
        <w:rPr>
          <w:rFonts w:eastAsia="MS Mincho"/>
          <w:b/>
        </w:rPr>
        <w:t>アナライト濃度</w:t>
      </w:r>
      <w:r w:rsidRPr="008F1E12">
        <w:rPr>
          <w:rFonts w:eastAsia="MS Mincho"/>
        </w:rPr>
        <w:t>注釈を使用して</w:t>
      </w:r>
      <w:r w:rsidRPr="008F1E12">
        <w:rPr>
          <w:rFonts w:eastAsia="MS Mincho"/>
        </w:rPr>
        <w:t>Skyline</w:t>
      </w:r>
      <w:r w:rsidRPr="008F1E12">
        <w:rPr>
          <w:rFonts w:eastAsia="MS Mincho"/>
        </w:rPr>
        <w:t>にこのような繰り返し測定実行における濃度のピークに関する詳しい情報を提供します。</w:t>
      </w:r>
    </w:p>
    <w:p w14:paraId="2950F10F" w14:textId="77777777" w:rsidR="000D7ADA" w:rsidRPr="008F1E12" w:rsidRDefault="000D7ADA" w:rsidP="000D7ADA">
      <w:pPr>
        <w:rPr>
          <w:rFonts w:eastAsia="MS Mincho"/>
        </w:rPr>
      </w:pPr>
      <w:r w:rsidRPr="008F1E12">
        <w:rPr>
          <w:rFonts w:eastAsia="MS Mincho"/>
        </w:rPr>
        <w:t>これには、</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が使用できます。</w:t>
      </w:r>
      <w:r w:rsidRPr="008F1E12">
        <w:rPr>
          <w:rFonts w:eastAsia="MS Mincho"/>
        </w:rPr>
        <w:t xml:space="preserve">[ </w:t>
      </w:r>
      <w:r w:rsidR="0002022A" w:rsidRPr="008F1E12">
        <w:rPr>
          <w:rFonts w:eastAsia="MS Mincho"/>
          <w:b/>
        </w:rPr>
        <w:t>アナライト濃度</w:t>
      </w:r>
      <w:r w:rsidRPr="008F1E12">
        <w:rPr>
          <w:rFonts w:eastAsia="MS Mincho"/>
        </w:rPr>
        <w:t xml:space="preserve"> ] </w:t>
      </w:r>
      <w:r w:rsidRPr="008F1E12">
        <w:rPr>
          <w:rFonts w:eastAsia="MS Mincho"/>
        </w:rPr>
        <w:t>レポート欄を表示するには、以下の操作を行います。</w:t>
      </w:r>
    </w:p>
    <w:p w14:paraId="213C8CBD"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ドキュメントグリッド</w:t>
      </w:r>
      <w:r w:rsidRPr="008F1E12">
        <w:rPr>
          <w:rFonts w:eastAsia="MS Mincho"/>
        </w:rPr>
        <w:t xml:space="preserve"> ]</w:t>
      </w:r>
      <w:r w:rsidRPr="008F1E12">
        <w:rPr>
          <w:rFonts w:eastAsia="MS Mincho"/>
        </w:rPr>
        <w:t>（</w:t>
      </w:r>
      <w:r w:rsidRPr="008F1E12">
        <w:rPr>
          <w:rFonts w:eastAsia="MS Mincho"/>
        </w:rPr>
        <w:t>Alt+3</w:t>
      </w:r>
      <w:r w:rsidRPr="008F1E12">
        <w:rPr>
          <w:rFonts w:eastAsia="MS Mincho"/>
        </w:rPr>
        <w:t>）をクリックします。</w:t>
      </w:r>
    </w:p>
    <w:p w14:paraId="2AF002A8" w14:textId="77777777" w:rsidR="0002022A" w:rsidRPr="008F1E12" w:rsidRDefault="0002022A" w:rsidP="000D7ADA">
      <w:pPr>
        <w:pStyle w:val="ListParagraph"/>
        <w:numPr>
          <w:ilvl w:val="0"/>
          <w:numId w:val="35"/>
        </w:numPr>
        <w:rPr>
          <w:rFonts w:eastAsia="MS Mincho"/>
        </w:rPr>
      </w:pP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の左上隅にある</w:t>
      </w:r>
      <w:r w:rsidRPr="008F1E12">
        <w:rPr>
          <w:rFonts w:eastAsia="MS Mincho"/>
        </w:rPr>
        <w:t xml:space="preserve"> [ </w:t>
      </w:r>
      <w:r w:rsidRPr="008F1E12">
        <w:rPr>
          <w:rFonts w:eastAsia="MS Mincho"/>
          <w:b/>
        </w:rPr>
        <w:t>レポート</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繰り返し測定</w:t>
      </w:r>
      <w:r w:rsidRPr="008F1E12">
        <w:rPr>
          <w:rFonts w:eastAsia="MS Mincho"/>
        </w:rPr>
        <w:t xml:space="preserve"> ] </w:t>
      </w:r>
      <w:r w:rsidRPr="008F1E12">
        <w:rPr>
          <w:rFonts w:eastAsia="MS Mincho"/>
        </w:rPr>
        <w:t>をクリックします。</w:t>
      </w:r>
    </w:p>
    <w:p w14:paraId="54A2B242" w14:textId="77777777" w:rsidR="000D7ADA" w:rsidRPr="008F1E12" w:rsidRDefault="000D7ADA" w:rsidP="000D7ADA">
      <w:pPr>
        <w:rPr>
          <w:rFonts w:eastAsia="MS Mincho"/>
        </w:rPr>
      </w:pP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には、</w:t>
      </w:r>
      <w:r w:rsidRPr="008F1E12">
        <w:rPr>
          <w:rFonts w:eastAsia="MS Mincho"/>
        </w:rPr>
        <w:t>40</w:t>
      </w:r>
      <w:r w:rsidRPr="008F1E12">
        <w:rPr>
          <w:rFonts w:eastAsia="MS Mincho"/>
        </w:rPr>
        <w:t>行にわたって試料</w:t>
      </w:r>
      <w:r w:rsidRPr="008F1E12">
        <w:rPr>
          <w:rFonts w:eastAsia="MS Mincho"/>
        </w:rPr>
        <w:t>1</w:t>
      </w:r>
      <w:r w:rsidRPr="008F1E12">
        <w:rPr>
          <w:rFonts w:eastAsia="MS Mincho"/>
        </w:rPr>
        <w:t>つにつき</w:t>
      </w:r>
      <w:r w:rsidRPr="008F1E12">
        <w:rPr>
          <w:rFonts w:eastAsia="MS Mincho"/>
        </w:rPr>
        <w:t>1</w:t>
      </w:r>
      <w:r w:rsidRPr="008F1E12">
        <w:rPr>
          <w:rFonts w:eastAsia="MS Mincho"/>
        </w:rPr>
        <w:t>行ずつ、</w:t>
      </w:r>
      <w:r w:rsidRPr="008F1E12">
        <w:rPr>
          <w:rFonts w:eastAsia="MS Mincho"/>
        </w:rPr>
        <w:t xml:space="preserve">[ </w:t>
      </w:r>
      <w:r w:rsidRPr="008F1E12">
        <w:rPr>
          <w:rFonts w:eastAsia="MS Mincho"/>
          <w:b/>
        </w:rPr>
        <w:t>繰り返し測定</w:t>
      </w:r>
      <w:r w:rsidRPr="008F1E12">
        <w:rPr>
          <w:rFonts w:eastAsia="MS Mincho"/>
        </w:rPr>
        <w:t xml:space="preserve"> ]</w:t>
      </w:r>
      <w:r w:rsidRPr="008F1E12">
        <w:rPr>
          <w:rFonts w:eastAsia="MS Mincho"/>
        </w:rPr>
        <w:t>、</w:t>
      </w:r>
      <w:r w:rsidRPr="008F1E12">
        <w:rPr>
          <w:rFonts w:eastAsia="MS Mincho"/>
        </w:rPr>
        <w:t xml:space="preserve">[ </w:t>
      </w:r>
      <w:r w:rsidR="0002022A" w:rsidRPr="008F1E12">
        <w:rPr>
          <w:rFonts w:eastAsia="MS Mincho"/>
          <w:b/>
        </w:rPr>
        <w:t>試料タイプ</w:t>
      </w:r>
      <w:r w:rsidRPr="008F1E12">
        <w:rPr>
          <w:rFonts w:eastAsia="MS Mincho"/>
        </w:rPr>
        <w:t xml:space="preserve"> ]</w:t>
      </w:r>
      <w:r w:rsidRPr="008F1E12">
        <w:rPr>
          <w:rFonts w:eastAsia="MS Mincho"/>
        </w:rPr>
        <w:t>、</w:t>
      </w:r>
      <w:r w:rsidRPr="008F1E12">
        <w:rPr>
          <w:rFonts w:eastAsia="MS Mincho"/>
        </w:rPr>
        <w:t xml:space="preserve">[ </w:t>
      </w:r>
      <w:r w:rsidRPr="008F1E12">
        <w:rPr>
          <w:rFonts w:eastAsia="MS Mincho"/>
          <w:b/>
        </w:rPr>
        <w:t>アナライト濃度</w:t>
      </w:r>
      <w:r w:rsidRPr="008F1E12">
        <w:rPr>
          <w:rFonts w:eastAsia="MS Mincho"/>
        </w:rPr>
        <w:t xml:space="preserve"> ] </w:t>
      </w:r>
      <w:r w:rsidRPr="008F1E12">
        <w:rPr>
          <w:rFonts w:eastAsia="MS Mincho"/>
        </w:rPr>
        <w:t>欄が表示されます。サンプルが調製された時の濃度は以下の通りです。</w:t>
      </w:r>
    </w:p>
    <w:tbl>
      <w:tblPr>
        <w:tblStyle w:val="TableGrid"/>
        <w:tblW w:w="0" w:type="auto"/>
        <w:tblLook w:val="04A0" w:firstRow="1" w:lastRow="0" w:firstColumn="1" w:lastColumn="0" w:noHBand="0" w:noVBand="1"/>
      </w:tblPr>
      <w:tblGrid>
        <w:gridCol w:w="1480"/>
        <w:gridCol w:w="745"/>
        <w:gridCol w:w="772"/>
        <w:gridCol w:w="783"/>
        <w:gridCol w:w="788"/>
        <w:gridCol w:w="794"/>
        <w:gridCol w:w="793"/>
        <w:gridCol w:w="801"/>
        <w:gridCol w:w="801"/>
        <w:gridCol w:w="795"/>
        <w:gridCol w:w="798"/>
      </w:tblGrid>
      <w:tr w:rsidR="000D7ADA" w:rsidRPr="008F1E12" w14:paraId="6A887B7F" w14:textId="77777777" w:rsidTr="000448FE">
        <w:tc>
          <w:tcPr>
            <w:tcW w:w="1495" w:type="dxa"/>
          </w:tcPr>
          <w:p w14:paraId="009D75E8" w14:textId="77777777" w:rsidR="000D7ADA" w:rsidRPr="008F1E12" w:rsidRDefault="000D7ADA" w:rsidP="000448FE">
            <w:pPr>
              <w:rPr>
                <w:rFonts w:eastAsia="MS Mincho"/>
              </w:rPr>
            </w:pPr>
            <w:r w:rsidRPr="008F1E12">
              <w:rPr>
                <w:rFonts w:eastAsia="MS Mincho"/>
              </w:rPr>
              <w:t>サンプル</w:t>
            </w:r>
          </w:p>
        </w:tc>
        <w:tc>
          <w:tcPr>
            <w:tcW w:w="793" w:type="dxa"/>
          </w:tcPr>
          <w:p w14:paraId="33C0F649" w14:textId="77777777" w:rsidR="000D7ADA" w:rsidRPr="008F1E12" w:rsidRDefault="000D7ADA" w:rsidP="000448FE">
            <w:pPr>
              <w:rPr>
                <w:rFonts w:eastAsia="MS Mincho"/>
              </w:rPr>
            </w:pPr>
            <w:r w:rsidRPr="008F1E12">
              <w:rPr>
                <w:rFonts w:eastAsia="MS Mincho"/>
              </w:rPr>
              <w:t>A</w:t>
            </w:r>
          </w:p>
        </w:tc>
        <w:tc>
          <w:tcPr>
            <w:tcW w:w="811" w:type="dxa"/>
          </w:tcPr>
          <w:p w14:paraId="0CB5206C" w14:textId="77777777" w:rsidR="000D7ADA" w:rsidRPr="008F1E12" w:rsidRDefault="000D7ADA" w:rsidP="000448FE">
            <w:pPr>
              <w:rPr>
                <w:rFonts w:eastAsia="MS Mincho"/>
              </w:rPr>
            </w:pPr>
            <w:r w:rsidRPr="008F1E12">
              <w:rPr>
                <w:rFonts w:eastAsia="MS Mincho"/>
              </w:rPr>
              <w:t>B</w:t>
            </w:r>
          </w:p>
        </w:tc>
        <w:tc>
          <w:tcPr>
            <w:tcW w:w="811" w:type="dxa"/>
          </w:tcPr>
          <w:p w14:paraId="1BA97C4E" w14:textId="77777777" w:rsidR="000D7ADA" w:rsidRPr="008F1E12" w:rsidRDefault="000D7ADA" w:rsidP="000448FE">
            <w:pPr>
              <w:rPr>
                <w:rFonts w:eastAsia="MS Mincho"/>
              </w:rPr>
            </w:pPr>
            <w:r w:rsidRPr="008F1E12">
              <w:rPr>
                <w:rFonts w:eastAsia="MS Mincho"/>
              </w:rPr>
              <w:t>C</w:t>
            </w:r>
          </w:p>
        </w:tc>
        <w:tc>
          <w:tcPr>
            <w:tcW w:w="816" w:type="dxa"/>
          </w:tcPr>
          <w:p w14:paraId="50128CD9" w14:textId="77777777" w:rsidR="000D7ADA" w:rsidRPr="008F1E12" w:rsidRDefault="000D7ADA" w:rsidP="000448FE">
            <w:pPr>
              <w:rPr>
                <w:rFonts w:eastAsia="MS Mincho"/>
              </w:rPr>
            </w:pPr>
            <w:r w:rsidRPr="008F1E12">
              <w:rPr>
                <w:rFonts w:eastAsia="MS Mincho"/>
              </w:rPr>
              <w:t>D</w:t>
            </w:r>
          </w:p>
        </w:tc>
        <w:tc>
          <w:tcPr>
            <w:tcW w:w="810" w:type="dxa"/>
          </w:tcPr>
          <w:p w14:paraId="72B22E1E" w14:textId="77777777" w:rsidR="000D7ADA" w:rsidRPr="008F1E12" w:rsidRDefault="000D7ADA" w:rsidP="000448FE">
            <w:pPr>
              <w:rPr>
                <w:rFonts w:eastAsia="MS Mincho"/>
              </w:rPr>
            </w:pPr>
            <w:r w:rsidRPr="008F1E12">
              <w:rPr>
                <w:rFonts w:eastAsia="MS Mincho"/>
              </w:rPr>
              <w:t>E</w:t>
            </w:r>
          </w:p>
        </w:tc>
        <w:tc>
          <w:tcPr>
            <w:tcW w:w="808" w:type="dxa"/>
          </w:tcPr>
          <w:p w14:paraId="38A02FC8" w14:textId="77777777" w:rsidR="000D7ADA" w:rsidRPr="008F1E12" w:rsidRDefault="000D7ADA" w:rsidP="000448FE">
            <w:pPr>
              <w:rPr>
                <w:rFonts w:eastAsia="MS Mincho"/>
              </w:rPr>
            </w:pPr>
            <w:r w:rsidRPr="008F1E12">
              <w:rPr>
                <w:rFonts w:eastAsia="MS Mincho"/>
              </w:rPr>
              <w:t>F</w:t>
            </w:r>
          </w:p>
        </w:tc>
        <w:tc>
          <w:tcPr>
            <w:tcW w:w="817" w:type="dxa"/>
          </w:tcPr>
          <w:p w14:paraId="7455E14C" w14:textId="77777777" w:rsidR="000D7ADA" w:rsidRPr="008F1E12" w:rsidRDefault="000D7ADA" w:rsidP="000448FE">
            <w:pPr>
              <w:rPr>
                <w:rFonts w:eastAsia="MS Mincho"/>
              </w:rPr>
            </w:pPr>
            <w:r w:rsidRPr="008F1E12">
              <w:rPr>
                <w:rFonts w:eastAsia="MS Mincho"/>
              </w:rPr>
              <w:t>G</w:t>
            </w:r>
          </w:p>
        </w:tc>
        <w:tc>
          <w:tcPr>
            <w:tcW w:w="817" w:type="dxa"/>
          </w:tcPr>
          <w:p w14:paraId="1DB1120E" w14:textId="77777777" w:rsidR="000D7ADA" w:rsidRPr="008F1E12" w:rsidRDefault="000D7ADA" w:rsidP="000448FE">
            <w:pPr>
              <w:rPr>
                <w:rFonts w:eastAsia="MS Mincho"/>
              </w:rPr>
            </w:pPr>
            <w:r w:rsidRPr="008F1E12">
              <w:rPr>
                <w:rFonts w:eastAsia="MS Mincho"/>
              </w:rPr>
              <w:t>H</w:t>
            </w:r>
          </w:p>
        </w:tc>
        <w:tc>
          <w:tcPr>
            <w:tcW w:w="797" w:type="dxa"/>
          </w:tcPr>
          <w:p w14:paraId="2D0E56DD" w14:textId="77777777" w:rsidR="000D7ADA" w:rsidRPr="008F1E12" w:rsidRDefault="000D7ADA" w:rsidP="000448FE">
            <w:pPr>
              <w:rPr>
                <w:rFonts w:eastAsia="MS Mincho"/>
              </w:rPr>
            </w:pPr>
            <w:r w:rsidRPr="008F1E12">
              <w:rPr>
                <w:rFonts w:eastAsia="MS Mincho"/>
              </w:rPr>
              <w:t xml:space="preserve">I </w:t>
            </w:r>
          </w:p>
        </w:tc>
        <w:tc>
          <w:tcPr>
            <w:tcW w:w="801" w:type="dxa"/>
          </w:tcPr>
          <w:p w14:paraId="1A272378" w14:textId="77777777" w:rsidR="000D7ADA" w:rsidRPr="008F1E12" w:rsidRDefault="000D7ADA" w:rsidP="000448FE">
            <w:pPr>
              <w:rPr>
                <w:rFonts w:eastAsia="MS Mincho"/>
              </w:rPr>
            </w:pPr>
            <w:r w:rsidRPr="008F1E12">
              <w:rPr>
                <w:rFonts w:eastAsia="MS Mincho"/>
              </w:rPr>
              <w:t>J</w:t>
            </w:r>
          </w:p>
        </w:tc>
      </w:tr>
      <w:tr w:rsidR="000D7ADA" w:rsidRPr="008F1E12" w14:paraId="51EE9968" w14:textId="77777777" w:rsidTr="000448FE">
        <w:tc>
          <w:tcPr>
            <w:tcW w:w="1495" w:type="dxa"/>
          </w:tcPr>
          <w:p w14:paraId="10F6AD3A" w14:textId="77777777" w:rsidR="000D7ADA" w:rsidRPr="008F1E12" w:rsidRDefault="000D7ADA" w:rsidP="000448FE">
            <w:pPr>
              <w:rPr>
                <w:rFonts w:eastAsia="MS Mincho"/>
              </w:rPr>
            </w:pPr>
            <w:r w:rsidRPr="008F1E12">
              <w:rPr>
                <w:rFonts w:eastAsia="MS Mincho"/>
              </w:rPr>
              <w:t>濃度（</w:t>
            </w:r>
            <w:r w:rsidRPr="008F1E12">
              <w:rPr>
                <w:rFonts w:eastAsia="MS Mincho"/>
              </w:rPr>
              <w:t>fmol/µL</w:t>
            </w:r>
            <w:r w:rsidRPr="008F1E12">
              <w:rPr>
                <w:rFonts w:eastAsia="MS Mincho"/>
              </w:rPr>
              <w:t>）</w:t>
            </w:r>
          </w:p>
        </w:tc>
        <w:tc>
          <w:tcPr>
            <w:tcW w:w="793" w:type="dxa"/>
          </w:tcPr>
          <w:p w14:paraId="626047BC" w14:textId="77777777" w:rsidR="000D7ADA" w:rsidRPr="008F1E12" w:rsidRDefault="000D7ADA" w:rsidP="000448FE">
            <w:pPr>
              <w:rPr>
                <w:rFonts w:eastAsia="MS Mincho"/>
              </w:rPr>
            </w:pPr>
            <w:r w:rsidRPr="008F1E12">
              <w:rPr>
                <w:rFonts w:eastAsia="MS Mincho"/>
              </w:rPr>
              <w:t>0</w:t>
            </w:r>
          </w:p>
        </w:tc>
        <w:tc>
          <w:tcPr>
            <w:tcW w:w="811" w:type="dxa"/>
          </w:tcPr>
          <w:p w14:paraId="22ACE3F2" w14:textId="77777777" w:rsidR="000D7ADA" w:rsidRPr="008F1E12" w:rsidRDefault="000D7ADA" w:rsidP="000448FE">
            <w:pPr>
              <w:rPr>
                <w:rFonts w:eastAsia="MS Mincho"/>
              </w:rPr>
            </w:pPr>
            <w:r w:rsidRPr="008F1E12">
              <w:rPr>
                <w:rFonts w:eastAsia="MS Mincho"/>
              </w:rPr>
              <w:t>60</w:t>
            </w:r>
          </w:p>
        </w:tc>
        <w:tc>
          <w:tcPr>
            <w:tcW w:w="811" w:type="dxa"/>
          </w:tcPr>
          <w:p w14:paraId="5DB17CED" w14:textId="77777777" w:rsidR="000D7ADA" w:rsidRPr="008F1E12" w:rsidRDefault="000D7ADA" w:rsidP="000448FE">
            <w:pPr>
              <w:rPr>
                <w:rFonts w:eastAsia="MS Mincho"/>
              </w:rPr>
            </w:pPr>
            <w:r w:rsidRPr="008F1E12">
              <w:rPr>
                <w:rFonts w:eastAsia="MS Mincho"/>
              </w:rPr>
              <w:t>175</w:t>
            </w:r>
          </w:p>
        </w:tc>
        <w:tc>
          <w:tcPr>
            <w:tcW w:w="816" w:type="dxa"/>
          </w:tcPr>
          <w:p w14:paraId="7D126AE8" w14:textId="77777777" w:rsidR="000D7ADA" w:rsidRPr="008F1E12" w:rsidRDefault="000D7ADA" w:rsidP="000448FE">
            <w:pPr>
              <w:rPr>
                <w:rFonts w:eastAsia="MS Mincho"/>
              </w:rPr>
            </w:pPr>
            <w:r w:rsidRPr="008F1E12">
              <w:rPr>
                <w:rFonts w:eastAsia="MS Mincho"/>
              </w:rPr>
              <w:t>513</w:t>
            </w:r>
          </w:p>
        </w:tc>
        <w:tc>
          <w:tcPr>
            <w:tcW w:w="810" w:type="dxa"/>
          </w:tcPr>
          <w:p w14:paraId="469C4C2E" w14:textId="77777777" w:rsidR="000D7ADA" w:rsidRPr="008F1E12" w:rsidRDefault="000D7ADA" w:rsidP="000448FE">
            <w:pPr>
              <w:rPr>
                <w:rFonts w:eastAsia="MS Mincho"/>
              </w:rPr>
            </w:pPr>
            <w:r w:rsidRPr="008F1E12">
              <w:rPr>
                <w:rFonts w:eastAsia="MS Mincho"/>
              </w:rPr>
              <w:t>1500</w:t>
            </w:r>
          </w:p>
        </w:tc>
        <w:tc>
          <w:tcPr>
            <w:tcW w:w="808" w:type="dxa"/>
          </w:tcPr>
          <w:p w14:paraId="75234AF6" w14:textId="77777777" w:rsidR="000D7ADA" w:rsidRPr="008F1E12" w:rsidRDefault="000D7ADA" w:rsidP="000448FE">
            <w:pPr>
              <w:rPr>
                <w:rFonts w:eastAsia="MS Mincho"/>
              </w:rPr>
            </w:pPr>
            <w:r w:rsidRPr="008F1E12">
              <w:rPr>
                <w:rFonts w:eastAsia="MS Mincho"/>
              </w:rPr>
              <w:t>2760</w:t>
            </w:r>
          </w:p>
        </w:tc>
        <w:tc>
          <w:tcPr>
            <w:tcW w:w="817" w:type="dxa"/>
          </w:tcPr>
          <w:p w14:paraId="65FFBFCB" w14:textId="77777777" w:rsidR="000D7ADA" w:rsidRPr="008F1E12" w:rsidRDefault="000D7ADA" w:rsidP="000448FE">
            <w:pPr>
              <w:rPr>
                <w:rFonts w:eastAsia="MS Mincho"/>
              </w:rPr>
            </w:pPr>
            <w:r w:rsidRPr="008F1E12">
              <w:rPr>
                <w:rFonts w:eastAsia="MS Mincho"/>
              </w:rPr>
              <w:t>4980</w:t>
            </w:r>
          </w:p>
        </w:tc>
        <w:tc>
          <w:tcPr>
            <w:tcW w:w="817" w:type="dxa"/>
          </w:tcPr>
          <w:p w14:paraId="1F6DB57A" w14:textId="77777777" w:rsidR="000D7ADA" w:rsidRPr="008F1E12" w:rsidRDefault="000D7ADA" w:rsidP="000448FE">
            <w:pPr>
              <w:rPr>
                <w:rFonts w:eastAsia="MS Mincho"/>
              </w:rPr>
            </w:pPr>
            <w:r w:rsidRPr="008F1E12">
              <w:rPr>
                <w:rFonts w:eastAsia="MS Mincho"/>
              </w:rPr>
              <w:t>9060</w:t>
            </w:r>
          </w:p>
        </w:tc>
        <w:tc>
          <w:tcPr>
            <w:tcW w:w="797" w:type="dxa"/>
          </w:tcPr>
          <w:p w14:paraId="4ED7BDEB" w14:textId="77777777" w:rsidR="000D7ADA" w:rsidRPr="008F1E12" w:rsidRDefault="000D7ADA" w:rsidP="000448FE">
            <w:pPr>
              <w:rPr>
                <w:rFonts w:eastAsia="MS Mincho"/>
              </w:rPr>
            </w:pPr>
            <w:r w:rsidRPr="008F1E12">
              <w:rPr>
                <w:rFonts w:eastAsia="MS Mincho"/>
              </w:rPr>
              <w:t>16500</w:t>
            </w:r>
          </w:p>
        </w:tc>
        <w:tc>
          <w:tcPr>
            <w:tcW w:w="801" w:type="dxa"/>
          </w:tcPr>
          <w:p w14:paraId="459DCDD7" w14:textId="77777777" w:rsidR="000D7ADA" w:rsidRPr="008F1E12" w:rsidRDefault="000D7ADA" w:rsidP="000448FE">
            <w:pPr>
              <w:rPr>
                <w:rFonts w:eastAsia="MS Mincho"/>
              </w:rPr>
            </w:pPr>
            <w:r w:rsidRPr="008F1E12">
              <w:rPr>
                <w:rFonts w:eastAsia="MS Mincho"/>
              </w:rPr>
              <w:t>30000</w:t>
            </w:r>
          </w:p>
        </w:tc>
      </w:tr>
    </w:tbl>
    <w:p w14:paraId="497FFEA0" w14:textId="77777777" w:rsidR="00352E83" w:rsidRPr="008F1E12" w:rsidRDefault="000D7ADA" w:rsidP="00816FB1">
      <w:pPr>
        <w:pStyle w:val="ListParagraph"/>
        <w:numPr>
          <w:ilvl w:val="0"/>
          <w:numId w:val="35"/>
        </w:numPr>
        <w:spacing w:before="240"/>
        <w:rPr>
          <w:rFonts w:eastAsia="MS Mincho"/>
        </w:rPr>
      </w:pPr>
      <w:r w:rsidRPr="008F1E12">
        <w:rPr>
          <w:rFonts w:eastAsia="MS Mincho"/>
        </w:rPr>
        <w:t>上記表を利用して、各繰り返し測定の</w:t>
      </w:r>
      <w:r w:rsidRPr="008F1E12">
        <w:rPr>
          <w:rFonts w:eastAsia="MS Mincho"/>
        </w:rPr>
        <w:t xml:space="preserve"> [ </w:t>
      </w:r>
      <w:r w:rsidR="0002022A" w:rsidRPr="008F1E12">
        <w:rPr>
          <w:rFonts w:eastAsia="MS Mincho"/>
          <w:b/>
        </w:rPr>
        <w:t>アナライト濃度</w:t>
      </w:r>
      <w:r w:rsidRPr="008F1E12">
        <w:rPr>
          <w:rFonts w:eastAsia="MS Mincho"/>
        </w:rPr>
        <w:t xml:space="preserve"> ] </w:t>
      </w:r>
      <w:r w:rsidRPr="008F1E12">
        <w:rPr>
          <w:rFonts w:eastAsia="MS Mincho"/>
        </w:rPr>
        <w:t>に記入してください。</w:t>
      </w:r>
    </w:p>
    <w:p w14:paraId="4E5823C7"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すべての繰り返し測定に対し、</w:t>
      </w:r>
      <w:r w:rsidRPr="008F1E12">
        <w:rPr>
          <w:rFonts w:eastAsia="MS Mincho"/>
        </w:rPr>
        <w:t xml:space="preserve">[ </w:t>
      </w:r>
      <w:r w:rsidRPr="008F1E12">
        <w:rPr>
          <w:rFonts w:eastAsia="MS Mincho"/>
          <w:b/>
        </w:rPr>
        <w:t>試料タイプ</w:t>
      </w:r>
      <w:r w:rsidRPr="008F1E12">
        <w:rPr>
          <w:rFonts w:eastAsia="MS Mincho"/>
        </w:rPr>
        <w:t xml:space="preserve"> ] </w:t>
      </w:r>
      <w:r w:rsidRPr="008F1E12">
        <w:rPr>
          <w:rFonts w:eastAsia="MS Mincho"/>
        </w:rPr>
        <w:t>欄を「標準」に設定します。ただし、</w:t>
      </w:r>
      <w:r w:rsidRPr="008F1E12">
        <w:rPr>
          <w:rFonts w:eastAsia="MS Mincho"/>
        </w:rPr>
        <w:t>A</w:t>
      </w:r>
      <w:r w:rsidRPr="008F1E12">
        <w:rPr>
          <w:rFonts w:eastAsia="MS Mincho"/>
        </w:rPr>
        <w:t>繰り返し測定は「</w:t>
      </w:r>
      <w:r w:rsidR="00AC239C" w:rsidRPr="008F1E12">
        <w:rPr>
          <w:rFonts w:eastAsia="MS Mincho" w:hint="eastAsia"/>
        </w:rPr>
        <w:t>ブランク</w:t>
      </w:r>
      <w:r w:rsidRPr="008F1E12">
        <w:rPr>
          <w:rFonts w:eastAsia="MS Mincho"/>
        </w:rPr>
        <w:t>」に設定できます。</w:t>
      </w:r>
    </w:p>
    <w:p w14:paraId="26617976"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ヒント：繰り返す必要のある最初の値を入力したら、以下のように操作できます。</w:t>
      </w:r>
    </w:p>
    <w:p w14:paraId="047D7A7D"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値と、それと同じ値を入力したい他のセルを選択します。</w:t>
      </w:r>
    </w:p>
    <w:p w14:paraId="5CD0BFFC"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選択を右クリックし、</w:t>
      </w:r>
      <w:r w:rsidRPr="008F1E12">
        <w:rPr>
          <w:rFonts w:eastAsia="MS Mincho"/>
        </w:rPr>
        <w:t xml:space="preserve">[ </w:t>
      </w:r>
      <w:r w:rsidRPr="008F1E12">
        <w:rPr>
          <w:rFonts w:eastAsia="MS Mincho"/>
          <w:b/>
        </w:rPr>
        <w:t>フィルダウン</w:t>
      </w:r>
      <w:r w:rsidRPr="008F1E12">
        <w:rPr>
          <w:rFonts w:eastAsia="MS Mincho"/>
        </w:rPr>
        <w:t xml:space="preserve"> ] </w:t>
      </w:r>
      <w:r w:rsidRPr="008F1E12">
        <w:rPr>
          <w:rFonts w:eastAsia="MS Mincho"/>
        </w:rPr>
        <w:t>をクリックします。</w:t>
      </w:r>
    </w:p>
    <w:p w14:paraId="4F6217B0" w14:textId="77777777" w:rsidR="0002022A" w:rsidRPr="008F1E12" w:rsidRDefault="0002022A" w:rsidP="0002022A">
      <w:pPr>
        <w:pStyle w:val="ListParagraph"/>
        <w:numPr>
          <w:ilvl w:val="0"/>
          <w:numId w:val="35"/>
        </w:numPr>
        <w:spacing w:before="240"/>
        <w:rPr>
          <w:rFonts w:eastAsia="MS Mincho"/>
        </w:rPr>
      </w:pPr>
      <w:r w:rsidRPr="008F1E12">
        <w:rPr>
          <w:rFonts w:eastAsia="MS Mincho"/>
        </w:rPr>
        <w:t>ヒント：また、</w:t>
      </w:r>
      <w:r w:rsidRPr="008F1E12">
        <w:rPr>
          <w:rFonts w:eastAsia="MS Mincho"/>
        </w:rPr>
        <w:t>Excel</w:t>
      </w:r>
      <w:r w:rsidRPr="008F1E12">
        <w:rPr>
          <w:rFonts w:eastAsia="MS Mincho"/>
        </w:rPr>
        <w:t>を使用して必要な値セットを作成し、それを</w:t>
      </w:r>
      <w:r w:rsidRPr="008F1E12">
        <w:rPr>
          <w:rFonts w:eastAsia="MS Mincho"/>
        </w:rPr>
        <w:t>Skyline</w:t>
      </w:r>
      <w:r w:rsidRPr="008F1E12">
        <w:rPr>
          <w:rFonts w:eastAsia="MS Mincho"/>
        </w:rPr>
        <w:t>の</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にコピーして貼り付けることもできます。</w:t>
      </w:r>
    </w:p>
    <w:p w14:paraId="01339F6C" w14:textId="77777777" w:rsidR="00974501" w:rsidRDefault="00974501">
      <w:pPr>
        <w:rPr>
          <w:rFonts w:eastAsia="MS Mincho"/>
        </w:rPr>
      </w:pPr>
      <w:r>
        <w:rPr>
          <w:rFonts w:eastAsia="MS Mincho"/>
        </w:rPr>
        <w:br w:type="page"/>
      </w:r>
    </w:p>
    <w:p w14:paraId="3477959A" w14:textId="77777777" w:rsidR="000D7ADA" w:rsidRPr="008F1E12" w:rsidRDefault="003A2643" w:rsidP="000D7ADA">
      <w:pPr>
        <w:rPr>
          <w:rFonts w:eastAsia="MS Mincho"/>
        </w:rPr>
      </w:pPr>
      <w:r w:rsidRPr="008F1E12">
        <w:rPr>
          <w:rFonts w:eastAsia="MS Mincho"/>
        </w:rPr>
        <w:t>これらの値の入力が終わると、</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は以下のようになります。</w:t>
      </w:r>
    </w:p>
    <w:p w14:paraId="6AB30498" w14:textId="77777777" w:rsidR="000D7ADA" w:rsidRPr="008F1E12" w:rsidRDefault="00974501" w:rsidP="000D7ADA">
      <w:pPr>
        <w:rPr>
          <w:rFonts w:eastAsia="MS Mincho"/>
        </w:rPr>
      </w:pPr>
      <w:r>
        <w:rPr>
          <w:noProof/>
        </w:rPr>
        <w:drawing>
          <wp:inline distT="0" distB="0" distL="0" distR="0" wp14:anchorId="4B56447D" wp14:editId="478E5131">
            <wp:extent cx="5438095" cy="3028571"/>
            <wp:effectExtent l="0" t="0" r="0" b="63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50" cstate="print"/>
                    <a:stretch>
                      <a:fillRect/>
                    </a:stretch>
                  </pic:blipFill>
                  <pic:spPr>
                    <a:xfrm>
                      <a:off x="0" y="0"/>
                      <a:ext cx="5438095" cy="3028571"/>
                    </a:xfrm>
                    <a:prstGeom prst="rect">
                      <a:avLst/>
                    </a:prstGeom>
                  </pic:spPr>
                </pic:pic>
              </a:graphicData>
            </a:graphic>
          </wp:inline>
        </w:drawing>
      </w:r>
    </w:p>
    <w:p w14:paraId="70C423C7" w14:textId="77777777" w:rsidR="000D7ADA" w:rsidRPr="008F1E12" w:rsidRDefault="003802F4" w:rsidP="000D7ADA">
      <w:pPr>
        <w:rPr>
          <w:rFonts w:eastAsia="MS Mincho"/>
        </w:rPr>
      </w:pPr>
      <w:r w:rsidRPr="008F1E12">
        <w:rPr>
          <w:rFonts w:eastAsia="MS Mincho"/>
        </w:rPr>
        <w:t>今度は以下の操作を行って、新しく入力された濃度を</w:t>
      </w:r>
      <w:r w:rsidRPr="008F1E12">
        <w:rPr>
          <w:rFonts w:eastAsia="MS Mincho"/>
        </w:rPr>
        <w:t xml:space="preserve"> [ </w:t>
      </w:r>
      <w:r w:rsidRPr="008F1E12">
        <w:rPr>
          <w:rFonts w:eastAsia="MS Mincho"/>
          <w:b/>
        </w:rPr>
        <w:t>ピーク面積：繰り返し測定比較</w:t>
      </w:r>
      <w:r w:rsidRPr="008F1E12">
        <w:rPr>
          <w:rFonts w:eastAsia="MS Mincho"/>
        </w:rPr>
        <w:t xml:space="preserve"> ] </w:t>
      </w:r>
      <w:r w:rsidRPr="008F1E12">
        <w:rPr>
          <w:rFonts w:eastAsia="MS Mincho"/>
        </w:rPr>
        <w:t>グラフで使用できます。</w:t>
      </w:r>
    </w:p>
    <w:p w14:paraId="2F9D88AC" w14:textId="77777777" w:rsidR="003802F4" w:rsidRPr="008F1E12" w:rsidRDefault="003802F4" w:rsidP="000D7ADA">
      <w:pPr>
        <w:pStyle w:val="ListParagraph"/>
        <w:numPr>
          <w:ilvl w:val="0"/>
          <w:numId w:val="35"/>
        </w:numPr>
        <w:rPr>
          <w:rFonts w:eastAsia="MS Mincho"/>
        </w:rPr>
      </w:pPr>
      <w:r w:rsidRPr="008F1E12">
        <w:rPr>
          <w:rFonts w:eastAsia="MS Mincho"/>
        </w:rPr>
        <w:t>右上隅にある</w:t>
      </w:r>
      <w:r w:rsidRPr="008F1E12">
        <w:rPr>
          <w:rFonts w:eastAsia="MS Mincho"/>
        </w:rPr>
        <w:t>X</w:t>
      </w:r>
      <w:r w:rsidRPr="008F1E12">
        <w:rPr>
          <w:rFonts w:eastAsia="MS Mincho"/>
        </w:rPr>
        <w:t>をクリックして</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を閉じます。</w:t>
      </w:r>
    </w:p>
    <w:p w14:paraId="4991003B"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003802F4" w:rsidRPr="008F1E12">
        <w:rPr>
          <w:rFonts w:eastAsia="MS Mincho"/>
          <w:b/>
        </w:rPr>
        <w:t>ターゲット</w:t>
      </w:r>
      <w:r w:rsidRPr="008F1E12">
        <w:rPr>
          <w:rFonts w:eastAsia="MS Mincho"/>
        </w:rPr>
        <w:t xml:space="preserve"> ] </w:t>
      </w:r>
      <w:r w:rsidRPr="008F1E12">
        <w:rPr>
          <w:rFonts w:eastAsia="MS Mincho"/>
        </w:rPr>
        <w:t>ビューでペプチド「</w:t>
      </w:r>
      <w:r w:rsidRPr="008F1E12">
        <w:rPr>
          <w:rFonts w:eastAsia="MS Mincho"/>
        </w:rPr>
        <w:t>SSDLVALSGGHTFGK</w:t>
      </w:r>
      <w:r w:rsidRPr="008F1E12">
        <w:rPr>
          <w:rFonts w:eastAsia="MS Mincho"/>
        </w:rPr>
        <w:t>」を選択します。</w:t>
      </w:r>
    </w:p>
    <w:p w14:paraId="5AC2B7CA"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7B11B0D9"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グループ化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濃度</w:t>
      </w:r>
      <w:r w:rsidRPr="008F1E12">
        <w:rPr>
          <w:rFonts w:eastAsia="MS Mincho"/>
        </w:rPr>
        <w:t xml:space="preserve"> ] </w:t>
      </w:r>
      <w:r w:rsidRPr="008F1E12">
        <w:rPr>
          <w:rFonts w:eastAsia="MS Mincho"/>
        </w:rPr>
        <w:t>をクリックします。</w:t>
      </w:r>
    </w:p>
    <w:p w14:paraId="70BA6752" w14:textId="77777777" w:rsidR="00FE15E0" w:rsidRPr="008F1E12" w:rsidRDefault="00FE15E0"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3A1AA39C" w14:textId="77777777" w:rsidR="00974501" w:rsidRDefault="00974501">
      <w:pPr>
        <w:rPr>
          <w:rFonts w:eastAsia="MS Mincho"/>
        </w:rPr>
      </w:pPr>
      <w:r>
        <w:rPr>
          <w:rFonts w:eastAsia="MS Mincho"/>
        </w:rPr>
        <w:br w:type="page"/>
      </w:r>
    </w:p>
    <w:p w14:paraId="2B036407" w14:textId="77777777" w:rsidR="00FE15E0" w:rsidRPr="008F1E12" w:rsidRDefault="00FE15E0" w:rsidP="00FE15E0">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グラフは以下のように表示されます。</w:t>
      </w:r>
    </w:p>
    <w:p w14:paraId="3C21178A" w14:textId="77777777" w:rsidR="000D7ADA" w:rsidRPr="008F1E12" w:rsidRDefault="00974501" w:rsidP="00FE15E0">
      <w:pPr>
        <w:rPr>
          <w:rFonts w:eastAsia="MS Mincho"/>
        </w:rPr>
      </w:pPr>
      <w:r w:rsidRPr="003B60EB">
        <w:rPr>
          <w:noProof/>
        </w:rPr>
        <w:drawing>
          <wp:inline distT="0" distB="0" distL="0" distR="0" wp14:anchorId="39CDA037" wp14:editId="20882889">
            <wp:extent cx="5534025" cy="3571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C90EF69" w14:textId="77777777" w:rsidR="000D7ADA" w:rsidRPr="008F1E12" w:rsidRDefault="00FE15E0" w:rsidP="000D7ADA">
      <w:pPr>
        <w:rPr>
          <w:rFonts w:eastAsia="MS Mincho"/>
        </w:rPr>
      </w:pPr>
      <w:r w:rsidRPr="008F1E12">
        <w:rPr>
          <w:rFonts w:eastAsia="MS Mincho"/>
        </w:rPr>
        <w:t>このグラフでは、かなり低い濃度でも</w:t>
      </w:r>
      <w:r w:rsidRPr="008F1E12">
        <w:rPr>
          <w:rFonts w:eastAsia="MS Mincho"/>
        </w:rPr>
        <w:t>CV</w:t>
      </w:r>
      <w:r w:rsidRPr="008F1E12">
        <w:rPr>
          <w:rFonts w:eastAsia="MS Mincho"/>
        </w:rPr>
        <w:t>値は極めて低いことが示されています。以下の操作を行って、平均のピーク面積比とともに標準偏差をエラーバーで示すグラフに切り替えることができます。</w:t>
      </w:r>
    </w:p>
    <w:p w14:paraId="3F3D66A9" w14:textId="77777777" w:rsidR="00FE15E0" w:rsidRPr="008F1E12" w:rsidRDefault="00FE15E0" w:rsidP="00FE15E0">
      <w:pPr>
        <w:pStyle w:val="ListParagraph"/>
        <w:numPr>
          <w:ilvl w:val="0"/>
          <w:numId w:val="36"/>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グラフを右クリックして、</w:t>
      </w:r>
      <w:r w:rsidRPr="008F1E12">
        <w:rPr>
          <w:rFonts w:eastAsia="MS Mincho"/>
        </w:rPr>
        <w:t xml:space="preserve">[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をクリックしてメニュー項目のチェックマークをオフにします。</w:t>
      </w:r>
    </w:p>
    <w:p w14:paraId="3198413B" w14:textId="77777777" w:rsidR="00974501" w:rsidRDefault="00974501">
      <w:pPr>
        <w:rPr>
          <w:rFonts w:eastAsia="MS Mincho"/>
        </w:rPr>
      </w:pPr>
      <w:r>
        <w:rPr>
          <w:rFonts w:eastAsia="MS Mincho"/>
        </w:rPr>
        <w:br w:type="page"/>
      </w:r>
    </w:p>
    <w:p w14:paraId="390B3420" w14:textId="77777777" w:rsidR="00FE15E0" w:rsidRPr="008F1E12" w:rsidRDefault="00FE15E0" w:rsidP="00FE15E0">
      <w:pPr>
        <w:rPr>
          <w:rFonts w:eastAsia="MS Mincho"/>
        </w:rPr>
      </w:pPr>
      <w:r w:rsidRPr="008F1E12">
        <w:rPr>
          <w:rFonts w:eastAsia="MS Mincho"/>
        </w:rPr>
        <w:t>これによりグラフは以下のように変更されます。</w:t>
      </w:r>
    </w:p>
    <w:p w14:paraId="7DDB723C" w14:textId="77777777" w:rsidR="00FE15E0" w:rsidRPr="008F1E12" w:rsidRDefault="00974501">
      <w:pPr>
        <w:rPr>
          <w:rFonts w:eastAsia="MS Mincho"/>
        </w:rPr>
      </w:pPr>
      <w:r w:rsidRPr="003B60EB">
        <w:rPr>
          <w:noProof/>
        </w:rPr>
        <w:drawing>
          <wp:inline distT="0" distB="0" distL="0" distR="0" wp14:anchorId="2287DF58" wp14:editId="51900910">
            <wp:extent cx="5534025" cy="3571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66BA53FE" w14:textId="77777777" w:rsidR="00751912" w:rsidRPr="008F1E12" w:rsidRDefault="00751912" w:rsidP="00DF2931">
      <w:pPr>
        <w:pStyle w:val="ListParagraph"/>
        <w:numPr>
          <w:ilvl w:val="0"/>
          <w:numId w:val="36"/>
        </w:numPr>
        <w:rPr>
          <w:rFonts w:eastAsia="MS Mincho"/>
        </w:rPr>
      </w:pPr>
      <w:r w:rsidRPr="008F1E12">
        <w:rPr>
          <w:rFonts w:eastAsia="MS Mincho"/>
        </w:rPr>
        <w:t xml:space="preserve">[ </w:t>
      </w:r>
      <w:r w:rsidRPr="008F1E12">
        <w:rPr>
          <w:rFonts w:eastAsia="MS Mincho"/>
          <w:b/>
          <w:bCs/>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bCs/>
        </w:rPr>
        <w:t>保存</w:t>
      </w:r>
      <w:r w:rsidRPr="008F1E12">
        <w:rPr>
          <w:rFonts w:eastAsia="MS Mincho"/>
        </w:rPr>
        <w:t xml:space="preserve"> ] </w:t>
      </w:r>
      <w:r w:rsidRPr="008F1E12">
        <w:rPr>
          <w:rFonts w:eastAsia="MS Mincho"/>
        </w:rPr>
        <w:t>をクリックしてこのセクションを終了します。</w:t>
      </w:r>
      <w:r w:rsidRPr="008F1E12">
        <w:rPr>
          <w:rFonts w:eastAsia="MS Mincho"/>
        </w:rPr>
        <w:t xml:space="preserve"> </w:t>
      </w:r>
    </w:p>
    <w:p w14:paraId="15351C34" w14:textId="77777777" w:rsidR="001865C1" w:rsidRPr="008F1E12" w:rsidRDefault="001865C1" w:rsidP="001865C1">
      <w:pPr>
        <w:pStyle w:val="Heading2"/>
        <w:rPr>
          <w:rFonts w:eastAsia="MS Mincho"/>
        </w:rPr>
      </w:pPr>
      <w:r w:rsidRPr="008F1E12">
        <w:rPr>
          <w:rFonts w:eastAsia="MS Mincho"/>
        </w:rPr>
        <w:t>さらなる解析</w:t>
      </w:r>
    </w:p>
    <w:p w14:paraId="3187C411" w14:textId="77777777" w:rsidR="001865C1" w:rsidRPr="008F1E12" w:rsidRDefault="00966B3C" w:rsidP="00441944">
      <w:pPr>
        <w:rPr>
          <w:rFonts w:eastAsia="MS Mincho"/>
        </w:rPr>
      </w:pPr>
      <w:r w:rsidRPr="008F1E12">
        <w:rPr>
          <w:rFonts w:eastAsia="MS Mincho"/>
        </w:rPr>
        <w:t>8</w:t>
      </w:r>
      <w:r w:rsidRPr="008F1E12">
        <w:rPr>
          <w:rFonts w:eastAsia="MS Mincho"/>
        </w:rPr>
        <w:t>つの異なる研究室が</w:t>
      </w:r>
      <w:r w:rsidRPr="008F1E12">
        <w:rPr>
          <w:rFonts w:eastAsia="MS Mincho"/>
        </w:rPr>
        <w:t>Study 7</w:t>
      </w:r>
      <w:r w:rsidRPr="008F1E12">
        <w:rPr>
          <w:rFonts w:eastAsia="MS Mincho"/>
        </w:rPr>
        <w:t>に参加し、それぞれの研究室が、このチュートリアルで確認してきたようなデータセットをいくつか作成しました。しかし、すべての研究室が同じ問題を同じように抱えていたわけではありません。異なる研究室からの、あるいは本研究の異なるサブセクションからのデータも、このチュートリアルには含まれています。ここではドキュメントはすでに作成されており、データセットはすでにインポートされています。</w:t>
      </w:r>
    </w:p>
    <w:p w14:paraId="40799D76" w14:textId="77777777" w:rsidR="00441944" w:rsidRPr="008F1E12" w:rsidRDefault="00441944" w:rsidP="00441944">
      <w:pPr>
        <w:rPr>
          <w:rFonts w:eastAsia="MS Mincho"/>
        </w:rPr>
      </w:pPr>
      <w:r w:rsidRPr="008F1E12">
        <w:rPr>
          <w:rFonts w:eastAsia="MS Mincho"/>
        </w:rPr>
        <w:t>site 52</w:t>
      </w:r>
      <w:r w:rsidRPr="008F1E12">
        <w:rPr>
          <w:rFonts w:eastAsia="MS Mincho"/>
        </w:rPr>
        <w:t>から得られた</w:t>
      </w:r>
      <w:r w:rsidRPr="008F1E12">
        <w:rPr>
          <w:rFonts w:eastAsia="MS Mincho"/>
        </w:rPr>
        <w:t>Study 7-II</w:t>
      </w:r>
      <w:r w:rsidRPr="008F1E12">
        <w:rPr>
          <w:rFonts w:eastAsia="MS Mincho"/>
        </w:rPr>
        <w:t>のデータを含むドキュメントを開くには、以下の手順を行います。</w:t>
      </w:r>
    </w:p>
    <w:p w14:paraId="149A972E" w14:textId="77777777" w:rsidR="00441944" w:rsidRPr="008F1E12" w:rsidRDefault="00441944" w:rsidP="00441944">
      <w:pPr>
        <w:pStyle w:val="ListParagraph"/>
        <w:numPr>
          <w:ilvl w:val="0"/>
          <w:numId w:val="33"/>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開く</w:t>
      </w:r>
      <w:r w:rsidRPr="008F1E12">
        <w:rPr>
          <w:rFonts w:eastAsia="MS Mincho"/>
        </w:rPr>
        <w:t xml:space="preserve"> ]</w:t>
      </w:r>
      <w:r w:rsidRPr="008F1E12">
        <w:rPr>
          <w:rFonts w:eastAsia="MS Mincho"/>
        </w:rPr>
        <w:t>（</w:t>
      </w:r>
      <w:r w:rsidRPr="008F1E12">
        <w:rPr>
          <w:rFonts w:eastAsia="MS Mincho"/>
        </w:rPr>
        <w:t>Ctrl+O</w:t>
      </w:r>
      <w:r w:rsidRPr="008F1E12">
        <w:rPr>
          <w:rFonts w:eastAsia="MS Mincho"/>
        </w:rPr>
        <w:t>）をクリックします。</w:t>
      </w:r>
    </w:p>
    <w:p w14:paraId="09A674FD" w14:textId="77777777" w:rsidR="00441944" w:rsidRPr="008F1E12" w:rsidRDefault="00441944" w:rsidP="00441944">
      <w:pPr>
        <w:pStyle w:val="ListParagraph"/>
        <w:numPr>
          <w:ilvl w:val="0"/>
          <w:numId w:val="33"/>
        </w:numPr>
        <w:rPr>
          <w:rFonts w:eastAsia="MS Mincho"/>
        </w:rPr>
      </w:pPr>
      <w:r w:rsidRPr="008F1E12">
        <w:rPr>
          <w:rFonts w:eastAsia="MS Mincho"/>
        </w:rPr>
        <w:t>このチュートリアルの最初に作成した、</w:t>
      </w:r>
      <w:r w:rsidRPr="008F1E12">
        <w:rPr>
          <w:rFonts w:eastAsia="MS Mincho"/>
        </w:rPr>
        <w:t>ExistingQuant</w:t>
      </w:r>
      <w:r w:rsidRPr="008F1E12">
        <w:rPr>
          <w:rFonts w:eastAsia="MS Mincho"/>
        </w:rPr>
        <w:t>フォルダ内の</w:t>
      </w:r>
      <w:r w:rsidRPr="008F1E12">
        <w:rPr>
          <w:rFonts w:eastAsia="MS Mincho"/>
        </w:rPr>
        <w:t>Study 7</w:t>
      </w:r>
      <w:r w:rsidRPr="008F1E12">
        <w:rPr>
          <w:rFonts w:eastAsia="MS Mincho"/>
        </w:rPr>
        <w:t>サブフォルダの中の</w:t>
      </w:r>
      <w:r w:rsidRPr="008F1E12">
        <w:rPr>
          <w:rFonts w:eastAsia="MS Mincho"/>
        </w:rPr>
        <w:t>Study II</w:t>
      </w:r>
      <w:r w:rsidRPr="008F1E12">
        <w:rPr>
          <w:rFonts w:eastAsia="MS Mincho"/>
        </w:rPr>
        <w:t>サブフォルダに移動します。</w:t>
      </w:r>
    </w:p>
    <w:p w14:paraId="51E2C701" w14:textId="77777777" w:rsidR="00441944" w:rsidRPr="008F1E12" w:rsidRDefault="00351DE5" w:rsidP="00441944">
      <w:pPr>
        <w:pStyle w:val="ListParagraph"/>
        <w:numPr>
          <w:ilvl w:val="0"/>
          <w:numId w:val="33"/>
        </w:numPr>
        <w:rPr>
          <w:rFonts w:eastAsia="MS Mincho"/>
        </w:rPr>
      </w:pPr>
      <w:r w:rsidRPr="008F1E12">
        <w:rPr>
          <w:rFonts w:eastAsia="MS Mincho"/>
        </w:rPr>
        <w:t>「</w:t>
      </w:r>
      <w:r w:rsidRPr="008F1E12">
        <w:rPr>
          <w:rFonts w:eastAsia="MS Mincho"/>
        </w:rPr>
        <w:t>Study 7ii (site 52).sky</w:t>
      </w:r>
      <w:r w:rsidRPr="008F1E12">
        <w:rPr>
          <w:rFonts w:eastAsia="MS Mincho"/>
        </w:rPr>
        <w:t>」ファイルを選択します。</w:t>
      </w:r>
    </w:p>
    <w:p w14:paraId="03F95AF1" w14:textId="77777777" w:rsidR="000433CE" w:rsidRPr="008F1E12" w:rsidRDefault="000433CE" w:rsidP="00441944">
      <w:pPr>
        <w:pStyle w:val="ListParagraph"/>
        <w:numPr>
          <w:ilvl w:val="0"/>
          <w:numId w:val="33"/>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10228068" w14:textId="77777777" w:rsidR="00974501" w:rsidRDefault="00974501">
      <w:pPr>
        <w:rPr>
          <w:rFonts w:eastAsia="MS Mincho"/>
        </w:rPr>
      </w:pPr>
      <w:r>
        <w:rPr>
          <w:rFonts w:eastAsia="MS Mincho"/>
        </w:rPr>
        <w:br w:type="page"/>
      </w:r>
    </w:p>
    <w:p w14:paraId="16A4D9BE" w14:textId="77777777" w:rsidR="001865C1" w:rsidRPr="008F1E12" w:rsidRDefault="000433CE" w:rsidP="001865C1">
      <w:pPr>
        <w:rPr>
          <w:rFonts w:eastAsia="MS Mincho"/>
        </w:rPr>
      </w:pPr>
      <w:r w:rsidRPr="008F1E12">
        <w:rPr>
          <w:rFonts w:eastAsia="MS Mincho"/>
        </w:rPr>
        <w:t>ファイルはすぐに開かれ、注入された同位体標識標準の</w:t>
      </w:r>
      <w:r w:rsidRPr="008F1E12">
        <w:rPr>
          <w:rFonts w:eastAsia="MS Mincho"/>
        </w:rPr>
        <w:t>CV</w:t>
      </w:r>
      <w:r w:rsidRPr="008F1E12">
        <w:rPr>
          <w:rFonts w:eastAsia="MS Mincho"/>
        </w:rPr>
        <w:t>値がペプチド間で異なっていることが示されます。以下のチャートのように表示されます。</w:t>
      </w:r>
    </w:p>
    <w:p w14:paraId="4D421E32" w14:textId="77777777" w:rsidR="001865C1" w:rsidRPr="008F1E12" w:rsidRDefault="00974501" w:rsidP="001865C1">
      <w:pPr>
        <w:rPr>
          <w:rFonts w:eastAsia="MS Mincho"/>
        </w:rPr>
      </w:pPr>
      <w:r w:rsidRPr="003B60EB">
        <w:rPr>
          <w:noProof/>
        </w:rPr>
        <w:drawing>
          <wp:inline distT="0" distB="0" distL="0" distR="0" wp14:anchorId="1DB87957" wp14:editId="4913BFDE">
            <wp:extent cx="5524500" cy="3552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7C8D4BA3" w14:textId="77777777" w:rsidR="00FF34C3" w:rsidRPr="008F1E12" w:rsidRDefault="001865C1" w:rsidP="001865C1">
      <w:pPr>
        <w:rPr>
          <w:rFonts w:eastAsia="MS Mincho"/>
        </w:rPr>
      </w:pPr>
      <w:r w:rsidRPr="008F1E12">
        <w:rPr>
          <w:rFonts w:eastAsia="MS Mincho"/>
        </w:rPr>
        <w:t>最初の</w:t>
      </w:r>
      <w:r w:rsidRPr="008F1E12">
        <w:rPr>
          <w:rFonts w:eastAsia="MS Mincho"/>
        </w:rPr>
        <w:t>4</w:t>
      </w:r>
      <w:r w:rsidRPr="008F1E12">
        <w:rPr>
          <w:rFonts w:eastAsia="MS Mincho"/>
        </w:rPr>
        <w:t>つのデータセットのうち、</w:t>
      </w:r>
      <w:r w:rsidRPr="008F1E12">
        <w:rPr>
          <w:rFonts w:eastAsia="MS Mincho"/>
        </w:rPr>
        <w:t>CV</w:t>
      </w:r>
      <w:r w:rsidRPr="008F1E12">
        <w:rPr>
          <w:rFonts w:eastAsia="MS Mincho"/>
        </w:rPr>
        <w:t>値が</w:t>
      </w:r>
      <w:r w:rsidRPr="008F1E12">
        <w:rPr>
          <w:rFonts w:eastAsia="MS Mincho"/>
        </w:rPr>
        <w:t>40%</w:t>
      </w:r>
      <w:r w:rsidRPr="008F1E12">
        <w:rPr>
          <w:rFonts w:eastAsia="MS Mincho"/>
        </w:rPr>
        <w:t>を超えているペプチドは</w:t>
      </w:r>
      <w:r w:rsidRPr="008F1E12">
        <w:rPr>
          <w:rFonts w:eastAsia="MS Mincho"/>
          <w:color w:val="000000"/>
        </w:rPr>
        <w:t>INDISHTQSVSA</w:t>
      </w:r>
      <w:r w:rsidRPr="008F1E12">
        <w:rPr>
          <w:rFonts w:eastAsia="MS Mincho"/>
          <w:b/>
          <w:bCs/>
          <w:color w:val="0000FF"/>
        </w:rPr>
        <w:t>K</w:t>
      </w:r>
      <w:r w:rsidRPr="008F1E12">
        <w:rPr>
          <w:rFonts w:eastAsia="MS Mincho"/>
        </w:rPr>
        <w:t>だけですが、ペプチド</w:t>
      </w:r>
      <w:r w:rsidRPr="008F1E12">
        <w:rPr>
          <w:rFonts w:eastAsia="MS Mincho"/>
          <w:color w:val="000000"/>
        </w:rPr>
        <w:t>LSEPAELTDAV</w:t>
      </w:r>
      <w:r w:rsidRPr="008F1E12">
        <w:rPr>
          <w:rFonts w:eastAsia="MS Mincho"/>
          <w:b/>
          <w:bCs/>
          <w:color w:val="0000FF"/>
        </w:rPr>
        <w:t>K</w:t>
      </w:r>
      <w:r w:rsidRPr="008F1E12">
        <w:rPr>
          <w:rFonts w:eastAsia="MS Mincho"/>
        </w:rPr>
        <w:t>の</w:t>
      </w:r>
      <w:r w:rsidRPr="008F1E12">
        <w:rPr>
          <w:rFonts w:eastAsia="MS Mincho"/>
        </w:rPr>
        <w:t>CV</w:t>
      </w:r>
      <w:r w:rsidRPr="008F1E12">
        <w:rPr>
          <w:rFonts w:eastAsia="MS Mincho"/>
        </w:rPr>
        <w:t>値は約</w:t>
      </w:r>
      <w:r w:rsidRPr="008F1E12">
        <w:rPr>
          <w:rFonts w:eastAsia="MS Mincho"/>
        </w:rPr>
        <w:t>25%</w:t>
      </w:r>
      <w:r w:rsidRPr="008F1E12">
        <w:rPr>
          <w:rFonts w:eastAsia="MS Mincho"/>
        </w:rPr>
        <w:t>になりました。</w:t>
      </w:r>
      <w:r w:rsidRPr="008F1E12">
        <w:rPr>
          <w:rFonts w:eastAsia="MS Mincho"/>
        </w:rPr>
        <w:t xml:space="preserve"> </w:t>
      </w:r>
    </w:p>
    <w:p w14:paraId="539BA67F" w14:textId="77777777" w:rsidR="00FF34C3" w:rsidRPr="008F1E12" w:rsidRDefault="00FF34C3" w:rsidP="00FF34C3">
      <w:pPr>
        <w:pStyle w:val="ListParagraph"/>
        <w:numPr>
          <w:ilvl w:val="0"/>
          <w:numId w:val="54"/>
        </w:numPr>
        <w:rPr>
          <w:rFonts w:eastAsia="MS Mincho"/>
        </w:rPr>
      </w:pPr>
      <w:r w:rsidRPr="008F1E12">
        <w:rPr>
          <w:rFonts w:eastAsia="MS Mincho"/>
        </w:rPr>
        <w:t xml:space="preserve">[ </w:t>
      </w:r>
      <w:r w:rsidRPr="008F1E12">
        <w:rPr>
          <w:rFonts w:eastAsia="MS Mincho"/>
          <w:b/>
        </w:rPr>
        <w:t>ターゲット</w:t>
      </w:r>
      <w:r w:rsidRPr="008F1E12">
        <w:rPr>
          <w:rFonts w:eastAsia="MS Mincho"/>
        </w:rPr>
        <w:t xml:space="preserve"> ] </w:t>
      </w:r>
      <w:r w:rsidRPr="008F1E12">
        <w:rPr>
          <w:rFonts w:eastAsia="MS Mincho"/>
        </w:rPr>
        <w:t>ビューでペプチド</w:t>
      </w:r>
      <w:r w:rsidRPr="008F1E12">
        <w:rPr>
          <w:rFonts w:eastAsia="MS Mincho"/>
          <w:color w:val="000000"/>
        </w:rPr>
        <w:t>LSEPAELTDAV</w:t>
      </w:r>
      <w:r w:rsidRPr="008F1E12">
        <w:rPr>
          <w:rFonts w:eastAsia="MS Mincho"/>
          <w:b/>
          <w:bCs/>
          <w:color w:val="0000FF"/>
        </w:rPr>
        <w:t>K</w:t>
      </w:r>
      <w:r w:rsidRPr="008F1E12">
        <w:rPr>
          <w:rFonts w:eastAsia="MS Mincho"/>
        </w:rPr>
        <w:t>を選択します。</w:t>
      </w:r>
    </w:p>
    <w:p w14:paraId="154F40C3" w14:textId="77777777" w:rsidR="001865C1" w:rsidRPr="008F1E12" w:rsidRDefault="001865C1" w:rsidP="001865C1">
      <w:pPr>
        <w:rPr>
          <w:rFonts w:eastAsia="MS Mincho"/>
        </w:rPr>
      </w:pPr>
      <w:r w:rsidRPr="008F1E12">
        <w:rPr>
          <w:rFonts w:eastAsia="MS Mincho"/>
        </w:rPr>
        <w:t xml:space="preserve">[ </w:t>
      </w:r>
      <w:r w:rsidRPr="008F1E12">
        <w:rPr>
          <w:rFonts w:eastAsia="MS Mincho"/>
          <w:b/>
        </w:rPr>
        <w:t>保持時間：繰り返し測定比較</w:t>
      </w:r>
      <w:r w:rsidRPr="008F1E12">
        <w:rPr>
          <w:rFonts w:eastAsia="MS Mincho"/>
        </w:rPr>
        <w:t xml:space="preserve"> ] </w:t>
      </w:r>
      <w:r w:rsidRPr="008F1E12">
        <w:rPr>
          <w:rFonts w:eastAsia="MS Mincho"/>
        </w:rPr>
        <w:t>グラフを見てみると、「空白」繰り返し測定のうち</w:t>
      </w:r>
      <w:r w:rsidRPr="008F1E12">
        <w:rPr>
          <w:rFonts w:eastAsia="MS Mincho"/>
        </w:rPr>
        <w:t>3</w:t>
      </w:r>
      <w:r w:rsidRPr="008F1E12">
        <w:rPr>
          <w:rFonts w:eastAsia="MS Mincho"/>
        </w:rPr>
        <w:t>つについて</w:t>
      </w:r>
      <w:r w:rsidRPr="008F1E12">
        <w:rPr>
          <w:rFonts w:eastAsia="MS Mincho"/>
        </w:rPr>
        <w:t>Skyline</w:t>
      </w:r>
      <w:r w:rsidRPr="008F1E12">
        <w:rPr>
          <w:rFonts w:eastAsia="MS Mincho"/>
        </w:rPr>
        <w:t>は誤ったピークを選択しています（これはすでにかなり前に修正されていますが、ドキュメントデータがインポートされ、保存された後です）。</w:t>
      </w:r>
    </w:p>
    <w:p w14:paraId="1C743E87" w14:textId="77777777" w:rsidR="001865C1" w:rsidRPr="008F1E12" w:rsidRDefault="00974501" w:rsidP="001865C1">
      <w:pPr>
        <w:rPr>
          <w:rFonts w:eastAsia="MS Mincho"/>
        </w:rPr>
      </w:pPr>
      <w:r w:rsidRPr="003B60EB">
        <w:rPr>
          <w:noProof/>
        </w:rPr>
        <w:drawing>
          <wp:inline distT="0" distB="0" distL="0" distR="0" wp14:anchorId="15B48982" wp14:editId="4A0BFC3E">
            <wp:extent cx="5943600" cy="2299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328F71AC" w14:textId="77777777" w:rsidR="000E6994" w:rsidRPr="008F1E12" w:rsidRDefault="001A50F9" w:rsidP="000E6994">
      <w:pPr>
        <w:rPr>
          <w:rFonts w:eastAsia="MS Mincho"/>
        </w:rPr>
      </w:pPr>
      <w:r w:rsidRPr="008F1E12">
        <w:rPr>
          <w:rFonts w:eastAsia="MS Mincho"/>
        </w:rPr>
        <w:t>X-</w:t>
      </w:r>
      <w:r w:rsidRPr="008F1E12">
        <w:rPr>
          <w:rFonts w:eastAsia="MS Mincho"/>
        </w:rPr>
        <w:t>軸の下をクリック・ドラッグしてこれらのピークを修正すると、</w:t>
      </w:r>
      <w:r w:rsidRPr="008F1E12">
        <w:rPr>
          <w:rFonts w:eastAsia="MS Mincho"/>
          <w:color w:val="000000"/>
        </w:rPr>
        <w:t>LSEPAELTDAV</w:t>
      </w:r>
      <w:r w:rsidRPr="008F1E12">
        <w:rPr>
          <w:rFonts w:eastAsia="MS Mincho"/>
          <w:b/>
          <w:bCs/>
          <w:color w:val="0000FF"/>
        </w:rPr>
        <w:t>K</w:t>
      </w:r>
      <w:r w:rsidRPr="008F1E12">
        <w:rPr>
          <w:rFonts w:eastAsia="MS Mincho"/>
        </w:rPr>
        <w:t>のヘビープリカーサーの</w:t>
      </w:r>
      <w:r w:rsidRPr="008F1E12">
        <w:rPr>
          <w:rFonts w:eastAsia="MS Mincho"/>
        </w:rPr>
        <w:t>CV</w:t>
      </w:r>
      <w:r w:rsidRPr="008F1E12">
        <w:rPr>
          <w:rFonts w:eastAsia="MS Mincho"/>
        </w:rPr>
        <w:t>値は約</w:t>
      </w:r>
      <w:r w:rsidRPr="008F1E12">
        <w:rPr>
          <w:rFonts w:eastAsia="MS Mincho"/>
        </w:rPr>
        <w:t>10%</w:t>
      </w:r>
      <w:r w:rsidRPr="008F1E12">
        <w:rPr>
          <w:rFonts w:eastAsia="MS Mincho"/>
        </w:rPr>
        <w:t>まで低下し、その他のペプチドと同程度になります。</w:t>
      </w:r>
    </w:p>
    <w:p w14:paraId="4408A8E7" w14:textId="77777777" w:rsidR="001A50F9" w:rsidRPr="008F1E12" w:rsidRDefault="001A50F9" w:rsidP="000E6994">
      <w:pPr>
        <w:rPr>
          <w:rFonts w:eastAsia="MS Mincho"/>
        </w:rPr>
      </w:pPr>
      <w:r w:rsidRPr="008F1E12">
        <w:rPr>
          <w:rFonts w:eastAsia="MS Mincho"/>
        </w:rPr>
        <w:t>このデータセットのライト：ヘビーの比率を再確認するには、以下の手順を行います。</w:t>
      </w:r>
    </w:p>
    <w:p w14:paraId="1B448275"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2E4D827E"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6E93FA41" w14:textId="77777777" w:rsidR="001A50F9" w:rsidRPr="008F1E12" w:rsidRDefault="001A50F9" w:rsidP="001A50F9">
      <w:pPr>
        <w:rPr>
          <w:rFonts w:eastAsia="MS Mincho"/>
        </w:rPr>
      </w:pPr>
      <w:r w:rsidRPr="008F1E12">
        <w:rPr>
          <w:rFonts w:eastAsia="MS Mincho"/>
        </w:rPr>
        <w:t>すべてのペプチドのチャートを表示できます。このデータセットでは</w:t>
      </w:r>
      <w:r w:rsidR="00A444A9" w:rsidRPr="008F1E12">
        <w:rPr>
          <w:rFonts w:eastAsia="MS Mincho"/>
          <w:color w:val="000000"/>
        </w:rPr>
        <w:t>INDISHTQSVSA</w:t>
      </w:r>
      <w:r w:rsidR="00A444A9" w:rsidRPr="008F1E12">
        <w:rPr>
          <w:rFonts w:eastAsia="MS Mincho"/>
          <w:b/>
          <w:bCs/>
          <w:color w:val="0000FF"/>
        </w:rPr>
        <w:t>K</w:t>
      </w:r>
      <w:r w:rsidRPr="008F1E12">
        <w:rPr>
          <w:rFonts w:eastAsia="MS Mincho"/>
        </w:rPr>
        <w:t>でさえもかなり理想的な結果が表示されます。</w:t>
      </w:r>
    </w:p>
    <w:p w14:paraId="3DF491B0" w14:textId="77777777" w:rsidR="00751912" w:rsidRPr="008F1E12" w:rsidRDefault="00751912" w:rsidP="00FA1036">
      <w:pPr>
        <w:pStyle w:val="ListParagraph"/>
        <w:numPr>
          <w:ilvl w:val="0"/>
          <w:numId w:val="58"/>
        </w:numPr>
        <w:rPr>
          <w:rFonts w:eastAsia="MS Mincho"/>
        </w:rPr>
      </w:pPr>
      <w:r w:rsidRPr="008F1E12">
        <w:rPr>
          <w:rFonts w:eastAsia="MS Mincho"/>
        </w:rPr>
        <w:t>「</w:t>
      </w:r>
      <w:r w:rsidRPr="008F1E12">
        <w:rPr>
          <w:rFonts w:eastAsia="MS Mincho"/>
          <w:color w:val="000000"/>
        </w:rPr>
        <w:t>INDISHTQSVSA</w:t>
      </w:r>
      <w:r w:rsidRPr="008F1E12">
        <w:rPr>
          <w:rFonts w:eastAsia="MS Mincho"/>
          <w:b/>
          <w:bCs/>
          <w:color w:val="0000FF"/>
        </w:rPr>
        <w:t>K</w:t>
      </w:r>
      <w:r w:rsidRPr="008F1E12">
        <w:rPr>
          <w:rFonts w:eastAsia="MS Mincho"/>
        </w:rPr>
        <w:t>」ペプチドをクリックします。</w:t>
      </w:r>
    </w:p>
    <w:p w14:paraId="6A85F35D" w14:textId="77777777" w:rsidR="006310AD" w:rsidRPr="008F1E12" w:rsidRDefault="00974501" w:rsidP="001A50F9">
      <w:pPr>
        <w:rPr>
          <w:rFonts w:eastAsia="MS Mincho"/>
        </w:rPr>
      </w:pPr>
      <w:r w:rsidRPr="003B60EB">
        <w:rPr>
          <w:noProof/>
        </w:rPr>
        <w:drawing>
          <wp:inline distT="0" distB="0" distL="0" distR="0" wp14:anchorId="48D8C352" wp14:editId="3EC9F0BD">
            <wp:extent cx="5524500" cy="3781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2FD61C3D" w14:textId="77777777" w:rsidR="006310AD" w:rsidRPr="008F1E12" w:rsidRDefault="006310AD" w:rsidP="001A50F9">
      <w:pPr>
        <w:rPr>
          <w:rFonts w:eastAsia="MS Mincho"/>
        </w:rPr>
      </w:pPr>
      <w:r w:rsidRPr="008F1E12">
        <w:rPr>
          <w:rFonts w:eastAsia="MS Mincho"/>
        </w:rPr>
        <w:t>内部標準によりこのペプチドの定量におけるばらつきが補正されたことがわかります。非標準化データを再確認するには以下の操作を行います。</w:t>
      </w:r>
    </w:p>
    <w:p w14:paraId="440627C0"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なし</w:t>
      </w:r>
      <w:r w:rsidRPr="008F1E12">
        <w:rPr>
          <w:rFonts w:eastAsia="MS Mincho"/>
        </w:rPr>
        <w:t xml:space="preserve"> ] </w:t>
      </w:r>
      <w:r w:rsidRPr="008F1E12">
        <w:rPr>
          <w:rFonts w:eastAsia="MS Mincho"/>
        </w:rPr>
        <w:t>をクリックします。</w:t>
      </w:r>
    </w:p>
    <w:p w14:paraId="3B2FD78D" w14:textId="77777777" w:rsidR="00974501" w:rsidRDefault="00974501">
      <w:pPr>
        <w:rPr>
          <w:rFonts w:eastAsia="MS Mincho"/>
        </w:rPr>
      </w:pPr>
      <w:r>
        <w:rPr>
          <w:rFonts w:eastAsia="MS Mincho"/>
        </w:rPr>
        <w:br w:type="page"/>
      </w:r>
    </w:p>
    <w:p w14:paraId="356D1E28" w14:textId="77777777" w:rsidR="006310AD" w:rsidRPr="008F1E12" w:rsidRDefault="006310AD" w:rsidP="006310AD">
      <w:pPr>
        <w:rPr>
          <w:rFonts w:eastAsia="MS Mincho"/>
        </w:rPr>
      </w:pPr>
      <w:r w:rsidRPr="008F1E12">
        <w:rPr>
          <w:rFonts w:eastAsia="MS Mincho"/>
        </w:rPr>
        <w:t>このチャートを見て、標準化することによって結果がこんなに劇的に改善されるであろうことを推測するのは難しかったことでしょう。</w:t>
      </w:r>
    </w:p>
    <w:p w14:paraId="362AA785" w14:textId="77777777" w:rsidR="006310AD" w:rsidRPr="008F1E12" w:rsidRDefault="00974501" w:rsidP="006310AD">
      <w:pPr>
        <w:rPr>
          <w:rFonts w:eastAsia="MS Mincho"/>
        </w:rPr>
      </w:pPr>
      <w:r w:rsidRPr="003B60EB">
        <w:rPr>
          <w:noProof/>
        </w:rPr>
        <w:drawing>
          <wp:inline distT="0" distB="0" distL="0" distR="0" wp14:anchorId="6425553B" wp14:editId="074398B8">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D695BA1" w14:textId="77777777" w:rsidR="006310AD" w:rsidRPr="008F1E12" w:rsidRDefault="006310AD" w:rsidP="006310AD">
      <w:pPr>
        <w:rPr>
          <w:rFonts w:eastAsia="MS Mincho"/>
        </w:rPr>
      </w:pPr>
      <w:r w:rsidRPr="008F1E12">
        <w:rPr>
          <w:rFonts w:eastAsia="MS Mincho"/>
        </w:rPr>
        <w:t>最後に、最初のデータセットで干渉が検出されたペプチドを取り上げます。</w:t>
      </w:r>
    </w:p>
    <w:p w14:paraId="6DECFFCF" w14:textId="77777777" w:rsidR="006310AD" w:rsidRPr="008F1E12" w:rsidRDefault="006310AD" w:rsidP="006310AD">
      <w:pPr>
        <w:pStyle w:val="ListParagraph"/>
        <w:numPr>
          <w:ilvl w:val="0"/>
          <w:numId w:val="32"/>
        </w:numPr>
        <w:rPr>
          <w:rFonts w:eastAsia="MS Mincho"/>
        </w:rPr>
      </w:pPr>
      <w:r w:rsidRPr="008F1E12">
        <w:rPr>
          <w:rFonts w:eastAsia="MS Mincho"/>
        </w:rPr>
        <w:t>ペプチド</w:t>
      </w:r>
      <w:r w:rsidRPr="008F1E12">
        <w:rPr>
          <w:rFonts w:eastAsia="MS Mincho"/>
          <w:color w:val="000000"/>
        </w:rPr>
        <w:t>HGFLP</w:t>
      </w:r>
      <w:r w:rsidRPr="008F1E12">
        <w:rPr>
          <w:rFonts w:eastAsia="MS Mincho"/>
          <w:b/>
          <w:bCs/>
          <w:color w:val="0000FF"/>
        </w:rPr>
        <w:t>R</w:t>
      </w:r>
      <w:r w:rsidRPr="008F1E12">
        <w:rPr>
          <w:rFonts w:eastAsia="MS Mincho"/>
        </w:rPr>
        <w:t>のライトプリカーサー</w:t>
      </w:r>
      <w:r w:rsidRPr="008F1E12">
        <w:rPr>
          <w:rFonts w:eastAsia="MS Mincho"/>
        </w:rPr>
        <w:t>363.7059++</w:t>
      </w:r>
      <w:r w:rsidRPr="008F1E12">
        <w:rPr>
          <w:rFonts w:eastAsia="MS Mincho"/>
        </w:rPr>
        <w:t>を選択します。</w:t>
      </w:r>
    </w:p>
    <w:p w14:paraId="381E9D9D"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 </w:t>
      </w:r>
      <w:r w:rsidRPr="008F1E12">
        <w:rPr>
          <w:rFonts w:eastAsia="MS Mincho"/>
        </w:rPr>
        <w:t>をクリックします。</w:t>
      </w:r>
    </w:p>
    <w:p w14:paraId="09915BCB"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287B205D" w14:textId="77777777" w:rsidR="00974501" w:rsidRDefault="00974501">
      <w:pPr>
        <w:rPr>
          <w:rFonts w:eastAsia="MS Mincho"/>
        </w:rPr>
      </w:pPr>
      <w:r>
        <w:rPr>
          <w:rFonts w:eastAsia="MS Mincho"/>
        </w:rPr>
        <w:br w:type="page"/>
      </w:r>
    </w:p>
    <w:p w14:paraId="16954A4F" w14:textId="77777777" w:rsidR="006310AD" w:rsidRPr="008F1E12" w:rsidRDefault="006310AD" w:rsidP="006310AD">
      <w:pPr>
        <w:rPr>
          <w:rFonts w:eastAsia="MS Mincho"/>
        </w:rPr>
      </w:pPr>
      <w:r w:rsidRPr="008F1E12">
        <w:rPr>
          <w:rFonts w:eastAsia="MS Mincho"/>
        </w:rPr>
        <w:t>ここでも、</w:t>
      </w:r>
      <w:r w:rsidRPr="008F1E12">
        <w:rPr>
          <w:rFonts w:eastAsia="MS Mincho"/>
        </w:rPr>
        <w:t>y3</w:t>
      </w:r>
      <w:r w:rsidRPr="008F1E12">
        <w:rPr>
          <w:rFonts w:eastAsia="MS Mincho"/>
        </w:rPr>
        <w:t>トランジションで干渉があったことがはっきりとわかります。</w:t>
      </w:r>
    </w:p>
    <w:p w14:paraId="785066DA" w14:textId="77777777" w:rsidR="006310AD" w:rsidRPr="008F1E12" w:rsidRDefault="00974501" w:rsidP="006310AD">
      <w:pPr>
        <w:rPr>
          <w:rFonts w:eastAsia="MS Mincho"/>
        </w:rPr>
      </w:pPr>
      <w:r w:rsidRPr="003B60EB">
        <w:rPr>
          <w:noProof/>
        </w:rPr>
        <w:drawing>
          <wp:inline distT="0" distB="0" distL="0" distR="0" wp14:anchorId="47468DFB" wp14:editId="78C1A66E">
            <wp:extent cx="5524500" cy="3781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3F86B534" w14:textId="77777777" w:rsidR="00F40556" w:rsidRPr="008F1E12" w:rsidRDefault="006310AD" w:rsidP="006310AD">
      <w:pPr>
        <w:rPr>
          <w:rFonts w:eastAsia="MS Mincho"/>
        </w:rPr>
      </w:pPr>
      <w:r w:rsidRPr="008F1E12">
        <w:rPr>
          <w:rFonts w:eastAsia="MS Mincho"/>
        </w:rPr>
        <w:t>しかし最初のデータセットのときとは違い、個々のクロマトグラムを確認しても、干渉は見つけづらくなっています。ここでは、クロマトグラフィーの条件が最初のデータセットとは少し異なるために、</w:t>
      </w:r>
      <w:r w:rsidRPr="008F1E12">
        <w:rPr>
          <w:rFonts w:eastAsia="MS Mincho"/>
        </w:rPr>
        <w:t>y3</w:t>
      </w:r>
      <w:r w:rsidRPr="008F1E12">
        <w:rPr>
          <w:rFonts w:eastAsia="MS Mincho"/>
        </w:rPr>
        <w:t>の積分区域内に</w:t>
      </w:r>
      <w:r w:rsidRPr="008F1E12">
        <w:rPr>
          <w:rFonts w:eastAsia="MS Mincho"/>
        </w:rPr>
        <w:t>2</w:t>
      </w:r>
      <w:r w:rsidRPr="008F1E12">
        <w:rPr>
          <w:rFonts w:eastAsia="MS Mincho"/>
        </w:rPr>
        <w:t>つのピークが混在していると気付くのはほぼ不可能です。以下に繰り返し測定</w:t>
      </w:r>
      <w:r w:rsidRPr="008F1E12">
        <w:rPr>
          <w:rFonts w:eastAsia="MS Mincho"/>
        </w:rPr>
        <w:t>E_03</w:t>
      </w:r>
      <w:r w:rsidRPr="008F1E12">
        <w:rPr>
          <w:rFonts w:eastAsia="MS Mincho"/>
        </w:rPr>
        <w:t>のクロマトグラムを示します。</w:t>
      </w:r>
    </w:p>
    <w:p w14:paraId="2DE2570C" w14:textId="77777777" w:rsidR="009D036B" w:rsidRPr="008F1E12" w:rsidRDefault="00974501" w:rsidP="006310AD">
      <w:pPr>
        <w:rPr>
          <w:rFonts w:eastAsia="MS Mincho"/>
        </w:rPr>
      </w:pPr>
      <w:r w:rsidRPr="003B60EB">
        <w:rPr>
          <w:noProof/>
        </w:rPr>
        <w:drawing>
          <wp:inline distT="0" distB="0" distL="0" distR="0" wp14:anchorId="381AB868" wp14:editId="74213DBA">
            <wp:extent cx="5943600" cy="2045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45335"/>
                    </a:xfrm>
                    <a:prstGeom prst="rect">
                      <a:avLst/>
                    </a:prstGeom>
                    <a:noFill/>
                    <a:ln>
                      <a:noFill/>
                    </a:ln>
                  </pic:spPr>
                </pic:pic>
              </a:graphicData>
            </a:graphic>
          </wp:inline>
        </w:drawing>
      </w:r>
    </w:p>
    <w:p w14:paraId="5F3221F4" w14:textId="77777777" w:rsidR="006310AD" w:rsidRPr="008F1E12" w:rsidRDefault="009D036B" w:rsidP="006310AD">
      <w:pPr>
        <w:rPr>
          <w:rFonts w:eastAsia="MS Mincho"/>
        </w:rPr>
      </w:pPr>
      <w:r w:rsidRPr="008F1E12">
        <w:rPr>
          <w:rFonts w:eastAsia="MS Mincho"/>
        </w:rPr>
        <w:t>NCI CPTAC Study 7</w:t>
      </w:r>
      <w:r w:rsidRPr="008F1E12">
        <w:rPr>
          <w:rFonts w:eastAsia="MS Mincho"/>
        </w:rPr>
        <w:t>は、非常に多くのデータを提供しており、現在そのデータのすべてが公開されています。この研究は</w:t>
      </w:r>
      <w:r w:rsidRPr="008F1E12">
        <w:rPr>
          <w:rFonts w:eastAsia="MS Mincho"/>
        </w:rPr>
        <w:t>Skyline</w:t>
      </w:r>
      <w:r w:rsidRPr="008F1E12">
        <w:rPr>
          <w:rFonts w:eastAsia="MS Mincho"/>
        </w:rPr>
        <w:t>の存在を知っている研究者がいない状態で行われたのですが、それでも</w:t>
      </w:r>
      <w:r w:rsidRPr="008F1E12">
        <w:rPr>
          <w:rFonts w:eastAsia="MS Mincho"/>
        </w:rPr>
        <w:t>Skyline</w:t>
      </w:r>
      <w:r w:rsidRPr="008F1E12">
        <w:rPr>
          <w:rFonts w:eastAsia="MS Mincho"/>
        </w:rPr>
        <w:t>を利用してこのデータから短時間で多くを学ぶことができます。</w:t>
      </w:r>
    </w:p>
    <w:p w14:paraId="214D6921" w14:textId="77777777" w:rsidR="005E52B4" w:rsidRPr="008F1E12" w:rsidRDefault="005E52B4" w:rsidP="005E52B4">
      <w:pPr>
        <w:pStyle w:val="Heading1"/>
        <w:rPr>
          <w:rFonts w:eastAsia="MS Mincho"/>
        </w:rPr>
      </w:pPr>
      <w:r w:rsidRPr="008F1E12">
        <w:rPr>
          <w:rFonts w:eastAsia="MS Mincho"/>
        </w:rPr>
        <w:t>まとめ</w:t>
      </w:r>
    </w:p>
    <w:p w14:paraId="31C6E883" w14:textId="77777777" w:rsidR="005E52B4" w:rsidRPr="008F1E12" w:rsidRDefault="00596B0A" w:rsidP="005E52B4">
      <w:pPr>
        <w:rPr>
          <w:rFonts w:eastAsia="MS Mincho"/>
        </w:rPr>
      </w:pPr>
      <w:r w:rsidRPr="008F1E12">
        <w:rPr>
          <w:rFonts w:eastAsia="MS Mincho"/>
        </w:rPr>
        <w:t>このチュートリアルでは、</w:t>
      </w:r>
      <w:r w:rsidRPr="008F1E12">
        <w:rPr>
          <w:rFonts w:eastAsia="MS Mincho"/>
        </w:rPr>
        <w:t>Skyline</w:t>
      </w:r>
      <w:r w:rsidRPr="008F1E12">
        <w:rPr>
          <w:rFonts w:eastAsia="MS Mincho"/>
        </w:rPr>
        <w:t>でデータを扱うことを想定せずに行われた実験から得られたデータを</w:t>
      </w:r>
      <w:r w:rsidRPr="008F1E12">
        <w:rPr>
          <w:rFonts w:eastAsia="MS Mincho"/>
        </w:rPr>
        <w:t>Skyline</w:t>
      </w:r>
      <w:r w:rsidRPr="008F1E12">
        <w:rPr>
          <w:rFonts w:eastAsia="MS Mincho"/>
        </w:rPr>
        <w:t>で簡単に解析できることを学びました。</w:t>
      </w:r>
      <w:r w:rsidRPr="008F1E12">
        <w:rPr>
          <w:rFonts w:eastAsia="MS Mincho"/>
        </w:rPr>
        <w:t>Skyline</w:t>
      </w:r>
      <w:r w:rsidRPr="008F1E12">
        <w:rPr>
          <w:rFonts w:eastAsia="MS Mincho"/>
        </w:rPr>
        <w:t>を使い始める前のご自身の実験であろうと、確認、再現したい他者の実験であろうと</w:t>
      </w:r>
      <w:r w:rsidRPr="008F1E12">
        <w:rPr>
          <w:rFonts w:eastAsia="MS Mincho"/>
        </w:rPr>
        <w:t>Skyline</w:t>
      </w:r>
      <w:r w:rsidRPr="008F1E12">
        <w:rPr>
          <w:rFonts w:eastAsia="MS Mincho"/>
        </w:rPr>
        <w:t>を使って簡単にデータ解析ができます。</w:t>
      </w:r>
      <w:r w:rsidRPr="008F1E12">
        <w:rPr>
          <w:rFonts w:eastAsia="MS Mincho"/>
        </w:rPr>
        <w:t>MRMer</w:t>
      </w:r>
      <w:r w:rsidRPr="008F1E12">
        <w:rPr>
          <w:rFonts w:eastAsia="MS Mincho"/>
        </w:rPr>
        <w:t>および</w:t>
      </w:r>
      <w:r w:rsidRPr="008F1E12">
        <w:rPr>
          <w:rFonts w:eastAsia="MS Mincho"/>
        </w:rPr>
        <w:t>NCI CPTAC Study 7</w:t>
      </w:r>
      <w:r w:rsidRPr="008F1E12">
        <w:rPr>
          <w:rFonts w:eastAsia="MS Mincho"/>
        </w:rPr>
        <w:t>で公開されたデータセットについて、同位体標識内部標準を含む比較的複雑な修飾スキームが含まれていましたが、トランジションリストから</w:t>
      </w:r>
      <w:r w:rsidRPr="008F1E12">
        <w:rPr>
          <w:rFonts w:eastAsia="MS Mincho"/>
        </w:rPr>
        <w:t>Skyline</w:t>
      </w:r>
      <w:r w:rsidRPr="008F1E12">
        <w:rPr>
          <w:rFonts w:eastAsia="MS Mincho"/>
        </w:rPr>
        <w:t>ドキュメントをすぐに作成できました。</w:t>
      </w:r>
    </w:p>
    <w:p w14:paraId="36D2B50B" w14:textId="77777777" w:rsidR="00596B0A" w:rsidRPr="008F1E12" w:rsidRDefault="00596B0A" w:rsidP="005E52B4">
      <w:pPr>
        <w:rPr>
          <w:rFonts w:eastAsia="MS Mincho"/>
        </w:rPr>
      </w:pPr>
      <w:r w:rsidRPr="008F1E12">
        <w:rPr>
          <w:rFonts w:eastAsia="MS Mincho"/>
        </w:rPr>
        <w:t>また、同位体標識ペプチドプリカーサーを利用した定量的ターゲットプロテオミクスを行うための</w:t>
      </w:r>
      <w:r w:rsidRPr="008F1E12">
        <w:rPr>
          <w:rFonts w:eastAsia="MS Mincho"/>
        </w:rPr>
        <w:t>Skyline</w:t>
      </w:r>
      <w:r w:rsidRPr="008F1E12">
        <w:rPr>
          <w:rFonts w:eastAsia="MS Mincho"/>
        </w:rPr>
        <w:t>の機能についても少し学びました。同位体標識修飾を指定するところから、それらを適用するところまで、</w:t>
      </w:r>
      <w:r w:rsidRPr="008F1E12">
        <w:rPr>
          <w:rFonts w:eastAsia="MS Mincho"/>
        </w:rPr>
        <w:t>Skyline</w:t>
      </w:r>
      <w:r w:rsidRPr="008F1E12">
        <w:rPr>
          <w:rFonts w:eastAsia="MS Mincho"/>
        </w:rPr>
        <w:t>を使えば定量実験のための装置毎のメソッドを簡単に作成することができます。正確なライト：ヘビーのピーク面積比から始まり、強力なチャート表示オプションに至るまで、</w:t>
      </w:r>
      <w:r w:rsidRPr="008F1E12">
        <w:rPr>
          <w:rFonts w:eastAsia="MS Mincho"/>
        </w:rPr>
        <w:t>Skyline</w:t>
      </w:r>
      <w:r w:rsidRPr="008F1E12">
        <w:rPr>
          <w:rFonts w:eastAsia="MS Mincho"/>
        </w:rPr>
        <w:t>は定量実験で集められたデータを詳細に解析するための様々なツールを提供します。</w:t>
      </w:r>
    </w:p>
    <w:p w14:paraId="4C783D77" w14:textId="77777777" w:rsidR="00441944" w:rsidRPr="008F1E12" w:rsidRDefault="00022F37" w:rsidP="003D3EBD">
      <w:pPr>
        <w:pStyle w:val="Heading1"/>
        <w:rPr>
          <w:rFonts w:eastAsia="MS Mincho"/>
        </w:rPr>
      </w:pPr>
      <w:r w:rsidRPr="008F1E12">
        <w:rPr>
          <w:rFonts w:eastAsia="MS Mincho"/>
        </w:rPr>
        <w:fldChar w:fldCharType="begin"/>
      </w:r>
      <w:r w:rsidR="0087616D" w:rsidRPr="008F1E12">
        <w:rPr>
          <w:rFonts w:eastAsia="MS Mincho"/>
        </w:rPr>
        <w:instrText xml:space="preserve"> ADDIN REFMGR.REFLIST </w:instrText>
      </w:r>
      <w:r w:rsidRPr="008F1E12">
        <w:rPr>
          <w:rFonts w:eastAsia="MS Mincho"/>
        </w:rPr>
        <w:fldChar w:fldCharType="separate"/>
      </w:r>
      <w:r w:rsidR="00441944" w:rsidRPr="008F1E12">
        <w:rPr>
          <w:rFonts w:eastAsia="MS Mincho"/>
        </w:rPr>
        <w:t>参照文献</w:t>
      </w:r>
    </w:p>
    <w:p w14:paraId="3BDAC93C" w14:textId="77777777" w:rsidR="00441944" w:rsidRPr="008F1E12" w:rsidRDefault="00441944" w:rsidP="003D3EBD">
      <w:pPr>
        <w:rPr>
          <w:rFonts w:eastAsia="MS Mincho"/>
        </w:rPr>
      </w:pPr>
      <w:r w:rsidRPr="008F1E12">
        <w:rPr>
          <w:rFonts w:eastAsia="MS Mincho"/>
        </w:rPr>
        <w:tab/>
        <w:t xml:space="preserve">1.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Martin,D.B.</w:t>
      </w:r>
      <w:r w:rsidRPr="008F1E12">
        <w:rPr>
          <w:rFonts w:eastAsia="MS Mincho"/>
          <w:i/>
        </w:rPr>
        <w:t xml:space="preserve"> et al.</w:t>
      </w:r>
      <w:r w:rsidRPr="008F1E12">
        <w:rPr>
          <w:rFonts w:eastAsia="MS Mincho"/>
        </w:rPr>
        <w:t xml:space="preserve"> MRMer, an interactive open source and cross-platform system for data extraction and visualization of multiple reaction monitoring experiments. </w:t>
      </w:r>
      <w:r w:rsidRPr="008F1E12">
        <w:rPr>
          <w:rFonts w:eastAsia="MS Mincho"/>
          <w:i/>
        </w:rPr>
        <w:t>Mol. Cell Proteomics.</w:t>
      </w:r>
      <w:r w:rsidRPr="008F1E12">
        <w:rPr>
          <w:rFonts w:eastAsia="MS Mincho"/>
          <w:b/>
        </w:rPr>
        <w:t xml:space="preserve"> 7</w:t>
      </w:r>
      <w:r w:rsidRPr="008F1E12">
        <w:rPr>
          <w:rFonts w:eastAsia="MS Mincho"/>
        </w:rPr>
        <w:t>, 2270-2278 (2008).</w:t>
      </w:r>
    </w:p>
    <w:p w14:paraId="5366D5D1" w14:textId="77777777" w:rsidR="00441944" w:rsidRPr="008F1E12" w:rsidRDefault="00441944" w:rsidP="003D3EBD">
      <w:pPr>
        <w:rPr>
          <w:rFonts w:eastAsia="MS Mincho"/>
        </w:rPr>
      </w:pPr>
      <w:r w:rsidRPr="008F1E12">
        <w:rPr>
          <w:rFonts w:eastAsia="MS Mincho"/>
        </w:rPr>
        <w:tab/>
        <w:t xml:space="preserve">2.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Addona,T.A.</w:t>
      </w:r>
      <w:r w:rsidRPr="008F1E12">
        <w:rPr>
          <w:rFonts w:eastAsia="MS Mincho"/>
          <w:i/>
        </w:rPr>
        <w:t xml:space="preserve"> et al.</w:t>
      </w:r>
      <w:r w:rsidRPr="008F1E12">
        <w:rPr>
          <w:rFonts w:eastAsia="MS Mincho"/>
        </w:rPr>
        <w:t xml:space="preserve"> Multi-site assessment of the precision and reproducibility of multiple reaction monitoring-based measurements of proteins in plasma. </w:t>
      </w:r>
      <w:r w:rsidRPr="008F1E12">
        <w:rPr>
          <w:rFonts w:eastAsia="MS Mincho"/>
          <w:i/>
        </w:rPr>
        <w:t>Nat. Biotechnol.</w:t>
      </w:r>
      <w:r w:rsidRPr="008F1E12">
        <w:rPr>
          <w:rFonts w:eastAsia="MS Mincho"/>
          <w:b/>
        </w:rPr>
        <w:t xml:space="preserve"> 27</w:t>
      </w:r>
      <w:r w:rsidRPr="008F1E12">
        <w:rPr>
          <w:rFonts w:eastAsia="MS Mincho"/>
        </w:rPr>
        <w:t>, 633-641 (2009).</w:t>
      </w:r>
    </w:p>
    <w:p w14:paraId="2B2596A8" w14:textId="77777777" w:rsidR="00441944" w:rsidRPr="008F1E12" w:rsidRDefault="00441944" w:rsidP="00441944">
      <w:pPr>
        <w:tabs>
          <w:tab w:val="right" w:pos="540"/>
          <w:tab w:val="left" w:pos="720"/>
        </w:tabs>
        <w:spacing w:after="0" w:line="240" w:lineRule="auto"/>
        <w:ind w:left="720" w:hanging="720"/>
        <w:rPr>
          <w:rFonts w:ascii="Cambria" w:eastAsia="MS Mincho" w:hAnsi="Cambria"/>
          <w:sz w:val="28"/>
        </w:rPr>
      </w:pPr>
    </w:p>
    <w:p w14:paraId="5C117BCD" w14:textId="77777777" w:rsidR="00041991" w:rsidRPr="008F1E12" w:rsidRDefault="00022F37" w:rsidP="00441944">
      <w:pPr>
        <w:tabs>
          <w:tab w:val="right" w:pos="540"/>
          <w:tab w:val="left" w:pos="720"/>
        </w:tabs>
        <w:spacing w:after="0" w:line="240" w:lineRule="auto"/>
        <w:ind w:left="720" w:hanging="720"/>
        <w:rPr>
          <w:rFonts w:eastAsia="MS Mincho"/>
        </w:rPr>
      </w:pPr>
      <w:r w:rsidRPr="008F1E12">
        <w:rPr>
          <w:rFonts w:eastAsia="MS Mincho"/>
        </w:rPr>
        <w:fldChar w:fldCharType="end"/>
      </w:r>
    </w:p>
    <w:sectPr w:rsidR="00041991" w:rsidRPr="008F1E12"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F2A98" w14:textId="77777777" w:rsidR="006D2E77" w:rsidRDefault="006D2E77" w:rsidP="00371FC7">
      <w:pPr>
        <w:spacing w:after="0" w:line="240" w:lineRule="auto"/>
      </w:pPr>
      <w:r>
        <w:separator/>
      </w:r>
    </w:p>
  </w:endnote>
  <w:endnote w:type="continuationSeparator" w:id="0">
    <w:p w14:paraId="479578CA" w14:textId="77777777" w:rsidR="006D2E77" w:rsidRDefault="006D2E77"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EndPr/>
    <w:sdtContent>
      <w:p w14:paraId="6FC3A067" w14:textId="77777777" w:rsidR="004152DF" w:rsidRDefault="00022F37">
        <w:pPr>
          <w:pStyle w:val="Footer"/>
          <w:jc w:val="center"/>
        </w:pPr>
        <w:r>
          <w:fldChar w:fldCharType="begin"/>
        </w:r>
        <w:r w:rsidR="00974501">
          <w:instrText xml:space="preserve"> PAGE   \* MERGEFORMAT </w:instrText>
        </w:r>
        <w:r>
          <w:fldChar w:fldCharType="separate"/>
        </w:r>
        <w:r w:rsidR="00FE55B5">
          <w:rPr>
            <w:noProof/>
          </w:rPr>
          <w:t>21</w:t>
        </w:r>
        <w:r>
          <w:rPr>
            <w:noProof/>
          </w:rPr>
          <w:fldChar w:fldCharType="end"/>
        </w:r>
      </w:p>
    </w:sdtContent>
  </w:sdt>
  <w:p w14:paraId="3EED7ED6" w14:textId="77777777" w:rsidR="004152DF" w:rsidRDefault="00415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B3908" w14:textId="77777777" w:rsidR="006D2E77" w:rsidRDefault="006D2E77" w:rsidP="00371FC7">
      <w:pPr>
        <w:spacing w:after="0" w:line="240" w:lineRule="auto"/>
      </w:pPr>
      <w:r>
        <w:separator/>
      </w:r>
    </w:p>
  </w:footnote>
  <w:footnote w:type="continuationSeparator" w:id="0">
    <w:p w14:paraId="54B61C23" w14:textId="77777777" w:rsidR="006D2E77" w:rsidRDefault="006D2E77"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141387402">
    <w:abstractNumId w:val="45"/>
  </w:num>
  <w:num w:numId="2" w16cid:durableId="1034425324">
    <w:abstractNumId w:val="31"/>
  </w:num>
  <w:num w:numId="3" w16cid:durableId="1509832636">
    <w:abstractNumId w:val="4"/>
  </w:num>
  <w:num w:numId="4" w16cid:durableId="1614290906">
    <w:abstractNumId w:val="61"/>
  </w:num>
  <w:num w:numId="5" w16cid:durableId="1608122402">
    <w:abstractNumId w:val="37"/>
  </w:num>
  <w:num w:numId="6" w16cid:durableId="1723138700">
    <w:abstractNumId w:val="5"/>
  </w:num>
  <w:num w:numId="7" w16cid:durableId="142285013">
    <w:abstractNumId w:val="36"/>
  </w:num>
  <w:num w:numId="8" w16cid:durableId="1000617108">
    <w:abstractNumId w:val="26"/>
  </w:num>
  <w:num w:numId="9" w16cid:durableId="35469994">
    <w:abstractNumId w:val="18"/>
  </w:num>
  <w:num w:numId="10" w16cid:durableId="1750300973">
    <w:abstractNumId w:val="43"/>
  </w:num>
  <w:num w:numId="11" w16cid:durableId="1765685068">
    <w:abstractNumId w:val="6"/>
  </w:num>
  <w:num w:numId="12" w16cid:durableId="68230737">
    <w:abstractNumId w:val="39"/>
  </w:num>
  <w:num w:numId="13" w16cid:durableId="680622319">
    <w:abstractNumId w:val="2"/>
  </w:num>
  <w:num w:numId="14" w16cid:durableId="1720321824">
    <w:abstractNumId w:val="28"/>
  </w:num>
  <w:num w:numId="15" w16cid:durableId="841314451">
    <w:abstractNumId w:val="32"/>
  </w:num>
  <w:num w:numId="16" w16cid:durableId="774642711">
    <w:abstractNumId w:val="55"/>
  </w:num>
  <w:num w:numId="17" w16cid:durableId="10840869">
    <w:abstractNumId w:val="35"/>
  </w:num>
  <w:num w:numId="18" w16cid:durableId="137113404">
    <w:abstractNumId w:val="15"/>
  </w:num>
  <w:num w:numId="19" w16cid:durableId="513694460">
    <w:abstractNumId w:val="27"/>
  </w:num>
  <w:num w:numId="20" w16cid:durableId="1866752510">
    <w:abstractNumId w:val="23"/>
  </w:num>
  <w:num w:numId="21" w16cid:durableId="874930385">
    <w:abstractNumId w:val="22"/>
  </w:num>
  <w:num w:numId="22" w16cid:durableId="98456903">
    <w:abstractNumId w:val="24"/>
  </w:num>
  <w:num w:numId="23" w16cid:durableId="1398669642">
    <w:abstractNumId w:val="9"/>
  </w:num>
  <w:num w:numId="24" w16cid:durableId="404837491">
    <w:abstractNumId w:val="12"/>
  </w:num>
  <w:num w:numId="25" w16cid:durableId="1503856290">
    <w:abstractNumId w:val="50"/>
  </w:num>
  <w:num w:numId="26" w16cid:durableId="1201895075">
    <w:abstractNumId w:val="34"/>
  </w:num>
  <w:num w:numId="27" w16cid:durableId="253436216">
    <w:abstractNumId w:val="7"/>
  </w:num>
  <w:num w:numId="28" w16cid:durableId="899441519">
    <w:abstractNumId w:val="53"/>
  </w:num>
  <w:num w:numId="29" w16cid:durableId="1368530125">
    <w:abstractNumId w:val="47"/>
  </w:num>
  <w:num w:numId="30" w16cid:durableId="1971131273">
    <w:abstractNumId w:val="19"/>
  </w:num>
  <w:num w:numId="31" w16cid:durableId="1021127939">
    <w:abstractNumId w:val="20"/>
  </w:num>
  <w:num w:numId="32" w16cid:durableId="2127382682">
    <w:abstractNumId w:val="41"/>
  </w:num>
  <w:num w:numId="33" w16cid:durableId="1394618565">
    <w:abstractNumId w:val="49"/>
  </w:num>
  <w:num w:numId="34" w16cid:durableId="857623382">
    <w:abstractNumId w:val="54"/>
  </w:num>
  <w:num w:numId="35" w16cid:durableId="1632442161">
    <w:abstractNumId w:val="21"/>
  </w:num>
  <w:num w:numId="36" w16cid:durableId="2082558385">
    <w:abstractNumId w:val="17"/>
  </w:num>
  <w:num w:numId="37" w16cid:durableId="1106005635">
    <w:abstractNumId w:val="10"/>
  </w:num>
  <w:num w:numId="38" w16cid:durableId="247156146">
    <w:abstractNumId w:val="30"/>
  </w:num>
  <w:num w:numId="39" w16cid:durableId="1325086389">
    <w:abstractNumId w:val="52"/>
  </w:num>
  <w:num w:numId="40" w16cid:durableId="2048870485">
    <w:abstractNumId w:val="13"/>
  </w:num>
  <w:num w:numId="41" w16cid:durableId="1927297282">
    <w:abstractNumId w:val="33"/>
  </w:num>
  <w:num w:numId="42" w16cid:durableId="110782676">
    <w:abstractNumId w:val="46"/>
  </w:num>
  <w:num w:numId="43" w16cid:durableId="392854882">
    <w:abstractNumId w:val="14"/>
  </w:num>
  <w:num w:numId="44" w16cid:durableId="646201654">
    <w:abstractNumId w:val="38"/>
  </w:num>
  <w:num w:numId="45" w16cid:durableId="1922174932">
    <w:abstractNumId w:val="51"/>
  </w:num>
  <w:num w:numId="46" w16cid:durableId="2099209650">
    <w:abstractNumId w:val="1"/>
  </w:num>
  <w:num w:numId="47" w16cid:durableId="1881014539">
    <w:abstractNumId w:val="42"/>
  </w:num>
  <w:num w:numId="48" w16cid:durableId="656956586">
    <w:abstractNumId w:val="8"/>
  </w:num>
  <w:num w:numId="49" w16cid:durableId="30349834">
    <w:abstractNumId w:val="40"/>
  </w:num>
  <w:num w:numId="50" w16cid:durableId="28334516">
    <w:abstractNumId w:val="48"/>
  </w:num>
  <w:num w:numId="51" w16cid:durableId="2120903794">
    <w:abstractNumId w:val="56"/>
  </w:num>
  <w:num w:numId="52" w16cid:durableId="1151366008">
    <w:abstractNumId w:val="58"/>
  </w:num>
  <w:num w:numId="53" w16cid:durableId="629014960">
    <w:abstractNumId w:val="25"/>
  </w:num>
  <w:num w:numId="54" w16cid:durableId="993143034">
    <w:abstractNumId w:val="16"/>
  </w:num>
  <w:num w:numId="55" w16cid:durableId="1353413993">
    <w:abstractNumId w:val="60"/>
  </w:num>
  <w:num w:numId="56" w16cid:durableId="1042823596">
    <w:abstractNumId w:val="57"/>
  </w:num>
  <w:num w:numId="57" w16cid:durableId="976187098">
    <w:abstractNumId w:val="11"/>
  </w:num>
  <w:num w:numId="58" w16cid:durableId="2065903357">
    <w:abstractNumId w:val="3"/>
  </w:num>
  <w:num w:numId="59" w16cid:durableId="1047029361">
    <w:abstractNumId w:val="0"/>
  </w:num>
  <w:num w:numId="60" w16cid:durableId="1196306485">
    <w:abstractNumId w:val="59"/>
  </w:num>
  <w:num w:numId="61" w16cid:durableId="1846750971">
    <w:abstractNumId w:val="44"/>
  </w:num>
  <w:num w:numId="62" w16cid:durableId="1273172490">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2F37"/>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A63"/>
    <w:rsid w:val="000E6994"/>
    <w:rsid w:val="000E7D35"/>
    <w:rsid w:val="000F0530"/>
    <w:rsid w:val="000F0EDB"/>
    <w:rsid w:val="000F29B2"/>
    <w:rsid w:val="000F375D"/>
    <w:rsid w:val="000F6B00"/>
    <w:rsid w:val="00100CF9"/>
    <w:rsid w:val="001031C2"/>
    <w:rsid w:val="001050F6"/>
    <w:rsid w:val="00105AC9"/>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0990"/>
    <w:rsid w:val="001818D8"/>
    <w:rsid w:val="00181C60"/>
    <w:rsid w:val="001865C1"/>
    <w:rsid w:val="001903DA"/>
    <w:rsid w:val="001964B8"/>
    <w:rsid w:val="001A50F9"/>
    <w:rsid w:val="001B1040"/>
    <w:rsid w:val="001B175F"/>
    <w:rsid w:val="001B494C"/>
    <w:rsid w:val="001B52B7"/>
    <w:rsid w:val="001B5ABF"/>
    <w:rsid w:val="001C0F87"/>
    <w:rsid w:val="001C2DF9"/>
    <w:rsid w:val="001C6472"/>
    <w:rsid w:val="001D48E4"/>
    <w:rsid w:val="001D5FE5"/>
    <w:rsid w:val="001D6C0B"/>
    <w:rsid w:val="001D6EDA"/>
    <w:rsid w:val="001E2A9C"/>
    <w:rsid w:val="001E4D4E"/>
    <w:rsid w:val="001E51FE"/>
    <w:rsid w:val="001E7320"/>
    <w:rsid w:val="001F1E7E"/>
    <w:rsid w:val="001F437E"/>
    <w:rsid w:val="001F4445"/>
    <w:rsid w:val="001F450C"/>
    <w:rsid w:val="001F473E"/>
    <w:rsid w:val="00202515"/>
    <w:rsid w:val="00202AB7"/>
    <w:rsid w:val="00203B9E"/>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5A91"/>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227E"/>
    <w:rsid w:val="003D3EBD"/>
    <w:rsid w:val="003D4993"/>
    <w:rsid w:val="003E73EC"/>
    <w:rsid w:val="003E7D12"/>
    <w:rsid w:val="003F271B"/>
    <w:rsid w:val="003F301C"/>
    <w:rsid w:val="003F349B"/>
    <w:rsid w:val="003F793A"/>
    <w:rsid w:val="004033A3"/>
    <w:rsid w:val="00404B5E"/>
    <w:rsid w:val="004056E6"/>
    <w:rsid w:val="00406269"/>
    <w:rsid w:val="00411B08"/>
    <w:rsid w:val="004152DF"/>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1B9"/>
    <w:rsid w:val="004845D2"/>
    <w:rsid w:val="00486839"/>
    <w:rsid w:val="004878A2"/>
    <w:rsid w:val="00491D08"/>
    <w:rsid w:val="004949DD"/>
    <w:rsid w:val="00496C8B"/>
    <w:rsid w:val="00496E50"/>
    <w:rsid w:val="00497AD9"/>
    <w:rsid w:val="004A0529"/>
    <w:rsid w:val="004A0CA1"/>
    <w:rsid w:val="004A15EA"/>
    <w:rsid w:val="004A18D5"/>
    <w:rsid w:val="004A68BF"/>
    <w:rsid w:val="004A761B"/>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613"/>
    <w:rsid w:val="00501822"/>
    <w:rsid w:val="00504171"/>
    <w:rsid w:val="0050602F"/>
    <w:rsid w:val="005108E7"/>
    <w:rsid w:val="00514D52"/>
    <w:rsid w:val="005150FF"/>
    <w:rsid w:val="0052754B"/>
    <w:rsid w:val="00527905"/>
    <w:rsid w:val="005323B3"/>
    <w:rsid w:val="00533341"/>
    <w:rsid w:val="00533A46"/>
    <w:rsid w:val="00536963"/>
    <w:rsid w:val="0053743B"/>
    <w:rsid w:val="005446E8"/>
    <w:rsid w:val="00545188"/>
    <w:rsid w:val="005462AA"/>
    <w:rsid w:val="00546E5F"/>
    <w:rsid w:val="00552496"/>
    <w:rsid w:val="00554569"/>
    <w:rsid w:val="00564916"/>
    <w:rsid w:val="00565011"/>
    <w:rsid w:val="00567A48"/>
    <w:rsid w:val="00567D00"/>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0407"/>
    <w:rsid w:val="005E52B4"/>
    <w:rsid w:val="005F1232"/>
    <w:rsid w:val="005F1C8B"/>
    <w:rsid w:val="005F2CCA"/>
    <w:rsid w:val="005F54BF"/>
    <w:rsid w:val="005F716A"/>
    <w:rsid w:val="00600D7B"/>
    <w:rsid w:val="00610858"/>
    <w:rsid w:val="006141CE"/>
    <w:rsid w:val="00617989"/>
    <w:rsid w:val="00623EB7"/>
    <w:rsid w:val="006258D7"/>
    <w:rsid w:val="00626895"/>
    <w:rsid w:val="00626B91"/>
    <w:rsid w:val="00626FFC"/>
    <w:rsid w:val="006277E7"/>
    <w:rsid w:val="006310AD"/>
    <w:rsid w:val="0063120F"/>
    <w:rsid w:val="00632F85"/>
    <w:rsid w:val="006345FD"/>
    <w:rsid w:val="00634CC8"/>
    <w:rsid w:val="00635426"/>
    <w:rsid w:val="00637BDF"/>
    <w:rsid w:val="006545F2"/>
    <w:rsid w:val="00654B89"/>
    <w:rsid w:val="0065614C"/>
    <w:rsid w:val="006572D3"/>
    <w:rsid w:val="00657B76"/>
    <w:rsid w:val="00660C76"/>
    <w:rsid w:val="00666077"/>
    <w:rsid w:val="0067000E"/>
    <w:rsid w:val="006714F6"/>
    <w:rsid w:val="006805FE"/>
    <w:rsid w:val="00683A7C"/>
    <w:rsid w:val="00686809"/>
    <w:rsid w:val="00690F39"/>
    <w:rsid w:val="00692695"/>
    <w:rsid w:val="006926F7"/>
    <w:rsid w:val="00694E45"/>
    <w:rsid w:val="00695D38"/>
    <w:rsid w:val="006A3346"/>
    <w:rsid w:val="006B1195"/>
    <w:rsid w:val="006B12DE"/>
    <w:rsid w:val="006B676E"/>
    <w:rsid w:val="006C026D"/>
    <w:rsid w:val="006C0706"/>
    <w:rsid w:val="006C13C5"/>
    <w:rsid w:val="006C25AC"/>
    <w:rsid w:val="006C5AB8"/>
    <w:rsid w:val="006C5B54"/>
    <w:rsid w:val="006C6D0E"/>
    <w:rsid w:val="006C777E"/>
    <w:rsid w:val="006D22D9"/>
    <w:rsid w:val="006D2E77"/>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31FB"/>
    <w:rsid w:val="007F5342"/>
    <w:rsid w:val="007F6C7F"/>
    <w:rsid w:val="00805000"/>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1E12"/>
    <w:rsid w:val="008F56B4"/>
    <w:rsid w:val="0090102D"/>
    <w:rsid w:val="009047B4"/>
    <w:rsid w:val="00911B17"/>
    <w:rsid w:val="00913386"/>
    <w:rsid w:val="00913A74"/>
    <w:rsid w:val="00913D27"/>
    <w:rsid w:val="009221F9"/>
    <w:rsid w:val="00924F85"/>
    <w:rsid w:val="009315D4"/>
    <w:rsid w:val="00931AF6"/>
    <w:rsid w:val="0093460F"/>
    <w:rsid w:val="00937E70"/>
    <w:rsid w:val="00941F50"/>
    <w:rsid w:val="009605F3"/>
    <w:rsid w:val="009611FE"/>
    <w:rsid w:val="00964692"/>
    <w:rsid w:val="00966B3C"/>
    <w:rsid w:val="00971FE3"/>
    <w:rsid w:val="00974501"/>
    <w:rsid w:val="0097450E"/>
    <w:rsid w:val="00977C0C"/>
    <w:rsid w:val="00980973"/>
    <w:rsid w:val="00981162"/>
    <w:rsid w:val="00981512"/>
    <w:rsid w:val="009815BD"/>
    <w:rsid w:val="00984EA0"/>
    <w:rsid w:val="00986825"/>
    <w:rsid w:val="009913E5"/>
    <w:rsid w:val="0099294E"/>
    <w:rsid w:val="009A613E"/>
    <w:rsid w:val="009B196A"/>
    <w:rsid w:val="009C3879"/>
    <w:rsid w:val="009C5D1B"/>
    <w:rsid w:val="009C70C4"/>
    <w:rsid w:val="009C741E"/>
    <w:rsid w:val="009D036B"/>
    <w:rsid w:val="009D34F4"/>
    <w:rsid w:val="009D5B36"/>
    <w:rsid w:val="009D773C"/>
    <w:rsid w:val="009E028B"/>
    <w:rsid w:val="009E2CCF"/>
    <w:rsid w:val="009E4510"/>
    <w:rsid w:val="009F029F"/>
    <w:rsid w:val="009F1C6B"/>
    <w:rsid w:val="009F2249"/>
    <w:rsid w:val="009F4648"/>
    <w:rsid w:val="009F5FA2"/>
    <w:rsid w:val="009F7EF7"/>
    <w:rsid w:val="00A0189B"/>
    <w:rsid w:val="00A05595"/>
    <w:rsid w:val="00A06CDE"/>
    <w:rsid w:val="00A136E1"/>
    <w:rsid w:val="00A14C4E"/>
    <w:rsid w:val="00A1544D"/>
    <w:rsid w:val="00A17252"/>
    <w:rsid w:val="00A17F78"/>
    <w:rsid w:val="00A20F0D"/>
    <w:rsid w:val="00A21DEC"/>
    <w:rsid w:val="00A22717"/>
    <w:rsid w:val="00A32A34"/>
    <w:rsid w:val="00A344ED"/>
    <w:rsid w:val="00A34C49"/>
    <w:rsid w:val="00A35F80"/>
    <w:rsid w:val="00A42A06"/>
    <w:rsid w:val="00A444A9"/>
    <w:rsid w:val="00A4511D"/>
    <w:rsid w:val="00A466C1"/>
    <w:rsid w:val="00A46FD1"/>
    <w:rsid w:val="00A514D7"/>
    <w:rsid w:val="00A55562"/>
    <w:rsid w:val="00A558C4"/>
    <w:rsid w:val="00A64053"/>
    <w:rsid w:val="00A64405"/>
    <w:rsid w:val="00A67ED2"/>
    <w:rsid w:val="00A73A06"/>
    <w:rsid w:val="00A76CAB"/>
    <w:rsid w:val="00A8004B"/>
    <w:rsid w:val="00A82B08"/>
    <w:rsid w:val="00A87267"/>
    <w:rsid w:val="00A90571"/>
    <w:rsid w:val="00A97EC8"/>
    <w:rsid w:val="00AA053E"/>
    <w:rsid w:val="00AA3B35"/>
    <w:rsid w:val="00AA7004"/>
    <w:rsid w:val="00AA7026"/>
    <w:rsid w:val="00AB120D"/>
    <w:rsid w:val="00AB2CB6"/>
    <w:rsid w:val="00AB6C3C"/>
    <w:rsid w:val="00AC239C"/>
    <w:rsid w:val="00AC3A87"/>
    <w:rsid w:val="00AC67C9"/>
    <w:rsid w:val="00AD3AD8"/>
    <w:rsid w:val="00AD3B53"/>
    <w:rsid w:val="00AE0A9D"/>
    <w:rsid w:val="00AE31DA"/>
    <w:rsid w:val="00AE39D9"/>
    <w:rsid w:val="00AF27E8"/>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4C0A"/>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12EE"/>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1F2B"/>
    <w:rsid w:val="00E0510F"/>
    <w:rsid w:val="00E0684B"/>
    <w:rsid w:val="00E154A8"/>
    <w:rsid w:val="00E154D1"/>
    <w:rsid w:val="00E1659C"/>
    <w:rsid w:val="00E265F3"/>
    <w:rsid w:val="00E26EFE"/>
    <w:rsid w:val="00E27CB0"/>
    <w:rsid w:val="00E323CC"/>
    <w:rsid w:val="00E350BF"/>
    <w:rsid w:val="00E3705E"/>
    <w:rsid w:val="00E441FC"/>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A2C00"/>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6E34"/>
    <w:rsid w:val="00EE6F23"/>
    <w:rsid w:val="00EF06AD"/>
    <w:rsid w:val="00EF2014"/>
    <w:rsid w:val="00EF2810"/>
    <w:rsid w:val="00EF355E"/>
    <w:rsid w:val="00EF43F1"/>
    <w:rsid w:val="00F03477"/>
    <w:rsid w:val="00F03BFA"/>
    <w:rsid w:val="00F12A59"/>
    <w:rsid w:val="00F13DA4"/>
    <w:rsid w:val="00F2695C"/>
    <w:rsid w:val="00F34EB7"/>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55B5"/>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FF660D"/>
  <w15:docId w15:val="{D9700096-E6F1-4F82-A3EF-5689893A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4D"/>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Calibri"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DBA49-98A8-4A04-95EE-686F5BD6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5902</Words>
  <Characters>33648</Characters>
  <Application>Microsoft Office Word</Application>
  <DocSecurity>0</DocSecurity>
  <Lines>280</Lines>
  <Paragraphs>78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Microsoft</Company>
  <LinksUpToDate>false</LinksUpToDate>
  <CharactersWithSpaces>39472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2010-11-08T18:34:00Z</cp:lastPrinted>
  <dcterms:created xsi:type="dcterms:W3CDTF">2024-09-16T01:18:00Z</dcterms:created>
  <dcterms:modified xsi:type="dcterms:W3CDTF">2024-09-16T01:18:00Z</dcterms:modified>
</cp:coreProperties>
</file>
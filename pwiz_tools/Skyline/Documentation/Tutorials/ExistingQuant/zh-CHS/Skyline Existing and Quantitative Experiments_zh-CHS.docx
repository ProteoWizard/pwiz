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EE4C2" w14:textId="5FC65517" w:rsidR="001A10B5" w:rsidRPr="00FD3118" w:rsidRDefault="004B5A42" w:rsidP="0054598E">
      <w:pPr>
        <w:pStyle w:val="Title"/>
        <w:rPr>
          <w:rFonts w:eastAsia="SimSun"/>
        </w:rPr>
      </w:pPr>
      <w:r w:rsidRPr="00FD3118">
        <w:rPr>
          <w:rFonts w:asciiTheme="majorHAnsi" w:eastAsia="SimSun" w:hAnsiTheme="majorHAnsi"/>
        </w:rPr>
        <w:t>Skyline</w:t>
      </w:r>
      <w:r w:rsidR="00303FA3" w:rsidRPr="00FD3118">
        <w:rPr>
          <w:rFonts w:asciiTheme="majorHAnsi" w:eastAsia="SimSun" w:hAnsiTheme="majorHAnsi"/>
        </w:rPr>
        <w:t xml:space="preserve"> </w:t>
      </w:r>
      <w:r w:rsidRPr="00FD3118">
        <w:rPr>
          <w:rFonts w:eastAsia="SimSun"/>
        </w:rPr>
        <w:t>处理已有定量实验数据</w:t>
      </w:r>
    </w:p>
    <w:p w14:paraId="055AB1EF" w14:textId="77777777" w:rsidR="001A10B5" w:rsidRPr="00FD3118" w:rsidRDefault="004B5A42">
      <w:pPr>
        <w:rPr>
          <w:rFonts w:eastAsia="SimSun"/>
        </w:rPr>
      </w:pPr>
      <w:r w:rsidRPr="00FD3118">
        <w:rPr>
          <w:rFonts w:eastAsia="SimSun"/>
        </w:rPr>
        <w:t>本教程介绍了</w:t>
      </w:r>
      <w:r w:rsidRPr="00FD3118">
        <w:rPr>
          <w:rFonts w:eastAsia="SimSun" w:hint="eastAsia"/>
        </w:rPr>
        <w:t>在</w:t>
      </w:r>
      <w:r w:rsidRPr="00FD3118">
        <w:rPr>
          <w:rFonts w:eastAsia="SimSun"/>
        </w:rPr>
        <w:t>离子对列表不是</w:t>
      </w:r>
      <w:r w:rsidRPr="00FD3118">
        <w:rPr>
          <w:rFonts w:eastAsia="SimSun" w:hint="eastAsia"/>
        </w:rPr>
        <w:t>由</w:t>
      </w:r>
      <w:r w:rsidRPr="00FD3118">
        <w:rPr>
          <w:rFonts w:eastAsia="SimSun"/>
        </w:rPr>
        <w:t>Skyline</w:t>
      </w:r>
      <w:r w:rsidRPr="00FD3118">
        <w:rPr>
          <w:rFonts w:eastAsia="SimSun"/>
        </w:rPr>
        <w:t>创建的</w:t>
      </w:r>
      <w:r w:rsidRPr="00FD3118">
        <w:rPr>
          <w:rFonts w:eastAsia="SimSun" w:hint="eastAsia"/>
        </w:rPr>
        <w:t>情况下，</w:t>
      </w:r>
      <w:r w:rsidRPr="00FD3118">
        <w:rPr>
          <w:rFonts w:eastAsia="SimSun"/>
        </w:rPr>
        <w:t>如何处理基于</w:t>
      </w:r>
      <w:r w:rsidRPr="00FD3118">
        <w:rPr>
          <w:rFonts w:eastAsia="SimSun" w:hint="eastAsia"/>
        </w:rPr>
        <w:t>此列表</w:t>
      </w:r>
      <w:r w:rsidRPr="00FD3118">
        <w:rPr>
          <w:rFonts w:eastAsia="SimSun"/>
        </w:rPr>
        <w:t>进行的选择反应监测实验（简称</w:t>
      </w:r>
      <w:r w:rsidRPr="00FD3118">
        <w:rPr>
          <w:rFonts w:eastAsia="SimSun"/>
        </w:rPr>
        <w:t xml:space="preserve"> SRM</w:t>
      </w:r>
      <w:r w:rsidRPr="00FD3118">
        <w:rPr>
          <w:rFonts w:eastAsia="SimSun"/>
        </w:rPr>
        <w:t>；亦称为多重反应监测，简称</w:t>
      </w:r>
      <w:r w:rsidRPr="00FD3118">
        <w:rPr>
          <w:rFonts w:eastAsia="SimSun"/>
        </w:rPr>
        <w:t xml:space="preserve"> MRM</w:t>
      </w:r>
      <w:r w:rsidRPr="00FD3118">
        <w:rPr>
          <w:rFonts w:eastAsia="SimSun"/>
        </w:rPr>
        <w:t>）数据。本教程还介绍了如何使用</w:t>
      </w:r>
      <w:r w:rsidRPr="00FD3118">
        <w:rPr>
          <w:rFonts w:eastAsia="SimSun"/>
        </w:rPr>
        <w:t xml:space="preserve"> Skyline </w:t>
      </w:r>
      <w:r w:rsidRPr="00FD3118">
        <w:rPr>
          <w:rFonts w:eastAsia="SimSun"/>
        </w:rPr>
        <w:t>处理加入了同位素标记内标肽段的定量实验数据。</w:t>
      </w:r>
    </w:p>
    <w:p w14:paraId="0368CDEF" w14:textId="77777777" w:rsidR="001A10B5" w:rsidRPr="00FD3118" w:rsidRDefault="004B5A42">
      <w:pPr>
        <w:rPr>
          <w:rFonts w:eastAsia="SimSun"/>
        </w:rPr>
      </w:pPr>
      <w:r w:rsidRPr="00FD3118">
        <w:rPr>
          <w:rFonts w:eastAsia="SimSun"/>
        </w:rPr>
        <w:t>本教程将处理工具</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 xml:space="preserve"> </w:t>
      </w:r>
      <w:r w:rsidRPr="00FD3118">
        <w:rPr>
          <w:rFonts w:eastAsia="SimSun"/>
        </w:rPr>
        <w:t>发表时采用的数据，还将处理由</w:t>
      </w:r>
      <w:r w:rsidRPr="00FD3118">
        <w:rPr>
          <w:rFonts w:eastAsia="SimSun"/>
        </w:rPr>
        <w:t xml:space="preserve"> Addona </w:t>
      </w:r>
      <w:r w:rsidRPr="00FD3118">
        <w:rPr>
          <w:rFonts w:eastAsia="SimSun"/>
        </w:rPr>
        <w:t>及其合作研究者</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开展的</w:t>
      </w:r>
      <w:r w:rsidRPr="00FD3118">
        <w:rPr>
          <w:rFonts w:eastAsia="SimSun" w:hint="eastAsia"/>
        </w:rPr>
        <w:t>跨实验室</w:t>
      </w:r>
      <w:r w:rsidRPr="00FD3118">
        <w:rPr>
          <w:rFonts w:eastAsia="SimSun"/>
        </w:rPr>
        <w:t>研究（以下简称</w:t>
      </w:r>
      <w:r w:rsidRPr="00FD3118">
        <w:rPr>
          <w:rFonts w:eastAsia="SimSun"/>
        </w:rPr>
        <w:t>“Study 7”</w:t>
      </w:r>
      <w:r w:rsidRPr="00FD3118">
        <w:rPr>
          <w:rFonts w:eastAsia="SimSun"/>
        </w:rPr>
        <w:t>）所获取的数据。</w:t>
      </w:r>
      <w:r w:rsidRPr="00FD3118">
        <w:rPr>
          <w:rFonts w:eastAsia="SimSun"/>
        </w:rPr>
        <w:t xml:space="preserve">Study 7 </w:t>
      </w:r>
      <w:r w:rsidRPr="00FD3118">
        <w:rPr>
          <w:rFonts w:eastAsia="SimSun"/>
        </w:rPr>
        <w:t>是美国国家癌症研究所</w:t>
      </w:r>
      <w:r w:rsidRPr="00FD3118">
        <w:rPr>
          <w:rFonts w:eastAsia="SimSun"/>
        </w:rPr>
        <w:t xml:space="preserve"> (NCI) </w:t>
      </w:r>
      <w:r w:rsidRPr="00FD3118">
        <w:rPr>
          <w:rFonts w:eastAsia="SimSun"/>
        </w:rPr>
        <w:t>支持的癌症临床蛋白质组学技术评估</w:t>
      </w:r>
      <w:r w:rsidRPr="00FD3118">
        <w:rPr>
          <w:rFonts w:eastAsia="SimSun"/>
        </w:rPr>
        <w:t xml:space="preserve"> (CPTAC) </w:t>
      </w:r>
      <w:r w:rsidRPr="00FD3118">
        <w:rPr>
          <w:rFonts w:eastAsia="SimSun"/>
        </w:rPr>
        <w:t>的一部分。在</w:t>
      </w:r>
      <w:r w:rsidRPr="00FD3118">
        <w:rPr>
          <w:rFonts w:eastAsia="SimSun"/>
        </w:rPr>
        <w:t xml:space="preserve"> Study 7 </w:t>
      </w:r>
      <w:r w:rsidRPr="00FD3118">
        <w:rPr>
          <w:rFonts w:eastAsia="SimSun"/>
        </w:rPr>
        <w:t>计划中，</w:t>
      </w:r>
      <w:r w:rsidRPr="00FD3118">
        <w:rPr>
          <w:rFonts w:eastAsia="SimSun"/>
        </w:rPr>
        <w:t xml:space="preserve">CPTAC </w:t>
      </w:r>
      <w:r w:rsidRPr="00FD3118">
        <w:rPr>
          <w:rFonts w:eastAsia="SimSun"/>
        </w:rPr>
        <w:t>验证工作组优先采用</w:t>
      </w:r>
      <w:r w:rsidRPr="00FD3118">
        <w:rPr>
          <w:rFonts w:eastAsia="SimSun"/>
        </w:rPr>
        <w:t xml:space="preserve"> Skyline </w:t>
      </w:r>
      <w:r w:rsidRPr="00FD3118">
        <w:rPr>
          <w:rFonts w:eastAsia="SimSun"/>
        </w:rPr>
        <w:t>作为</w:t>
      </w:r>
      <w:r w:rsidRPr="00FD3118">
        <w:rPr>
          <w:rFonts w:eastAsia="SimSun" w:hint="eastAsia"/>
        </w:rPr>
        <w:t>跨实验室</w:t>
      </w:r>
      <w:r w:rsidRPr="00FD3118">
        <w:rPr>
          <w:rFonts w:eastAsia="SimSun"/>
        </w:rPr>
        <w:t>大规模研究的工具。因此，研究计划累积的数据为</w:t>
      </w:r>
      <w:r w:rsidRPr="00FD3118">
        <w:rPr>
          <w:rFonts w:eastAsia="SimSun"/>
        </w:rPr>
        <w:t>Skyline</w:t>
      </w:r>
      <w:r w:rsidRPr="00FD3118">
        <w:rPr>
          <w:rFonts w:eastAsia="SimSun"/>
        </w:rPr>
        <w:t>提供了完善的测试，确保</w:t>
      </w:r>
      <w:r w:rsidRPr="00FD3118">
        <w:rPr>
          <w:rFonts w:eastAsia="SimSun"/>
        </w:rPr>
        <w:t>Skyline</w:t>
      </w:r>
      <w:r w:rsidRPr="00FD3118">
        <w:rPr>
          <w:rFonts w:eastAsia="SimSun"/>
        </w:rPr>
        <w:t>能支持验证工作组正在进行的实验类型。</w:t>
      </w:r>
    </w:p>
    <w:p w14:paraId="66B0EE76" w14:textId="77777777" w:rsidR="001A10B5" w:rsidRPr="00FD3118" w:rsidRDefault="004B5A42">
      <w:pPr>
        <w:rPr>
          <w:rFonts w:eastAsia="SimSun"/>
        </w:rPr>
      </w:pPr>
      <w:r w:rsidRPr="00FD3118">
        <w:rPr>
          <w:rFonts w:eastAsia="SimSun"/>
        </w:rPr>
        <w:t>即使缺少非</w:t>
      </w:r>
      <w:r w:rsidRPr="00FD3118">
        <w:rPr>
          <w:rFonts w:eastAsia="SimSun"/>
        </w:rPr>
        <w:t>Skyline</w:t>
      </w:r>
      <w:r w:rsidRPr="00FD3118">
        <w:rPr>
          <w:rFonts w:eastAsia="SimSun"/>
        </w:rPr>
        <w:t>创建的离子对列表，您仍然可以了解</w:t>
      </w:r>
      <w:r w:rsidRPr="00FD3118">
        <w:rPr>
          <w:rFonts w:eastAsia="SimSun"/>
        </w:rPr>
        <w:t>Skyline</w:t>
      </w:r>
      <w:r w:rsidRPr="00FD3118">
        <w:rPr>
          <w:rFonts w:eastAsia="SimSun"/>
        </w:rPr>
        <w:t>处理</w:t>
      </w:r>
      <w:r w:rsidRPr="00FD3118">
        <w:rPr>
          <w:rFonts w:eastAsia="SimSun" w:hint="eastAsia"/>
        </w:rPr>
        <w:t>含</w:t>
      </w:r>
      <w:r w:rsidRPr="00FD3118">
        <w:rPr>
          <w:rFonts w:eastAsia="SimSun"/>
        </w:rPr>
        <w:t>同位素标记肽段作为内标的</w:t>
      </w:r>
      <w:r w:rsidRPr="00FD3118">
        <w:rPr>
          <w:rFonts w:eastAsia="SimSun"/>
        </w:rPr>
        <w:t xml:space="preserve">LC-MRM </w:t>
      </w:r>
      <w:r w:rsidRPr="00FD3118">
        <w:rPr>
          <w:rFonts w:eastAsia="SimSun"/>
        </w:rPr>
        <w:t>实验数据的特点。特别是，如果您想以极高的可信度鉴定肽段的色谱峰</w:t>
      </w:r>
      <w:r w:rsidRPr="00FD3118">
        <w:rPr>
          <w:rFonts w:eastAsia="SimSun" w:hint="eastAsia"/>
        </w:rPr>
        <w:t>并进行量化、</w:t>
      </w:r>
      <w:r w:rsidRPr="00FD3118">
        <w:rPr>
          <w:rFonts w:eastAsia="SimSun"/>
        </w:rPr>
        <w:t>匹配参照肽段，</w:t>
      </w:r>
      <w:r w:rsidRPr="00FD3118">
        <w:rPr>
          <w:rFonts w:eastAsia="SimSun"/>
        </w:rPr>
        <w:t>Skyline</w:t>
      </w:r>
      <w:r w:rsidRPr="00FD3118">
        <w:rPr>
          <w:rFonts w:eastAsia="SimSun"/>
        </w:rPr>
        <w:t>提供了良好的支持，能够帮助您实现这些目标。</w:t>
      </w:r>
    </w:p>
    <w:p w14:paraId="2CB91E41" w14:textId="77777777" w:rsidR="001A10B5" w:rsidRPr="00FD3118" w:rsidRDefault="004B5A42" w:rsidP="006C1366">
      <w:pPr>
        <w:pStyle w:val="Heading1"/>
        <w:rPr>
          <w:rFonts w:eastAsia="SimSun"/>
        </w:rPr>
      </w:pPr>
      <w:r w:rsidRPr="00FD3118">
        <w:rPr>
          <w:rFonts w:eastAsia="SimSun"/>
        </w:rPr>
        <w:t>入门指南</w:t>
      </w:r>
    </w:p>
    <w:p w14:paraId="54CA60FB" w14:textId="77777777" w:rsidR="001A10B5" w:rsidRPr="00FD3118" w:rsidRDefault="004B5A42">
      <w:pPr>
        <w:rPr>
          <w:rFonts w:eastAsia="SimSun"/>
        </w:rPr>
      </w:pPr>
      <w:r w:rsidRPr="00FD3118">
        <w:rPr>
          <w:rFonts w:eastAsia="SimSun"/>
        </w:rPr>
        <w:t>开始本教程</w:t>
      </w:r>
      <w:r w:rsidRPr="00FD3118">
        <w:rPr>
          <w:rFonts w:eastAsia="SimSun" w:hint="eastAsia"/>
        </w:rPr>
        <w:t>之前</w:t>
      </w:r>
      <w:r w:rsidRPr="00FD3118">
        <w:rPr>
          <w:rFonts w:eastAsia="SimSun"/>
        </w:rPr>
        <w:t>，请下载下面的</w:t>
      </w:r>
      <w:r w:rsidRPr="00FD3118">
        <w:rPr>
          <w:rFonts w:eastAsia="SimSun"/>
        </w:rPr>
        <w:t xml:space="preserve"> ZIP </w:t>
      </w:r>
      <w:r w:rsidRPr="00FD3118">
        <w:rPr>
          <w:rFonts w:eastAsia="SimSun"/>
        </w:rPr>
        <w:t>文件：</w:t>
      </w:r>
    </w:p>
    <w:p w14:paraId="72F74DF4" w14:textId="77777777" w:rsidR="001A10B5" w:rsidRPr="00FD3118" w:rsidRDefault="00303A11">
      <w:pPr>
        <w:rPr>
          <w:rFonts w:eastAsia="SimSun"/>
        </w:rPr>
      </w:pPr>
      <w:hyperlink r:id="rId9" w:history="1">
        <w:r w:rsidR="004B5A42" w:rsidRPr="00FD3118">
          <w:rPr>
            <w:rStyle w:val="Hyperlink"/>
            <w:rFonts w:eastAsia="SimSun"/>
          </w:rPr>
          <w:t>https://skyline.ms/tutorials/ExistingQuant.zip</w:t>
        </w:r>
      </w:hyperlink>
      <w:r w:rsidR="004B5A42" w:rsidRPr="00FD3118">
        <w:rPr>
          <w:rFonts w:eastAsia="SimSun"/>
        </w:rPr>
        <w:t xml:space="preserve"> </w:t>
      </w:r>
    </w:p>
    <w:p w14:paraId="14768281" w14:textId="77777777" w:rsidR="001A10B5" w:rsidRPr="00FD3118" w:rsidRDefault="004B5A42">
      <w:pPr>
        <w:rPr>
          <w:rFonts w:eastAsia="SimSun"/>
        </w:rPr>
      </w:pPr>
      <w:r w:rsidRPr="00FD3118">
        <w:rPr>
          <w:rFonts w:eastAsia="SimSun"/>
        </w:rPr>
        <w:t>将文件解压到您电脑上的某个文件夹，比如：</w:t>
      </w:r>
    </w:p>
    <w:p w14:paraId="217941E4" w14:textId="77777777" w:rsidR="001A10B5" w:rsidRPr="00FD3118" w:rsidRDefault="004B5A42">
      <w:pPr>
        <w:rPr>
          <w:rFonts w:eastAsia="SimSun"/>
        </w:rPr>
      </w:pPr>
      <w:r w:rsidRPr="00FD3118">
        <w:rPr>
          <w:rFonts w:eastAsia="SimSun"/>
        </w:rPr>
        <w:t>C:\Users\brendanx\Documents</w:t>
      </w:r>
    </w:p>
    <w:p w14:paraId="43E1960E" w14:textId="77777777" w:rsidR="001A10B5" w:rsidRPr="00FD3118" w:rsidRDefault="004B5A42">
      <w:pPr>
        <w:rPr>
          <w:rFonts w:eastAsia="SimSun"/>
        </w:rPr>
      </w:pPr>
      <w:r w:rsidRPr="00FD3118">
        <w:rPr>
          <w:rFonts w:eastAsia="SimSun"/>
        </w:rPr>
        <w:t>该操作将创建一个新文件夹：</w:t>
      </w:r>
    </w:p>
    <w:p w14:paraId="404662D7" w14:textId="77777777" w:rsidR="001A10B5" w:rsidRPr="00FD3118" w:rsidRDefault="004B5A42">
      <w:pPr>
        <w:rPr>
          <w:rFonts w:eastAsia="SimSun"/>
        </w:rPr>
      </w:pPr>
      <w:r w:rsidRPr="00FD3118">
        <w:rPr>
          <w:rFonts w:eastAsia="SimSun"/>
        </w:rPr>
        <w:t>C:\Users\brendanx\Documents\ExistingQuant</w:t>
      </w:r>
    </w:p>
    <w:p w14:paraId="674A9E15" w14:textId="77777777" w:rsidR="001A10B5" w:rsidRPr="00FD3118" w:rsidRDefault="004B5A42">
      <w:pPr>
        <w:spacing w:after="120"/>
        <w:rPr>
          <w:rFonts w:eastAsia="SimSun"/>
        </w:rPr>
      </w:pPr>
      <w:r w:rsidRPr="00FD3118">
        <w:rPr>
          <w:rFonts w:eastAsia="SimSun"/>
        </w:rPr>
        <w:t>如果您在开始学习本教程之前就一直在用</w:t>
      </w:r>
      <w:r w:rsidRPr="00FD3118">
        <w:rPr>
          <w:rFonts w:eastAsia="SimSun"/>
        </w:rPr>
        <w:t xml:space="preserve"> Skyline</w:t>
      </w:r>
      <w:r w:rsidRPr="00FD3118">
        <w:rPr>
          <w:rFonts w:eastAsia="SimSun"/>
        </w:rPr>
        <w:t>，最好将</w:t>
      </w:r>
      <w:r w:rsidRPr="00FD3118">
        <w:rPr>
          <w:rFonts w:eastAsia="SimSun"/>
        </w:rPr>
        <w:t xml:space="preserve"> Skyline </w:t>
      </w:r>
      <w:r w:rsidRPr="00FD3118">
        <w:rPr>
          <w:rFonts w:eastAsia="SimSun"/>
        </w:rPr>
        <w:t>恢复为默认设置。要执行此操作：</w:t>
      </w:r>
      <w:r w:rsidRPr="00FD3118">
        <w:rPr>
          <w:rFonts w:eastAsia="SimSun"/>
        </w:rPr>
        <w:t xml:space="preserve"> </w:t>
      </w:r>
    </w:p>
    <w:p w14:paraId="349F6C83" w14:textId="77777777" w:rsidR="001A10B5" w:rsidRPr="00FD3118" w:rsidRDefault="004B5A42">
      <w:pPr>
        <w:pStyle w:val="ListParagraph"/>
        <w:numPr>
          <w:ilvl w:val="0"/>
          <w:numId w:val="1"/>
        </w:numPr>
        <w:rPr>
          <w:rFonts w:eastAsia="SimSun"/>
        </w:rPr>
      </w:pPr>
      <w:r w:rsidRPr="00FD3118">
        <w:rPr>
          <w:rFonts w:eastAsia="SimSun"/>
        </w:rPr>
        <w:t>启动</w:t>
      </w:r>
      <w:r w:rsidRPr="00FD3118">
        <w:rPr>
          <w:rFonts w:eastAsia="SimSun"/>
        </w:rPr>
        <w:t xml:space="preserve"> Skyline</w:t>
      </w:r>
      <w:r w:rsidRPr="00FD3118">
        <w:rPr>
          <w:rFonts w:eastAsia="SimSun"/>
        </w:rPr>
        <w:t>。</w:t>
      </w:r>
    </w:p>
    <w:p w14:paraId="6312B21B" w14:textId="77777777" w:rsidR="001A10B5" w:rsidRPr="00FD3118" w:rsidRDefault="004B5A42">
      <w:pPr>
        <w:pStyle w:val="ListParagraph"/>
        <w:numPr>
          <w:ilvl w:val="0"/>
          <w:numId w:val="1"/>
        </w:numPr>
        <w:rPr>
          <w:rFonts w:eastAsia="SimSun"/>
        </w:rPr>
      </w:pPr>
      <w:r w:rsidRPr="00FD3118">
        <w:rPr>
          <w:rFonts w:eastAsia="SimSun"/>
        </w:rPr>
        <w:t>在</w:t>
      </w:r>
      <w:r w:rsidRPr="00FD3118">
        <w:rPr>
          <w:rFonts w:eastAsia="SimSun"/>
          <w:b/>
          <w:bCs/>
        </w:rPr>
        <w:t>起始页</w:t>
      </w:r>
      <w:r w:rsidRPr="00FD3118">
        <w:rPr>
          <w:rFonts w:eastAsia="SimSun"/>
        </w:rPr>
        <w:t>上单击</w:t>
      </w:r>
      <w:r w:rsidRPr="00FD3118">
        <w:rPr>
          <w:rFonts w:eastAsia="SimSun"/>
          <w:b/>
          <w:bCs/>
        </w:rPr>
        <w:t>空白文档</w:t>
      </w:r>
      <w:r w:rsidRPr="00FD3118">
        <w:rPr>
          <w:rFonts w:eastAsia="SimSun"/>
        </w:rPr>
        <w:t>，显示如下：</w:t>
      </w:r>
      <w:r w:rsidRPr="00FD3118">
        <w:rPr>
          <w:rFonts w:eastAsia="SimSun"/>
        </w:rPr>
        <w:t xml:space="preserve"> </w:t>
      </w:r>
    </w:p>
    <w:p w14:paraId="5F47B1D0" w14:textId="77777777" w:rsidR="001A10B5" w:rsidRPr="00FD3118" w:rsidRDefault="004B5A42">
      <w:pPr>
        <w:spacing w:after="120"/>
        <w:rPr>
          <w:rFonts w:eastAsia="SimSun"/>
        </w:rPr>
      </w:pPr>
      <w:r w:rsidRPr="00FD3118">
        <w:rPr>
          <w:rFonts w:eastAsia="SimSun"/>
          <w:noProof/>
        </w:rPr>
        <w:lastRenderedPageBreak/>
        <w:drawing>
          <wp:inline distT="0" distB="0" distL="0" distR="0" wp14:anchorId="36B5BB9D" wp14:editId="74EB4AED">
            <wp:extent cx="178117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1781175" cy="1781175"/>
                    </a:xfrm>
                    <a:prstGeom prst="rect">
                      <a:avLst/>
                    </a:prstGeom>
                  </pic:spPr>
                </pic:pic>
              </a:graphicData>
            </a:graphic>
          </wp:inline>
        </w:drawing>
      </w:r>
    </w:p>
    <w:p w14:paraId="5C7D6A01"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默认值。</w:t>
      </w:r>
    </w:p>
    <w:p w14:paraId="5258825A" w14:textId="77777777" w:rsidR="001A10B5" w:rsidRPr="00FD3118" w:rsidRDefault="004B5A42">
      <w:pPr>
        <w:pStyle w:val="ListParagraph"/>
        <w:numPr>
          <w:ilvl w:val="0"/>
          <w:numId w:val="2"/>
        </w:numPr>
        <w:spacing w:after="120" w:line="259" w:lineRule="auto"/>
        <w:rPr>
          <w:rFonts w:eastAsia="SimSun"/>
        </w:rPr>
      </w:pPr>
      <w:r w:rsidRPr="00FD3118">
        <w:rPr>
          <w:rFonts w:eastAsia="SimSun"/>
        </w:rPr>
        <w:t>在询问您是否保存当前设置时，单击表单上的</w:t>
      </w:r>
      <w:r w:rsidRPr="00FD3118">
        <w:rPr>
          <w:rFonts w:eastAsia="SimSun"/>
          <w:b/>
          <w:bCs/>
        </w:rPr>
        <w:t>否</w:t>
      </w:r>
      <w:r w:rsidRPr="00FD3118">
        <w:rPr>
          <w:rFonts w:eastAsia="SimSun"/>
        </w:rPr>
        <w:t>。</w:t>
      </w:r>
    </w:p>
    <w:p w14:paraId="288D964E" w14:textId="77777777" w:rsidR="001A10B5" w:rsidRPr="00FD3118" w:rsidRDefault="004B5A42">
      <w:pPr>
        <w:rPr>
          <w:rFonts w:eastAsia="SimSun"/>
        </w:rPr>
      </w:pPr>
      <w:r w:rsidRPr="00FD3118">
        <w:rPr>
          <w:rFonts w:eastAsia="SimSun"/>
        </w:rPr>
        <w:t>该</w:t>
      </w:r>
      <w:r w:rsidRPr="00FD3118">
        <w:rPr>
          <w:rFonts w:eastAsia="SimSun"/>
        </w:rPr>
        <w:t xml:space="preserve"> Skyline </w:t>
      </w:r>
      <w:r w:rsidRPr="00FD3118">
        <w:rPr>
          <w:rFonts w:eastAsia="SimSun"/>
        </w:rPr>
        <w:t>实例中的文档设置现已重置为默认值。</w:t>
      </w:r>
    </w:p>
    <w:p w14:paraId="5ACBFF7B" w14:textId="77777777" w:rsidR="001A10B5" w:rsidRPr="00FD3118" w:rsidRDefault="004B5A42">
      <w:pPr>
        <w:spacing w:after="120"/>
        <w:rPr>
          <w:rFonts w:eastAsia="SimSun"/>
        </w:rPr>
      </w:pPr>
      <w:r w:rsidRPr="00FD3118">
        <w:rPr>
          <w:rFonts w:eastAsia="SimSun"/>
        </w:rPr>
        <w:t>由于本教程涵盖蛋白质组主题，因此您可以执行以下操作来选择蛋白质组界面：</w:t>
      </w:r>
    </w:p>
    <w:p w14:paraId="5F150705" w14:textId="77777777" w:rsidR="001A10B5" w:rsidRPr="00FD3118" w:rsidRDefault="004B5A42" w:rsidP="004E34FE">
      <w:pPr>
        <w:pStyle w:val="ListParagraph"/>
        <w:keepNext/>
        <w:numPr>
          <w:ilvl w:val="0"/>
          <w:numId w:val="3"/>
        </w:numPr>
        <w:spacing w:after="120" w:line="259" w:lineRule="auto"/>
        <w:rPr>
          <w:rFonts w:eastAsia="SimSun"/>
        </w:rPr>
      </w:pPr>
      <w:r w:rsidRPr="00FD3118">
        <w:rPr>
          <w:rFonts w:eastAsia="SimSun"/>
        </w:rPr>
        <w:t>单击</w:t>
      </w:r>
      <w:r w:rsidRPr="00FD3118">
        <w:rPr>
          <w:rFonts w:eastAsia="SimSun"/>
        </w:rPr>
        <w:t xml:space="preserve"> Skyline </w:t>
      </w:r>
      <w:r w:rsidRPr="00FD3118">
        <w:rPr>
          <w:rFonts w:eastAsia="SimSun"/>
        </w:rPr>
        <w:t>窗口右上角的用户界面控件，然后单击类似如下的</w:t>
      </w:r>
      <w:r w:rsidRPr="00FD3118">
        <w:rPr>
          <w:rFonts w:eastAsia="SimSun"/>
          <w:b/>
          <w:bCs/>
        </w:rPr>
        <w:t>蛋白质组</w:t>
      </w:r>
      <w:r w:rsidRPr="00FD3118">
        <w:rPr>
          <w:rFonts w:eastAsia="SimSun" w:hint="eastAsia"/>
          <w:b/>
          <w:bCs/>
        </w:rPr>
        <w:t>学</w:t>
      </w:r>
      <w:r w:rsidRPr="00FD3118">
        <w:rPr>
          <w:rFonts w:eastAsia="SimSun"/>
          <w:b/>
          <w:bCs/>
        </w:rPr>
        <w:t>界面</w:t>
      </w:r>
      <w:r w:rsidRPr="00FD3118">
        <w:rPr>
          <w:rFonts w:eastAsia="SimSun"/>
        </w:rPr>
        <w:t>：</w:t>
      </w:r>
      <w:r w:rsidRPr="00FD3118">
        <w:rPr>
          <w:rFonts w:eastAsia="SimSun"/>
        </w:rPr>
        <w:t xml:space="preserve"> </w:t>
      </w:r>
    </w:p>
    <w:p w14:paraId="44BB35E4" w14:textId="77777777" w:rsidR="001A10B5" w:rsidRPr="00FD3118" w:rsidRDefault="004B5A42">
      <w:pPr>
        <w:spacing w:after="120"/>
        <w:rPr>
          <w:rFonts w:eastAsia="SimSun"/>
        </w:rPr>
      </w:pPr>
      <w:r w:rsidRPr="00FD3118">
        <w:rPr>
          <w:rFonts w:eastAsia="SimSun"/>
          <w:noProof/>
        </w:rPr>
        <w:drawing>
          <wp:inline distT="0" distB="0" distL="0" distR="0" wp14:anchorId="01A65E96" wp14:editId="668756F7">
            <wp:extent cx="1426845" cy="11353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stretch>
                      <a:fillRect/>
                    </a:stretch>
                  </pic:blipFill>
                  <pic:spPr>
                    <a:xfrm>
                      <a:off x="0" y="0"/>
                      <a:ext cx="1480520" cy="1178247"/>
                    </a:xfrm>
                    <a:prstGeom prst="rect">
                      <a:avLst/>
                    </a:prstGeom>
                  </pic:spPr>
                </pic:pic>
              </a:graphicData>
            </a:graphic>
          </wp:inline>
        </w:drawing>
      </w:r>
    </w:p>
    <w:p w14:paraId="5D0F34F5" w14:textId="77777777" w:rsidR="001A10B5" w:rsidRPr="00FD3118" w:rsidRDefault="004B5A42">
      <w:pPr>
        <w:spacing w:after="120"/>
        <w:rPr>
          <w:rFonts w:eastAsia="SimSun"/>
        </w:rPr>
      </w:pPr>
      <w:r w:rsidRPr="00FD3118">
        <w:rPr>
          <w:rFonts w:eastAsia="SimSun"/>
        </w:rPr>
        <w:t xml:space="preserve">Skyline </w:t>
      </w:r>
      <w:r w:rsidRPr="00FD3118">
        <w:rPr>
          <w:rFonts w:eastAsia="SimSun"/>
        </w:rPr>
        <w:t>将在蛋白质组模式下运行，</w:t>
      </w:r>
      <w:r w:rsidRPr="00FD3118">
        <w:rPr>
          <w:rFonts w:eastAsia="SimSun"/>
        </w:rPr>
        <w:t xml:space="preserve">Skyline </w:t>
      </w:r>
      <w:r w:rsidRPr="00FD3118">
        <w:rPr>
          <w:rFonts w:eastAsia="SimSun"/>
        </w:rPr>
        <w:t>窗口的右上角随之显示蛋白质图标</w:t>
      </w:r>
      <w:r w:rsidRPr="00FD3118">
        <w:rPr>
          <w:rFonts w:eastAsia="SimSun"/>
          <w:noProof/>
        </w:rPr>
        <w:drawing>
          <wp:inline distT="0" distB="0" distL="0" distR="0" wp14:anchorId="71201D97" wp14:editId="781C29AE">
            <wp:extent cx="304800" cy="238125"/>
            <wp:effectExtent l="0" t="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stretch>
                      <a:fillRect/>
                    </a:stretch>
                  </pic:blipFill>
                  <pic:spPr>
                    <a:xfrm>
                      <a:off x="0" y="0"/>
                      <a:ext cx="304800" cy="238125"/>
                    </a:xfrm>
                    <a:prstGeom prst="rect">
                      <a:avLst/>
                    </a:prstGeom>
                  </pic:spPr>
                </pic:pic>
              </a:graphicData>
            </a:graphic>
          </wp:inline>
        </w:drawing>
      </w:r>
      <w:r w:rsidRPr="00FD3118">
        <w:rPr>
          <w:rFonts w:eastAsia="SimSun"/>
        </w:rPr>
        <w:t>。</w:t>
      </w:r>
    </w:p>
    <w:p w14:paraId="2B6F7FA2" w14:textId="77777777" w:rsidR="001A10B5" w:rsidRPr="00FD3118" w:rsidRDefault="004B5A42">
      <w:pPr>
        <w:rPr>
          <w:rFonts w:eastAsia="SimSun"/>
        </w:rPr>
      </w:pPr>
      <w:r w:rsidRPr="00FD3118">
        <w:rPr>
          <w:rFonts w:eastAsia="SimSun"/>
        </w:rPr>
        <w:t>导入现有离子对列表之前，您应当尽可能多地向</w:t>
      </w:r>
      <w:r w:rsidRPr="00FD3118">
        <w:rPr>
          <w:rFonts w:eastAsia="SimSun"/>
        </w:rPr>
        <w:t xml:space="preserve"> Skyline </w:t>
      </w:r>
      <w:r w:rsidRPr="00FD3118">
        <w:rPr>
          <w:rFonts w:eastAsia="SimSun"/>
        </w:rPr>
        <w:t>提供关于离子对列表设计和数据采集实验方面的背景信息。要做到这一点，您可以在导入离子对列表之前，尝试调整文档的设定值。</w:t>
      </w:r>
    </w:p>
    <w:p w14:paraId="6F804184" w14:textId="77777777" w:rsidR="001A10B5" w:rsidRPr="00FD3118" w:rsidRDefault="004B5A42" w:rsidP="006C1366">
      <w:pPr>
        <w:pStyle w:val="Heading1"/>
        <w:rPr>
          <w:rFonts w:eastAsia="SimSun"/>
        </w:rPr>
      </w:pPr>
      <w:r w:rsidRPr="00FD3118">
        <w:rPr>
          <w:rFonts w:eastAsia="SimSun"/>
        </w:rPr>
        <w:t>准备接受离子对列表的文档</w:t>
      </w:r>
    </w:p>
    <w:p w14:paraId="265E52BA" w14:textId="77777777" w:rsidR="001A10B5" w:rsidRPr="00FD3118" w:rsidRDefault="004B5A42">
      <w:pPr>
        <w:rPr>
          <w:rFonts w:eastAsia="SimSun"/>
        </w:rPr>
      </w:pPr>
      <w:r w:rsidRPr="00FD3118">
        <w:rPr>
          <w:rFonts w:eastAsia="SimSun"/>
        </w:rPr>
        <w:t>本教程开始时，首先要查看名为</w:t>
      </w:r>
      <w:r w:rsidRPr="00FD3118">
        <w:rPr>
          <w:rFonts w:eastAsia="SimSun"/>
        </w:rPr>
        <w:t xml:space="preserve"> MRMer</w:t>
      </w:r>
      <w:r w:rsidR="00DE52BD" w:rsidRPr="00FD3118">
        <w:rPr>
          <w:rFonts w:eastAsia="SimSun"/>
        </w:rPr>
        <w:fldChar w:fldCharType="begin"/>
      </w:r>
      <w:r w:rsidRPr="00FD3118">
        <w:rPr>
          <w:rFonts w:eastAsia="SimSun"/>
        </w:rPr>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w:instrText>
      </w:r>
      <w:r w:rsidRPr="00FD3118">
        <w:rPr>
          <w:rFonts w:eastAsia="SimSun"/>
        </w:rPr>
        <w:instrText>期刊</w:instrText>
      </w:r>
      <w:r w:rsidRPr="00FD3118">
        <w:rPr>
          <w:rFonts w:eastAsia="SimSun"/>
        </w:rPr>
        <w:instrText>"&gt;&lt;Ref_Type&gt;Journal&lt;/Ref_Type&gt;&lt;Ref_ID&gt;10452&lt;/Ref_ID&gt;&lt;Title_Primary&gt;MRMer,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w:instrText>
      </w:r>
      <w:r w:rsidRPr="00FD3118">
        <w:rPr>
          <w:rFonts w:eastAsia="SimSun"/>
        </w:rPr>
        <w:instrText>系统</w:instrText>
      </w:r>
      <w:r w:rsidRPr="00FD3118">
        <w:rPr>
          <w:rFonts w:eastAsia="SimSun"/>
        </w:rPr>
        <w:instrText>"&gt;Mol.Cell Proteomics.&lt;/f&gt;&lt;/ZZ_JournalStdAbbrev&gt;&lt;ZZ_WorkformID&gt;1&lt;/ZZ_WorkformID&gt;&lt;/MDL&gt;&lt;/Cite&gt;&lt;/Refman&gt;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1</w:t>
      </w:r>
      <w:r w:rsidR="00DE52BD" w:rsidRPr="00FD3118">
        <w:rPr>
          <w:rFonts w:eastAsia="SimSun"/>
        </w:rPr>
        <w:fldChar w:fldCharType="end"/>
      </w:r>
      <w:r w:rsidRPr="00FD3118">
        <w:rPr>
          <w:rFonts w:eastAsia="SimSun"/>
        </w:rPr>
        <w:t>（其发音如英文单词的</w:t>
      </w:r>
      <w:r w:rsidRPr="00FD3118">
        <w:rPr>
          <w:rFonts w:eastAsia="SimSun" w:hint="eastAsia"/>
        </w:rPr>
        <w:t xml:space="preserve"> </w:t>
      </w:r>
      <w:r w:rsidRPr="00FD3118">
        <w:rPr>
          <w:rFonts w:eastAsia="SimSun"/>
        </w:rPr>
        <w:t>“murmur”</w:t>
      </w:r>
      <w:r w:rsidRPr="00FD3118">
        <w:rPr>
          <w:rFonts w:eastAsia="SimSun"/>
        </w:rPr>
        <w:t>）的</w:t>
      </w:r>
      <w:r w:rsidRPr="00FD3118">
        <w:rPr>
          <w:rFonts w:eastAsia="SimSun"/>
        </w:rPr>
        <w:t xml:space="preserve"> MRM </w:t>
      </w:r>
      <w:r w:rsidRPr="00FD3118">
        <w:rPr>
          <w:rFonts w:eastAsia="SimSun"/>
        </w:rPr>
        <w:t>分析软件工具提供的数据集。</w:t>
      </w:r>
      <w:r w:rsidRPr="00FD3118">
        <w:rPr>
          <w:rFonts w:eastAsia="SimSun"/>
        </w:rPr>
        <w:t xml:space="preserve">MRMer </w:t>
      </w:r>
      <w:r w:rsidRPr="00FD3118">
        <w:rPr>
          <w:rFonts w:eastAsia="SimSun"/>
        </w:rPr>
        <w:t>是</w:t>
      </w:r>
      <w:r w:rsidRPr="00FD3118">
        <w:rPr>
          <w:rFonts w:eastAsia="SimSun"/>
        </w:rPr>
        <w:t xml:space="preserve"> Skyline </w:t>
      </w:r>
      <w:r w:rsidRPr="00FD3118">
        <w:rPr>
          <w:rFonts w:eastAsia="SimSun"/>
        </w:rPr>
        <w:t>的早期版本，它用于查看和整合</w:t>
      </w:r>
      <w:r w:rsidRPr="00FD3118">
        <w:rPr>
          <w:rFonts w:eastAsia="SimSun"/>
        </w:rPr>
        <w:t xml:space="preserve"> MRM </w:t>
      </w:r>
      <w:r w:rsidRPr="00FD3118">
        <w:rPr>
          <w:rFonts w:eastAsia="SimSun"/>
        </w:rPr>
        <w:t>色谱图，其数据集最初于</w:t>
      </w:r>
      <w:r w:rsidRPr="00FD3118">
        <w:rPr>
          <w:rFonts w:eastAsia="SimSun"/>
        </w:rPr>
        <w:t xml:space="preserve"> 2008 </w:t>
      </w:r>
      <w:r w:rsidRPr="00FD3118">
        <w:rPr>
          <w:rFonts w:eastAsia="SimSun"/>
        </w:rPr>
        <w:t>年从其网页下载。在</w:t>
      </w:r>
      <w:r w:rsidRPr="00FD3118">
        <w:rPr>
          <w:rFonts w:eastAsia="SimSun"/>
        </w:rPr>
        <w:t xml:space="preserve"> MRMer </w:t>
      </w:r>
      <w:r w:rsidRPr="00FD3118">
        <w:rPr>
          <w:rFonts w:eastAsia="SimSun"/>
        </w:rPr>
        <w:t>数据集中，所有肽段均来自于酵母，并且在国家标准与技术研究所</w:t>
      </w:r>
      <w:r w:rsidRPr="00FD3118">
        <w:rPr>
          <w:rFonts w:eastAsia="SimSun"/>
        </w:rPr>
        <w:t xml:space="preserve"> (NIST) </w:t>
      </w:r>
      <w:r w:rsidRPr="00FD3118">
        <w:rPr>
          <w:rFonts w:eastAsia="SimSun"/>
        </w:rPr>
        <w:t>提供的谱图库中有</w:t>
      </w:r>
      <w:r w:rsidRPr="00FD3118">
        <w:rPr>
          <w:rFonts w:eastAsia="SimSun"/>
        </w:rPr>
        <w:t xml:space="preserve"> MS/MS </w:t>
      </w:r>
      <w:r w:rsidRPr="00FD3118">
        <w:rPr>
          <w:rFonts w:eastAsia="SimSun"/>
        </w:rPr>
        <w:t>谱图。这就意味着可以通过谱图库和背景蛋白质组，非常容易地向</w:t>
      </w:r>
      <w:r w:rsidRPr="00FD3118">
        <w:rPr>
          <w:rFonts w:eastAsia="SimSun"/>
        </w:rPr>
        <w:t xml:space="preserve"> Skyline </w:t>
      </w:r>
      <w:r w:rsidRPr="00FD3118">
        <w:rPr>
          <w:rFonts w:eastAsia="SimSun"/>
        </w:rPr>
        <w:t>提供实验中所监测肽段的相关信息。</w:t>
      </w:r>
      <w:r w:rsidRPr="00FD3118">
        <w:rPr>
          <w:rFonts w:eastAsia="SimSun"/>
        </w:rPr>
        <w:t>“</w:t>
      </w:r>
      <w:hyperlink r:id="rId13" w:history="1">
        <w:r w:rsidRPr="00FD3118">
          <w:rPr>
            <w:rStyle w:val="Hyperlink"/>
            <w:rFonts w:eastAsia="SimSun"/>
          </w:rPr>
          <w:t>靶向方法编辑</w:t>
        </w:r>
      </w:hyperlink>
      <w:r w:rsidRPr="00FD3118">
        <w:rPr>
          <w:rFonts w:eastAsia="SimSun"/>
        </w:rPr>
        <w:t>”</w:t>
      </w:r>
      <w:r w:rsidRPr="00FD3118">
        <w:rPr>
          <w:rFonts w:eastAsia="SimSun"/>
        </w:rPr>
        <w:t>教程详细介绍了创建谱图库和背景蛋白质组文件的方法。在本教程中，您将使用已经准备好的文件，这些文件已被压缩至完成本教程所需的最小信息量，以便尽可能快速地下载</w:t>
      </w:r>
      <w:r w:rsidRPr="00FD3118">
        <w:rPr>
          <w:rFonts w:eastAsia="SimSun"/>
        </w:rPr>
        <w:t xml:space="preserve"> ZIP </w:t>
      </w:r>
      <w:r w:rsidRPr="00FD3118">
        <w:rPr>
          <w:rFonts w:eastAsia="SimSun"/>
        </w:rPr>
        <w:t>文件。</w:t>
      </w:r>
    </w:p>
    <w:p w14:paraId="0B986119"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文档的谱图库，请执行以下步骤：</w:t>
      </w:r>
    </w:p>
    <w:p w14:paraId="6FD1A00C"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57F5CD64"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库</w:t>
      </w:r>
      <w:r w:rsidRPr="00FD3118">
        <w:rPr>
          <w:rFonts w:eastAsia="SimSun"/>
        </w:rPr>
        <w:t>选项卡。</w:t>
      </w:r>
    </w:p>
    <w:p w14:paraId="0BD557DD" w14:textId="77777777" w:rsidR="001A10B5" w:rsidRPr="00FD3118" w:rsidRDefault="004B5A42">
      <w:pPr>
        <w:pStyle w:val="ListParagraph"/>
        <w:numPr>
          <w:ilvl w:val="0"/>
          <w:numId w:val="4"/>
        </w:numPr>
        <w:rPr>
          <w:rFonts w:eastAsia="SimSun"/>
        </w:rPr>
      </w:pPr>
      <w:r w:rsidRPr="00FD3118">
        <w:rPr>
          <w:rFonts w:eastAsia="SimSun"/>
        </w:rPr>
        <w:lastRenderedPageBreak/>
        <w:t>单击</w:t>
      </w:r>
      <w:r w:rsidRPr="00FD3118">
        <w:rPr>
          <w:rFonts w:eastAsia="SimSun"/>
          <w:b/>
        </w:rPr>
        <w:t>编辑列表</w:t>
      </w:r>
      <w:r w:rsidRPr="00FD3118">
        <w:rPr>
          <w:rFonts w:eastAsia="SimSun"/>
        </w:rPr>
        <w:t>按钮。</w:t>
      </w:r>
    </w:p>
    <w:p w14:paraId="1298674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添加</w:t>
      </w:r>
      <w:r w:rsidRPr="00FD3118">
        <w:rPr>
          <w:rFonts w:eastAsia="SimSun"/>
        </w:rPr>
        <w:t>按钮。</w:t>
      </w:r>
    </w:p>
    <w:p w14:paraId="7BBF6FF3" w14:textId="77777777" w:rsidR="001A10B5" w:rsidRPr="00FD3118" w:rsidRDefault="004B5A42">
      <w:pPr>
        <w:pStyle w:val="ListParagraph"/>
        <w:numPr>
          <w:ilvl w:val="0"/>
          <w:numId w:val="4"/>
        </w:numPr>
        <w:rPr>
          <w:rFonts w:eastAsia="SimSun"/>
        </w:rPr>
      </w:pPr>
      <w:r w:rsidRPr="00FD3118">
        <w:rPr>
          <w:rFonts w:eastAsia="SimSun"/>
        </w:rPr>
        <w:t>在</w:t>
      </w:r>
      <w:r w:rsidRPr="00FD3118">
        <w:rPr>
          <w:rFonts w:eastAsia="SimSun"/>
          <w:b/>
        </w:rPr>
        <w:t>编辑库</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7A36B6F5"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浏览</w:t>
      </w:r>
      <w:r w:rsidRPr="00FD3118">
        <w:rPr>
          <w:rFonts w:eastAsia="SimSun"/>
        </w:rPr>
        <w:t>按钮。</w:t>
      </w:r>
    </w:p>
    <w:p w14:paraId="2015D49C" w14:textId="77777777" w:rsidR="001A10B5" w:rsidRPr="00FD3118" w:rsidRDefault="004B5A42">
      <w:pPr>
        <w:pStyle w:val="ListParagraph"/>
        <w:numPr>
          <w:ilvl w:val="0"/>
          <w:numId w:val="4"/>
        </w:numPr>
        <w:rPr>
          <w:rFonts w:eastAsia="SimSun"/>
        </w:rPr>
      </w:pPr>
      <w:r w:rsidRPr="00FD3118">
        <w:rPr>
          <w:rFonts w:eastAsia="SimSun"/>
        </w:rPr>
        <w:t>导航至先前创建的</w:t>
      </w:r>
      <w:r w:rsidRPr="00FD3118">
        <w:rPr>
          <w:rFonts w:eastAsia="SimSun"/>
        </w:rPr>
        <w:t xml:space="preserve"> ExistingQuant</w:t>
      </w:r>
      <w:r w:rsidRPr="00FD3118">
        <w:rPr>
          <w:rFonts w:eastAsia="SimSun"/>
        </w:rPr>
        <w:t>文件夹下的</w:t>
      </w:r>
      <w:r w:rsidRPr="00FD3118">
        <w:rPr>
          <w:rFonts w:eastAsia="SimSun"/>
        </w:rPr>
        <w:t xml:space="preserve"> MRMer </w:t>
      </w:r>
      <w:r w:rsidRPr="00FD3118">
        <w:rPr>
          <w:rFonts w:eastAsia="SimSun"/>
        </w:rPr>
        <w:t>子文件夹。</w:t>
      </w:r>
    </w:p>
    <w:p w14:paraId="008A250A" w14:textId="77777777" w:rsidR="001A10B5" w:rsidRPr="00FD3118" w:rsidRDefault="004B5A42">
      <w:pPr>
        <w:pStyle w:val="ListParagraph"/>
        <w:numPr>
          <w:ilvl w:val="0"/>
          <w:numId w:val="4"/>
        </w:numPr>
        <w:rPr>
          <w:rFonts w:eastAsia="SimSun"/>
        </w:rPr>
      </w:pPr>
      <w:r w:rsidRPr="00FD3118">
        <w:rPr>
          <w:rFonts w:eastAsia="SimSun"/>
        </w:rPr>
        <w:t>选择仅包含本研究中使用的酵母肽谱图的</w:t>
      </w:r>
      <w:r w:rsidRPr="00FD3118">
        <w:rPr>
          <w:rFonts w:eastAsia="SimSun" w:hint="eastAsia"/>
        </w:rPr>
        <w:t xml:space="preserve"> </w:t>
      </w:r>
      <w:r w:rsidRPr="00FD3118">
        <w:rPr>
          <w:rFonts w:eastAsia="SimSun"/>
        </w:rPr>
        <w:t xml:space="preserve">“Yeast_MRMer_mini.blib” </w:t>
      </w:r>
      <w:r w:rsidRPr="00FD3118">
        <w:rPr>
          <w:rFonts w:eastAsia="SimSun"/>
        </w:rPr>
        <w:t>文件。</w:t>
      </w:r>
    </w:p>
    <w:p w14:paraId="4EBBA53B"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打开</w:t>
      </w:r>
      <w:r w:rsidRPr="00FD3118">
        <w:rPr>
          <w:rFonts w:eastAsia="SimSun"/>
        </w:rPr>
        <w:t>按钮。</w:t>
      </w:r>
    </w:p>
    <w:p w14:paraId="0FBEB5E9"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25552AF" w14:textId="77777777" w:rsidR="001A10B5" w:rsidRPr="00FD3118" w:rsidRDefault="004B5A42">
      <w:pPr>
        <w:pStyle w:val="ListParagraph"/>
        <w:numPr>
          <w:ilvl w:val="0"/>
          <w:numId w:val="4"/>
        </w:numPr>
        <w:rPr>
          <w:rFonts w:eastAsia="SimSun"/>
        </w:rPr>
      </w:pPr>
      <w:r w:rsidRPr="00FD3118">
        <w:rPr>
          <w:rFonts w:eastAsia="SimSun"/>
        </w:rPr>
        <w:t>单击</w:t>
      </w:r>
      <w:r w:rsidRPr="00FD3118">
        <w:rPr>
          <w:rFonts w:eastAsia="SimSun"/>
          <w:b/>
        </w:rPr>
        <w:t>编辑库</w:t>
      </w:r>
      <w:r w:rsidRPr="00FD3118">
        <w:rPr>
          <w:rFonts w:eastAsia="SimSun"/>
        </w:rPr>
        <w:t>表单中的</w:t>
      </w:r>
      <w:r w:rsidRPr="00FD3118">
        <w:rPr>
          <w:rFonts w:eastAsia="SimSun"/>
          <w:b/>
        </w:rPr>
        <w:t>确定</w:t>
      </w:r>
      <w:r w:rsidRPr="00FD3118">
        <w:rPr>
          <w:rFonts w:eastAsia="SimSun"/>
        </w:rPr>
        <w:t>按钮。</w:t>
      </w:r>
    </w:p>
    <w:p w14:paraId="3E51CF67" w14:textId="77777777" w:rsidR="001A10B5" w:rsidRPr="00FD3118" w:rsidRDefault="004B5A42">
      <w:pPr>
        <w:pStyle w:val="ListParagraph"/>
        <w:numPr>
          <w:ilvl w:val="0"/>
          <w:numId w:val="4"/>
        </w:numPr>
        <w:rPr>
          <w:rFonts w:eastAsia="SimSun"/>
        </w:rPr>
      </w:pPr>
      <w:r w:rsidRPr="00FD3118">
        <w:rPr>
          <w:rFonts w:eastAsia="SimSun"/>
        </w:rPr>
        <w:t>选中</w:t>
      </w:r>
      <w:r w:rsidRPr="00FD3118">
        <w:rPr>
          <w:rFonts w:eastAsia="SimSun"/>
          <w:b/>
        </w:rPr>
        <w:t>库</w:t>
      </w:r>
      <w:r w:rsidRPr="00FD3118">
        <w:rPr>
          <w:rFonts w:eastAsia="SimSun"/>
        </w:rPr>
        <w:t>列表中的新库</w:t>
      </w:r>
      <w:r w:rsidRPr="00FD3118">
        <w:rPr>
          <w:rFonts w:eastAsia="SimSun" w:hint="eastAsia"/>
        </w:rPr>
        <w:t xml:space="preserve"> </w:t>
      </w:r>
      <w:r w:rsidRPr="00FD3118">
        <w:rPr>
          <w:rFonts w:eastAsia="SimSun"/>
        </w:rPr>
        <w:t>“Yeast_mini”</w:t>
      </w:r>
      <w:r w:rsidRPr="00FD3118">
        <w:rPr>
          <w:rFonts w:eastAsia="SimSun"/>
        </w:rPr>
        <w:t>。</w:t>
      </w:r>
    </w:p>
    <w:p w14:paraId="638E755D"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表单将显示如下：</w:t>
      </w:r>
    </w:p>
    <w:p w14:paraId="6B394D8B" w14:textId="77777777" w:rsidR="001A10B5" w:rsidRPr="00FD3118" w:rsidRDefault="004B5A42">
      <w:pPr>
        <w:rPr>
          <w:rFonts w:eastAsia="SimSun"/>
        </w:rPr>
      </w:pPr>
      <w:r w:rsidRPr="00FD3118">
        <w:rPr>
          <w:rFonts w:eastAsia="SimSun"/>
          <w:noProof/>
        </w:rPr>
        <w:drawing>
          <wp:inline distT="0" distB="0" distL="0" distR="0" wp14:anchorId="6B77F3EA" wp14:editId="73D55403">
            <wp:extent cx="3781425" cy="5191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stretch>
                      <a:fillRect/>
                    </a:stretch>
                  </pic:blipFill>
                  <pic:spPr>
                    <a:xfrm>
                      <a:off x="0" y="0"/>
                      <a:ext cx="3781425" cy="5191125"/>
                    </a:xfrm>
                    <a:prstGeom prst="rect">
                      <a:avLst/>
                    </a:prstGeom>
                  </pic:spPr>
                </pic:pic>
              </a:graphicData>
            </a:graphic>
          </wp:inline>
        </w:drawing>
      </w:r>
    </w:p>
    <w:p w14:paraId="1060C8C2" w14:textId="77777777" w:rsidR="001A10B5" w:rsidRPr="00FD3118" w:rsidRDefault="004B5A42">
      <w:pPr>
        <w:rPr>
          <w:rFonts w:eastAsia="SimSun"/>
        </w:rPr>
      </w:pPr>
      <w:r w:rsidRPr="00FD3118">
        <w:rPr>
          <w:rFonts w:eastAsia="SimSun"/>
        </w:rPr>
        <w:t>要设置</w:t>
      </w:r>
      <w:r w:rsidRPr="00FD3118">
        <w:rPr>
          <w:rFonts w:eastAsia="SimSun"/>
        </w:rPr>
        <w:t xml:space="preserve"> MRMer </w:t>
      </w:r>
      <w:r w:rsidRPr="00FD3118">
        <w:rPr>
          <w:rFonts w:eastAsia="SimSun"/>
        </w:rPr>
        <w:t>文档的背景蛋白质组，请执行以下步骤：</w:t>
      </w:r>
    </w:p>
    <w:p w14:paraId="6C02664F"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酶解</w:t>
      </w:r>
      <w:r w:rsidRPr="00FD3118">
        <w:rPr>
          <w:rFonts w:eastAsia="SimSun"/>
        </w:rPr>
        <w:t>选项卡。</w:t>
      </w:r>
    </w:p>
    <w:p w14:paraId="331BC881"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背景蛋白质组</w:t>
      </w:r>
      <w:r w:rsidRPr="00FD3118">
        <w:rPr>
          <w:rFonts w:eastAsia="SimSun"/>
        </w:rPr>
        <w:t>下拉菜单中，选择</w:t>
      </w:r>
      <w:r w:rsidRPr="00FD3118">
        <w:rPr>
          <w:rFonts w:eastAsia="SimSun"/>
          <w:b/>
        </w:rPr>
        <w:t>&lt;</w:t>
      </w:r>
      <w:r w:rsidRPr="00FD3118">
        <w:rPr>
          <w:rFonts w:eastAsia="SimSun"/>
          <w:b/>
        </w:rPr>
        <w:t>添加</w:t>
      </w:r>
      <w:r w:rsidRPr="00FD3118">
        <w:rPr>
          <w:rFonts w:eastAsia="SimSun"/>
          <w:b/>
        </w:rPr>
        <w:t>…&gt;</w:t>
      </w:r>
      <w:r w:rsidRPr="00FD3118">
        <w:rPr>
          <w:rFonts w:eastAsia="SimSun"/>
        </w:rPr>
        <w:t xml:space="preserve"> </w:t>
      </w:r>
      <w:r w:rsidRPr="00FD3118">
        <w:rPr>
          <w:rFonts w:eastAsia="SimSun"/>
        </w:rPr>
        <w:t>。</w:t>
      </w:r>
    </w:p>
    <w:p w14:paraId="4BE7D49B"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表单的</w:t>
      </w:r>
      <w:r w:rsidRPr="00FD3118">
        <w:rPr>
          <w:rFonts w:eastAsia="SimSun"/>
          <w:b/>
        </w:rPr>
        <w:t>名称</w:t>
      </w:r>
      <w:r w:rsidRPr="00FD3118">
        <w:rPr>
          <w:rFonts w:eastAsia="SimSun"/>
        </w:rPr>
        <w:t>字段中输入</w:t>
      </w:r>
      <w:r w:rsidRPr="00FD3118">
        <w:rPr>
          <w:rFonts w:eastAsia="SimSun" w:hint="eastAsia"/>
        </w:rPr>
        <w:t xml:space="preserve"> </w:t>
      </w:r>
      <w:r w:rsidRPr="00FD3118">
        <w:rPr>
          <w:rFonts w:eastAsia="SimSun"/>
        </w:rPr>
        <w:t>“Yeast_mini”</w:t>
      </w:r>
      <w:r w:rsidRPr="00FD3118">
        <w:rPr>
          <w:rFonts w:eastAsia="SimSun"/>
        </w:rPr>
        <w:t>。</w:t>
      </w:r>
    </w:p>
    <w:p w14:paraId="17D40CB0"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r w:rsidRPr="00FD3118">
        <w:rPr>
          <w:rFonts w:eastAsia="SimSun"/>
        </w:rPr>
        <w:t xml:space="preserve"> </w:t>
      </w:r>
    </w:p>
    <w:p w14:paraId="3CF76F44" w14:textId="77777777" w:rsidR="001A10B5" w:rsidRPr="00FD3118" w:rsidRDefault="004B5A42">
      <w:pPr>
        <w:pStyle w:val="ListParagraph"/>
        <w:numPr>
          <w:ilvl w:val="0"/>
          <w:numId w:val="5"/>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7B74476F" w14:textId="77777777" w:rsidR="001A10B5" w:rsidRPr="00FD3118" w:rsidRDefault="004B5A42">
      <w:pPr>
        <w:pStyle w:val="ListParagraph"/>
        <w:numPr>
          <w:ilvl w:val="0"/>
          <w:numId w:val="5"/>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“Yeast_MRMer_mini.protdb” </w:t>
      </w:r>
      <w:r w:rsidRPr="00FD3118">
        <w:rPr>
          <w:rFonts w:eastAsia="SimSun"/>
        </w:rPr>
        <w:t>文件。</w:t>
      </w:r>
    </w:p>
    <w:p w14:paraId="36E57552" w14:textId="77777777" w:rsidR="001A10B5" w:rsidRPr="00FD3118" w:rsidRDefault="004B5A42">
      <w:pPr>
        <w:pStyle w:val="ListParagraph"/>
        <w:numPr>
          <w:ilvl w:val="0"/>
          <w:numId w:val="5"/>
        </w:numPr>
        <w:rPr>
          <w:rFonts w:eastAsia="SimSun"/>
        </w:rPr>
      </w:pPr>
      <w:r w:rsidRPr="00FD3118">
        <w:rPr>
          <w:rFonts w:eastAsia="SimSun"/>
        </w:rPr>
        <w:t>单击</w:t>
      </w:r>
      <w:r w:rsidRPr="00FD3118">
        <w:rPr>
          <w:rFonts w:eastAsia="SimSun"/>
          <w:b/>
        </w:rPr>
        <w:t>打开</w:t>
      </w:r>
      <w:r w:rsidRPr="00FD3118">
        <w:rPr>
          <w:rFonts w:eastAsia="SimSun"/>
        </w:rPr>
        <w:t>按钮。</w:t>
      </w:r>
    </w:p>
    <w:p w14:paraId="1BD29858" w14:textId="77777777" w:rsidR="001A10B5" w:rsidRPr="00FD3118" w:rsidRDefault="004B5A42">
      <w:pPr>
        <w:pStyle w:val="ListParagraph"/>
        <w:numPr>
          <w:ilvl w:val="0"/>
          <w:numId w:val="5"/>
        </w:numPr>
        <w:rPr>
          <w:rFonts w:eastAsia="SimSun"/>
        </w:rPr>
      </w:pPr>
      <w:r w:rsidRPr="00FD3118">
        <w:rPr>
          <w:rFonts w:eastAsia="SimSun"/>
        </w:rPr>
        <w:t>在</w:t>
      </w:r>
      <w:r w:rsidRPr="00FD3118">
        <w:rPr>
          <w:rFonts w:eastAsia="SimSun"/>
          <w:b/>
        </w:rPr>
        <w:t>编辑背景蛋白质组</w:t>
      </w:r>
      <w:r w:rsidRPr="00FD3118">
        <w:rPr>
          <w:rFonts w:eastAsia="SimSun"/>
        </w:rPr>
        <w:t>表单中单击</w:t>
      </w:r>
      <w:r w:rsidRPr="00FD3118">
        <w:rPr>
          <w:rFonts w:eastAsia="SimSun"/>
          <w:b/>
        </w:rPr>
        <w:t>确定</w:t>
      </w:r>
      <w:r w:rsidRPr="00FD3118">
        <w:rPr>
          <w:rFonts w:eastAsia="SimSun"/>
        </w:rPr>
        <w:t>按钮。</w:t>
      </w:r>
    </w:p>
    <w:p w14:paraId="792B1B5E" w14:textId="77777777" w:rsidR="001A10B5" w:rsidRPr="00FD3118" w:rsidRDefault="004B5A42" w:rsidP="004E34FE">
      <w:pPr>
        <w:keepNext/>
        <w:rPr>
          <w:rFonts w:eastAsia="SimSun"/>
        </w:rPr>
      </w:pPr>
      <w:r w:rsidRPr="00FD3118">
        <w:rPr>
          <w:rFonts w:eastAsia="SimSun"/>
          <w:b/>
        </w:rPr>
        <w:t>肽段设置</w:t>
      </w:r>
      <w:r w:rsidRPr="00FD3118">
        <w:rPr>
          <w:rFonts w:eastAsia="SimSun"/>
        </w:rPr>
        <w:t>表单现在应显示如下：</w:t>
      </w:r>
    </w:p>
    <w:p w14:paraId="05C5D638" w14:textId="77777777" w:rsidR="001A10B5" w:rsidRPr="00FD3118" w:rsidRDefault="004B5A42">
      <w:pPr>
        <w:rPr>
          <w:rFonts w:eastAsia="SimSun"/>
        </w:rPr>
      </w:pPr>
      <w:r w:rsidRPr="00FD3118">
        <w:rPr>
          <w:rFonts w:eastAsia="SimSun"/>
          <w:noProof/>
        </w:rPr>
        <w:drawing>
          <wp:inline distT="0" distB="0" distL="0" distR="0" wp14:anchorId="5A04E89B" wp14:editId="095C6358">
            <wp:extent cx="3781425" cy="5191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stretch>
                      <a:fillRect/>
                    </a:stretch>
                  </pic:blipFill>
                  <pic:spPr>
                    <a:xfrm>
                      <a:off x="0" y="0"/>
                      <a:ext cx="3781425" cy="5191125"/>
                    </a:xfrm>
                    <a:prstGeom prst="rect">
                      <a:avLst/>
                    </a:prstGeom>
                  </pic:spPr>
                </pic:pic>
              </a:graphicData>
            </a:graphic>
          </wp:inline>
        </w:drawing>
      </w:r>
    </w:p>
    <w:p w14:paraId="11B7D992" w14:textId="77777777" w:rsidR="001A10B5" w:rsidRPr="00FD3118" w:rsidRDefault="004B5A42">
      <w:pPr>
        <w:rPr>
          <w:rFonts w:eastAsia="SimSun"/>
        </w:rPr>
      </w:pPr>
      <w:r w:rsidRPr="00FD3118">
        <w:rPr>
          <w:rFonts w:eastAsia="SimSun"/>
        </w:rPr>
        <w:t>最后，在将来自</w:t>
      </w:r>
      <w:r w:rsidRPr="00FD3118">
        <w:rPr>
          <w:rFonts w:eastAsia="SimSun"/>
        </w:rPr>
        <w:t xml:space="preserve"> MRMer </w:t>
      </w:r>
      <w:r w:rsidRPr="00FD3118">
        <w:rPr>
          <w:rFonts w:eastAsia="SimSun"/>
        </w:rPr>
        <w:t>实验的离子对列表导入当前文档之前，您还需要定义所包含肽段的同位素修饰。</w:t>
      </w:r>
      <w:r w:rsidRPr="00FD3118">
        <w:rPr>
          <w:rFonts w:eastAsia="SimSun"/>
        </w:rPr>
        <w:t xml:space="preserve">MRMer </w:t>
      </w:r>
      <w:r w:rsidRPr="00FD3118">
        <w:rPr>
          <w:rFonts w:eastAsia="SimSun"/>
        </w:rPr>
        <w:t>实验包括未标记的轻肽段和对应的重肽段，后者使用细胞培养的稳定同位素氨基酸标记</w:t>
      </w:r>
      <w:r w:rsidRPr="00FD3118">
        <w:rPr>
          <w:rFonts w:eastAsia="SimSun"/>
        </w:rPr>
        <w:t xml:space="preserve"> (SILAC) </w:t>
      </w:r>
      <w:r w:rsidRPr="00FD3118">
        <w:rPr>
          <w:rFonts w:eastAsia="SimSun"/>
        </w:rPr>
        <w:t>方法对赖氨酸和精氨酸进行了标记。如果</w:t>
      </w:r>
      <w:r w:rsidRPr="00FD3118">
        <w:rPr>
          <w:rFonts w:eastAsia="SimSun" w:hint="eastAsia"/>
        </w:rPr>
        <w:t>导入离子对列表前</w:t>
      </w:r>
      <w:r w:rsidRPr="00FD3118">
        <w:rPr>
          <w:rFonts w:eastAsia="SimSun"/>
        </w:rPr>
        <w:t>没有指定正确的同位素修饰，</w:t>
      </w:r>
      <w:r w:rsidRPr="00FD3118">
        <w:rPr>
          <w:rFonts w:eastAsia="SimSun"/>
        </w:rPr>
        <w:t xml:space="preserve">Skyline </w:t>
      </w:r>
      <w:r w:rsidRPr="00FD3118">
        <w:rPr>
          <w:rFonts w:eastAsia="SimSun"/>
        </w:rPr>
        <w:t>将无法识别出离子对列表中重链肽的</w:t>
      </w:r>
      <w:r w:rsidRPr="00FD3118">
        <w:rPr>
          <w:rFonts w:eastAsia="SimSun"/>
          <w:iCs/>
        </w:rPr>
        <w:t>质荷比</w:t>
      </w:r>
      <w:r w:rsidRPr="00FD3118">
        <w:rPr>
          <w:rFonts w:eastAsia="SimSun"/>
        </w:rPr>
        <w:t>值。</w:t>
      </w:r>
    </w:p>
    <w:p w14:paraId="5522647E" w14:textId="77777777" w:rsidR="001A10B5" w:rsidRPr="00FD3118" w:rsidRDefault="004B5A42">
      <w:pPr>
        <w:rPr>
          <w:rFonts w:eastAsia="SimSun"/>
        </w:rPr>
      </w:pPr>
      <w:r w:rsidRPr="00FD3118">
        <w:rPr>
          <w:rFonts w:eastAsia="SimSun"/>
        </w:rPr>
        <w:t>要在</w:t>
      </w:r>
      <w:r w:rsidRPr="00FD3118">
        <w:rPr>
          <w:rFonts w:eastAsia="SimSun"/>
        </w:rPr>
        <w:t xml:space="preserve"> Skyline </w:t>
      </w:r>
      <w:r w:rsidRPr="00FD3118">
        <w:rPr>
          <w:rFonts w:eastAsia="SimSun"/>
        </w:rPr>
        <w:t>文档设置中指定</w:t>
      </w:r>
      <w:r w:rsidRPr="00FD3118">
        <w:rPr>
          <w:rFonts w:eastAsia="SimSun"/>
        </w:rPr>
        <w:t xml:space="preserve"> SILAC </w:t>
      </w:r>
      <w:r w:rsidRPr="00FD3118">
        <w:rPr>
          <w:rFonts w:eastAsia="SimSun"/>
        </w:rPr>
        <w:t>标记，请执行下列步骤：</w:t>
      </w:r>
    </w:p>
    <w:p w14:paraId="2376274B"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修饰</w:t>
      </w:r>
      <w:r w:rsidRPr="00FD3118">
        <w:rPr>
          <w:rFonts w:eastAsia="SimSun"/>
        </w:rPr>
        <w:t>选项卡。</w:t>
      </w:r>
    </w:p>
    <w:p w14:paraId="06CE22D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2D1B6D98" w14:textId="77777777" w:rsidR="001A10B5" w:rsidRPr="00FD3118" w:rsidRDefault="004B5A42">
      <w:pPr>
        <w:pStyle w:val="ListParagraph"/>
        <w:numPr>
          <w:ilvl w:val="0"/>
          <w:numId w:val="6"/>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104831BE" w14:textId="77777777" w:rsidR="001A10B5" w:rsidRPr="00FD3118" w:rsidRDefault="004B5A42">
      <w:pPr>
        <w:pStyle w:val="ListParagraph"/>
        <w:numPr>
          <w:ilvl w:val="0"/>
          <w:numId w:val="6"/>
        </w:numPr>
        <w:rPr>
          <w:rFonts w:eastAsia="SimSun"/>
        </w:rPr>
      </w:pPr>
      <w:r w:rsidRPr="00FD3118">
        <w:rPr>
          <w:rFonts w:eastAsia="SimSun"/>
        </w:rPr>
        <w:t>在</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字段中输入</w:t>
      </w:r>
      <w:r w:rsidRPr="00FD3118">
        <w:rPr>
          <w:rFonts w:eastAsia="SimSun"/>
        </w:rPr>
        <w:t>“Label:13C(6)15N(2) (C-term K)”</w:t>
      </w:r>
      <w:r w:rsidRPr="00FD3118">
        <w:rPr>
          <w:rFonts w:eastAsia="SimSun"/>
        </w:rPr>
        <w:t>。从</w:t>
      </w:r>
      <w:r w:rsidRPr="00FD3118">
        <w:rPr>
          <w:rFonts w:eastAsia="SimSun"/>
          <w:b/>
        </w:rPr>
        <w:t>氨基酸</w:t>
      </w:r>
      <w:r w:rsidRPr="00FD3118">
        <w:rPr>
          <w:rFonts w:eastAsia="SimSun"/>
        </w:rPr>
        <w:t>下拉列表中选择</w:t>
      </w:r>
      <w:r w:rsidRPr="00FD3118">
        <w:rPr>
          <w:rFonts w:eastAsia="SimSun" w:hint="eastAsia"/>
        </w:rPr>
        <w:t xml:space="preserve"> </w:t>
      </w:r>
      <w:r w:rsidRPr="00FD3118">
        <w:rPr>
          <w:rFonts w:eastAsia="SimSun"/>
        </w:rPr>
        <w:t>“K”</w:t>
      </w:r>
      <w:r w:rsidRPr="00FD3118">
        <w:rPr>
          <w:rFonts w:eastAsia="SimSun"/>
        </w:rPr>
        <w:t>。</w:t>
      </w:r>
    </w:p>
    <w:p w14:paraId="3CA9117A" w14:textId="77777777" w:rsidR="001A10B5" w:rsidRPr="00FD3118" w:rsidRDefault="004B5A42">
      <w:pPr>
        <w:pStyle w:val="ListParagraph"/>
        <w:numPr>
          <w:ilvl w:val="0"/>
          <w:numId w:val="6"/>
        </w:numPr>
        <w:rPr>
          <w:rFonts w:eastAsia="SimSun"/>
        </w:rPr>
      </w:pPr>
      <w:r w:rsidRPr="00FD3118">
        <w:rPr>
          <w:rFonts w:eastAsia="SimSun"/>
        </w:rPr>
        <w:t>从</w:t>
      </w:r>
      <w:r w:rsidRPr="00FD3118">
        <w:rPr>
          <w:rFonts w:eastAsia="SimSun"/>
          <w:b/>
        </w:rPr>
        <w:t>末端</w:t>
      </w:r>
      <w:r w:rsidRPr="00FD3118">
        <w:rPr>
          <w:rFonts w:eastAsia="SimSun"/>
        </w:rPr>
        <w:t>下拉列表中选择</w:t>
      </w:r>
      <w:r w:rsidRPr="00FD3118">
        <w:rPr>
          <w:rFonts w:eastAsia="SimSun" w:hint="eastAsia"/>
        </w:rPr>
        <w:t xml:space="preserve"> </w:t>
      </w:r>
      <w:r w:rsidRPr="00FD3118">
        <w:rPr>
          <w:rFonts w:eastAsia="SimSun"/>
        </w:rPr>
        <w:t>“C”</w:t>
      </w:r>
      <w:r w:rsidRPr="00FD3118">
        <w:rPr>
          <w:rFonts w:eastAsia="SimSun"/>
        </w:rPr>
        <w:t>。</w:t>
      </w:r>
    </w:p>
    <w:p w14:paraId="3D104BCA" w14:textId="77777777" w:rsidR="001A10B5" w:rsidRPr="00FD3118" w:rsidRDefault="004B5A42">
      <w:pPr>
        <w:pStyle w:val="ListParagraph"/>
        <w:numPr>
          <w:ilvl w:val="0"/>
          <w:numId w:val="6"/>
        </w:numPr>
        <w:rPr>
          <w:rFonts w:eastAsia="SimSun"/>
        </w:rPr>
      </w:pPr>
      <w:r w:rsidRPr="00FD3118">
        <w:rPr>
          <w:rFonts w:eastAsia="SimSun"/>
        </w:rPr>
        <w:t>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8 Da (6x </w:t>
      </w:r>
      <w:r w:rsidRPr="00FD3118">
        <w:rPr>
          <w:rFonts w:eastAsia="SimSun"/>
          <w:vertAlign w:val="superscript"/>
        </w:rPr>
        <w:t>13</w:t>
      </w:r>
      <w:r w:rsidRPr="00FD3118">
        <w:rPr>
          <w:rFonts w:eastAsia="SimSun"/>
        </w:rPr>
        <w:t xml:space="preserve">C + 2x </w:t>
      </w:r>
      <w:r w:rsidRPr="00FD3118">
        <w:rPr>
          <w:rFonts w:eastAsia="SimSun"/>
          <w:vertAlign w:val="superscript"/>
        </w:rPr>
        <w:t>15</w:t>
      </w:r>
      <w:r w:rsidRPr="00FD3118">
        <w:rPr>
          <w:rFonts w:eastAsia="SimSun"/>
        </w:rPr>
        <w:t>N)</w:t>
      </w:r>
      <w:r w:rsidRPr="00FD3118">
        <w:rPr>
          <w:rFonts w:eastAsia="SimSun"/>
        </w:rPr>
        <w:t>。</w:t>
      </w:r>
    </w:p>
    <w:p w14:paraId="35384F63"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C4A5BFC" w14:textId="77777777" w:rsidR="001A10B5" w:rsidRPr="00FD3118" w:rsidRDefault="004B5A42">
      <w:pPr>
        <w:rPr>
          <w:rFonts w:eastAsia="SimSun"/>
        </w:rPr>
      </w:pPr>
      <w:r w:rsidRPr="00FD3118">
        <w:rPr>
          <w:rFonts w:eastAsia="SimSun"/>
          <w:noProof/>
        </w:rPr>
        <w:drawing>
          <wp:inline distT="0" distB="0" distL="0" distR="0" wp14:anchorId="385BE310" wp14:editId="3822AA37">
            <wp:extent cx="3381375" cy="3295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cstate="print"/>
                    <a:stretch>
                      <a:fillRect/>
                    </a:stretch>
                  </pic:blipFill>
                  <pic:spPr>
                    <a:xfrm>
                      <a:off x="0" y="0"/>
                      <a:ext cx="3381375" cy="3295650"/>
                    </a:xfrm>
                    <a:prstGeom prst="rect">
                      <a:avLst/>
                    </a:prstGeom>
                  </pic:spPr>
                </pic:pic>
              </a:graphicData>
            </a:graphic>
          </wp:inline>
        </w:drawing>
      </w:r>
    </w:p>
    <w:p w14:paraId="5BB7B646" w14:textId="77777777" w:rsidR="001A10B5" w:rsidRPr="00FD3118" w:rsidRDefault="004B5A42">
      <w:pPr>
        <w:pStyle w:val="ListParagraph"/>
        <w:numPr>
          <w:ilvl w:val="0"/>
          <w:numId w:val="7"/>
        </w:numPr>
        <w:rPr>
          <w:rFonts w:eastAsia="SimSun"/>
        </w:rPr>
      </w:pPr>
      <w:r w:rsidRPr="00FD3118">
        <w:rPr>
          <w:rFonts w:eastAsia="SimSun"/>
        </w:rPr>
        <w:t>单击</w:t>
      </w:r>
      <w:r w:rsidRPr="00FD3118">
        <w:rPr>
          <w:rFonts w:eastAsia="SimSun"/>
          <w:b/>
        </w:rPr>
        <w:t>确定</w:t>
      </w:r>
      <w:r w:rsidRPr="00FD3118">
        <w:rPr>
          <w:rFonts w:eastAsia="SimSun"/>
        </w:rPr>
        <w:t>按钮</w:t>
      </w:r>
    </w:p>
    <w:p w14:paraId="31D89291" w14:textId="77777777" w:rsidR="001A10B5" w:rsidRPr="00FD3118" w:rsidRDefault="004B5A42">
      <w:pPr>
        <w:rPr>
          <w:rFonts w:eastAsia="SimSun"/>
        </w:rPr>
      </w:pPr>
      <w:r w:rsidRPr="00FD3118">
        <w:rPr>
          <w:rFonts w:eastAsia="SimSun"/>
        </w:rPr>
        <w:t>执行以下步骤以添加第二个同位素修饰：</w:t>
      </w:r>
    </w:p>
    <w:p w14:paraId="5C7B972C" w14:textId="77777777" w:rsidR="001A10B5" w:rsidRPr="00FD3118" w:rsidRDefault="004B5A42">
      <w:pPr>
        <w:pStyle w:val="ListParagraph"/>
        <w:numPr>
          <w:ilvl w:val="0"/>
          <w:numId w:val="8"/>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添加</w:t>
      </w:r>
      <w:r w:rsidRPr="00FD3118">
        <w:rPr>
          <w:rFonts w:eastAsia="SimSun"/>
        </w:rPr>
        <w:t>按钮。</w:t>
      </w:r>
    </w:p>
    <w:p w14:paraId="0C634C4D" w14:textId="77777777" w:rsidR="001A10B5" w:rsidRPr="00FD3118" w:rsidRDefault="004B5A42">
      <w:pPr>
        <w:pStyle w:val="ListParagraph"/>
        <w:numPr>
          <w:ilvl w:val="0"/>
          <w:numId w:val="8"/>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“Label:13C(6)15N(4) (C-term R)”</w:t>
      </w:r>
      <w:r w:rsidRPr="00FD3118">
        <w:rPr>
          <w:rFonts w:eastAsia="SimSun"/>
        </w:rPr>
        <w:t>。</w:t>
      </w:r>
    </w:p>
    <w:p w14:paraId="5872ED3A"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b/>
        </w:rPr>
        <w:t>15N</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对精氨酸分子中的所有碳原子使用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，对所有氮原子使用</w:t>
      </w:r>
      <w:r w:rsidRPr="00FD3118">
        <w:rPr>
          <w:rFonts w:eastAsia="SimSun"/>
        </w:rPr>
        <w:t xml:space="preserve"> </w:t>
      </w:r>
      <w:r w:rsidRPr="00FD3118">
        <w:rPr>
          <w:rFonts w:eastAsia="SimSun"/>
          <w:vertAlign w:val="superscript"/>
        </w:rPr>
        <w:t>15</w:t>
      </w:r>
      <w:r w:rsidRPr="00FD3118">
        <w:rPr>
          <w:rFonts w:eastAsia="SimSun"/>
        </w:rPr>
        <w:t>N</w:t>
      </w:r>
      <w:r w:rsidRPr="00FD3118">
        <w:rPr>
          <w:rFonts w:eastAsia="SimSun"/>
        </w:rPr>
        <w:t>，总质量偏移为</w:t>
      </w:r>
      <w:r w:rsidRPr="00FD3118">
        <w:rPr>
          <w:rFonts w:eastAsia="SimSun"/>
        </w:rPr>
        <w:t xml:space="preserve"> 10 Da (6x </w:t>
      </w:r>
      <w:r w:rsidRPr="00FD3118">
        <w:rPr>
          <w:rFonts w:eastAsia="SimSun"/>
          <w:vertAlign w:val="superscript"/>
        </w:rPr>
        <w:t>13</w:t>
      </w:r>
      <w:r w:rsidRPr="00FD3118">
        <w:rPr>
          <w:rFonts w:eastAsia="SimSun"/>
        </w:rPr>
        <w:t xml:space="preserve">C + 4x </w:t>
      </w:r>
      <w:r w:rsidRPr="00FD3118">
        <w:rPr>
          <w:rFonts w:eastAsia="SimSun"/>
          <w:vertAlign w:val="superscript"/>
        </w:rPr>
        <w:t>15</w:t>
      </w:r>
      <w:r w:rsidRPr="00FD3118">
        <w:rPr>
          <w:rFonts w:eastAsia="SimSun"/>
        </w:rPr>
        <w:t>N)</w:t>
      </w:r>
      <w:r w:rsidRPr="00FD3118">
        <w:rPr>
          <w:rFonts w:eastAsia="SimSun"/>
        </w:rPr>
        <w:t>。</w:t>
      </w:r>
    </w:p>
    <w:p w14:paraId="4C03C04F"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6F5624D" w14:textId="77777777" w:rsidR="001A10B5" w:rsidRPr="00FD3118" w:rsidRDefault="004B5A42">
      <w:pPr>
        <w:rPr>
          <w:rFonts w:eastAsia="SimSun"/>
        </w:rPr>
      </w:pPr>
      <w:r w:rsidRPr="00FD3118">
        <w:rPr>
          <w:rFonts w:eastAsia="SimSun"/>
          <w:noProof/>
        </w:rPr>
        <w:drawing>
          <wp:inline distT="0" distB="0" distL="0" distR="0" wp14:anchorId="24E8CBCF" wp14:editId="11DF9726">
            <wp:extent cx="3381375" cy="3295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cstate="print"/>
                    <a:stretch>
                      <a:fillRect/>
                    </a:stretch>
                  </pic:blipFill>
                  <pic:spPr>
                    <a:xfrm>
                      <a:off x="0" y="0"/>
                      <a:ext cx="3381375" cy="3295650"/>
                    </a:xfrm>
                    <a:prstGeom prst="rect">
                      <a:avLst/>
                    </a:prstGeom>
                  </pic:spPr>
                </pic:pic>
              </a:graphicData>
            </a:graphic>
          </wp:inline>
        </w:drawing>
      </w:r>
    </w:p>
    <w:p w14:paraId="4EC90860" w14:textId="77777777" w:rsidR="001A10B5" w:rsidRPr="00FD3118" w:rsidRDefault="004B5A42">
      <w:pPr>
        <w:rPr>
          <w:rFonts w:eastAsia="SimSun"/>
        </w:rPr>
      </w:pPr>
      <w:r w:rsidRPr="00FD3118">
        <w:rPr>
          <w:rFonts w:eastAsia="SimSun"/>
        </w:rPr>
        <w:t xml:space="preserve">Skyline </w:t>
      </w:r>
      <w:r w:rsidRPr="00FD3118">
        <w:rPr>
          <w:rFonts w:eastAsia="SimSun"/>
        </w:rPr>
        <w:t>自动计算单一同位素质量和平均质量偏移，如图，赖氨酸</w:t>
      </w:r>
      <w:r w:rsidRPr="00FD3118">
        <w:rPr>
          <w:rFonts w:eastAsia="SimSun"/>
        </w:rPr>
        <w:t xml:space="preserve"> (K) </w:t>
      </w:r>
      <w:r w:rsidRPr="00FD3118">
        <w:rPr>
          <w:rFonts w:eastAsia="SimSun"/>
        </w:rPr>
        <w:t>质量偏移约为</w:t>
      </w:r>
      <w:r w:rsidRPr="00FD3118">
        <w:rPr>
          <w:rFonts w:eastAsia="SimSun"/>
        </w:rPr>
        <w:t xml:space="preserve"> 8 Da</w:t>
      </w:r>
      <w:r w:rsidRPr="00FD3118">
        <w:rPr>
          <w:rFonts w:eastAsia="SimSun"/>
        </w:rPr>
        <w:t>，精氨酸</w:t>
      </w:r>
      <w:r w:rsidRPr="00FD3118">
        <w:rPr>
          <w:rFonts w:eastAsia="SimSun"/>
        </w:rPr>
        <w:t xml:space="preserve"> (R) </w:t>
      </w:r>
      <w:r w:rsidRPr="00FD3118">
        <w:rPr>
          <w:rFonts w:eastAsia="SimSun"/>
        </w:rPr>
        <w:t>约为</w:t>
      </w:r>
      <w:r w:rsidRPr="00FD3118">
        <w:rPr>
          <w:rFonts w:eastAsia="SimSun"/>
        </w:rPr>
        <w:t xml:space="preserve"> 10 Da</w:t>
      </w:r>
      <w:r w:rsidRPr="00FD3118">
        <w:rPr>
          <w:rFonts w:eastAsia="SimSun"/>
        </w:rPr>
        <w:t>，这是由于在这些氨基酸残基中使用了</w:t>
      </w:r>
      <w:r w:rsidRPr="00FD3118">
        <w:rPr>
          <w:rFonts w:eastAsia="SimSun"/>
        </w:rPr>
        <w:t xml:space="preserve"> 13 C </w:t>
      </w:r>
      <w:r w:rsidRPr="00FD3118">
        <w:rPr>
          <w:rFonts w:eastAsia="SimSun"/>
        </w:rPr>
        <w:t>和</w:t>
      </w:r>
      <w:r w:rsidRPr="00FD3118">
        <w:rPr>
          <w:rFonts w:eastAsia="SimSun"/>
        </w:rPr>
        <w:t xml:space="preserve"> 15 N</w:t>
      </w:r>
      <w:r w:rsidRPr="00FD3118">
        <w:rPr>
          <w:rFonts w:eastAsia="SimSun"/>
        </w:rPr>
        <w:t>。</w:t>
      </w:r>
    </w:p>
    <w:p w14:paraId="11533401" w14:textId="77777777" w:rsidR="001A10B5" w:rsidRPr="00FD3118" w:rsidRDefault="004B5A42">
      <w:pPr>
        <w:rPr>
          <w:rFonts w:eastAsia="SimSun"/>
        </w:rPr>
      </w:pPr>
      <w:r w:rsidRPr="00FD3118">
        <w:rPr>
          <w:rFonts w:eastAsia="SimSun" w:hint="eastAsia"/>
        </w:rPr>
        <w:t>您还需执行以下操作以完成</w:t>
      </w:r>
      <w:r w:rsidRPr="00FD3118">
        <w:rPr>
          <w:rFonts w:eastAsia="SimSun"/>
        </w:rPr>
        <w:t>MRMer</w:t>
      </w:r>
      <w:r w:rsidRPr="00FD3118">
        <w:rPr>
          <w:rFonts w:eastAsia="SimSun"/>
        </w:rPr>
        <w:t>离子对列表导入当前文档的准备工作：</w:t>
      </w:r>
    </w:p>
    <w:p w14:paraId="3FFEB7C5"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29DCDD41" w14:textId="77777777" w:rsidR="001A10B5" w:rsidRPr="00FD3118" w:rsidRDefault="004B5A42">
      <w:pPr>
        <w:pStyle w:val="ListParagraph"/>
        <w:numPr>
          <w:ilvl w:val="0"/>
          <w:numId w:val="9"/>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1920D48B" w14:textId="77777777" w:rsidR="001A10B5" w:rsidRPr="00FD3118" w:rsidRDefault="004B5A42">
      <w:pPr>
        <w:pStyle w:val="ListParagraph"/>
        <w:numPr>
          <w:ilvl w:val="0"/>
          <w:numId w:val="9"/>
        </w:numPr>
        <w:rPr>
          <w:rFonts w:eastAsia="SimSun"/>
        </w:rPr>
      </w:pPr>
      <w:r w:rsidRPr="00FD3118">
        <w:rPr>
          <w:rFonts w:eastAsia="SimSun"/>
        </w:rPr>
        <w:t>选中</w:t>
      </w:r>
      <w:r w:rsidRPr="00FD3118">
        <w:rPr>
          <w:rFonts w:eastAsia="SimSun"/>
          <w:b/>
        </w:rPr>
        <w:t>同位素修饰</w:t>
      </w:r>
      <w:r w:rsidRPr="00FD3118">
        <w:rPr>
          <w:rFonts w:eastAsia="SimSun"/>
        </w:rPr>
        <w:t>列表中您刚创建的</w:t>
      </w:r>
      <w:r w:rsidRPr="00FD3118">
        <w:rPr>
          <w:rFonts w:eastAsia="SimSun" w:hint="eastAsia"/>
        </w:rPr>
        <w:t xml:space="preserve"> </w:t>
      </w:r>
      <w:r w:rsidRPr="00FD3118">
        <w:rPr>
          <w:rFonts w:eastAsia="SimSun"/>
        </w:rPr>
        <w:t xml:space="preserve">“Label:13C(6)15N(2) (C-term K)” </w:t>
      </w:r>
      <w:r w:rsidRPr="00FD3118">
        <w:rPr>
          <w:rFonts w:eastAsia="SimSun"/>
        </w:rPr>
        <w:t>和</w:t>
      </w:r>
      <w:r w:rsidRPr="00FD3118">
        <w:rPr>
          <w:rFonts w:eastAsia="SimSun" w:hint="eastAsia"/>
        </w:rPr>
        <w:t xml:space="preserve"> </w:t>
      </w:r>
      <w:r w:rsidRPr="00FD3118">
        <w:rPr>
          <w:rFonts w:eastAsia="SimSun"/>
          <w:b/>
          <w:bCs/>
        </w:rPr>
        <w:t>"</w:t>
      </w:r>
      <w:r w:rsidRPr="00FD3118">
        <w:rPr>
          <w:rFonts w:eastAsia="SimSun"/>
        </w:rPr>
        <w:t>Label:13C(6)15N(4) (C-term R)</w:t>
      </w:r>
      <w:r w:rsidRPr="00FD3118">
        <w:rPr>
          <w:rFonts w:eastAsia="SimSun"/>
          <w:b/>
          <w:bCs/>
        </w:rPr>
        <w:t>"</w:t>
      </w:r>
      <w:r w:rsidRPr="00FD3118">
        <w:rPr>
          <w:rFonts w:eastAsia="SimSun"/>
        </w:rPr>
        <w:t xml:space="preserve"> </w:t>
      </w:r>
      <w:r w:rsidRPr="00FD3118">
        <w:rPr>
          <w:rFonts w:eastAsia="SimSun"/>
        </w:rPr>
        <w:t>修饰对应的复选框。</w:t>
      </w:r>
    </w:p>
    <w:p w14:paraId="1B868861" w14:textId="77777777" w:rsidR="001A10B5" w:rsidRPr="00FD3118" w:rsidRDefault="004B5A42">
      <w:pPr>
        <w:pStyle w:val="ListParagraph"/>
        <w:numPr>
          <w:ilvl w:val="0"/>
          <w:numId w:val="9"/>
        </w:numPr>
        <w:rPr>
          <w:rFonts w:eastAsia="SimSun"/>
        </w:rPr>
      </w:pPr>
      <w:r w:rsidRPr="00FD3118">
        <w:rPr>
          <w:rFonts w:eastAsia="SimSun"/>
        </w:rPr>
        <w:t>还要确保选中</w:t>
      </w:r>
      <w:r w:rsidRPr="00FD3118">
        <w:rPr>
          <w:rFonts w:eastAsia="SimSun"/>
          <w:b/>
        </w:rPr>
        <w:t>结构修饰</w:t>
      </w:r>
      <w:r w:rsidRPr="00FD3118">
        <w:rPr>
          <w:rFonts w:eastAsia="SimSun"/>
        </w:rPr>
        <w:t>列表中的</w:t>
      </w:r>
      <w:r w:rsidRPr="00FD3118">
        <w:rPr>
          <w:rFonts w:eastAsia="SimSun" w:hint="eastAsia"/>
        </w:rPr>
        <w:t>“</w:t>
      </w:r>
      <w:r w:rsidRPr="00FD3118">
        <w:rPr>
          <w:rFonts w:eastAsia="SimSun"/>
        </w:rPr>
        <w:t>脲甲基半胱氨酸</w:t>
      </w:r>
      <w:r w:rsidRPr="00FD3118">
        <w:rPr>
          <w:rFonts w:eastAsia="SimSun"/>
        </w:rPr>
        <w:t xml:space="preserve"> (C)</w:t>
      </w:r>
      <w:r w:rsidRPr="00FD3118">
        <w:rPr>
          <w:rFonts w:eastAsia="SimSun" w:hint="eastAsia"/>
        </w:rPr>
        <w:t>”</w:t>
      </w:r>
      <w:r w:rsidRPr="00FD3118">
        <w:rPr>
          <w:rFonts w:eastAsia="SimSun"/>
        </w:rPr>
        <w:t>复选框，在您选择默认设置的情况下它应</w:t>
      </w:r>
      <w:r w:rsidRPr="00FD3118">
        <w:rPr>
          <w:rFonts w:eastAsia="SimSun" w:hint="eastAsia"/>
        </w:rPr>
        <w:t>已经</w:t>
      </w:r>
      <w:r w:rsidRPr="00FD3118">
        <w:rPr>
          <w:rFonts w:eastAsia="SimSun"/>
        </w:rPr>
        <w:t>处于选中状态。</w:t>
      </w:r>
    </w:p>
    <w:p w14:paraId="132AA757" w14:textId="77777777" w:rsidR="001A10B5" w:rsidRPr="00FD3118" w:rsidRDefault="004B5A42">
      <w:pPr>
        <w:pStyle w:val="ListParagraph"/>
        <w:numPr>
          <w:ilvl w:val="0"/>
          <w:numId w:val="9"/>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66626DA0" w14:textId="77777777" w:rsidR="001A10B5" w:rsidRPr="00FD3118" w:rsidRDefault="004B5A42">
      <w:pPr>
        <w:rPr>
          <w:rFonts w:eastAsia="SimSun"/>
        </w:rPr>
      </w:pPr>
      <w:r w:rsidRPr="00FD3118">
        <w:rPr>
          <w:rFonts w:eastAsia="SimSun"/>
        </w:rPr>
        <w:t>此时会在</w:t>
      </w:r>
      <w:r w:rsidRPr="00FD3118">
        <w:rPr>
          <w:rFonts w:eastAsia="SimSun"/>
        </w:rPr>
        <w:t xml:space="preserve"> Skyline </w:t>
      </w:r>
      <w:r w:rsidRPr="00FD3118">
        <w:rPr>
          <w:rFonts w:eastAsia="SimSun"/>
        </w:rPr>
        <w:t>窗口右侧看到一个空白谱图。现在您已经为插入</w:t>
      </w:r>
      <w:r w:rsidRPr="00FD3118">
        <w:rPr>
          <w:rFonts w:eastAsia="SimSun"/>
        </w:rPr>
        <w:t xml:space="preserve"> MRMer </w:t>
      </w:r>
      <w:r w:rsidRPr="00FD3118">
        <w:rPr>
          <w:rFonts w:eastAsia="SimSun"/>
        </w:rPr>
        <w:t>离子对列表做好了准备。</w:t>
      </w:r>
    </w:p>
    <w:p w14:paraId="691475BA" w14:textId="77777777" w:rsidR="001A10B5" w:rsidRPr="00FD3118" w:rsidRDefault="004B5A42">
      <w:pPr>
        <w:pStyle w:val="Heading1"/>
        <w:rPr>
          <w:rFonts w:eastAsia="SimSun"/>
        </w:rPr>
      </w:pPr>
      <w:r w:rsidRPr="00FD3118">
        <w:rPr>
          <w:rFonts w:eastAsia="SimSun"/>
        </w:rPr>
        <w:t>插入具有</w:t>
      </w:r>
      <w:r w:rsidRPr="00FD3118">
        <w:rPr>
          <w:rFonts w:eastAsia="SimSun" w:hint="eastAsia"/>
        </w:rPr>
        <w:t>相关</w:t>
      </w:r>
      <w:r w:rsidRPr="00FD3118">
        <w:rPr>
          <w:rFonts w:eastAsia="SimSun"/>
        </w:rPr>
        <w:t>蛋白质的离子对列表</w:t>
      </w:r>
    </w:p>
    <w:p w14:paraId="50F56245" w14:textId="77777777" w:rsidR="001A10B5" w:rsidRPr="00FD3118" w:rsidRDefault="004B5A42">
      <w:pPr>
        <w:rPr>
          <w:rFonts w:eastAsia="SimSun"/>
        </w:rPr>
      </w:pPr>
      <w:r w:rsidRPr="00FD3118">
        <w:rPr>
          <w:rFonts w:eastAsia="SimSun"/>
        </w:rPr>
        <w:t>将离子对列表插入</w:t>
      </w:r>
      <w:r w:rsidRPr="00FD3118">
        <w:rPr>
          <w:rFonts w:eastAsia="SimSun"/>
        </w:rPr>
        <w:t xml:space="preserve"> Skyline </w:t>
      </w:r>
      <w:r w:rsidRPr="00FD3118">
        <w:rPr>
          <w:rFonts w:eastAsia="SimSun"/>
        </w:rPr>
        <w:t>的方法有两种：</w:t>
      </w:r>
    </w:p>
    <w:p w14:paraId="70C7DB03"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菜单中的</w:t>
      </w:r>
      <w:r w:rsidRPr="00FD3118">
        <w:rPr>
          <w:rFonts w:eastAsia="SimSun"/>
          <w:b/>
          <w:bCs/>
        </w:rPr>
        <w:t>插入</w:t>
      </w:r>
      <w:r w:rsidRPr="00FD3118">
        <w:rPr>
          <w:rFonts w:eastAsia="SimSun"/>
        </w:rPr>
        <w:t>，然后单击</w:t>
      </w:r>
      <w:r w:rsidRPr="00FD3118">
        <w:rPr>
          <w:rFonts w:eastAsia="SimSun"/>
          <w:b/>
        </w:rPr>
        <w:t>离子对列表</w:t>
      </w:r>
      <w:r w:rsidRPr="00FD3118">
        <w:rPr>
          <w:rFonts w:eastAsia="SimSun"/>
        </w:rPr>
        <w:t>，以将其插入所显示的表单。</w:t>
      </w:r>
    </w:p>
    <w:p w14:paraId="3E29FC26" w14:textId="77777777" w:rsidR="001A10B5" w:rsidRPr="00FD3118" w:rsidRDefault="004B5A42">
      <w:pPr>
        <w:pStyle w:val="ListParagraph"/>
        <w:numPr>
          <w:ilvl w:val="0"/>
          <w:numId w:val="10"/>
        </w:numPr>
        <w:rPr>
          <w:rFonts w:eastAsia="SimSun"/>
        </w:rPr>
      </w:pPr>
      <w:r w:rsidRPr="00FD3118">
        <w:rPr>
          <w:rFonts w:eastAsia="SimSun"/>
        </w:rPr>
        <w:t>单击</w:t>
      </w:r>
      <w:r w:rsidRPr="00FD3118">
        <w:rPr>
          <w:rFonts w:eastAsia="SimSun"/>
          <w:b/>
        </w:rPr>
        <w:t>编辑</w:t>
      </w:r>
      <w:r w:rsidRPr="00FD3118">
        <w:rPr>
          <w:rFonts w:eastAsia="SimSun"/>
        </w:rPr>
        <w:t>菜单，然后单击</w:t>
      </w:r>
      <w:r w:rsidRPr="00FD3118">
        <w:rPr>
          <w:rFonts w:eastAsia="SimSun"/>
          <w:b/>
        </w:rPr>
        <w:t>粘贴</w:t>
      </w:r>
      <w:r w:rsidRPr="00FD3118">
        <w:rPr>
          <w:rFonts w:eastAsia="SimSun"/>
        </w:rPr>
        <w:t xml:space="preserve"> (Ctrl-V)</w:t>
      </w:r>
      <w:r w:rsidRPr="00FD3118">
        <w:rPr>
          <w:rFonts w:eastAsia="SimSun"/>
        </w:rPr>
        <w:t>，直接插入文档中。</w:t>
      </w:r>
    </w:p>
    <w:p w14:paraId="6BBB1398" w14:textId="77777777" w:rsidR="001A10B5" w:rsidRPr="00FD3118" w:rsidRDefault="004B5A42">
      <w:pPr>
        <w:rPr>
          <w:rFonts w:eastAsia="SimSun"/>
        </w:rPr>
      </w:pPr>
      <w:r w:rsidRPr="00FD3118">
        <w:rPr>
          <w:rFonts w:eastAsia="SimSun"/>
        </w:rPr>
        <w:t>对于</w:t>
      </w:r>
      <w:r w:rsidRPr="00FD3118">
        <w:rPr>
          <w:rFonts w:eastAsia="SimSun"/>
        </w:rPr>
        <w:t xml:space="preserve"> MRMer </w:t>
      </w:r>
      <w:r w:rsidRPr="00FD3118">
        <w:rPr>
          <w:rFonts w:eastAsia="SimSun"/>
        </w:rPr>
        <w:t>数据集，可使用第一种方法。对于</w:t>
      </w:r>
      <w:r w:rsidRPr="00FD3118">
        <w:rPr>
          <w:rFonts w:eastAsia="SimSun"/>
        </w:rPr>
        <w:t xml:space="preserve"> Study 7 </w:t>
      </w:r>
      <w:r w:rsidRPr="00FD3118">
        <w:rPr>
          <w:rFonts w:eastAsia="SimSun"/>
        </w:rPr>
        <w:t>数据集，可使用第二种方法。如果您的文档包括背景蛋白质组，应采用第一种方法，即</w:t>
      </w:r>
      <w:r w:rsidRPr="00FD3118">
        <w:rPr>
          <w:rFonts w:eastAsia="SimSun"/>
          <w:b/>
        </w:rPr>
        <w:t>插入</w:t>
      </w:r>
      <w:r w:rsidRPr="00FD3118">
        <w:rPr>
          <w:rFonts w:eastAsia="SimSun"/>
        </w:rPr>
        <w:t>表单，其优势在于可以将肽段与包含这些肽段的蛋白质自动关联。</w:t>
      </w:r>
      <w:r w:rsidRPr="00FD3118">
        <w:rPr>
          <w:rFonts w:eastAsia="SimSun"/>
        </w:rPr>
        <w:t xml:space="preserve">Skyline </w:t>
      </w:r>
      <w:r w:rsidRPr="00FD3118">
        <w:rPr>
          <w:rFonts w:eastAsia="SimSun"/>
        </w:rPr>
        <w:t>当前仅支持肽段在背景蛋白质组中对应单一蛋白质的情况，未来版本将能够处理一个肽段对应多个蛋白质的情况。</w:t>
      </w:r>
      <w:r w:rsidRPr="00FD3118">
        <w:rPr>
          <w:rFonts w:eastAsia="SimSun"/>
        </w:rPr>
        <w:t>MRMer</w:t>
      </w:r>
      <w:r w:rsidRPr="00FD3118">
        <w:rPr>
          <w:rFonts w:eastAsia="SimSun"/>
        </w:rPr>
        <w:t>离子对列表里面有两条肽段对应到了多个蛋白质，在本教程中已被删除。</w:t>
      </w:r>
    </w:p>
    <w:p w14:paraId="02EBAD9A" w14:textId="77777777" w:rsidR="001A10B5" w:rsidRPr="00FD3118" w:rsidRDefault="004B5A42">
      <w:pPr>
        <w:rPr>
          <w:rFonts w:eastAsia="SimSun"/>
        </w:rPr>
      </w:pPr>
      <w:r w:rsidRPr="00FD3118">
        <w:rPr>
          <w:rFonts w:eastAsia="SimSun"/>
        </w:rPr>
        <w:t>如要向当前文档添加</w:t>
      </w:r>
      <w:r w:rsidRPr="00FD3118">
        <w:rPr>
          <w:rFonts w:eastAsia="SimSun" w:hint="eastAsia"/>
        </w:rPr>
        <w:t>肽段的</w:t>
      </w:r>
      <w:r w:rsidRPr="00FD3118">
        <w:rPr>
          <w:rFonts w:eastAsia="SimSun"/>
        </w:rPr>
        <w:t>离子对列表，请执行下列步骤：</w:t>
      </w:r>
    </w:p>
    <w:p w14:paraId="266F9855" w14:textId="77777777" w:rsidR="001A10B5" w:rsidRPr="00FD3118" w:rsidRDefault="004B5A42">
      <w:pPr>
        <w:pStyle w:val="ListParagraph"/>
        <w:numPr>
          <w:ilvl w:val="0"/>
          <w:numId w:val="11"/>
        </w:numPr>
        <w:rPr>
          <w:rFonts w:eastAsia="SimSun"/>
        </w:rPr>
      </w:pPr>
      <w:r w:rsidRPr="00FD3118">
        <w:rPr>
          <w:rFonts w:eastAsia="SimSun"/>
        </w:rPr>
        <w:t>使用</w:t>
      </w:r>
      <w:r w:rsidRPr="00FD3118">
        <w:rPr>
          <w:rFonts w:eastAsia="SimSun"/>
        </w:rPr>
        <w:t xml:space="preserve"> Microsoft Excel </w:t>
      </w:r>
      <w:r w:rsidRPr="00FD3118">
        <w:rPr>
          <w:rFonts w:eastAsia="SimSun"/>
        </w:rPr>
        <w:t>打开为本教程创建的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子文件夹中的</w:t>
      </w:r>
      <w:r w:rsidRPr="00FD3118">
        <w:rPr>
          <w:rFonts w:eastAsia="SimSun" w:hint="eastAsia"/>
        </w:rPr>
        <w:t xml:space="preserve"> </w:t>
      </w:r>
      <w:r w:rsidRPr="00FD3118">
        <w:rPr>
          <w:rFonts w:eastAsia="SimSun"/>
        </w:rPr>
        <w:t xml:space="preserve">“silac_1_to_4.xls” </w:t>
      </w:r>
      <w:r w:rsidRPr="00FD3118">
        <w:rPr>
          <w:rFonts w:eastAsia="SimSun"/>
        </w:rPr>
        <w:t>文件。该</w:t>
      </w:r>
      <w:r w:rsidRPr="00FD3118">
        <w:rPr>
          <w:rFonts w:eastAsia="SimSun"/>
        </w:rPr>
        <w:t xml:space="preserve"> Excel </w:t>
      </w:r>
      <w:r w:rsidRPr="00FD3118">
        <w:rPr>
          <w:rFonts w:eastAsia="SimSun"/>
        </w:rPr>
        <w:t>文件使用从</w:t>
      </w:r>
      <w:r w:rsidRPr="00FD3118">
        <w:rPr>
          <w:rFonts w:eastAsia="SimSun"/>
        </w:rPr>
        <w:t xml:space="preserve"> MRMer</w:t>
      </w:r>
      <w:r w:rsidRPr="00FD3118">
        <w:rPr>
          <w:rFonts w:eastAsia="SimSun"/>
        </w:rPr>
        <w:t>下载的原始文件</w:t>
      </w:r>
      <w:r w:rsidRPr="00FD3118">
        <w:rPr>
          <w:rFonts w:eastAsia="SimSun" w:hint="eastAsia"/>
        </w:rPr>
        <w:t xml:space="preserve"> </w:t>
      </w:r>
      <w:r w:rsidRPr="00FD3118">
        <w:rPr>
          <w:rFonts w:eastAsia="SimSun"/>
        </w:rPr>
        <w:t>“silac_1_to_4.transition.tsv”</w:t>
      </w:r>
      <w:r w:rsidRPr="00FD3118">
        <w:rPr>
          <w:rFonts w:eastAsia="SimSun"/>
        </w:rPr>
        <w:t>（制表符分隔值）创建而成，包含了轻重标按照</w:t>
      </w:r>
      <w:r w:rsidRPr="00FD3118">
        <w:rPr>
          <w:rFonts w:eastAsia="SimSun"/>
        </w:rPr>
        <w:t xml:space="preserve"> 1:4 </w:t>
      </w:r>
      <w:r w:rsidRPr="00FD3118">
        <w:rPr>
          <w:rFonts w:eastAsia="SimSun"/>
        </w:rPr>
        <w:t>进行混合的实验。</w:t>
      </w:r>
    </w:p>
    <w:p w14:paraId="2233AEE1" w14:textId="77777777" w:rsidR="001A10B5" w:rsidRPr="00FD3118" w:rsidRDefault="004B5A42">
      <w:pPr>
        <w:pStyle w:val="ListParagraph"/>
        <w:numPr>
          <w:ilvl w:val="0"/>
          <w:numId w:val="11"/>
        </w:numPr>
        <w:rPr>
          <w:rFonts w:eastAsia="SimSun"/>
        </w:rPr>
      </w:pPr>
      <w:r w:rsidRPr="00FD3118">
        <w:rPr>
          <w:rFonts w:eastAsia="SimSun"/>
        </w:rPr>
        <w:t>确保在水平滚动条左侧标记有</w:t>
      </w:r>
      <w:r w:rsidRPr="00FD3118">
        <w:rPr>
          <w:rFonts w:eastAsia="SimSun"/>
        </w:rPr>
        <w:t>“</w:t>
      </w:r>
      <w:r w:rsidRPr="00FD3118">
        <w:rPr>
          <w:rFonts w:eastAsia="SimSun"/>
        </w:rPr>
        <w:t>固定</w:t>
      </w:r>
      <w:r w:rsidRPr="00FD3118">
        <w:rPr>
          <w:rFonts w:eastAsia="SimSun"/>
        </w:rPr>
        <w:t>”</w:t>
      </w:r>
      <w:r w:rsidRPr="00FD3118">
        <w:rPr>
          <w:rFonts w:eastAsia="SimSun"/>
        </w:rPr>
        <w:t>的电子表格中的页面处于活动状态。</w:t>
      </w:r>
    </w:p>
    <w:p w14:paraId="33C8A87C" w14:textId="77777777" w:rsidR="001A10B5" w:rsidRPr="00FD3118" w:rsidRDefault="004B5A42">
      <w:pPr>
        <w:pStyle w:val="ListParagraph"/>
        <w:numPr>
          <w:ilvl w:val="0"/>
          <w:numId w:val="11"/>
        </w:numPr>
        <w:rPr>
          <w:rFonts w:eastAsia="SimSun"/>
        </w:rPr>
      </w:pPr>
      <w:r w:rsidRPr="00FD3118">
        <w:rPr>
          <w:rFonts w:eastAsia="SimSun"/>
        </w:rPr>
        <w:t>选择所有</w:t>
      </w:r>
      <w:r w:rsidRPr="00FD3118">
        <w:rPr>
          <w:rFonts w:eastAsia="SimSun"/>
        </w:rPr>
        <w:t xml:space="preserve"> 296 </w:t>
      </w:r>
      <w:r w:rsidRPr="00FD3118">
        <w:rPr>
          <w:rFonts w:eastAsia="SimSun"/>
        </w:rPr>
        <w:t>行的前</w:t>
      </w:r>
      <w:r w:rsidRPr="00FD3118">
        <w:rPr>
          <w:rFonts w:eastAsia="SimSun"/>
        </w:rPr>
        <w:t xml:space="preserve"> 3 </w:t>
      </w:r>
      <w:r w:rsidRPr="00FD3118">
        <w:rPr>
          <w:rFonts w:eastAsia="SimSun"/>
        </w:rPr>
        <w:t>列单元格：肽段序列（</w:t>
      </w:r>
      <w:r w:rsidRPr="00FD3118">
        <w:rPr>
          <w:rFonts w:eastAsia="SimSun"/>
        </w:rPr>
        <w:t xml:space="preserve">A </w:t>
      </w:r>
      <w:r w:rsidRPr="00FD3118">
        <w:rPr>
          <w:rFonts w:eastAsia="SimSun"/>
        </w:rPr>
        <w:t>列）、母离子</w:t>
      </w:r>
      <w:r w:rsidRPr="00FD3118">
        <w:rPr>
          <w:rFonts w:eastAsia="SimSun"/>
          <w:iCs/>
        </w:rPr>
        <w:t>质荷比</w:t>
      </w:r>
      <w:r w:rsidRPr="00FD3118">
        <w:rPr>
          <w:rFonts w:eastAsia="SimSun"/>
        </w:rPr>
        <w:t>（</w:t>
      </w:r>
      <w:r w:rsidRPr="00FD3118">
        <w:rPr>
          <w:rFonts w:eastAsia="SimSun"/>
        </w:rPr>
        <w:t xml:space="preserve">B </w:t>
      </w:r>
      <w:r w:rsidRPr="00FD3118">
        <w:rPr>
          <w:rFonts w:eastAsia="SimSun"/>
        </w:rPr>
        <w:t>列）、子离子</w:t>
      </w:r>
      <w:r w:rsidRPr="00FD3118">
        <w:rPr>
          <w:rFonts w:eastAsia="SimSun"/>
        </w:rPr>
        <w:t>/</w:t>
      </w:r>
      <w:r w:rsidRPr="00FD3118">
        <w:rPr>
          <w:rFonts w:eastAsia="SimSun"/>
        </w:rPr>
        <w:t>片段离子</w:t>
      </w:r>
      <w:r w:rsidRPr="00FD3118">
        <w:rPr>
          <w:rFonts w:eastAsia="SimSun"/>
          <w:iCs/>
        </w:rPr>
        <w:t>质荷比</w:t>
      </w:r>
      <w:r w:rsidRPr="00FD3118">
        <w:rPr>
          <w:rFonts w:eastAsia="SimSun"/>
        </w:rPr>
        <w:t>（</w:t>
      </w:r>
      <w:r w:rsidRPr="00FD3118">
        <w:rPr>
          <w:rFonts w:eastAsia="SimSun"/>
        </w:rPr>
        <w:t xml:space="preserve">C </w:t>
      </w:r>
      <w:r w:rsidRPr="00FD3118">
        <w:rPr>
          <w:rFonts w:eastAsia="SimSun"/>
        </w:rPr>
        <w:t>列）。</w:t>
      </w:r>
    </w:p>
    <w:p w14:paraId="33F4601C" w14:textId="77777777" w:rsidR="001A10B5" w:rsidRPr="00FD3118" w:rsidRDefault="004B5A42">
      <w:pPr>
        <w:pStyle w:val="ListParagraph"/>
        <w:numPr>
          <w:ilvl w:val="0"/>
          <w:numId w:val="11"/>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4117DB74" w14:textId="77777777" w:rsidR="001A10B5" w:rsidRPr="00FD3118" w:rsidRDefault="004B5A42">
      <w:pPr>
        <w:pStyle w:val="ListParagraph"/>
        <w:numPr>
          <w:ilvl w:val="0"/>
          <w:numId w:val="11"/>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4B4ABD58" w14:textId="77777777" w:rsidR="001A10B5" w:rsidRPr="00FD3118" w:rsidRDefault="004B5A42">
      <w:pPr>
        <w:pStyle w:val="ListParagraph"/>
        <w:numPr>
          <w:ilvl w:val="0"/>
          <w:numId w:val="11"/>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插入</w:t>
      </w:r>
      <w:r w:rsidRPr="00FD3118">
        <w:rPr>
          <w:rFonts w:eastAsia="SimSun"/>
        </w:rPr>
        <w:t>，并单击</w:t>
      </w:r>
      <w:r w:rsidRPr="00FD3118">
        <w:rPr>
          <w:rFonts w:eastAsia="SimSun"/>
          <w:b/>
        </w:rPr>
        <w:t>离子对列表</w:t>
      </w:r>
      <w:r w:rsidRPr="00FD3118">
        <w:rPr>
          <w:rFonts w:eastAsia="SimSun"/>
        </w:rPr>
        <w:t>。</w:t>
      </w:r>
    </w:p>
    <w:p w14:paraId="1D9EF2DA" w14:textId="5C82F431" w:rsidR="00CA79D6" w:rsidRPr="00FD3118" w:rsidRDefault="008812D8" w:rsidP="00CA79D6">
      <w:pPr>
        <w:keepNext/>
        <w:rPr>
          <w:rFonts w:eastAsia="SimSun"/>
        </w:rPr>
      </w:pPr>
      <w:r w:rsidRPr="00DA000A">
        <w:rPr>
          <w:rFonts w:eastAsia="SimSun" w:hint="eastAsia"/>
          <w:highlight w:val="yellow"/>
        </w:rPr>
        <w:t>随即会显示</w:t>
      </w:r>
      <w:r w:rsidR="00DE52BD" w:rsidRPr="00DA000A">
        <w:rPr>
          <w:rFonts w:eastAsia="SimSun" w:hint="eastAsia"/>
          <w:b/>
          <w:bCs/>
          <w:highlight w:val="yellow"/>
        </w:rPr>
        <w:t>插入离子对列表</w:t>
      </w:r>
      <w:r w:rsidRPr="00DA000A">
        <w:rPr>
          <w:rFonts w:eastAsia="SimSun" w:hint="eastAsia"/>
          <w:highlight w:val="yellow"/>
        </w:rPr>
        <w:t>表单：</w:t>
      </w:r>
    </w:p>
    <w:p w14:paraId="75D74599" w14:textId="78863CEB" w:rsidR="00CA79D6" w:rsidRPr="00FD3118" w:rsidRDefault="00303FA3" w:rsidP="00CA79D6">
      <w:pPr>
        <w:keepNext/>
        <w:rPr>
          <w:rFonts w:eastAsia="SimSun"/>
        </w:rPr>
      </w:pPr>
      <w:r w:rsidRPr="00FD3118">
        <w:rPr>
          <w:rFonts w:eastAsia="SimSun"/>
          <w:noProof/>
        </w:rPr>
        <w:drawing>
          <wp:inline distT="0" distB="0" distL="0" distR="0" wp14:anchorId="50DBE8E6" wp14:editId="1F829E31">
            <wp:extent cx="5580952" cy="2790476"/>
            <wp:effectExtent l="0" t="0" r="127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8"/>
                    <a:stretch>
                      <a:fillRect/>
                    </a:stretch>
                  </pic:blipFill>
                  <pic:spPr>
                    <a:xfrm>
                      <a:off x="0" y="0"/>
                      <a:ext cx="5580952" cy="2790476"/>
                    </a:xfrm>
                    <a:prstGeom prst="rect">
                      <a:avLst/>
                    </a:prstGeom>
                  </pic:spPr>
                </pic:pic>
              </a:graphicData>
            </a:graphic>
          </wp:inline>
        </w:drawing>
      </w:r>
    </w:p>
    <w:p w14:paraId="3790A27B" w14:textId="253B65E5" w:rsidR="001A10B5" w:rsidRPr="00DA000A" w:rsidRDefault="008812D8">
      <w:pPr>
        <w:pStyle w:val="ListParagraph"/>
        <w:numPr>
          <w:ilvl w:val="0"/>
          <w:numId w:val="11"/>
        </w:numPr>
        <w:rPr>
          <w:rFonts w:eastAsia="SimSun"/>
          <w:highlight w:val="yellow"/>
        </w:rPr>
      </w:pPr>
      <w:r w:rsidRPr="00DA000A">
        <w:rPr>
          <w:rFonts w:eastAsia="SimSun" w:hint="eastAsia"/>
          <w:highlight w:val="yellow"/>
        </w:rPr>
        <w:t>按</w:t>
      </w:r>
      <w:r w:rsidRPr="00DA000A">
        <w:rPr>
          <w:rFonts w:eastAsia="SimSun" w:hint="eastAsia"/>
          <w:highlight w:val="yellow"/>
        </w:rPr>
        <w:t xml:space="preserve"> Ctrl-V </w:t>
      </w:r>
      <w:r w:rsidRPr="00DA000A">
        <w:rPr>
          <w:rFonts w:eastAsia="SimSun" w:hint="eastAsia"/>
          <w:highlight w:val="yellow"/>
        </w:rPr>
        <w:t>将复制的单元格粘贴到</w:t>
      </w:r>
      <w:r w:rsidR="00DE52BD" w:rsidRPr="00DA000A">
        <w:rPr>
          <w:rFonts w:eastAsia="SimSun" w:hint="eastAsia"/>
          <w:b/>
          <w:bCs/>
          <w:highlight w:val="yellow"/>
        </w:rPr>
        <w:t>插入离子对列表</w:t>
      </w:r>
      <w:r w:rsidRPr="00DA000A">
        <w:rPr>
          <w:rFonts w:eastAsia="SimSun" w:hint="eastAsia"/>
          <w:highlight w:val="yellow"/>
        </w:rPr>
        <w:t>表单。</w:t>
      </w:r>
    </w:p>
    <w:p w14:paraId="42B60E84" w14:textId="13DE7925" w:rsidR="001A10B5" w:rsidRPr="00FD3118" w:rsidRDefault="008812D8" w:rsidP="004E34FE">
      <w:pPr>
        <w:keepNext/>
        <w:rPr>
          <w:rFonts w:eastAsia="SimSun"/>
        </w:rPr>
      </w:pPr>
      <w:r w:rsidRPr="00DA000A">
        <w:rPr>
          <w:rFonts w:eastAsia="SimSun" w:hint="eastAsia"/>
          <w:highlight w:val="yellow"/>
        </w:rPr>
        <w:t>此操作将打开</w:t>
      </w:r>
      <w:r w:rsidR="00DE52BD" w:rsidRPr="00DA000A">
        <w:rPr>
          <w:rFonts w:eastAsia="SimSun" w:hint="eastAsia"/>
          <w:b/>
          <w:bCs/>
          <w:highlight w:val="yellow"/>
        </w:rPr>
        <w:t>导入离子对列表：</w:t>
      </w:r>
      <w:r w:rsidR="00621021" w:rsidRPr="00DA000A">
        <w:rPr>
          <w:rFonts w:eastAsia="SimSun" w:hint="eastAsia"/>
          <w:b/>
          <w:bCs/>
          <w:highlight w:val="yellow"/>
        </w:rPr>
        <w:t>标识</w:t>
      </w:r>
      <w:r w:rsidR="00DE52BD" w:rsidRPr="00DA000A">
        <w:rPr>
          <w:rFonts w:eastAsia="SimSun" w:hint="eastAsia"/>
          <w:b/>
          <w:bCs/>
          <w:highlight w:val="yellow"/>
        </w:rPr>
        <w:t>列</w:t>
      </w:r>
      <w:r w:rsidRPr="00DA000A">
        <w:rPr>
          <w:rFonts w:eastAsia="SimSun" w:hint="eastAsia"/>
          <w:highlight w:val="yellow"/>
        </w:rPr>
        <w:t>表单，如下所示：</w:t>
      </w:r>
    </w:p>
    <w:p w14:paraId="5D57C2E1" w14:textId="7D1D2BD8" w:rsidR="001A10B5" w:rsidRPr="00FD3118" w:rsidRDefault="00303FA3">
      <w:pPr>
        <w:rPr>
          <w:rFonts w:eastAsia="SimSun"/>
        </w:rPr>
      </w:pPr>
      <w:r w:rsidRPr="00FD3118">
        <w:rPr>
          <w:rFonts w:eastAsia="SimSun"/>
          <w:noProof/>
        </w:rPr>
        <w:drawing>
          <wp:inline distT="0" distB="0" distL="0" distR="0" wp14:anchorId="632804A3" wp14:editId="7A31E283">
            <wp:extent cx="5943600" cy="325628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a:stretch>
                      <a:fillRect/>
                    </a:stretch>
                  </pic:blipFill>
                  <pic:spPr>
                    <a:xfrm>
                      <a:off x="0" y="0"/>
                      <a:ext cx="5943600" cy="3256280"/>
                    </a:xfrm>
                    <a:prstGeom prst="rect">
                      <a:avLst/>
                    </a:prstGeom>
                  </pic:spPr>
                </pic:pic>
              </a:graphicData>
            </a:graphic>
          </wp:inline>
        </w:drawing>
      </w:r>
    </w:p>
    <w:p w14:paraId="0ADC2548" w14:textId="22280EA6" w:rsidR="0083033E" w:rsidRPr="00DA000A" w:rsidRDefault="0083033E" w:rsidP="0083033E">
      <w:pPr>
        <w:pStyle w:val="ListParagraph"/>
        <w:numPr>
          <w:ilvl w:val="0"/>
          <w:numId w:val="50"/>
        </w:numPr>
        <w:rPr>
          <w:rFonts w:eastAsia="SimSun"/>
          <w:highlight w:val="yellow"/>
        </w:rPr>
      </w:pPr>
      <w:r w:rsidRPr="00DA000A">
        <w:rPr>
          <w:rFonts w:eastAsia="SimSun" w:hint="eastAsia"/>
          <w:highlight w:val="yellow"/>
        </w:rPr>
        <w:t>确保选中</w:t>
      </w:r>
      <w:r w:rsidR="00DE52BD" w:rsidRPr="00DA000A">
        <w:rPr>
          <w:rFonts w:eastAsia="SimSun" w:hint="eastAsia"/>
          <w:b/>
          <w:bCs/>
          <w:highlight w:val="yellow"/>
        </w:rPr>
        <w:t>关联蛋白质</w:t>
      </w:r>
      <w:r w:rsidRPr="00DA000A">
        <w:rPr>
          <w:rFonts w:eastAsia="SimSun" w:hint="eastAsia"/>
          <w:highlight w:val="yellow"/>
        </w:rPr>
        <w:t>复选框。</w:t>
      </w:r>
    </w:p>
    <w:p w14:paraId="18E9C894" w14:textId="6329BB48" w:rsidR="0083033E" w:rsidRPr="00DA000A" w:rsidRDefault="0083033E" w:rsidP="0083033E">
      <w:pPr>
        <w:rPr>
          <w:rFonts w:eastAsia="SimSun"/>
          <w:highlight w:val="yellow"/>
        </w:rPr>
      </w:pPr>
      <w:r w:rsidRPr="00DA000A">
        <w:rPr>
          <w:rFonts w:eastAsia="SimSun" w:hint="eastAsia"/>
          <w:highlight w:val="yellow"/>
        </w:rPr>
        <w:t>这样可以指示</w:t>
      </w:r>
      <w:r w:rsidRPr="00DA000A">
        <w:rPr>
          <w:rFonts w:eastAsia="SimSun" w:hint="eastAsia"/>
          <w:highlight w:val="yellow"/>
        </w:rPr>
        <w:t xml:space="preserve"> Skyline </w:t>
      </w:r>
      <w:r w:rsidRPr="00DA000A">
        <w:rPr>
          <w:rFonts w:eastAsia="SimSun" w:hint="eastAsia"/>
          <w:highlight w:val="yellow"/>
        </w:rPr>
        <w:t>将肽段序列与在背景蛋白质组文件中找到的蛋白质进行匹配，来创建“蛋白质名称”列。</w:t>
      </w:r>
    </w:p>
    <w:p w14:paraId="04A2DE18" w14:textId="58DA4992" w:rsidR="0083033E" w:rsidRPr="00FD3118" w:rsidRDefault="0083033E" w:rsidP="0083033E">
      <w:pPr>
        <w:rPr>
          <w:rFonts w:eastAsia="SimSun"/>
        </w:rPr>
      </w:pPr>
      <w:r w:rsidRPr="00DA000A">
        <w:rPr>
          <w:rFonts w:eastAsia="SimSun" w:hint="eastAsia"/>
          <w:highlight w:val="yellow"/>
        </w:rPr>
        <w:t>请注意，即便</w:t>
      </w:r>
      <w:r w:rsidR="00805282" w:rsidRPr="00DA000A">
        <w:rPr>
          <w:rFonts w:eastAsia="SimSun" w:hint="eastAsia"/>
          <w:highlight w:val="yellow"/>
        </w:rPr>
        <w:t>所</w:t>
      </w:r>
      <w:r w:rsidRPr="00DA000A">
        <w:rPr>
          <w:rFonts w:eastAsia="SimSun" w:hint="eastAsia"/>
          <w:highlight w:val="yellow"/>
        </w:rPr>
        <w:t>复制的数据没有列标题，</w:t>
      </w:r>
      <w:r w:rsidRPr="00DA000A">
        <w:rPr>
          <w:rFonts w:eastAsia="SimSun" w:hint="eastAsia"/>
          <w:highlight w:val="yellow"/>
        </w:rPr>
        <w:t xml:space="preserve">Skyline </w:t>
      </w:r>
      <w:r w:rsidRPr="00DA000A">
        <w:rPr>
          <w:rFonts w:eastAsia="SimSun" w:hint="eastAsia"/>
          <w:highlight w:val="yellow"/>
        </w:rPr>
        <w:t>也能够推断肽段序列、母离子</w:t>
      </w:r>
      <w:r w:rsidR="00805282" w:rsidRPr="00DA000A">
        <w:rPr>
          <w:rFonts w:eastAsia="SimSun" w:hint="eastAsia"/>
          <w:highlight w:val="yellow"/>
        </w:rPr>
        <w:t>质荷比</w:t>
      </w:r>
      <w:r w:rsidRPr="00DA000A">
        <w:rPr>
          <w:rFonts w:eastAsia="SimSun" w:hint="eastAsia"/>
          <w:highlight w:val="yellow"/>
        </w:rPr>
        <w:t>和子离子</w:t>
      </w:r>
      <w:r w:rsidR="00805282" w:rsidRPr="00DA000A">
        <w:rPr>
          <w:rFonts w:eastAsia="SimSun" w:hint="eastAsia"/>
          <w:highlight w:val="yellow"/>
        </w:rPr>
        <w:t>质荷比</w:t>
      </w:r>
      <w:r w:rsidRPr="00DA000A">
        <w:rPr>
          <w:rFonts w:eastAsia="SimSun" w:hint="eastAsia"/>
          <w:highlight w:val="yellow"/>
        </w:rPr>
        <w:t>列的</w:t>
      </w:r>
      <w:r w:rsidR="00805282" w:rsidRPr="00DA000A">
        <w:rPr>
          <w:rFonts w:ascii="Tahoma" w:eastAsia="SimSun" w:hAnsi="Tahoma" w:cs="Tahoma"/>
          <w:color w:val="333333"/>
          <w:sz w:val="21"/>
          <w:szCs w:val="21"/>
          <w:highlight w:val="yellow"/>
          <w:shd w:val="clear" w:color="auto" w:fill="FFFFFF"/>
        </w:rPr>
        <w:t>同一性</w:t>
      </w:r>
      <w:r w:rsidRPr="00DA000A">
        <w:rPr>
          <w:rFonts w:eastAsia="SimSun" w:hint="eastAsia"/>
          <w:highlight w:val="yellow"/>
        </w:rPr>
        <w:t>。如果您出于某种原因想要更改这些列</w:t>
      </w:r>
      <w:r w:rsidR="00805282" w:rsidRPr="00DA000A">
        <w:rPr>
          <w:rFonts w:eastAsia="SimSun" w:hint="eastAsia"/>
          <w:highlight w:val="yellow"/>
        </w:rPr>
        <w:t>的</w:t>
      </w:r>
      <w:r w:rsidR="00621021" w:rsidRPr="00DA000A">
        <w:rPr>
          <w:rFonts w:eastAsia="SimSun" w:hint="eastAsia"/>
          <w:highlight w:val="yellow"/>
        </w:rPr>
        <w:t>标识</w:t>
      </w:r>
      <w:r w:rsidR="00805282" w:rsidRPr="00DA000A">
        <w:rPr>
          <w:rFonts w:eastAsia="SimSun" w:hint="eastAsia"/>
          <w:highlight w:val="yellow"/>
        </w:rPr>
        <w:t>方式</w:t>
      </w:r>
      <w:r w:rsidRPr="00DA000A">
        <w:rPr>
          <w:rFonts w:eastAsia="SimSun" w:hint="eastAsia"/>
          <w:highlight w:val="yellow"/>
        </w:rPr>
        <w:t>，每列都为此目</w:t>
      </w:r>
      <w:r w:rsidR="00805282" w:rsidRPr="00DA000A">
        <w:rPr>
          <w:rFonts w:eastAsia="SimSun" w:hint="eastAsia"/>
          <w:highlight w:val="yellow"/>
        </w:rPr>
        <w:t>的而</w:t>
      </w:r>
      <w:r w:rsidRPr="00DA000A">
        <w:rPr>
          <w:rFonts w:eastAsia="SimSun" w:hint="eastAsia"/>
          <w:highlight w:val="yellow"/>
        </w:rPr>
        <w:t>提供</w:t>
      </w:r>
      <w:r w:rsidR="00805282" w:rsidRPr="00DA000A">
        <w:rPr>
          <w:rFonts w:eastAsia="SimSun" w:hint="eastAsia"/>
          <w:highlight w:val="yellow"/>
        </w:rPr>
        <w:t>了相应的</w:t>
      </w:r>
      <w:r w:rsidRPr="00DA000A">
        <w:rPr>
          <w:rFonts w:eastAsia="SimSun" w:hint="eastAsia"/>
          <w:highlight w:val="yellow"/>
        </w:rPr>
        <w:t>下拉列表。</w:t>
      </w:r>
    </w:p>
    <w:p w14:paraId="772F01ED" w14:textId="77777777" w:rsidR="00CA79D6" w:rsidRPr="00FD3118" w:rsidRDefault="00CA79D6" w:rsidP="00CA79D6">
      <w:pPr>
        <w:rPr>
          <w:rFonts w:eastAsia="SimSun"/>
        </w:rPr>
      </w:pPr>
    </w:p>
    <w:p w14:paraId="35907D2C" w14:textId="77777777" w:rsidR="001A10B5" w:rsidRPr="00FD3118" w:rsidRDefault="004B5A42">
      <w:pPr>
        <w:rPr>
          <w:rFonts w:eastAsia="SimSun"/>
        </w:rPr>
      </w:pPr>
      <w:r w:rsidRPr="00FD3118">
        <w:rPr>
          <w:rFonts w:eastAsia="SimSun"/>
        </w:rPr>
        <w:t>要向</w:t>
      </w:r>
      <w:r w:rsidRPr="00FD3118">
        <w:rPr>
          <w:rFonts w:eastAsia="SimSun"/>
        </w:rPr>
        <w:t xml:space="preserve"> Skyline </w:t>
      </w:r>
      <w:r w:rsidRPr="00FD3118">
        <w:rPr>
          <w:rFonts w:eastAsia="SimSun"/>
        </w:rPr>
        <w:t>文档中插入这些肽段：</w:t>
      </w:r>
    </w:p>
    <w:p w14:paraId="031ED129" w14:textId="5FE22BBD" w:rsidR="001A10B5" w:rsidRPr="00DA000A" w:rsidRDefault="008812D8">
      <w:pPr>
        <w:pStyle w:val="ListParagraph"/>
        <w:numPr>
          <w:ilvl w:val="0"/>
          <w:numId w:val="12"/>
        </w:numPr>
        <w:rPr>
          <w:rFonts w:eastAsia="SimSun"/>
          <w:highlight w:val="yellow"/>
        </w:rPr>
      </w:pPr>
      <w:r w:rsidRPr="00DA000A">
        <w:rPr>
          <w:rFonts w:eastAsia="SimSun" w:hint="eastAsia"/>
          <w:highlight w:val="yellow"/>
        </w:rPr>
        <w:t>单击</w:t>
      </w:r>
      <w:r w:rsidR="00DE52BD" w:rsidRPr="00DA000A">
        <w:rPr>
          <w:rFonts w:eastAsia="SimSun" w:hint="eastAsia"/>
          <w:b/>
          <w:bCs/>
          <w:highlight w:val="yellow"/>
        </w:rPr>
        <w:t>确定</w:t>
      </w:r>
      <w:r w:rsidRPr="00DA000A">
        <w:rPr>
          <w:rFonts w:eastAsia="SimSun" w:hint="eastAsia"/>
          <w:highlight w:val="yellow"/>
        </w:rPr>
        <w:t>按钮。</w:t>
      </w:r>
    </w:p>
    <w:p w14:paraId="504AD302" w14:textId="77777777" w:rsidR="001A10B5" w:rsidRPr="00FD3118" w:rsidRDefault="004B5A42">
      <w:pPr>
        <w:pStyle w:val="ListParagraph"/>
        <w:numPr>
          <w:ilvl w:val="0"/>
          <w:numId w:val="12"/>
        </w:numPr>
        <w:rPr>
          <w:rFonts w:eastAsia="SimSun"/>
        </w:rPr>
      </w:pPr>
      <w:r w:rsidRPr="00FD3118">
        <w:rPr>
          <w:rFonts w:eastAsia="SimSun"/>
        </w:rPr>
        <w:t>按</w:t>
      </w:r>
      <w:r w:rsidRPr="00FD3118">
        <w:rPr>
          <w:rFonts w:eastAsia="SimSun"/>
        </w:rPr>
        <w:t xml:space="preserve"> Home </w:t>
      </w:r>
      <w:r w:rsidRPr="00FD3118">
        <w:rPr>
          <w:rFonts w:eastAsia="SimSun"/>
        </w:rPr>
        <w:t>键滚动到新目标列表顶部。</w:t>
      </w:r>
    </w:p>
    <w:p w14:paraId="618DC7A6" w14:textId="77777777" w:rsidR="001A10B5" w:rsidRPr="00FD3118" w:rsidRDefault="004B5A42">
      <w:pPr>
        <w:rPr>
          <w:rFonts w:eastAsia="SimSun"/>
        </w:rPr>
      </w:pPr>
      <w:r w:rsidRPr="00FD3118">
        <w:rPr>
          <w:rFonts w:eastAsia="SimSun"/>
        </w:rPr>
        <w:t xml:space="preserve">Skyline </w:t>
      </w:r>
      <w:r w:rsidRPr="00FD3118">
        <w:rPr>
          <w:rFonts w:eastAsia="SimSun"/>
        </w:rPr>
        <w:t>主窗口将显示若干按照从属蛋白质分组的肽段。肽段图标</w:t>
      </w:r>
      <w:r w:rsidRPr="00FD3118">
        <w:rPr>
          <w:rFonts w:eastAsia="SimSun" w:hint="eastAsia"/>
        </w:rPr>
        <w:t>的右下角</w:t>
      </w:r>
      <w:r w:rsidRPr="00FD3118">
        <w:rPr>
          <w:rFonts w:eastAsia="SimSun"/>
        </w:rPr>
        <w:t>应包含</w:t>
      </w:r>
      <w:r w:rsidRPr="00FD3118">
        <w:rPr>
          <w:rFonts w:eastAsia="SimSun"/>
        </w:rPr>
        <w:t xml:space="preserve"> 3 </w:t>
      </w:r>
      <w:r w:rsidRPr="00FD3118">
        <w:rPr>
          <w:rFonts w:eastAsia="SimSun"/>
        </w:rPr>
        <w:t>条垂直线和一条基线</w:t>
      </w:r>
      <w:r w:rsidRPr="00FD3118">
        <w:rPr>
          <w:rFonts w:eastAsia="SimSun"/>
        </w:rPr>
        <w:t xml:space="preserve"> (</w:t>
      </w:r>
      <w:r w:rsidRPr="00FD3118">
        <w:rPr>
          <w:rFonts w:eastAsia="SimSun"/>
          <w:noProof/>
        </w:rPr>
        <w:drawing>
          <wp:inline distT="0" distB="0" distL="0" distR="0" wp14:anchorId="66B17F30" wp14:editId="42695397">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20" cstate="print"/>
                    <a:srcRect/>
                    <a:stretch>
                      <a:fillRect/>
                    </a:stretch>
                  </pic:blipFill>
                  <pic:spPr>
                    <a:xfrm>
                      <a:off x="0" y="0"/>
                      <a:ext cx="66675" cy="762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，类似于非常小的</w:t>
      </w:r>
      <w:r w:rsidRPr="00FD3118">
        <w:rPr>
          <w:rFonts w:eastAsia="SimSun"/>
        </w:rPr>
        <w:t xml:space="preserve"> MS/MS </w:t>
      </w:r>
      <w:r w:rsidRPr="00FD3118">
        <w:rPr>
          <w:rFonts w:eastAsia="SimSun"/>
        </w:rPr>
        <w:t>谱图</w:t>
      </w:r>
      <w:r w:rsidRPr="00FD3118">
        <w:rPr>
          <w:rFonts w:eastAsia="SimSun"/>
        </w:rPr>
        <w:t xml:space="preserve"> (</w:t>
      </w:r>
      <w:r w:rsidRPr="00FD3118">
        <w:rPr>
          <w:rFonts w:eastAsia="SimSun"/>
          <w:noProof/>
        </w:rPr>
        <w:drawing>
          <wp:inline distT="0" distB="0" distL="0" distR="0" wp14:anchorId="5DB8AB0F" wp14:editId="10874B2C">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21" cstate="print"/>
                    <a:srcRect/>
                    <a:stretch>
                      <a:fillRect/>
                    </a:stretch>
                  </pic:blipFill>
                  <pic:spPr>
                    <a:xfrm>
                      <a:off x="0" y="0"/>
                      <a:ext cx="133350" cy="152400"/>
                    </a:xfrm>
                    <a:prstGeom prst="rect">
                      <a:avLst/>
                    </a:prstGeom>
                    <a:noFill/>
                    <a:ln w="9525">
                      <a:noFill/>
                      <a:miter lim="800000"/>
                      <a:headEnd/>
                      <a:tailEnd/>
                    </a:ln>
                  </pic:spPr>
                </pic:pic>
              </a:graphicData>
            </a:graphic>
          </wp:inline>
        </w:drawing>
      </w:r>
      <w:r w:rsidRPr="00FD3118">
        <w:rPr>
          <w:rFonts w:eastAsia="SimSun"/>
        </w:rPr>
        <w:t>)</w:t>
      </w:r>
      <w:r w:rsidRPr="00FD3118">
        <w:rPr>
          <w:rFonts w:eastAsia="SimSun"/>
        </w:rPr>
        <w:t>。出现此图标表明肽</w:t>
      </w:r>
      <w:r w:rsidRPr="00FD3118">
        <w:rPr>
          <w:rFonts w:eastAsia="SimSun" w:hint="eastAsia"/>
        </w:rPr>
        <w:t>段</w:t>
      </w:r>
      <w:r w:rsidRPr="00FD3118">
        <w:rPr>
          <w:rFonts w:eastAsia="SimSun"/>
        </w:rPr>
        <w:t>具有</w:t>
      </w:r>
      <w:r w:rsidRPr="00FD3118">
        <w:rPr>
          <w:rFonts w:eastAsia="SimSun" w:hint="eastAsia"/>
        </w:rPr>
        <w:t>对应</w:t>
      </w:r>
      <w:r w:rsidRPr="00FD3118">
        <w:rPr>
          <w:rFonts w:eastAsia="SimSun"/>
        </w:rPr>
        <w:t>的</w:t>
      </w:r>
      <w:r w:rsidRPr="00FD3118">
        <w:rPr>
          <w:rFonts w:eastAsia="SimSun"/>
        </w:rPr>
        <w:t xml:space="preserve"> MS/MS </w:t>
      </w:r>
      <w:r w:rsidRPr="00FD3118">
        <w:rPr>
          <w:rFonts w:eastAsia="SimSun"/>
        </w:rPr>
        <w:t>库谱图。标记肽段</w:t>
      </w:r>
      <w:r w:rsidRPr="00FD3118">
        <w:rPr>
          <w:rFonts w:eastAsia="SimSun"/>
        </w:rPr>
        <w:t xml:space="preserve"> C-</w:t>
      </w:r>
      <w:r w:rsidRPr="00FD3118">
        <w:rPr>
          <w:rFonts w:eastAsia="SimSun"/>
        </w:rPr>
        <w:t>末端赖氨酸或精氨酸以蓝色</w:t>
      </w:r>
      <w:r w:rsidRPr="00FD3118">
        <w:rPr>
          <w:rFonts w:eastAsia="SimSun" w:hint="eastAsia"/>
        </w:rPr>
        <w:t>突出显示</w:t>
      </w:r>
      <w:r w:rsidRPr="00FD3118">
        <w:rPr>
          <w:rFonts w:eastAsia="SimSun"/>
        </w:rPr>
        <w:t>，</w:t>
      </w:r>
      <w:r w:rsidRPr="00FD3118">
        <w:rPr>
          <w:rFonts w:eastAsia="SimSun" w:hint="eastAsia"/>
        </w:rPr>
        <w:t>标明稳定同位素标记的重链形式的氨基酸</w:t>
      </w:r>
      <w:r w:rsidRPr="00FD3118">
        <w:rPr>
          <w:rFonts w:eastAsia="SimSun"/>
        </w:rPr>
        <w:t>：</w:t>
      </w:r>
    </w:p>
    <w:p w14:paraId="17310692" w14:textId="49454AAB" w:rsidR="001A10B5" w:rsidRPr="00FD3118" w:rsidRDefault="00BC12EC">
      <w:pPr>
        <w:rPr>
          <w:rFonts w:eastAsia="SimSun"/>
        </w:rPr>
      </w:pPr>
      <w:r>
        <w:rPr>
          <w:noProof/>
        </w:rPr>
        <w:drawing>
          <wp:inline distT="0" distB="0" distL="0" distR="0" wp14:anchorId="139ADD7D" wp14:editId="79B4D222">
            <wp:extent cx="5943600" cy="2933700"/>
            <wp:effectExtent l="0" t="0" r="0" b="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a:picLocks noChangeAspect="1"/>
                    </pic:cNvPicPr>
                  </pic:nvPicPr>
                  <pic:blipFill>
                    <a:blip r:embed="rId22"/>
                    <a:stretch>
                      <a:fillRect/>
                    </a:stretch>
                  </pic:blipFill>
                  <pic:spPr>
                    <a:xfrm>
                      <a:off x="0" y="0"/>
                      <a:ext cx="5943600" cy="2933700"/>
                    </a:xfrm>
                    <a:prstGeom prst="rect">
                      <a:avLst/>
                    </a:prstGeom>
                  </pic:spPr>
                </pic:pic>
              </a:graphicData>
            </a:graphic>
          </wp:inline>
        </w:drawing>
      </w:r>
    </w:p>
    <w:p w14:paraId="4ED5CBA8" w14:textId="77777777" w:rsidR="001A10B5" w:rsidRPr="00FD3118" w:rsidRDefault="004B5A42">
      <w:pPr>
        <w:rPr>
          <w:rFonts w:eastAsia="SimSun"/>
        </w:rPr>
      </w:pPr>
      <w:r w:rsidRPr="00FD3118">
        <w:rPr>
          <w:rFonts w:eastAsia="SimSun"/>
        </w:rPr>
        <w:t>您还可以在窗口右下角的状态栏中看到指示符</w:t>
      </w:r>
      <w:r w:rsidRPr="00FD3118">
        <w:rPr>
          <w:rFonts w:eastAsia="SimSun" w:hint="eastAsia"/>
        </w:rPr>
        <w:t xml:space="preserve"> </w:t>
      </w:r>
      <w:r w:rsidRPr="00FD3118">
        <w:rPr>
          <w:rFonts w:eastAsia="SimSun"/>
        </w:rPr>
        <w:t>“1/296 tran”</w:t>
      </w:r>
      <w:r w:rsidRPr="00FD3118">
        <w:rPr>
          <w:rFonts w:eastAsia="SimSun"/>
        </w:rPr>
        <w:t>，表明</w:t>
      </w:r>
      <w:r w:rsidRPr="00FD3118">
        <w:rPr>
          <w:rFonts w:eastAsia="SimSun"/>
        </w:rPr>
        <w:t xml:space="preserve"> MRMer </w:t>
      </w:r>
      <w:r w:rsidRPr="00FD3118">
        <w:rPr>
          <w:rFonts w:eastAsia="SimSun"/>
        </w:rPr>
        <w:t>离子对列表中的所有</w:t>
      </w:r>
      <w:r w:rsidRPr="00FD3118">
        <w:rPr>
          <w:rFonts w:eastAsia="SimSun"/>
        </w:rPr>
        <w:t xml:space="preserve"> 296 </w:t>
      </w:r>
      <w:r w:rsidRPr="00FD3118">
        <w:rPr>
          <w:rFonts w:eastAsia="SimSun"/>
        </w:rPr>
        <w:t>个离子对已添加到此文档中。在状态栏的左侧，您可以看到此文档包含</w:t>
      </w:r>
      <w:r w:rsidRPr="00FD3118">
        <w:rPr>
          <w:rFonts w:eastAsia="SimSun"/>
        </w:rPr>
        <w:t xml:space="preserve"> 24 </w:t>
      </w:r>
      <w:r w:rsidRPr="00FD3118">
        <w:rPr>
          <w:rFonts w:eastAsia="SimSun"/>
        </w:rPr>
        <w:t>个蛋白质、</w:t>
      </w:r>
      <w:r w:rsidRPr="00FD3118">
        <w:rPr>
          <w:rFonts w:eastAsia="SimSun"/>
        </w:rPr>
        <w:t xml:space="preserve">44 </w:t>
      </w:r>
      <w:r w:rsidRPr="00FD3118">
        <w:rPr>
          <w:rFonts w:eastAsia="SimSun"/>
        </w:rPr>
        <w:t>个肽段和</w:t>
      </w:r>
      <w:r w:rsidRPr="00FD3118">
        <w:rPr>
          <w:rFonts w:eastAsia="SimSun"/>
        </w:rPr>
        <w:t xml:space="preserve"> 88 </w:t>
      </w:r>
      <w:r w:rsidRPr="00FD3118">
        <w:rPr>
          <w:rFonts w:eastAsia="SimSun"/>
        </w:rPr>
        <w:t>个母离子，其中每个肽段对应</w:t>
      </w:r>
      <w:r w:rsidRPr="00FD3118">
        <w:rPr>
          <w:rFonts w:eastAsia="SimSun"/>
        </w:rPr>
        <w:t xml:space="preserve"> 2 </w:t>
      </w:r>
      <w:r w:rsidRPr="00FD3118">
        <w:rPr>
          <w:rFonts w:eastAsia="SimSun"/>
        </w:rPr>
        <w:t>个母离子。</w:t>
      </w:r>
    </w:p>
    <w:p w14:paraId="7AF2C3D8" w14:textId="77777777" w:rsidR="001A10B5" w:rsidRPr="00FD3118" w:rsidRDefault="004B5A42">
      <w:pPr>
        <w:rPr>
          <w:rFonts w:eastAsia="SimSun"/>
        </w:rPr>
      </w:pPr>
      <w:r w:rsidRPr="00FD3118">
        <w:rPr>
          <w:rFonts w:eastAsia="SimSun"/>
        </w:rPr>
        <w:t>如要进一步查看在此文档中的母离子和离子对，请执行以下操作：</w:t>
      </w:r>
    </w:p>
    <w:p w14:paraId="4E50312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母离子</w:t>
      </w:r>
      <w:r w:rsidRPr="00FD3118">
        <w:rPr>
          <w:rFonts w:eastAsia="SimSun"/>
        </w:rPr>
        <w:t>。</w:t>
      </w:r>
    </w:p>
    <w:p w14:paraId="757B60FD" w14:textId="77777777" w:rsidR="001A10B5" w:rsidRPr="00FD3118" w:rsidRDefault="004B5A42">
      <w:pPr>
        <w:rPr>
          <w:rFonts w:eastAsia="SimSun"/>
        </w:rPr>
      </w:pPr>
      <w:r w:rsidRPr="00FD3118">
        <w:rPr>
          <w:rFonts w:eastAsia="SimSun"/>
        </w:rPr>
        <w:t>注意：要进一步查看所有</w:t>
      </w:r>
      <w:r w:rsidRPr="00FD3118">
        <w:rPr>
          <w:rFonts w:eastAsia="SimSun"/>
          <w:b/>
          <w:bCs/>
        </w:rPr>
        <w:t>库匹配</w:t>
      </w:r>
      <w:r w:rsidRPr="00FD3118">
        <w:rPr>
          <w:rFonts w:eastAsia="SimSun"/>
        </w:rPr>
        <w:t>图形：</w:t>
      </w:r>
      <w:r w:rsidRPr="00FD3118">
        <w:rPr>
          <w:rFonts w:eastAsia="SimSun"/>
        </w:rPr>
        <w:t xml:space="preserve"> </w:t>
      </w:r>
    </w:p>
    <w:p w14:paraId="1944BB5B" w14:textId="77777777" w:rsidR="001A10B5" w:rsidRPr="00FD3118" w:rsidRDefault="004B5A42">
      <w:pPr>
        <w:pStyle w:val="ListParagraph"/>
        <w:numPr>
          <w:ilvl w:val="0"/>
          <w:numId w:val="13"/>
        </w:numPr>
        <w:rPr>
          <w:rFonts w:eastAsia="SimSun"/>
        </w:rPr>
      </w:pPr>
      <w:r w:rsidRPr="00FD3118">
        <w:rPr>
          <w:rFonts w:eastAsia="SimSun"/>
        </w:rPr>
        <w:t>单击浅灰色条并在此视图和中间的深灰色矩形之间拖动。</w:t>
      </w:r>
      <w:r w:rsidRPr="00FD3118">
        <w:rPr>
          <w:rFonts w:eastAsia="SimSun"/>
        </w:rPr>
        <w:t xml:space="preserve"> </w:t>
      </w:r>
    </w:p>
    <w:p w14:paraId="7CD445D5" w14:textId="77777777" w:rsidR="001A10B5" w:rsidRPr="00FD3118" w:rsidRDefault="004B5A42">
      <w:pPr>
        <w:rPr>
          <w:rFonts w:eastAsia="SimSun"/>
        </w:rPr>
      </w:pPr>
      <w:r w:rsidRPr="00FD3118">
        <w:rPr>
          <w:rFonts w:eastAsia="SimSun"/>
        </w:rPr>
        <w:t>花点时间在肽段视图中选择单个肽段和离子对。检查这些离子对以及它们的子离子峰在</w:t>
      </w:r>
      <w:r w:rsidRPr="00FD3118">
        <w:rPr>
          <w:rFonts w:eastAsia="SimSun"/>
        </w:rPr>
        <w:t xml:space="preserve"> MS/MS </w:t>
      </w:r>
      <w:r w:rsidRPr="00FD3118">
        <w:rPr>
          <w:rFonts w:eastAsia="SimSun"/>
        </w:rPr>
        <w:t>库谱图中是如何按照强度大小排名。在肽段树形视图选择不同的肽段，则</w:t>
      </w:r>
      <w:r w:rsidRPr="00FD3118">
        <w:rPr>
          <w:rFonts w:eastAsia="SimSun" w:hint="eastAsia"/>
        </w:rPr>
        <w:t xml:space="preserve"> </w:t>
      </w:r>
      <w:r w:rsidRPr="00FD3118">
        <w:rPr>
          <w:rFonts w:eastAsia="SimSun"/>
        </w:rPr>
        <w:t xml:space="preserve">MS/MS </w:t>
      </w:r>
      <w:r w:rsidRPr="00FD3118">
        <w:rPr>
          <w:rFonts w:eastAsia="SimSun"/>
        </w:rPr>
        <w:t>谱图也会同步更新，显示出与当前肽段匹配的谱图。同时，与已选离子对相匹配的谱峰还会以红色突出显示：</w:t>
      </w:r>
    </w:p>
    <w:p w14:paraId="7687E9EC" w14:textId="0E174E62" w:rsidR="001A10B5" w:rsidRPr="00FD3118" w:rsidRDefault="00303FA3">
      <w:pPr>
        <w:rPr>
          <w:rFonts w:eastAsia="SimSun"/>
        </w:rPr>
      </w:pPr>
      <w:r w:rsidRPr="00FD3118">
        <w:rPr>
          <w:rFonts w:eastAsia="SimSun"/>
          <w:noProof/>
        </w:rPr>
        <w:drawing>
          <wp:inline distT="0" distB="0" distL="0" distR="0" wp14:anchorId="2F26CA3D" wp14:editId="748D9EB7">
            <wp:extent cx="5943600" cy="29337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a:stretch>
                      <a:fillRect/>
                    </a:stretch>
                  </pic:blipFill>
                  <pic:spPr>
                    <a:xfrm>
                      <a:off x="0" y="0"/>
                      <a:ext cx="5943600" cy="2933700"/>
                    </a:xfrm>
                    <a:prstGeom prst="rect">
                      <a:avLst/>
                    </a:prstGeom>
                  </pic:spPr>
                </pic:pic>
              </a:graphicData>
            </a:graphic>
          </wp:inline>
        </w:drawing>
      </w:r>
    </w:p>
    <w:p w14:paraId="5725F227" w14:textId="77777777" w:rsidR="001A10B5" w:rsidRPr="00FD3118" w:rsidRDefault="004B5A42">
      <w:pPr>
        <w:rPr>
          <w:rFonts w:eastAsia="SimSun"/>
        </w:rPr>
      </w:pPr>
      <w:r w:rsidRPr="00FD3118">
        <w:rPr>
          <w:rFonts w:eastAsia="SimSun"/>
        </w:rPr>
        <w:t>您会注意到，并非所有的肽段都选择了丰度最高的子离子作为离子对，正如上图显示的那样。同时，并非所有的谱图都有良好的碎片离子匹配。</w:t>
      </w:r>
    </w:p>
    <w:p w14:paraId="65C79FE7" w14:textId="77777777" w:rsidR="001A10B5" w:rsidRPr="00FD3118" w:rsidRDefault="004B5A42">
      <w:pPr>
        <w:rPr>
          <w:rFonts w:eastAsia="SimSun"/>
        </w:rPr>
      </w:pPr>
      <w:r w:rsidRPr="00FD3118">
        <w:rPr>
          <w:rFonts w:eastAsia="SimSun"/>
        </w:rPr>
        <w:t>如未看到</w:t>
      </w:r>
      <w:r w:rsidRPr="00FD3118">
        <w:rPr>
          <w:rFonts w:eastAsia="SimSun"/>
        </w:rPr>
        <w:t xml:space="preserve"> b- </w:t>
      </w:r>
      <w:r w:rsidRPr="00FD3118">
        <w:rPr>
          <w:rFonts w:eastAsia="SimSun"/>
        </w:rPr>
        <w:t>离子或者突出显示的双电荷碎片离子，您可以这样选择菜单以使</w:t>
      </w:r>
      <w:r w:rsidRPr="00FD3118">
        <w:rPr>
          <w:rFonts w:eastAsia="SimSun"/>
        </w:rPr>
        <w:t xml:space="preserve"> Skyline </w:t>
      </w:r>
      <w:r w:rsidRPr="00FD3118">
        <w:rPr>
          <w:rFonts w:eastAsia="SimSun"/>
        </w:rPr>
        <w:t>将其显示出来：</w:t>
      </w:r>
    </w:p>
    <w:p w14:paraId="364E43AD"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离子类型</w:t>
      </w:r>
      <w:r w:rsidRPr="00FD3118">
        <w:rPr>
          <w:rFonts w:eastAsia="SimSun"/>
        </w:rPr>
        <w:t>并单击</w:t>
      </w:r>
      <w:r w:rsidRPr="00FD3118">
        <w:rPr>
          <w:rFonts w:eastAsia="SimSun"/>
        </w:rPr>
        <w:t xml:space="preserve"> </w:t>
      </w:r>
      <w:r w:rsidRPr="00FD3118">
        <w:rPr>
          <w:rFonts w:eastAsia="SimSun"/>
          <w:b/>
        </w:rPr>
        <w:t>B</w:t>
      </w:r>
      <w:r w:rsidRPr="00FD3118">
        <w:rPr>
          <w:rFonts w:eastAsia="SimSun"/>
        </w:rPr>
        <w:t>。</w:t>
      </w:r>
    </w:p>
    <w:p w14:paraId="738706C1" w14:textId="77777777" w:rsidR="001A10B5" w:rsidRPr="00FD3118" w:rsidRDefault="004B5A42">
      <w:pPr>
        <w:pStyle w:val="ListParagraph"/>
        <w:numPr>
          <w:ilvl w:val="0"/>
          <w:numId w:val="13"/>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电荷</w:t>
      </w:r>
      <w:r w:rsidRPr="00FD3118">
        <w:rPr>
          <w:rFonts w:eastAsia="SimSun"/>
        </w:rPr>
        <w:t>并单击</w:t>
      </w:r>
      <w:r w:rsidRPr="00FD3118">
        <w:rPr>
          <w:rFonts w:eastAsia="SimSun" w:hint="eastAsia"/>
        </w:rPr>
        <w:t xml:space="preserve"> </w:t>
      </w:r>
      <w:r w:rsidRPr="00FD3118">
        <w:rPr>
          <w:rFonts w:eastAsia="SimSun"/>
          <w:b/>
        </w:rPr>
        <w:t>2</w:t>
      </w:r>
      <w:r w:rsidRPr="00FD3118">
        <w:rPr>
          <w:rFonts w:eastAsia="SimSun"/>
        </w:rPr>
        <w:t>。</w:t>
      </w:r>
    </w:p>
    <w:p w14:paraId="1E1B222F" w14:textId="77777777" w:rsidR="001A10B5" w:rsidRPr="00FD3118" w:rsidRDefault="004B5A42">
      <w:pPr>
        <w:rPr>
          <w:rFonts w:eastAsia="SimSun"/>
        </w:rPr>
      </w:pPr>
      <w:r w:rsidRPr="00FD3118">
        <w:rPr>
          <w:rFonts w:eastAsia="SimSun"/>
        </w:rPr>
        <w:t>您可能已经注意到</w:t>
      </w:r>
      <w:r w:rsidRPr="00FD3118">
        <w:rPr>
          <w:rFonts w:eastAsia="SimSun"/>
        </w:rPr>
        <w:t xml:space="preserve"> Skyline </w:t>
      </w:r>
      <w:r w:rsidRPr="00FD3118">
        <w:rPr>
          <w:rFonts w:eastAsia="SimSun"/>
        </w:rPr>
        <w:t>对于轻母离子和重母离子都显示相同的谱图。此谱图库可能仅包含轻母离子的谱图，然而，即使此库包含轻母离子和重母离子的匹配谱图，</w:t>
      </w:r>
      <w:r w:rsidRPr="00FD3118">
        <w:rPr>
          <w:rFonts w:eastAsia="SimSun"/>
        </w:rPr>
        <w:t xml:space="preserve">Skyline </w:t>
      </w:r>
      <w:r w:rsidRPr="00FD3118">
        <w:rPr>
          <w:rFonts w:eastAsia="SimSun"/>
        </w:rPr>
        <w:t>也仅使用其中一个（默认为标准），以避免两个</w:t>
      </w:r>
      <w:r w:rsidRPr="00FD3118">
        <w:rPr>
          <w:rFonts w:eastAsia="SimSun"/>
        </w:rPr>
        <w:t xml:space="preserve"> MS/MS </w:t>
      </w:r>
      <w:r w:rsidRPr="00FD3118">
        <w:rPr>
          <w:rFonts w:eastAsia="SimSun"/>
        </w:rPr>
        <w:t>谱图之间碎片离子出现信号强度排序的差异。如果此库中仅包含匹配肽段的重型、已标记形式的谱图，</w:t>
      </w:r>
      <w:r w:rsidRPr="00FD3118">
        <w:rPr>
          <w:rFonts w:eastAsia="SimSun"/>
        </w:rPr>
        <w:t xml:space="preserve">Skyline </w:t>
      </w:r>
      <w:r w:rsidRPr="00FD3118">
        <w:rPr>
          <w:rFonts w:eastAsia="SimSun"/>
        </w:rPr>
        <w:t>将使用该图谱对轻和重母离子的离子对排名。</w:t>
      </w:r>
    </w:p>
    <w:p w14:paraId="11FB3986" w14:textId="77777777" w:rsidR="001A10B5" w:rsidRPr="00FD3118" w:rsidRDefault="004B5A42">
      <w:pPr>
        <w:pStyle w:val="Heading1"/>
        <w:rPr>
          <w:rFonts w:eastAsia="SimSun"/>
        </w:rPr>
      </w:pPr>
      <w:r w:rsidRPr="00FD3118">
        <w:rPr>
          <w:rFonts w:eastAsia="SimSun"/>
        </w:rPr>
        <w:t>导入数据</w:t>
      </w:r>
    </w:p>
    <w:p w14:paraId="6DDA71FD" w14:textId="77777777" w:rsidR="001A10B5" w:rsidRPr="00FD3118" w:rsidRDefault="004B5A42">
      <w:pPr>
        <w:rPr>
          <w:rFonts w:eastAsia="SimSun"/>
        </w:rPr>
      </w:pPr>
      <w:r w:rsidRPr="00FD3118">
        <w:rPr>
          <w:rFonts w:eastAsia="SimSun"/>
        </w:rPr>
        <w:t>当然，之所以从现有离子对列表创建</w:t>
      </w:r>
      <w:r w:rsidRPr="00FD3118">
        <w:rPr>
          <w:rFonts w:eastAsia="SimSun"/>
        </w:rPr>
        <w:t xml:space="preserve"> Skyline </w:t>
      </w:r>
      <w:r w:rsidRPr="00FD3118">
        <w:rPr>
          <w:rFonts w:eastAsia="SimSun"/>
        </w:rPr>
        <w:t>文档，最值得注意的原因是我们想利用</w:t>
      </w:r>
      <w:r w:rsidRPr="00FD3118">
        <w:rPr>
          <w:rFonts w:eastAsia="SimSun"/>
        </w:rPr>
        <w:t xml:space="preserve"> Skyline </w:t>
      </w:r>
      <w:r w:rsidRPr="00FD3118">
        <w:rPr>
          <w:rFonts w:eastAsia="SimSun"/>
        </w:rPr>
        <w:t>检查在三重四级杆</w:t>
      </w:r>
      <w:r w:rsidRPr="00FD3118">
        <w:rPr>
          <w:rFonts w:eastAsia="SimSun"/>
        </w:rPr>
        <w:t xml:space="preserve"> MS </w:t>
      </w:r>
      <w:r w:rsidRPr="00FD3118">
        <w:rPr>
          <w:rFonts w:eastAsia="SimSun"/>
        </w:rPr>
        <w:t>仪器（使用原始的离子对列表）上采集的数据。</w:t>
      </w:r>
    </w:p>
    <w:tbl>
      <w:tblPr>
        <w:tblStyle w:val="TableGrid"/>
        <w:tblW w:w="0" w:type="auto"/>
        <w:tblLook w:val="04A0" w:firstRow="1" w:lastRow="0" w:firstColumn="1" w:lastColumn="0" w:noHBand="0" w:noVBand="1"/>
      </w:tblPr>
      <w:tblGrid>
        <w:gridCol w:w="9350"/>
      </w:tblGrid>
      <w:tr w:rsidR="001A10B5" w:rsidRPr="00FD3118" w14:paraId="5EA3B7A5" w14:textId="77777777">
        <w:tc>
          <w:tcPr>
            <w:tcW w:w="9576" w:type="dxa"/>
          </w:tcPr>
          <w:p w14:paraId="7053EC78" w14:textId="77777777" w:rsidR="001A10B5" w:rsidRPr="00FD3118" w:rsidRDefault="004B5A42">
            <w:pPr>
              <w:spacing w:after="0" w:line="240" w:lineRule="auto"/>
              <w:rPr>
                <w:rFonts w:eastAsia="SimSun"/>
              </w:rPr>
            </w:pPr>
            <w:r w:rsidRPr="00FD3118">
              <w:rPr>
                <w:rFonts w:eastAsia="SimSun"/>
              </w:rPr>
              <w:t>注意：自首次编写本教程以来，创建扩展的离子对列表（有时称为</w:t>
            </w:r>
            <w:r w:rsidRPr="00FD3118">
              <w:rPr>
                <w:rFonts w:eastAsia="SimSun" w:hint="eastAsia"/>
              </w:rPr>
              <w:t>“</w:t>
            </w:r>
            <w:r w:rsidRPr="00FD3118">
              <w:rPr>
                <w:rFonts w:eastAsia="SimSun"/>
              </w:rPr>
              <w:t>试验库</w:t>
            </w:r>
            <w:r w:rsidRPr="00FD3118">
              <w:rPr>
                <w:rFonts w:eastAsia="SimSun" w:hint="eastAsia"/>
              </w:rPr>
              <w:t>”</w:t>
            </w:r>
            <w:r w:rsidRPr="00FD3118">
              <w:rPr>
                <w:rFonts w:eastAsia="SimSun"/>
              </w:rPr>
              <w:t>）已</w:t>
            </w:r>
            <w:r w:rsidRPr="00FD3118">
              <w:rPr>
                <w:rStyle w:val="CommentReference"/>
                <w:rFonts w:ascii="Calibri" w:eastAsia="SimSun" w:hAnsi="Calibri" w:cs="Times New Roman" w:hint="eastAsia"/>
                <w:sz w:val="22"/>
                <w:szCs w:val="22"/>
              </w:rPr>
              <w:t>很常见</w:t>
            </w:r>
            <w:r w:rsidRPr="00FD3118">
              <w:rPr>
                <w:rFonts w:eastAsia="SimSun"/>
              </w:rPr>
              <w:t>，它也可以按照</w:t>
            </w:r>
            <w:r w:rsidRPr="00FD3118">
              <w:rPr>
                <w:rFonts w:eastAsia="SimSun" w:hint="eastAsia"/>
              </w:rPr>
              <w:t>类似</w:t>
            </w:r>
            <w:r w:rsidRPr="00FD3118">
              <w:rPr>
                <w:rFonts w:eastAsia="SimSun"/>
              </w:rPr>
              <w:t>的方式</w:t>
            </w:r>
            <w:r w:rsidRPr="00FD3118">
              <w:rPr>
                <w:rFonts w:eastAsia="SimSun" w:hint="eastAsia"/>
              </w:rPr>
              <w:t>被</w:t>
            </w:r>
            <w:r w:rsidRPr="00FD3118">
              <w:rPr>
                <w:rFonts w:eastAsia="SimSun"/>
              </w:rPr>
              <w:t>导入</w:t>
            </w:r>
            <w:r w:rsidRPr="00FD3118">
              <w:rPr>
                <w:rFonts w:eastAsia="SimSun" w:hint="eastAsia"/>
              </w:rPr>
              <w:t>到</w:t>
            </w:r>
            <w:r w:rsidRPr="00FD3118">
              <w:rPr>
                <w:rFonts w:eastAsia="SimSun"/>
              </w:rPr>
              <w:t xml:space="preserve"> Skyline </w:t>
            </w:r>
            <w:r w:rsidRPr="00FD3118">
              <w:rPr>
                <w:rFonts w:eastAsia="SimSun"/>
              </w:rPr>
              <w:t>中</w:t>
            </w:r>
            <w:r w:rsidRPr="00FD3118">
              <w:rPr>
                <w:rFonts w:eastAsia="SimSun" w:hint="eastAsia"/>
              </w:rPr>
              <w:t>，用于</w:t>
            </w:r>
            <w:r w:rsidRPr="00FD3118">
              <w:rPr>
                <w:rFonts w:eastAsia="SimSun"/>
              </w:rPr>
              <w:t>分析数据独立采集</w:t>
            </w:r>
            <w:r w:rsidRPr="00FD3118">
              <w:rPr>
                <w:rFonts w:eastAsia="SimSun"/>
              </w:rPr>
              <w:t xml:space="preserve"> (DIA) </w:t>
            </w:r>
            <w:r w:rsidRPr="00FD3118">
              <w:rPr>
                <w:rFonts w:eastAsia="SimSun" w:hint="eastAsia"/>
              </w:rPr>
              <w:t>实验</w:t>
            </w:r>
            <w:r w:rsidRPr="00FD3118">
              <w:rPr>
                <w:rFonts w:eastAsia="SimSun"/>
              </w:rPr>
              <w:t>。此方法将另行介绍。</w:t>
            </w:r>
          </w:p>
        </w:tc>
      </w:tr>
    </w:tbl>
    <w:p w14:paraId="49C91F1D" w14:textId="77777777" w:rsidR="001A10B5" w:rsidRPr="00FD3118" w:rsidRDefault="004B5A42">
      <w:pPr>
        <w:spacing w:before="240"/>
        <w:rPr>
          <w:rFonts w:eastAsia="SimSun"/>
        </w:rPr>
      </w:pPr>
      <w:r w:rsidRPr="00FD3118">
        <w:rPr>
          <w:rFonts w:eastAsia="SimSun"/>
        </w:rPr>
        <w:t>如要将</w:t>
      </w:r>
      <w:r w:rsidRPr="00FD3118">
        <w:rPr>
          <w:rFonts w:eastAsia="SimSun"/>
        </w:rPr>
        <w:t xml:space="preserve"> MRMer</w:t>
      </w:r>
      <w:r w:rsidRPr="00FD3118">
        <w:rPr>
          <w:rFonts w:eastAsia="SimSun"/>
        </w:rPr>
        <w:t>公布的数据导入到您已创建好的文档中，请执行下列步骤：</w:t>
      </w:r>
    </w:p>
    <w:p w14:paraId="43BB8423"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菜单上，单击</w:t>
      </w:r>
      <w:r w:rsidRPr="00FD3118">
        <w:rPr>
          <w:rFonts w:eastAsia="SimSun"/>
          <w:b/>
        </w:rPr>
        <w:t>另存为</w:t>
      </w:r>
      <w:r w:rsidRPr="00FD3118">
        <w:rPr>
          <w:rFonts w:eastAsia="SimSun"/>
        </w:rPr>
        <w:t>。</w:t>
      </w:r>
    </w:p>
    <w:p w14:paraId="0BC8FC13" w14:textId="77777777" w:rsidR="001A10B5" w:rsidRPr="00FD3118" w:rsidRDefault="004B5A42">
      <w:pPr>
        <w:pStyle w:val="ListParagraph"/>
        <w:numPr>
          <w:ilvl w:val="0"/>
          <w:numId w:val="14"/>
        </w:numPr>
        <w:rPr>
          <w:rFonts w:eastAsia="SimSun"/>
        </w:rPr>
      </w:pPr>
      <w:r w:rsidRPr="00FD3118">
        <w:rPr>
          <w:rFonts w:eastAsia="SimSun"/>
        </w:rPr>
        <w:t>导航至先前创建的</w:t>
      </w:r>
      <w:r w:rsidRPr="00FD3118">
        <w:rPr>
          <w:rFonts w:eastAsia="SimSun"/>
        </w:rPr>
        <w:t xml:space="preserve"> ExistingQuant </w:t>
      </w:r>
      <w:r w:rsidRPr="00FD3118">
        <w:rPr>
          <w:rFonts w:eastAsia="SimSun"/>
        </w:rPr>
        <w:t>文件夹下的</w:t>
      </w:r>
      <w:r w:rsidRPr="00FD3118">
        <w:rPr>
          <w:rFonts w:eastAsia="SimSun"/>
        </w:rPr>
        <w:t xml:space="preserve"> MRMer </w:t>
      </w:r>
      <w:r w:rsidRPr="00FD3118">
        <w:rPr>
          <w:rFonts w:eastAsia="SimSun"/>
        </w:rPr>
        <w:t>子文件夹。</w:t>
      </w:r>
    </w:p>
    <w:p w14:paraId="387B11B6"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文件名</w:t>
      </w:r>
      <w:r w:rsidRPr="00FD3118">
        <w:rPr>
          <w:rFonts w:eastAsia="SimSun"/>
        </w:rPr>
        <w:t>字段中输入</w:t>
      </w:r>
      <w:r w:rsidRPr="00FD3118">
        <w:rPr>
          <w:rFonts w:eastAsia="SimSun" w:hint="eastAsia"/>
        </w:rPr>
        <w:t xml:space="preserve"> </w:t>
      </w:r>
      <w:r w:rsidRPr="00FD3118">
        <w:rPr>
          <w:rFonts w:eastAsia="SimSun"/>
        </w:rPr>
        <w:t>“MRMer”</w:t>
      </w:r>
      <w:r w:rsidRPr="00FD3118">
        <w:rPr>
          <w:rFonts w:eastAsia="SimSun"/>
        </w:rPr>
        <w:t>。</w:t>
      </w:r>
    </w:p>
    <w:p w14:paraId="64633E6B"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保存</w:t>
      </w:r>
      <w:r w:rsidRPr="00FD3118">
        <w:rPr>
          <w:rFonts w:eastAsia="SimSun"/>
        </w:rPr>
        <w:t>按钮。</w:t>
      </w:r>
    </w:p>
    <w:p w14:paraId="4E5E7DC4" w14:textId="77777777" w:rsidR="001A10B5" w:rsidRPr="00FD3118" w:rsidRDefault="004B5A42">
      <w:pPr>
        <w:pStyle w:val="ListParagraph"/>
        <w:numPr>
          <w:ilvl w:val="0"/>
          <w:numId w:val="14"/>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1A0B9B7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w:t>
      </w:r>
    </w:p>
    <w:p w14:paraId="4A575D0C" w14:textId="77777777" w:rsidR="001A10B5" w:rsidRPr="00FD3118" w:rsidRDefault="004B5A42">
      <w:pPr>
        <w:pStyle w:val="ListParagraph"/>
        <w:numPr>
          <w:ilvl w:val="0"/>
          <w:numId w:val="14"/>
        </w:numPr>
        <w:rPr>
          <w:rFonts w:eastAsia="SimSun"/>
        </w:rPr>
      </w:pPr>
      <w:r w:rsidRPr="00FD3118">
        <w:rPr>
          <w:rFonts w:eastAsia="SimSun"/>
        </w:rPr>
        <w:t>选择文件列表中的</w:t>
      </w:r>
      <w:r w:rsidRPr="00FD3118">
        <w:rPr>
          <w:rFonts w:eastAsia="SimSun" w:hint="eastAsia"/>
        </w:rPr>
        <w:t xml:space="preserve"> </w:t>
      </w:r>
      <w:r w:rsidRPr="00FD3118">
        <w:rPr>
          <w:rFonts w:eastAsia="SimSun"/>
        </w:rPr>
        <w:t xml:space="preserve">“silac_1_to_4.mzXML” </w:t>
      </w:r>
      <w:r w:rsidRPr="00FD3118">
        <w:rPr>
          <w:rFonts w:eastAsia="SimSun"/>
        </w:rPr>
        <w:t>文件。来自于</w:t>
      </w:r>
      <w:r w:rsidRPr="00FD3118">
        <w:rPr>
          <w:rFonts w:eastAsia="SimSun"/>
        </w:rPr>
        <w:t xml:space="preserve"> Waters Quattro Premier </w:t>
      </w:r>
      <w:r w:rsidRPr="00FD3118">
        <w:rPr>
          <w:rFonts w:eastAsia="SimSun"/>
        </w:rPr>
        <w:t>的原始文件（不可用）已转换为</w:t>
      </w:r>
      <w:r w:rsidRPr="00FD3118">
        <w:rPr>
          <w:rFonts w:eastAsia="SimSun"/>
        </w:rPr>
        <w:t xml:space="preserve"> mzXML</w:t>
      </w:r>
      <w:r w:rsidRPr="00FD3118">
        <w:rPr>
          <w:rFonts w:eastAsia="SimSun"/>
        </w:rPr>
        <w:t>，因为</w:t>
      </w:r>
      <w:r w:rsidRPr="00FD3118">
        <w:rPr>
          <w:rFonts w:eastAsia="SimSun"/>
        </w:rPr>
        <w:t xml:space="preserve"> MRMer </w:t>
      </w:r>
      <w:r w:rsidRPr="00FD3118">
        <w:rPr>
          <w:rFonts w:eastAsia="SimSun"/>
        </w:rPr>
        <w:t>缺乏读取仪器本机数据文件格式的能力。</w:t>
      </w:r>
    </w:p>
    <w:p w14:paraId="14998023" w14:textId="77777777" w:rsidR="001A10B5" w:rsidRPr="00FD3118" w:rsidRDefault="004B5A42">
      <w:pPr>
        <w:pStyle w:val="ListParagraph"/>
        <w:numPr>
          <w:ilvl w:val="0"/>
          <w:numId w:val="14"/>
        </w:numPr>
        <w:rPr>
          <w:rFonts w:eastAsia="SimSun"/>
        </w:rPr>
      </w:pPr>
      <w:r w:rsidRPr="00FD3118">
        <w:rPr>
          <w:rFonts w:eastAsia="SimSun"/>
        </w:rPr>
        <w:t>单击</w:t>
      </w:r>
      <w:r w:rsidRPr="00FD3118">
        <w:rPr>
          <w:rFonts w:eastAsia="SimSun"/>
          <w:b/>
        </w:rPr>
        <w:t>打开</w:t>
      </w:r>
      <w:r w:rsidRPr="00FD3118">
        <w:rPr>
          <w:rFonts w:eastAsia="SimSun"/>
        </w:rPr>
        <w:t>按钮。</w:t>
      </w:r>
    </w:p>
    <w:p w14:paraId="5FD56BF8" w14:textId="77777777" w:rsidR="001A10B5" w:rsidRPr="00FD3118" w:rsidRDefault="004B5A42">
      <w:pPr>
        <w:rPr>
          <w:rFonts w:eastAsia="SimSun"/>
        </w:rPr>
      </w:pPr>
      <w:r w:rsidRPr="00FD3118">
        <w:rPr>
          <w:rFonts w:eastAsia="SimSun"/>
        </w:rPr>
        <w:t xml:space="preserve">Skyline </w:t>
      </w:r>
      <w:r w:rsidRPr="00FD3118">
        <w:rPr>
          <w:rFonts w:eastAsia="SimSun"/>
        </w:rPr>
        <w:t>开始把文件导入高性能数据文件，这样所需要的磁盘空间少得多，并且能够让</w:t>
      </w:r>
      <w:r w:rsidRPr="00FD3118">
        <w:rPr>
          <w:rFonts w:eastAsia="SimSun"/>
        </w:rPr>
        <w:t xml:space="preserve"> Skyline </w:t>
      </w:r>
      <w:r w:rsidRPr="00FD3118">
        <w:rPr>
          <w:rFonts w:eastAsia="SimSun"/>
        </w:rPr>
        <w:t>从中非常快地检索所需信息。</w:t>
      </w:r>
      <w:r w:rsidRPr="00FD3118">
        <w:rPr>
          <w:rFonts w:eastAsia="SimSun"/>
        </w:rPr>
        <w:t xml:space="preserve">Skyline </w:t>
      </w:r>
      <w:r w:rsidRPr="00FD3118">
        <w:rPr>
          <w:rFonts w:eastAsia="SimSun"/>
        </w:rPr>
        <w:t>窗口底部的图和状态栏显示进度。</w:t>
      </w:r>
    </w:p>
    <w:p w14:paraId="199BFE36" w14:textId="77777777" w:rsidR="001A10B5" w:rsidRPr="00FD3118" w:rsidRDefault="004B5A42">
      <w:pPr>
        <w:rPr>
          <w:rFonts w:eastAsia="SimSun"/>
        </w:rPr>
      </w:pPr>
      <w:r w:rsidRPr="00FD3118">
        <w:rPr>
          <w:rFonts w:eastAsia="SimSun"/>
        </w:rPr>
        <w:t>导入完成后，在积分边界之间（以黑色虚线显示）测出信号的离子对，将会有绿点添加到离子对图标的左侧。对于在已选色谱峰组中不能找到峰的离子对，会显示红点。如果母离子仅含有绿色圆圈的离子对，此母离子和肽段还将显示绿点。示例数据质量很好，所以主要看到的是绿点。</w:t>
      </w:r>
    </w:p>
    <w:p w14:paraId="10740D6D" w14:textId="77777777" w:rsidR="001A10B5" w:rsidRPr="00FD3118" w:rsidRDefault="004B5A42">
      <w:pPr>
        <w:rPr>
          <w:rFonts w:eastAsia="SimSun"/>
        </w:rPr>
      </w:pPr>
      <w:r w:rsidRPr="00FD3118">
        <w:rPr>
          <w:rFonts w:eastAsia="SimSun"/>
        </w:rPr>
        <w:t>如要查看显示红点的离子对，请执行以下步骤：</w:t>
      </w:r>
    </w:p>
    <w:p w14:paraId="4F33BDBA"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查找</w:t>
      </w:r>
      <w:r w:rsidRPr="00FD3118">
        <w:rPr>
          <w:rFonts w:eastAsia="SimSun"/>
        </w:rPr>
        <w:t xml:space="preserve"> (Ctrl-F)</w:t>
      </w:r>
      <w:r w:rsidRPr="00FD3118">
        <w:rPr>
          <w:rFonts w:eastAsia="SimSun"/>
        </w:rPr>
        <w:t>。</w:t>
      </w:r>
    </w:p>
    <w:p w14:paraId="0F026C14" w14:textId="77777777" w:rsidR="001A10B5" w:rsidRPr="00FD3118" w:rsidRDefault="004B5A42">
      <w:pPr>
        <w:pStyle w:val="ListParagraph"/>
        <w:numPr>
          <w:ilvl w:val="0"/>
          <w:numId w:val="15"/>
        </w:numPr>
        <w:rPr>
          <w:rFonts w:eastAsia="SimSun"/>
        </w:rPr>
      </w:pPr>
      <w:r w:rsidRPr="00FD3118">
        <w:rPr>
          <w:rFonts w:eastAsia="SimSun"/>
        </w:rPr>
        <w:t>在</w:t>
      </w:r>
      <w:r w:rsidRPr="00FD3118">
        <w:rPr>
          <w:rFonts w:eastAsia="SimSun"/>
          <w:b/>
        </w:rPr>
        <w:t>查找内容</w:t>
      </w:r>
      <w:r w:rsidRPr="00FD3118">
        <w:rPr>
          <w:rFonts w:eastAsia="SimSun"/>
        </w:rPr>
        <w:t>字段中输入</w:t>
      </w:r>
      <w:r w:rsidRPr="00FD3118">
        <w:rPr>
          <w:rFonts w:eastAsia="SimSun" w:hint="eastAsia"/>
        </w:rPr>
        <w:t xml:space="preserve"> </w:t>
      </w:r>
      <w:r w:rsidRPr="00FD3118">
        <w:rPr>
          <w:rFonts w:eastAsia="SimSun"/>
        </w:rPr>
        <w:t>“ETFP”</w:t>
      </w:r>
      <w:r w:rsidRPr="00FD3118">
        <w:rPr>
          <w:rFonts w:eastAsia="SimSun"/>
        </w:rPr>
        <w:t>。</w:t>
      </w:r>
    </w:p>
    <w:p w14:paraId="6AF8F722" w14:textId="77777777" w:rsidR="001A10B5" w:rsidRPr="00FD3118" w:rsidRDefault="004B5A42">
      <w:pPr>
        <w:pStyle w:val="ListParagraph"/>
        <w:numPr>
          <w:ilvl w:val="0"/>
          <w:numId w:val="15"/>
        </w:numPr>
        <w:rPr>
          <w:rFonts w:eastAsia="SimSun"/>
        </w:rPr>
      </w:pPr>
      <w:r w:rsidRPr="00FD3118">
        <w:rPr>
          <w:rFonts w:eastAsia="SimSun"/>
        </w:rPr>
        <w:t>单击</w:t>
      </w:r>
      <w:r w:rsidRPr="00FD3118">
        <w:rPr>
          <w:rFonts w:eastAsia="SimSun"/>
          <w:b/>
        </w:rPr>
        <w:t>查找下一个</w:t>
      </w:r>
      <w:r w:rsidRPr="00FD3118">
        <w:rPr>
          <w:rFonts w:eastAsia="SimSun"/>
        </w:rPr>
        <w:t>按钮。</w:t>
      </w:r>
    </w:p>
    <w:p w14:paraId="6C2DB235"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301A99F5" w14:textId="4EA6F346" w:rsidR="001A10B5" w:rsidRPr="00FD3118" w:rsidRDefault="00303FA3">
      <w:pPr>
        <w:rPr>
          <w:rFonts w:eastAsia="SimSun"/>
        </w:rPr>
      </w:pPr>
      <w:r w:rsidRPr="00FD3118">
        <w:rPr>
          <w:rFonts w:eastAsia="SimSun"/>
          <w:noProof/>
        </w:rPr>
        <w:drawing>
          <wp:inline distT="0" distB="0" distL="0" distR="0" wp14:anchorId="75CFB2F2" wp14:editId="2FB83A22">
            <wp:extent cx="5943600" cy="2933700"/>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4"/>
                    <a:stretch>
                      <a:fillRect/>
                    </a:stretch>
                  </pic:blipFill>
                  <pic:spPr>
                    <a:xfrm>
                      <a:off x="0" y="0"/>
                      <a:ext cx="5943600" cy="2933700"/>
                    </a:xfrm>
                    <a:prstGeom prst="rect">
                      <a:avLst/>
                    </a:prstGeom>
                  </pic:spPr>
                </pic:pic>
              </a:graphicData>
            </a:graphic>
          </wp:inline>
        </w:drawing>
      </w:r>
    </w:p>
    <w:p w14:paraId="07912BD7" w14:textId="77777777" w:rsidR="001A10B5" w:rsidRPr="00FD3118" w:rsidRDefault="004B5A42">
      <w:pPr>
        <w:rPr>
          <w:rFonts w:eastAsia="SimSun"/>
        </w:rPr>
      </w:pPr>
      <w:r w:rsidRPr="00FD3118">
        <w:rPr>
          <w:rFonts w:eastAsia="SimSun"/>
        </w:rPr>
        <w:t>您还可以单击并拖动窗格之间的浅灰色分割控制条，改变分配给各窗格的比例。</w:t>
      </w:r>
    </w:p>
    <w:p w14:paraId="674B96CB" w14:textId="77777777" w:rsidR="001A10B5" w:rsidRPr="00FD3118" w:rsidRDefault="004B5A42">
      <w:pPr>
        <w:rPr>
          <w:rFonts w:eastAsia="SimSun"/>
        </w:rPr>
      </w:pPr>
      <w:r w:rsidRPr="00FD3118">
        <w:rPr>
          <w:rFonts w:eastAsia="SimSun"/>
        </w:rPr>
        <w:t>如果色谱图视图像</w:t>
      </w:r>
      <w:r w:rsidRPr="00FD3118">
        <w:rPr>
          <w:rFonts w:eastAsia="SimSun" w:hint="eastAsia"/>
        </w:rPr>
        <w:t>不像</w:t>
      </w:r>
      <w:r w:rsidRPr="00FD3118">
        <w:rPr>
          <w:rFonts w:eastAsia="SimSun"/>
        </w:rPr>
        <w:t>上图中那样放大显示，请执行以下步骤：</w:t>
      </w:r>
    </w:p>
    <w:p w14:paraId="59E4D2B8"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自动缩放</w:t>
      </w:r>
      <w:r w:rsidRPr="00FD3118">
        <w:rPr>
          <w:rFonts w:eastAsia="SimSun"/>
        </w:rPr>
        <w:t>并单击</w:t>
      </w:r>
      <w:r w:rsidRPr="00FD3118">
        <w:rPr>
          <w:rFonts w:eastAsia="SimSun"/>
          <w:b/>
        </w:rPr>
        <w:t>最佳峰值</w:t>
      </w:r>
      <w:r w:rsidRPr="00FD3118">
        <w:rPr>
          <w:rFonts w:eastAsia="SimSun"/>
        </w:rPr>
        <w:t xml:space="preserve"> (F11)</w:t>
      </w:r>
      <w:r w:rsidRPr="00FD3118">
        <w:rPr>
          <w:rFonts w:eastAsia="SimSun"/>
        </w:rPr>
        <w:t>。</w:t>
      </w:r>
    </w:p>
    <w:p w14:paraId="3A74C90A" w14:textId="77777777" w:rsidR="001A10B5" w:rsidRPr="00FD3118" w:rsidRDefault="004B5A42">
      <w:pPr>
        <w:rPr>
          <w:rFonts w:eastAsia="SimSun"/>
        </w:rPr>
      </w:pPr>
      <w:r w:rsidRPr="00FD3118">
        <w:rPr>
          <w:rFonts w:eastAsia="SimSun"/>
        </w:rPr>
        <w:t>要进一步了解该肽段的</w:t>
      </w:r>
      <w:r w:rsidRPr="00FD3118">
        <w:rPr>
          <w:rFonts w:eastAsia="SimSun"/>
        </w:rPr>
        <w:t xml:space="preserve"> y3 </w:t>
      </w:r>
      <w:r w:rsidRPr="00FD3118">
        <w:rPr>
          <w:rFonts w:eastAsia="SimSun"/>
        </w:rPr>
        <w:t>离子未包含在所选谱峰组之内的原因：</w:t>
      </w:r>
      <w:r w:rsidRPr="00FD3118">
        <w:rPr>
          <w:rFonts w:eastAsia="SimSun"/>
        </w:rPr>
        <w:t xml:space="preserve"> </w:t>
      </w:r>
    </w:p>
    <w:p w14:paraId="2D516990"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hint="eastAsia"/>
        </w:rPr>
        <w:t xml:space="preserve"> </w:t>
      </w:r>
      <w:r w:rsidRPr="00FD3118">
        <w:rPr>
          <w:rFonts w:eastAsia="SimSun"/>
        </w:rPr>
        <w:t xml:space="preserve">“602.8266++” </w:t>
      </w:r>
      <w:r w:rsidRPr="00FD3118">
        <w:rPr>
          <w:rFonts w:eastAsia="SimSun"/>
        </w:rPr>
        <w:t>母离子下的</w:t>
      </w:r>
      <w:r w:rsidRPr="00FD3118">
        <w:rPr>
          <w:rFonts w:eastAsia="SimSun" w:hint="eastAsia"/>
        </w:rPr>
        <w:t xml:space="preserve"> </w:t>
      </w:r>
      <w:r w:rsidRPr="00FD3118">
        <w:rPr>
          <w:rFonts w:eastAsia="SimSun"/>
        </w:rPr>
        <w:t>“y3</w:t>
      </w:r>
      <w:r w:rsidRPr="00FD3118">
        <w:rPr>
          <w:rFonts w:eastAsia="SimSun"/>
          <w:b/>
        </w:rPr>
        <w:t>”</w:t>
      </w:r>
      <w:r w:rsidRPr="00FD3118">
        <w:rPr>
          <w:rFonts w:eastAsia="SimSun"/>
        </w:rPr>
        <w:t xml:space="preserve"> </w:t>
      </w:r>
      <w:r w:rsidRPr="00FD3118">
        <w:rPr>
          <w:rFonts w:eastAsia="SimSun"/>
        </w:rPr>
        <w:t>离子。</w:t>
      </w:r>
      <w:r w:rsidRPr="00FD3118">
        <w:rPr>
          <w:rFonts w:eastAsia="SimSun"/>
        </w:rPr>
        <w:t xml:space="preserve"> </w:t>
      </w:r>
    </w:p>
    <w:p w14:paraId="274B86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将发生如下变化：</w:t>
      </w:r>
    </w:p>
    <w:p w14:paraId="177346B3" w14:textId="49180B25" w:rsidR="001A10B5" w:rsidRPr="00FD3118" w:rsidRDefault="00303FA3">
      <w:pPr>
        <w:rPr>
          <w:rFonts w:eastAsia="SimSun"/>
        </w:rPr>
      </w:pPr>
      <w:r w:rsidRPr="00FD3118">
        <w:rPr>
          <w:rFonts w:eastAsia="SimSun"/>
          <w:noProof/>
        </w:rPr>
        <w:drawing>
          <wp:inline distT="0" distB="0" distL="0" distR="0" wp14:anchorId="3A706C4C" wp14:editId="20CE1C1A">
            <wp:extent cx="59436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5"/>
                    <a:stretch>
                      <a:fillRect/>
                    </a:stretch>
                  </pic:blipFill>
                  <pic:spPr>
                    <a:xfrm>
                      <a:off x="0" y="0"/>
                      <a:ext cx="5943600" cy="2933700"/>
                    </a:xfrm>
                    <a:prstGeom prst="rect">
                      <a:avLst/>
                    </a:prstGeom>
                  </pic:spPr>
                </pic:pic>
              </a:graphicData>
            </a:graphic>
          </wp:inline>
        </w:drawing>
      </w:r>
    </w:p>
    <w:p w14:paraId="3C6BF9F9" w14:textId="77777777" w:rsidR="001A10B5" w:rsidRPr="00FD3118" w:rsidRDefault="004B5A42">
      <w:pPr>
        <w:rPr>
          <w:rFonts w:eastAsia="SimSun"/>
        </w:rPr>
      </w:pPr>
      <w:r w:rsidRPr="00FD3118">
        <w:rPr>
          <w:rFonts w:eastAsia="SimSun"/>
        </w:rPr>
        <w:t>如果未看到上图所示的三个离子对的色谱图，请执行以下步骤：</w:t>
      </w:r>
    </w:p>
    <w:p w14:paraId="1561A119" w14:textId="77777777" w:rsidR="001A10B5" w:rsidRPr="00FD3118" w:rsidRDefault="004B5A42">
      <w:pPr>
        <w:pStyle w:val="ListParagraph"/>
        <w:numPr>
          <w:ilvl w:val="0"/>
          <w:numId w:val="16"/>
        </w:numPr>
        <w:rPr>
          <w:rFonts w:eastAsia="SimSun"/>
        </w:rPr>
      </w:pPr>
      <w:r w:rsidRPr="00FD3118">
        <w:rPr>
          <w:rFonts w:eastAsia="SimSun"/>
        </w:rPr>
        <w:t>在</w:t>
      </w:r>
      <w:r w:rsidRPr="00FD3118">
        <w:rPr>
          <w:rFonts w:eastAsia="SimSun"/>
          <w:b/>
        </w:rPr>
        <w:t>视图</w:t>
      </w:r>
      <w:r w:rsidRPr="00FD3118">
        <w:rPr>
          <w:rFonts w:eastAsia="SimSun"/>
        </w:rPr>
        <w:t>菜单上，选择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 xml:space="preserve"> (shift-F10)</w:t>
      </w:r>
      <w:r w:rsidRPr="00FD3118">
        <w:rPr>
          <w:rFonts w:eastAsia="SimSun"/>
        </w:rPr>
        <w:t>。</w:t>
      </w:r>
    </w:p>
    <w:p w14:paraId="5D6DF52D" w14:textId="77777777" w:rsidR="001A10B5" w:rsidRPr="00FD3118" w:rsidRDefault="004B5A42">
      <w:pPr>
        <w:rPr>
          <w:rFonts w:eastAsia="SimSun"/>
        </w:rPr>
      </w:pPr>
      <w:r w:rsidRPr="00FD3118">
        <w:rPr>
          <w:rFonts w:eastAsia="SimSun"/>
        </w:rPr>
        <w:t>现在您可能会看到</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w:t>
      </w:r>
      <w:r w:rsidRPr="00FD3118">
        <w:rPr>
          <w:rFonts w:eastAsia="SimSun" w:hint="eastAsia"/>
        </w:rPr>
        <w:t>都</w:t>
      </w:r>
      <w:r w:rsidRPr="00FD3118">
        <w:rPr>
          <w:rFonts w:eastAsia="SimSun"/>
        </w:rPr>
        <w:t>存在一些信号干扰，以至于它们显示出两个未完全分离的谱峰。这些很显然不是由于单个肽段造成的，因为</w:t>
      </w:r>
      <w:r w:rsidRPr="00FD3118">
        <w:rPr>
          <w:rFonts w:eastAsia="SimSun"/>
        </w:rPr>
        <w:t xml:space="preserve"> y7 </w:t>
      </w:r>
      <w:r w:rsidRPr="00FD3118">
        <w:rPr>
          <w:rFonts w:eastAsia="SimSun"/>
        </w:rPr>
        <w:t>上并不存在</w:t>
      </w:r>
      <w:r w:rsidRPr="00FD3118">
        <w:rPr>
          <w:rFonts w:eastAsia="SimSun" w:hint="eastAsia"/>
        </w:rPr>
        <w:t>干扰的</w:t>
      </w:r>
      <w:r w:rsidRPr="00FD3118">
        <w:rPr>
          <w:rFonts w:eastAsia="SimSun"/>
        </w:rPr>
        <w:t>谱峰，而且这两个离子对之间的相对强度在两个峰中是不同的。</w:t>
      </w:r>
    </w:p>
    <w:p w14:paraId="5E63A8EC" w14:textId="77777777" w:rsidR="001A10B5" w:rsidRPr="00FD3118" w:rsidRDefault="004B5A42">
      <w:pPr>
        <w:rPr>
          <w:rFonts w:eastAsia="SimSun"/>
        </w:rPr>
      </w:pPr>
      <w:r w:rsidRPr="00FD3118">
        <w:rPr>
          <w:rFonts w:eastAsia="SimSun"/>
        </w:rPr>
        <w:t>如果您仍然想优化该方法，则您可以下次尝试测定</w:t>
      </w:r>
      <w:r w:rsidRPr="00FD3118">
        <w:rPr>
          <w:rFonts w:eastAsia="SimSun"/>
        </w:rPr>
        <w:t xml:space="preserve"> y5 </w:t>
      </w:r>
      <w:r w:rsidRPr="00FD3118">
        <w:rPr>
          <w:rFonts w:eastAsia="SimSun"/>
        </w:rPr>
        <w:t>和</w:t>
      </w:r>
      <w:r w:rsidRPr="00FD3118">
        <w:rPr>
          <w:rFonts w:eastAsia="SimSun"/>
        </w:rPr>
        <w:t xml:space="preserve"> y8</w:t>
      </w:r>
      <w:r w:rsidRPr="00FD3118">
        <w:rPr>
          <w:rFonts w:eastAsia="SimSun"/>
        </w:rPr>
        <w:t>，因为</w:t>
      </w:r>
      <w:r w:rsidRPr="00FD3118">
        <w:rPr>
          <w:rFonts w:eastAsia="SimSun"/>
        </w:rPr>
        <w:t xml:space="preserve"> MS/MS </w:t>
      </w:r>
      <w:r w:rsidRPr="00FD3118">
        <w:rPr>
          <w:rFonts w:eastAsia="SimSun"/>
        </w:rPr>
        <w:t>库谱图表明这两个离子具有较好的可测性。然而，如果您确实想从这些数据中得到至少一个初始定量结果，则有两种选择：</w:t>
      </w:r>
    </w:p>
    <w:p w14:paraId="30543CF4" w14:textId="77777777" w:rsidR="001A10B5" w:rsidRPr="00FD3118" w:rsidRDefault="004B5A42">
      <w:pPr>
        <w:pStyle w:val="ListParagraph"/>
        <w:numPr>
          <w:ilvl w:val="0"/>
          <w:numId w:val="17"/>
        </w:numPr>
        <w:rPr>
          <w:rFonts w:eastAsia="SimSun"/>
        </w:rPr>
      </w:pPr>
      <w:r w:rsidRPr="00FD3118">
        <w:rPr>
          <w:rFonts w:eastAsia="SimSun"/>
        </w:rPr>
        <w:t>从峰面积计算中移除受干扰影响的离子对。</w:t>
      </w:r>
    </w:p>
    <w:p w14:paraId="2AB3209A" w14:textId="77777777" w:rsidR="001A10B5" w:rsidRPr="00FD3118" w:rsidRDefault="004B5A42">
      <w:pPr>
        <w:pStyle w:val="ListParagraph"/>
        <w:numPr>
          <w:ilvl w:val="0"/>
          <w:numId w:val="17"/>
        </w:numPr>
        <w:rPr>
          <w:rFonts w:eastAsia="SimSun"/>
        </w:rPr>
      </w:pPr>
      <w:r w:rsidRPr="00FD3118">
        <w:rPr>
          <w:rFonts w:eastAsia="SimSun"/>
        </w:rPr>
        <w:t>调整峰</w:t>
      </w:r>
      <w:r w:rsidRPr="00FD3118">
        <w:rPr>
          <w:rFonts w:eastAsia="SimSun" w:hint="eastAsia"/>
        </w:rPr>
        <w:t>的</w:t>
      </w:r>
      <w:r w:rsidRPr="00FD3118">
        <w:rPr>
          <w:rFonts w:eastAsia="SimSun"/>
        </w:rPr>
        <w:t>边界，以排除产生干扰的区域。</w:t>
      </w:r>
    </w:p>
    <w:p w14:paraId="34F6841F" w14:textId="77777777" w:rsidR="001A10B5" w:rsidRPr="00FD3118" w:rsidRDefault="004B5A42">
      <w:pPr>
        <w:rPr>
          <w:rFonts w:eastAsia="SimSun"/>
        </w:rPr>
      </w:pPr>
      <w:r w:rsidRPr="00FD3118">
        <w:rPr>
          <w:rFonts w:eastAsia="SimSun"/>
        </w:rPr>
        <w:t>在</w:t>
      </w:r>
      <w:r w:rsidRPr="00FD3118">
        <w:rPr>
          <w:rFonts w:eastAsia="SimSun"/>
        </w:rPr>
        <w:t xml:space="preserve"> MacCoss</w:t>
      </w:r>
      <w:r w:rsidRPr="00FD3118">
        <w:rPr>
          <w:rFonts w:eastAsia="SimSun"/>
        </w:rPr>
        <w:t>实验室，我们倾向于第一种选择，是因为第二种选择需要</w:t>
      </w:r>
      <w:r w:rsidRPr="00FD3118">
        <w:rPr>
          <w:rFonts w:eastAsia="SimSun" w:hint="eastAsia"/>
        </w:rPr>
        <w:t>人为</w:t>
      </w:r>
      <w:r w:rsidRPr="00FD3118">
        <w:rPr>
          <w:rFonts w:eastAsia="SimSun"/>
        </w:rPr>
        <w:t>确定未知干扰的信号界限，这种不确定因素会引入未知的误差。在本教程中，您可以尝试这两种选择。要给色谱图留出更多的空间，请在开始下一部分之前执行以下操作：</w:t>
      </w:r>
    </w:p>
    <w:p w14:paraId="70375A5F" w14:textId="77777777" w:rsidR="001A10B5" w:rsidRPr="00FD3118" w:rsidRDefault="004B5A42">
      <w:pPr>
        <w:pStyle w:val="ListParagraph"/>
        <w:numPr>
          <w:ilvl w:val="0"/>
          <w:numId w:val="16"/>
        </w:numPr>
        <w:rPr>
          <w:rFonts w:eastAsia="SimSun"/>
        </w:rPr>
      </w:pPr>
      <w:r w:rsidRPr="00FD3118">
        <w:rPr>
          <w:rFonts w:eastAsia="SimSun"/>
        </w:rPr>
        <w:t>单击</w:t>
      </w:r>
      <w:r w:rsidRPr="00FD3118">
        <w:rPr>
          <w:rFonts w:eastAsia="SimSun"/>
          <w:b/>
        </w:rPr>
        <w:t>库匹配</w:t>
      </w:r>
      <w:r w:rsidRPr="00FD3118">
        <w:rPr>
          <w:rFonts w:eastAsia="SimSun"/>
        </w:rPr>
        <w:t>标题栏右上角</w:t>
      </w:r>
      <w:r w:rsidRPr="00FD3118">
        <w:rPr>
          <w:rFonts w:eastAsia="SimSun"/>
        </w:rPr>
        <w:t xml:space="preserve"> X </w:t>
      </w:r>
      <w:r w:rsidRPr="00FD3118">
        <w:rPr>
          <w:rFonts w:eastAsia="SimSun"/>
        </w:rPr>
        <w:t>左侧的图钉</w:t>
      </w:r>
      <w:r w:rsidRPr="00FD3118">
        <w:rPr>
          <w:rFonts w:eastAsia="SimSun"/>
          <w:noProof/>
        </w:rPr>
        <w:drawing>
          <wp:inline distT="0" distB="0" distL="0" distR="0" wp14:anchorId="57546B04" wp14:editId="5C9A4CE5">
            <wp:extent cx="114300" cy="142875"/>
            <wp:effectExtent l="0" t="0" r="0" b="9525"/>
            <wp:docPr id="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14300" cy="142875"/>
                    </a:xfrm>
                    <a:prstGeom prst="rect">
                      <a:avLst/>
                    </a:prstGeom>
                    <a:noFill/>
                    <a:ln>
                      <a:noFill/>
                    </a:ln>
                  </pic:spPr>
                </pic:pic>
              </a:graphicData>
            </a:graphic>
          </wp:inline>
        </w:drawing>
      </w:r>
      <w:r w:rsidRPr="00FD3118">
        <w:rPr>
          <w:rFonts w:eastAsia="SimSun"/>
        </w:rPr>
        <w:t>。</w:t>
      </w:r>
    </w:p>
    <w:p w14:paraId="1692E8CC" w14:textId="77777777" w:rsidR="001A10B5" w:rsidRPr="00FD3118" w:rsidRDefault="004B5A42">
      <w:pPr>
        <w:pStyle w:val="Heading2"/>
        <w:rPr>
          <w:rFonts w:eastAsia="SimSun"/>
        </w:rPr>
      </w:pPr>
      <w:r w:rsidRPr="00FD3118">
        <w:rPr>
          <w:rFonts w:eastAsia="SimSun"/>
        </w:rPr>
        <w:t>移除存在干扰的离子对峰</w:t>
      </w:r>
    </w:p>
    <w:p w14:paraId="1CF99E5F" w14:textId="77777777" w:rsidR="001A10B5" w:rsidRPr="00FD3118" w:rsidRDefault="004B5A42">
      <w:pPr>
        <w:rPr>
          <w:rFonts w:eastAsia="SimSun"/>
        </w:rPr>
      </w:pPr>
      <w:r w:rsidRPr="00FD3118">
        <w:rPr>
          <w:rFonts w:eastAsia="SimSun"/>
        </w:rPr>
        <w:t>幸好，现在可以只将离子对标记为未定量，无需完全移除它们。这样即可将其剔除出总峰面积计算。如要从轻峰值组中移除</w:t>
      </w:r>
      <w:r w:rsidRPr="00FD3118">
        <w:rPr>
          <w:rFonts w:eastAsia="SimSun"/>
        </w:rPr>
        <w:t xml:space="preserve"> y3 </w:t>
      </w:r>
      <w:r w:rsidRPr="00FD3118">
        <w:rPr>
          <w:rFonts w:eastAsia="SimSun"/>
        </w:rPr>
        <w:t>和</w:t>
      </w:r>
      <w:r w:rsidRPr="00FD3118">
        <w:rPr>
          <w:rFonts w:eastAsia="SimSun"/>
        </w:rPr>
        <w:t xml:space="preserve"> y4 </w:t>
      </w:r>
      <w:r w:rsidRPr="00FD3118">
        <w:rPr>
          <w:rFonts w:eastAsia="SimSun"/>
        </w:rPr>
        <w:t>离子对，请执行以下步骤：</w:t>
      </w:r>
    </w:p>
    <w:p w14:paraId="2F3D6832"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视图中单击</w:t>
      </w:r>
      <w:r w:rsidRPr="00FD3118">
        <w:rPr>
          <w:rFonts w:eastAsia="SimSun"/>
        </w:rPr>
        <w:t xml:space="preserve"> y4</w:t>
      </w:r>
      <w:r w:rsidRPr="00FD3118">
        <w:rPr>
          <w:rFonts w:eastAsia="SimSun"/>
        </w:rPr>
        <w:t>。</w:t>
      </w:r>
    </w:p>
    <w:p w14:paraId="61D31D27" w14:textId="77777777" w:rsidR="001A10B5" w:rsidRPr="00FD3118" w:rsidRDefault="004B5A42">
      <w:pPr>
        <w:pStyle w:val="ListParagraph"/>
        <w:numPr>
          <w:ilvl w:val="0"/>
          <w:numId w:val="18"/>
        </w:numPr>
        <w:rPr>
          <w:rFonts w:eastAsia="SimSun"/>
        </w:rPr>
      </w:pPr>
      <w:r w:rsidRPr="00FD3118">
        <w:rPr>
          <w:rFonts w:eastAsia="SimSun"/>
        </w:rPr>
        <w:t>在</w:t>
      </w:r>
      <w:r w:rsidRPr="00FD3118">
        <w:rPr>
          <w:rFonts w:eastAsia="SimSun"/>
          <w:b/>
        </w:rPr>
        <w:t>目标</w:t>
      </w:r>
      <w:r w:rsidRPr="00FD3118">
        <w:rPr>
          <w:rFonts w:eastAsia="SimSun"/>
        </w:rPr>
        <w:t>视图中，在按住</w:t>
      </w:r>
      <w:r w:rsidRPr="00FD3118">
        <w:rPr>
          <w:rFonts w:eastAsia="SimSun"/>
        </w:rPr>
        <w:t xml:space="preserve"> Ctrl </w:t>
      </w:r>
      <w:r w:rsidRPr="00FD3118">
        <w:rPr>
          <w:rFonts w:eastAsia="SimSun"/>
        </w:rPr>
        <w:t>键的情况下单击</w:t>
      </w:r>
      <w:r w:rsidRPr="00FD3118">
        <w:rPr>
          <w:rFonts w:eastAsia="SimSun"/>
        </w:rPr>
        <w:t xml:space="preserve"> y3</w:t>
      </w:r>
      <w:r w:rsidRPr="00FD3118">
        <w:rPr>
          <w:rFonts w:eastAsia="SimSun"/>
        </w:rPr>
        <w:t>，同时选中二者。</w:t>
      </w:r>
    </w:p>
    <w:p w14:paraId="7B125CF2" w14:textId="77777777" w:rsidR="001A10B5" w:rsidRPr="00FD3118" w:rsidRDefault="004B5A42">
      <w:pPr>
        <w:pStyle w:val="ListParagraph"/>
        <w:numPr>
          <w:ilvl w:val="0"/>
          <w:numId w:val="18"/>
        </w:numPr>
        <w:rPr>
          <w:rFonts w:eastAsia="SimSun"/>
        </w:rPr>
      </w:pPr>
      <w:r w:rsidRPr="00FD3118">
        <w:rPr>
          <w:rFonts w:eastAsia="SimSun"/>
        </w:rPr>
        <w:t>在重母离子中，在按住</w:t>
      </w:r>
      <w:r w:rsidRPr="00FD3118">
        <w:rPr>
          <w:rFonts w:eastAsia="SimSun"/>
        </w:rPr>
        <w:t xml:space="preserve"> Ctrl </w:t>
      </w:r>
      <w:r w:rsidRPr="00FD3118">
        <w:rPr>
          <w:rFonts w:eastAsia="SimSun"/>
        </w:rPr>
        <w:t>的情况下单击</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，将</w:t>
      </w:r>
      <w:r w:rsidRPr="00FD3118">
        <w:rPr>
          <w:rFonts w:eastAsia="SimSun"/>
        </w:rPr>
        <w:t xml:space="preserve"> 4 </w:t>
      </w:r>
      <w:r w:rsidRPr="00FD3118">
        <w:rPr>
          <w:rFonts w:eastAsia="SimSun"/>
        </w:rPr>
        <w:t>个离子对全部选中。</w:t>
      </w:r>
    </w:p>
    <w:p w14:paraId="0A84B2D1" w14:textId="77777777" w:rsidR="001A10B5" w:rsidRPr="00FD3118" w:rsidRDefault="004B5A42">
      <w:pPr>
        <w:pStyle w:val="ListParagraph"/>
        <w:numPr>
          <w:ilvl w:val="0"/>
          <w:numId w:val="18"/>
        </w:numPr>
        <w:rPr>
          <w:rFonts w:eastAsia="SimSun"/>
        </w:rPr>
      </w:pPr>
      <w:r w:rsidRPr="00FD3118">
        <w:rPr>
          <w:rFonts w:eastAsia="SimSun"/>
        </w:rPr>
        <w:t>右键单击</w:t>
      </w:r>
      <w:r w:rsidRPr="00FD3118">
        <w:rPr>
          <w:rFonts w:eastAsia="SimSun"/>
          <w:b/>
        </w:rPr>
        <w:t>目标</w:t>
      </w:r>
      <w:r w:rsidRPr="00FD3118">
        <w:rPr>
          <w:rFonts w:eastAsia="SimSun"/>
        </w:rPr>
        <w:t>视图中的选定部分，然后单击菜单上的</w:t>
      </w:r>
      <w:r w:rsidRPr="00FD3118">
        <w:rPr>
          <w:rFonts w:eastAsia="SimSun"/>
          <w:b/>
        </w:rPr>
        <w:t>定量</w:t>
      </w:r>
      <w:r w:rsidRPr="00FD3118">
        <w:rPr>
          <w:rFonts w:eastAsia="SimSun"/>
        </w:rPr>
        <w:t>以将其取消选中。</w:t>
      </w:r>
    </w:p>
    <w:p w14:paraId="1FCCBBFE" w14:textId="77777777" w:rsidR="001A10B5" w:rsidRPr="00FD3118" w:rsidRDefault="004B5A42">
      <w:pPr>
        <w:rPr>
          <w:rFonts w:eastAsia="SimSun"/>
        </w:rPr>
      </w:pPr>
      <w:r w:rsidRPr="00FD3118">
        <w:rPr>
          <w:rFonts w:eastAsia="SimSun"/>
        </w:rPr>
        <w:t>在</w:t>
      </w:r>
      <w:r w:rsidRPr="00FD3118">
        <w:rPr>
          <w:rFonts w:eastAsia="SimSun"/>
          <w:b/>
        </w:rPr>
        <w:t>目标</w:t>
      </w:r>
      <w:r w:rsidRPr="00FD3118">
        <w:rPr>
          <w:rFonts w:eastAsia="SimSun"/>
        </w:rPr>
        <w:t>视图中，您会看到</w:t>
      </w:r>
      <w:r w:rsidRPr="00FD3118">
        <w:rPr>
          <w:rFonts w:eastAsia="SimSun"/>
        </w:rPr>
        <w:t xml:space="preserve"> y4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0.37</w:t>
      </w:r>
      <w:r w:rsidRPr="00FD3118">
        <w:rPr>
          <w:rFonts w:eastAsia="SimSun"/>
        </w:rPr>
        <w:t>）</w:t>
      </w:r>
      <w:r w:rsidRPr="00FD3118">
        <w:rPr>
          <w:rFonts w:eastAsia="SimSun" w:hint="eastAsia"/>
        </w:rPr>
        <w:t>”</w:t>
      </w:r>
      <w:r w:rsidRPr="00FD3118">
        <w:rPr>
          <w:rFonts w:eastAsia="SimSun"/>
        </w:rPr>
        <w:t>和</w:t>
      </w:r>
      <w:r w:rsidRPr="00FD3118">
        <w:rPr>
          <w:rFonts w:eastAsia="SimSun"/>
        </w:rPr>
        <w:t xml:space="preserve"> y3 </w:t>
      </w:r>
      <w:r w:rsidRPr="00FD3118">
        <w:rPr>
          <w:rFonts w:eastAsia="SimSun"/>
        </w:rPr>
        <w:t>文本</w:t>
      </w:r>
      <w:r w:rsidRPr="00FD3118">
        <w:rPr>
          <w:rFonts w:eastAsia="SimSun" w:hint="eastAsia"/>
        </w:rPr>
        <w:t>“</w:t>
      </w:r>
      <w:r w:rsidRPr="00FD3118">
        <w:rPr>
          <w:rFonts w:eastAsia="SimSun"/>
        </w:rPr>
        <w:t>（比率为</w:t>
      </w:r>
      <w:r w:rsidRPr="00FD3118">
        <w:rPr>
          <w:rFonts w:eastAsia="SimSun"/>
        </w:rPr>
        <w:t xml:space="preserve"> 0.59</w:t>
      </w:r>
      <w:r w:rsidRPr="00FD3118">
        <w:rPr>
          <w:rFonts w:eastAsia="SimSun"/>
        </w:rPr>
        <w:t>）</w:t>
      </w:r>
      <w:r w:rsidRPr="00FD3118">
        <w:rPr>
          <w:rFonts w:eastAsia="SimSun" w:hint="eastAsia"/>
        </w:rPr>
        <w:t>”</w:t>
      </w:r>
      <w:r w:rsidRPr="00FD3118">
        <w:rPr>
          <w:rFonts w:eastAsia="SimSun"/>
        </w:rPr>
        <w:t>从轻离子对的末端消失，同时母离子比值</w:t>
      </w:r>
      <w:r w:rsidRPr="00FD3118">
        <w:rPr>
          <w:rFonts w:eastAsia="SimSun" w:hint="eastAsia"/>
        </w:rPr>
        <w:t>“</w:t>
      </w:r>
      <w:r w:rsidRPr="00FD3118">
        <w:rPr>
          <w:rFonts w:eastAsia="SimSun"/>
        </w:rPr>
        <w:t>（总比率为</w:t>
      </w:r>
      <w:r w:rsidRPr="00FD3118">
        <w:rPr>
          <w:rFonts w:eastAsia="SimSun"/>
        </w:rPr>
        <w:t xml:space="preserve"> 0.31</w:t>
      </w:r>
      <w:r w:rsidRPr="00FD3118">
        <w:rPr>
          <w:rFonts w:eastAsia="SimSun"/>
        </w:rPr>
        <w:t>）</w:t>
      </w:r>
      <w:r w:rsidRPr="00FD3118">
        <w:rPr>
          <w:rFonts w:eastAsia="SimSun" w:hint="eastAsia"/>
        </w:rPr>
        <w:t>”</w:t>
      </w:r>
      <w:r w:rsidRPr="00FD3118">
        <w:rPr>
          <w:rFonts w:eastAsia="SimSun"/>
        </w:rPr>
        <w:t>变为</w:t>
      </w:r>
      <w:r w:rsidRPr="00FD3118">
        <w:rPr>
          <w:rFonts w:eastAsia="SimSun" w:hint="eastAsia"/>
        </w:rPr>
        <w:t>“</w:t>
      </w:r>
      <w:r w:rsidRPr="00FD3118">
        <w:rPr>
          <w:rFonts w:eastAsia="SimSun"/>
        </w:rPr>
        <w:t>（总比率为</w:t>
      </w:r>
      <w:r w:rsidRPr="00FD3118">
        <w:rPr>
          <w:rFonts w:eastAsia="SimSun"/>
        </w:rPr>
        <w:t xml:space="preserve"> 0.24</w:t>
      </w:r>
      <w:r w:rsidRPr="00FD3118">
        <w:rPr>
          <w:rFonts w:eastAsia="SimSun"/>
        </w:rPr>
        <w:t>）</w:t>
      </w:r>
      <w:r w:rsidRPr="00FD3118">
        <w:rPr>
          <w:rFonts w:eastAsia="SimSun" w:hint="eastAsia"/>
        </w:rPr>
        <w:t>”</w:t>
      </w:r>
      <w:r w:rsidRPr="00FD3118">
        <w:rPr>
          <w:rFonts w:eastAsia="SimSun"/>
        </w:rPr>
        <w:t>。非定量离子对的文本也变为灰色，并且在色谱视图中，</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的线变为虚线。</w:t>
      </w:r>
    </w:p>
    <w:p w14:paraId="6883E721" w14:textId="77777777" w:rsidR="00232FA3" w:rsidRDefault="004B5A42">
      <w:pPr>
        <w:rPr>
          <w:rFonts w:eastAsia="SimSun"/>
        </w:rPr>
      </w:pPr>
      <w:r w:rsidRPr="00FD3118">
        <w:rPr>
          <w:rFonts w:eastAsia="SimSun"/>
        </w:rPr>
        <w:t>母离子总面积比值是加权平均值，以内标峰面积作为权重，数学公式表示为：</w:t>
      </w:r>
    </w:p>
    <w:p w14:paraId="61E5FD5C" w14:textId="4F35AE21" w:rsidR="00232FA3" w:rsidRDefault="00232FA3" w:rsidP="00232FA3">
      <w:pPr>
        <w:jc w:val="center"/>
        <w:rPr>
          <w:rFonts w:eastAsia="SimSun"/>
        </w:rPr>
      </w:pPr>
      <w:r w:rsidRPr="009937EF">
        <w:rPr>
          <w:noProof/>
        </w:rPr>
        <w:drawing>
          <wp:inline distT="0" distB="0" distL="0" distR="0" wp14:anchorId="5965FD8E" wp14:editId="38BD1B0F">
            <wp:extent cx="4277322" cy="838317"/>
            <wp:effectExtent l="0" t="0" r="9525" b="0"/>
            <wp:docPr id="567404784" name="Picture 1" descr="A black text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4784" name="Picture 1" descr="A black text with a line&#10;&#10;Description automatically generated with medium confidence"/>
                    <pic:cNvPicPr/>
                  </pic:nvPicPr>
                  <pic:blipFill>
                    <a:blip r:embed="rId27"/>
                    <a:stretch>
                      <a:fillRect/>
                    </a:stretch>
                  </pic:blipFill>
                  <pic:spPr>
                    <a:xfrm>
                      <a:off x="0" y="0"/>
                      <a:ext cx="4277322" cy="838317"/>
                    </a:xfrm>
                    <a:prstGeom prst="rect">
                      <a:avLst/>
                    </a:prstGeom>
                  </pic:spPr>
                </pic:pic>
              </a:graphicData>
            </a:graphic>
          </wp:inline>
        </w:drawing>
      </w:r>
    </w:p>
    <w:p w14:paraId="6E2EC2AD" w14:textId="2746CAFC" w:rsidR="001A10B5" w:rsidRPr="00FD3118" w:rsidRDefault="004B5A42">
      <w:pPr>
        <w:rPr>
          <w:rFonts w:eastAsia="SimSun"/>
        </w:rPr>
      </w:pPr>
      <w:r w:rsidRPr="00FD3118">
        <w:rPr>
          <w:rFonts w:eastAsia="SimSun"/>
        </w:rPr>
        <w:t>移除轻峰或重峰将移除与其相匹配的离子对的色谱峰。因此，仅有一对离子对保留时，正如本研究中的</w:t>
      </w:r>
      <w:r w:rsidRPr="00FD3118">
        <w:rPr>
          <w:rFonts w:eastAsia="SimSun"/>
        </w:rPr>
        <w:t xml:space="preserve"> y7 </w:t>
      </w:r>
      <w:r w:rsidRPr="00FD3118">
        <w:rPr>
          <w:rFonts w:eastAsia="SimSun"/>
        </w:rPr>
        <w:t>所示，离子对轻峰和重峰之间的比值（此处为</w:t>
      </w:r>
      <w:r w:rsidRPr="00FD3118">
        <w:rPr>
          <w:rFonts w:eastAsia="SimSun"/>
        </w:rPr>
        <w:t xml:space="preserve"> 0.24</w:t>
      </w:r>
      <w:r w:rsidRPr="00FD3118">
        <w:rPr>
          <w:rFonts w:eastAsia="SimSun"/>
        </w:rPr>
        <w:t>）将成为母离子的总面积比值。</w:t>
      </w:r>
    </w:p>
    <w:p w14:paraId="12EF48C8" w14:textId="77777777" w:rsidR="001A10B5" w:rsidRPr="00FD3118" w:rsidRDefault="004B5A42">
      <w:pPr>
        <w:pStyle w:val="Heading2"/>
        <w:rPr>
          <w:rFonts w:eastAsia="SimSun"/>
        </w:rPr>
      </w:pPr>
      <w:r w:rsidRPr="00FD3118">
        <w:rPr>
          <w:rFonts w:eastAsia="SimSun"/>
        </w:rPr>
        <w:t>调整峰边界以排除干扰</w:t>
      </w:r>
    </w:p>
    <w:p w14:paraId="00C7E3B9" w14:textId="77777777" w:rsidR="001A10B5" w:rsidRPr="00FD3118" w:rsidRDefault="004B5A42">
      <w:pPr>
        <w:rPr>
          <w:rFonts w:eastAsia="SimSun"/>
        </w:rPr>
      </w:pPr>
      <w:r w:rsidRPr="00FD3118">
        <w:rPr>
          <w:rFonts w:eastAsia="SimSun"/>
        </w:rPr>
        <w:t>如要通过调整峰的积分边界，以消除定量检测中的干扰，请执行下列步骤：</w:t>
      </w:r>
    </w:p>
    <w:p w14:paraId="0F77D320"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撤消</w:t>
      </w:r>
      <w:r w:rsidRPr="00FD3118">
        <w:rPr>
          <w:rFonts w:eastAsia="SimSun"/>
        </w:rPr>
        <w:t xml:space="preserve"> (Ctrl-Z)</w:t>
      </w:r>
      <w:r w:rsidRPr="00FD3118">
        <w:rPr>
          <w:rFonts w:eastAsia="SimSun"/>
        </w:rPr>
        <w:t>，以撤消您刚刚进行的定量属性更改。</w:t>
      </w:r>
      <w:r w:rsidRPr="00FD3118">
        <w:rPr>
          <w:rFonts w:eastAsia="SimSun"/>
        </w:rPr>
        <w:t xml:space="preserve"> </w:t>
      </w:r>
    </w:p>
    <w:p w14:paraId="02EB3ED5" w14:textId="77777777" w:rsidR="001A10B5" w:rsidRPr="00FD3118" w:rsidRDefault="004B5A42">
      <w:pPr>
        <w:pStyle w:val="ListParagraph"/>
        <w:numPr>
          <w:ilvl w:val="0"/>
          <w:numId w:val="19"/>
        </w:numPr>
        <w:rPr>
          <w:rFonts w:eastAsia="SimSun"/>
        </w:rPr>
      </w:pPr>
      <w:r w:rsidRPr="00FD3118">
        <w:rPr>
          <w:rFonts w:eastAsia="SimSun"/>
        </w:rPr>
        <w:t>选择肽段元素</w:t>
      </w:r>
      <w:r w:rsidRPr="00FD3118">
        <w:rPr>
          <w:rFonts w:eastAsia="SimSun" w:hint="eastAsia"/>
        </w:rPr>
        <w:t xml:space="preserve"> </w:t>
      </w:r>
      <w:r w:rsidRPr="00FD3118">
        <w:rPr>
          <w:rFonts w:eastAsia="SimSun"/>
        </w:rPr>
        <w:t>“K.ETFPILVEE</w:t>
      </w:r>
      <w:r w:rsidRPr="00FD3118">
        <w:rPr>
          <w:rFonts w:eastAsia="SimSun"/>
          <w:b/>
          <w:bCs/>
          <w:color w:val="0000FF"/>
        </w:rPr>
        <w:t>K</w:t>
      </w:r>
      <w:r w:rsidRPr="00FD3118">
        <w:rPr>
          <w:rFonts w:eastAsia="SimSun"/>
        </w:rPr>
        <w:t>.Q [196, 205]”</w:t>
      </w:r>
      <w:r w:rsidRPr="00FD3118">
        <w:rPr>
          <w:rFonts w:eastAsia="SimSun"/>
        </w:rPr>
        <w:t>。</w:t>
      </w:r>
    </w:p>
    <w:p w14:paraId="15D625F2" w14:textId="77777777" w:rsidR="001A10B5" w:rsidRPr="00FD3118" w:rsidRDefault="004B5A42">
      <w:pPr>
        <w:pStyle w:val="ListParagraph"/>
        <w:numPr>
          <w:ilvl w:val="0"/>
          <w:numId w:val="19"/>
        </w:numPr>
        <w:rPr>
          <w:rFonts w:eastAsia="SimSun"/>
        </w:rPr>
      </w:pPr>
      <w:r w:rsidRPr="00FD3118">
        <w:rPr>
          <w:rFonts w:eastAsia="SimSun"/>
        </w:rPr>
        <w:t>在</w:t>
      </w:r>
      <w:r w:rsidRPr="00FD3118">
        <w:rPr>
          <w:rFonts w:eastAsia="SimSun"/>
        </w:rPr>
        <w:t xml:space="preserve"> X-</w:t>
      </w:r>
      <w:r w:rsidRPr="00FD3118">
        <w:rPr>
          <w:rFonts w:eastAsia="SimSun"/>
        </w:rPr>
        <w:t>轴下面单击鼠标，从轻（红色）色谱图在预期峰与干扰峰（约</w:t>
      </w:r>
      <w:r w:rsidRPr="00FD3118">
        <w:rPr>
          <w:rFonts w:eastAsia="SimSun"/>
        </w:rPr>
        <w:t xml:space="preserve"> 29.8 </w:t>
      </w:r>
      <w:r w:rsidRPr="00FD3118">
        <w:rPr>
          <w:rFonts w:eastAsia="SimSun"/>
        </w:rPr>
        <w:t>分钟）之间最小值的右侧，拖动至重（蓝色）色谱图右边的第二个峰的边界（约</w:t>
      </w:r>
      <w:r w:rsidRPr="00FD3118">
        <w:rPr>
          <w:rFonts w:eastAsia="SimSun"/>
        </w:rPr>
        <w:t xml:space="preserve"> 30.4 </w:t>
      </w:r>
      <w:r w:rsidRPr="00FD3118">
        <w:rPr>
          <w:rFonts w:eastAsia="SimSun"/>
        </w:rPr>
        <w:t>分钟）。</w:t>
      </w:r>
    </w:p>
    <w:p w14:paraId="537A655B"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应显示如下：</w:t>
      </w:r>
    </w:p>
    <w:p w14:paraId="198F423E" w14:textId="651BAF67" w:rsidR="001A10B5" w:rsidRPr="00FD3118" w:rsidRDefault="00303FA3">
      <w:pPr>
        <w:rPr>
          <w:rFonts w:eastAsia="SimSun"/>
        </w:rPr>
      </w:pPr>
      <w:r w:rsidRPr="00FD3118">
        <w:rPr>
          <w:rFonts w:eastAsia="SimSun"/>
          <w:noProof/>
        </w:rPr>
        <w:drawing>
          <wp:inline distT="0" distB="0" distL="0" distR="0" wp14:anchorId="7224EA31" wp14:editId="37BFC76C">
            <wp:extent cx="5943600" cy="2933700"/>
            <wp:effectExtent l="0" t="0" r="0" b="0"/>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943600" cy="2933700"/>
                    </a:xfrm>
                    <a:prstGeom prst="rect">
                      <a:avLst/>
                    </a:prstGeom>
                  </pic:spPr>
                </pic:pic>
              </a:graphicData>
            </a:graphic>
          </wp:inline>
        </w:drawing>
      </w:r>
    </w:p>
    <w:p w14:paraId="27ED0F27" w14:textId="77777777" w:rsidR="001A10B5" w:rsidRPr="00FD3118" w:rsidRDefault="004B5A42">
      <w:pPr>
        <w:rPr>
          <w:rFonts w:eastAsia="SimSun"/>
        </w:rPr>
      </w:pPr>
      <w:r w:rsidRPr="00FD3118">
        <w:rPr>
          <w:rFonts w:eastAsia="SimSun"/>
        </w:rPr>
        <w:t>此时，</w:t>
      </w:r>
      <w:r w:rsidRPr="00FD3118">
        <w:rPr>
          <w:rFonts w:eastAsia="SimSun"/>
        </w:rPr>
        <w:t xml:space="preserve">y4 </w:t>
      </w:r>
      <w:r w:rsidRPr="00FD3118">
        <w:rPr>
          <w:rFonts w:eastAsia="SimSun"/>
        </w:rPr>
        <w:t>和</w:t>
      </w:r>
      <w:r w:rsidRPr="00FD3118">
        <w:rPr>
          <w:rFonts w:eastAsia="SimSun"/>
        </w:rPr>
        <w:t xml:space="preserve"> y3 </w:t>
      </w:r>
      <w:r w:rsidRPr="00FD3118">
        <w:rPr>
          <w:rFonts w:eastAsia="SimSun"/>
        </w:rPr>
        <w:t>的比值分别显示为</w:t>
      </w:r>
      <w:r w:rsidRPr="00FD3118">
        <w:rPr>
          <w:rFonts w:eastAsia="SimSun"/>
        </w:rPr>
        <w:t xml:space="preserve"> 0.31 </w:t>
      </w:r>
      <w:r w:rsidRPr="00FD3118">
        <w:rPr>
          <w:rFonts w:eastAsia="SimSun"/>
        </w:rPr>
        <w:t>和</w:t>
      </w:r>
      <w:r w:rsidRPr="00FD3118">
        <w:rPr>
          <w:rFonts w:eastAsia="SimSun"/>
        </w:rPr>
        <w:t xml:space="preserve"> 0.35</w:t>
      </w:r>
      <w:r w:rsidRPr="00FD3118">
        <w:rPr>
          <w:rFonts w:eastAsia="SimSun"/>
        </w:rPr>
        <w:t>，</w:t>
      </w:r>
      <w:r w:rsidRPr="00FD3118">
        <w:rPr>
          <w:rFonts w:eastAsia="SimSun"/>
        </w:rPr>
        <w:t xml:space="preserve">y7 </w:t>
      </w:r>
      <w:r w:rsidRPr="00FD3118">
        <w:rPr>
          <w:rFonts w:eastAsia="SimSun"/>
        </w:rPr>
        <w:t>的比值显示为</w:t>
      </w:r>
      <w:r w:rsidRPr="00FD3118">
        <w:rPr>
          <w:rFonts w:eastAsia="SimSun"/>
        </w:rPr>
        <w:t xml:space="preserve"> 0.23</w:t>
      </w:r>
      <w:r w:rsidRPr="00FD3118">
        <w:rPr>
          <w:rFonts w:eastAsia="SimSun"/>
        </w:rPr>
        <w:t>，加权平均产生的母离子总比值为</w:t>
      </w:r>
      <w:r w:rsidRPr="00FD3118">
        <w:rPr>
          <w:rFonts w:eastAsia="SimSun"/>
        </w:rPr>
        <w:t xml:space="preserve"> 0.27</w:t>
      </w:r>
      <w:r w:rsidRPr="00FD3118">
        <w:rPr>
          <w:rFonts w:eastAsia="SimSun"/>
        </w:rPr>
        <w:t>。</w:t>
      </w:r>
    </w:p>
    <w:p w14:paraId="4C6B21B6" w14:textId="77777777" w:rsidR="001A10B5" w:rsidRPr="00FD3118" w:rsidRDefault="004B5A42">
      <w:pPr>
        <w:rPr>
          <w:rFonts w:eastAsia="SimSun"/>
        </w:rPr>
      </w:pPr>
      <w:r w:rsidRPr="00FD3118">
        <w:rPr>
          <w:rFonts w:eastAsia="SimSun"/>
        </w:rPr>
        <w:t>采用两种处理干扰的不同方法，获取的两个总比值分别为</w:t>
      </w:r>
      <w:r w:rsidRPr="00FD3118">
        <w:rPr>
          <w:rFonts w:eastAsia="SimSun"/>
        </w:rPr>
        <w:t xml:space="preserve"> 0.24 </w:t>
      </w:r>
      <w:r w:rsidRPr="00FD3118">
        <w:rPr>
          <w:rFonts w:eastAsia="SimSun"/>
        </w:rPr>
        <w:t>和</w:t>
      </w:r>
      <w:r w:rsidRPr="00FD3118">
        <w:rPr>
          <w:rFonts w:eastAsia="SimSun"/>
        </w:rPr>
        <w:t xml:space="preserve"> 0.27</w:t>
      </w:r>
      <w:r w:rsidRPr="00FD3118">
        <w:rPr>
          <w:rFonts w:eastAsia="SimSun"/>
        </w:rPr>
        <w:t>，与</w:t>
      </w:r>
      <w:r w:rsidRPr="00FD3118">
        <w:rPr>
          <w:rFonts w:eastAsia="SimSun"/>
        </w:rPr>
        <w:t xml:space="preserve"> 1 </w:t>
      </w:r>
      <w:r w:rsidRPr="00FD3118">
        <w:rPr>
          <w:rFonts w:eastAsia="SimSun"/>
        </w:rPr>
        <w:t>比</w:t>
      </w:r>
      <w:r w:rsidRPr="00FD3118">
        <w:rPr>
          <w:rFonts w:eastAsia="SimSun"/>
        </w:rPr>
        <w:t xml:space="preserve"> 4</w:t>
      </w:r>
      <w:r w:rsidRPr="00FD3118">
        <w:rPr>
          <w:rFonts w:eastAsia="SimSun"/>
        </w:rPr>
        <w:t>（轻和重母离子的比例）</w:t>
      </w:r>
      <w:r w:rsidRPr="00FD3118">
        <w:rPr>
          <w:rFonts w:eastAsia="SimSun"/>
        </w:rPr>
        <w:t xml:space="preserve">SILAC </w:t>
      </w:r>
      <w:r w:rsidRPr="00FD3118">
        <w:rPr>
          <w:rFonts w:eastAsia="SimSun"/>
        </w:rPr>
        <w:t>混合的真实值</w:t>
      </w:r>
      <w:r w:rsidRPr="00FD3118">
        <w:rPr>
          <w:rFonts w:eastAsia="SimSun"/>
        </w:rPr>
        <w:t xml:space="preserve"> 0.25 </w:t>
      </w:r>
      <w:r w:rsidRPr="00FD3118">
        <w:rPr>
          <w:rFonts w:eastAsia="SimSun"/>
        </w:rPr>
        <w:t>非常接近。然而，显示存在干扰作用（</w:t>
      </w:r>
      <w:r w:rsidRPr="00FD3118">
        <w:rPr>
          <w:rFonts w:eastAsia="SimSun"/>
        </w:rPr>
        <w:t xml:space="preserve">EFP </w:t>
      </w:r>
      <w:r w:rsidRPr="00FD3118">
        <w:rPr>
          <w:rFonts w:eastAsia="SimSun"/>
        </w:rPr>
        <w:t>肽段的</w:t>
      </w:r>
      <w:r w:rsidRPr="00FD3118">
        <w:rPr>
          <w:rFonts w:eastAsia="SimSun"/>
        </w:rPr>
        <w:t xml:space="preserve"> y3 </w:t>
      </w:r>
      <w:r w:rsidRPr="00FD3118">
        <w:rPr>
          <w:rFonts w:eastAsia="SimSun"/>
        </w:rPr>
        <w:t>和</w:t>
      </w:r>
      <w:r w:rsidRPr="00FD3118">
        <w:rPr>
          <w:rFonts w:eastAsia="SimSun"/>
        </w:rPr>
        <w:t xml:space="preserve"> y4</w:t>
      </w:r>
      <w:r w:rsidRPr="00FD3118">
        <w:rPr>
          <w:rFonts w:eastAsia="SimSun"/>
        </w:rPr>
        <w:t>）的峰面积比值更接近于</w:t>
      </w:r>
      <w:r w:rsidRPr="00FD3118">
        <w:rPr>
          <w:rFonts w:eastAsia="SimSun"/>
        </w:rPr>
        <w:t xml:space="preserve"> 1:3</w:t>
      </w:r>
      <w:r w:rsidRPr="00FD3118">
        <w:rPr>
          <w:rFonts w:eastAsia="SimSun"/>
        </w:rPr>
        <w:t>，而不是</w:t>
      </w:r>
      <w:r w:rsidRPr="00FD3118">
        <w:rPr>
          <w:rFonts w:eastAsia="SimSun"/>
        </w:rPr>
        <w:t xml:space="preserve"> 1:4</w:t>
      </w:r>
      <w:r w:rsidRPr="00FD3118">
        <w:rPr>
          <w:rFonts w:eastAsia="SimSun"/>
        </w:rPr>
        <w:t>。由此可看出，这种手动调整技术（第</w:t>
      </w:r>
      <w:r w:rsidRPr="00FD3118">
        <w:rPr>
          <w:rFonts w:eastAsia="SimSun" w:hint="eastAsia"/>
        </w:rPr>
        <w:t>二</w:t>
      </w:r>
      <w:r w:rsidRPr="00FD3118">
        <w:rPr>
          <w:rFonts w:eastAsia="SimSun"/>
        </w:rPr>
        <w:t>种选择）的实际效果存在疑问，也强调了我们更倾向于移除干扰离子对（第</w:t>
      </w:r>
      <w:r w:rsidRPr="00FD3118">
        <w:rPr>
          <w:rFonts w:eastAsia="SimSun" w:hint="eastAsia"/>
        </w:rPr>
        <w:t>一</w:t>
      </w:r>
      <w:r w:rsidRPr="00FD3118">
        <w:rPr>
          <w:rFonts w:eastAsia="SimSun"/>
        </w:rPr>
        <w:t>种选择）的原因。</w:t>
      </w:r>
    </w:p>
    <w:p w14:paraId="44F91517" w14:textId="77777777" w:rsidR="001A10B5" w:rsidRPr="00FD3118" w:rsidRDefault="004B5A42">
      <w:pPr>
        <w:rPr>
          <w:rFonts w:eastAsia="SimSun"/>
        </w:rPr>
      </w:pPr>
      <w:r w:rsidRPr="00FD3118">
        <w:rPr>
          <w:rFonts w:eastAsia="SimSun"/>
        </w:rPr>
        <w:t>对本文档中的数据的进一步分析将显示大多数肽段的比值非常接近于预期值</w:t>
      </w:r>
      <w:r w:rsidRPr="00FD3118">
        <w:rPr>
          <w:rFonts w:eastAsia="SimSun" w:hint="eastAsia"/>
        </w:rPr>
        <w:t xml:space="preserve"> </w:t>
      </w:r>
      <w:r w:rsidRPr="00FD3118">
        <w:rPr>
          <w:rFonts w:eastAsia="SimSun"/>
        </w:rPr>
        <w:t>0.25</w:t>
      </w:r>
      <w:r w:rsidRPr="00FD3118">
        <w:rPr>
          <w:rFonts w:eastAsia="SimSun"/>
        </w:rPr>
        <w:t>。此外，对于具有</w:t>
      </w:r>
      <w:r w:rsidRPr="00FD3118">
        <w:rPr>
          <w:rFonts w:eastAsia="SimSun"/>
        </w:rPr>
        <w:t xml:space="preserve"> 3 </w:t>
      </w:r>
      <w:r w:rsidRPr="00FD3118">
        <w:rPr>
          <w:rFonts w:eastAsia="SimSun"/>
        </w:rPr>
        <w:t>个或更多个离子对的母离子，</w:t>
      </w:r>
      <w:r w:rsidRPr="00FD3118">
        <w:rPr>
          <w:rFonts w:eastAsia="SimSun"/>
        </w:rPr>
        <w:t xml:space="preserve">Skyline </w:t>
      </w:r>
      <w:r w:rsidRPr="00FD3118">
        <w:rPr>
          <w:rFonts w:eastAsia="SimSun"/>
        </w:rPr>
        <w:t>将显示峰面积和匹配</w:t>
      </w:r>
      <w:r w:rsidRPr="00FD3118">
        <w:rPr>
          <w:rFonts w:eastAsia="SimSun"/>
        </w:rPr>
        <w:t xml:space="preserve"> MS/MS </w:t>
      </w:r>
      <w:r w:rsidRPr="00FD3118">
        <w:rPr>
          <w:rFonts w:eastAsia="SimSun"/>
        </w:rPr>
        <w:t>峰强度之间的点积</w:t>
      </w:r>
      <w:r w:rsidRPr="00FD3118">
        <w:rPr>
          <w:rFonts w:eastAsia="SimSun"/>
        </w:rPr>
        <w:t xml:space="preserve"> (dotp)</w:t>
      </w:r>
      <w:r w:rsidRPr="00FD3118">
        <w:rPr>
          <w:rFonts w:eastAsia="SimSun"/>
        </w:rPr>
        <w:t>。</w:t>
      </w:r>
      <w:r w:rsidRPr="00FD3118">
        <w:rPr>
          <w:rFonts w:eastAsia="SimSun" w:hint="eastAsia"/>
        </w:rPr>
        <w:t>当</w:t>
      </w:r>
      <w:r w:rsidRPr="00FD3118">
        <w:rPr>
          <w:rFonts w:eastAsia="SimSun"/>
        </w:rPr>
        <w:t>精确匹配时</w:t>
      </w:r>
      <w:r w:rsidRPr="00FD3118">
        <w:rPr>
          <w:rFonts w:eastAsia="SimSun" w:hint="eastAsia"/>
        </w:rPr>
        <w:t>，点积为</w:t>
      </w:r>
      <w:r w:rsidRPr="00FD3118">
        <w:rPr>
          <w:rFonts w:eastAsia="SimSun" w:hint="eastAsia"/>
        </w:rPr>
        <w:t>1</w:t>
      </w:r>
      <w:r w:rsidRPr="00FD3118">
        <w:rPr>
          <w:rFonts w:eastAsia="SimSun" w:hint="eastAsia"/>
        </w:rPr>
        <w:t>。</w:t>
      </w:r>
      <w:r w:rsidRPr="00FD3118">
        <w:rPr>
          <w:rFonts w:eastAsia="SimSun"/>
        </w:rPr>
        <w:t>这些数值的大部分都非常接近于</w:t>
      </w:r>
      <w:r w:rsidRPr="00FD3118">
        <w:rPr>
          <w:rFonts w:eastAsia="SimSun"/>
        </w:rPr>
        <w:t xml:space="preserve"> 1.0</w:t>
      </w:r>
      <w:r w:rsidRPr="00FD3118">
        <w:rPr>
          <w:rFonts w:eastAsia="SimSun"/>
        </w:rPr>
        <w:t>。您还将看到在轻和重标准峰的峰面积之间计算出的点积比</w:t>
      </w:r>
      <w:r w:rsidRPr="00FD3118">
        <w:rPr>
          <w:rFonts w:eastAsia="SimSun"/>
        </w:rPr>
        <w:t xml:space="preserve"> (rdotp)</w:t>
      </w:r>
      <w:r w:rsidRPr="00FD3118">
        <w:rPr>
          <w:rFonts w:eastAsia="SimSun"/>
        </w:rPr>
        <w:t>，其中大多数值显示为</w:t>
      </w:r>
      <w:r w:rsidRPr="00FD3118">
        <w:rPr>
          <w:rFonts w:eastAsia="SimSun"/>
        </w:rPr>
        <w:t xml:space="preserve"> 1 </w:t>
      </w:r>
      <w:r w:rsidRPr="00FD3118">
        <w:rPr>
          <w:rFonts w:eastAsia="SimSun"/>
        </w:rPr>
        <w:t>或非常接近它，表明轻和重离子对峰面积之间的相对强度非常相似。</w:t>
      </w:r>
      <w:r w:rsidRPr="00FD3118">
        <w:rPr>
          <w:rFonts w:eastAsia="SimSun"/>
        </w:rPr>
        <w:t xml:space="preserve"> </w:t>
      </w:r>
    </w:p>
    <w:p w14:paraId="22AAE242" w14:textId="77777777" w:rsidR="001A10B5" w:rsidRPr="00FD3118" w:rsidRDefault="004B5A42">
      <w:pPr>
        <w:rPr>
          <w:rFonts w:eastAsia="SimSun"/>
        </w:rPr>
      </w:pPr>
      <w:r w:rsidRPr="00FD3118">
        <w:rPr>
          <w:rFonts w:eastAsia="SimSun"/>
        </w:rPr>
        <w:t>最后，在转向本教程的第二个文档之前，您可能会注意到</w:t>
      </w:r>
      <w:r w:rsidRPr="00FD3118">
        <w:rPr>
          <w:rFonts w:eastAsia="SimSun"/>
        </w:rPr>
        <w:t xml:space="preserve"> 2 </w:t>
      </w:r>
      <w:r w:rsidRPr="00FD3118">
        <w:rPr>
          <w:rFonts w:eastAsia="SimSun"/>
        </w:rPr>
        <w:t>个肽段</w:t>
      </w:r>
      <w:r w:rsidRPr="00FD3118">
        <w:rPr>
          <w:rFonts w:eastAsia="SimSun"/>
        </w:rPr>
        <w:t xml:space="preserve"> (</w:t>
      </w:r>
      <w:bookmarkStart w:id="0" w:name="_Hlk26964787"/>
      <w:r w:rsidRPr="00FD3118">
        <w:rPr>
          <w:rFonts w:eastAsia="SimSun"/>
        </w:rPr>
        <w:t>K.</w:t>
      </w:r>
      <w:r w:rsidRPr="00FD3118">
        <w:rPr>
          <w:rFonts w:eastAsia="SimSun"/>
          <w:color w:val="000000"/>
        </w:rPr>
        <w:t>YVDPNVLPETESLALVID</w:t>
      </w:r>
      <w:r w:rsidRPr="00FD3118">
        <w:rPr>
          <w:rFonts w:eastAsia="SimSun"/>
          <w:b/>
          <w:bCs/>
          <w:color w:val="0000FF"/>
        </w:rPr>
        <w:t>R</w:t>
      </w:r>
      <w:r w:rsidRPr="00FD3118">
        <w:rPr>
          <w:rFonts w:eastAsia="SimSun"/>
        </w:rPr>
        <w:t>.L</w:t>
      </w:r>
      <w:bookmarkEnd w:id="0"/>
      <w:r w:rsidRPr="00FD3118">
        <w:rPr>
          <w:rFonts w:eastAsia="SimSun"/>
        </w:rPr>
        <w:t xml:space="preserve"> </w:t>
      </w:r>
      <w:r w:rsidRPr="00FD3118">
        <w:rPr>
          <w:rFonts w:eastAsia="SimSun"/>
        </w:rPr>
        <w:t>和</w:t>
      </w:r>
      <w:r w:rsidRPr="00FD3118">
        <w:rPr>
          <w:rFonts w:eastAsia="SimSun"/>
        </w:rPr>
        <w:t xml:space="preserve"> K.</w:t>
      </w:r>
      <w:r w:rsidRPr="00FD3118">
        <w:rPr>
          <w:rFonts w:eastAsia="SimSun"/>
          <w:color w:val="000000"/>
        </w:rPr>
        <w:t>FPEPGYLEGV</w:t>
      </w:r>
      <w:r w:rsidRPr="00FD3118">
        <w:rPr>
          <w:rFonts w:eastAsia="SimSun"/>
          <w:b/>
          <w:bCs/>
          <w:color w:val="0000FF"/>
        </w:rPr>
        <w:t>K</w:t>
      </w:r>
      <w:r w:rsidRPr="00FD3118">
        <w:rPr>
          <w:rFonts w:eastAsia="SimSun"/>
        </w:rPr>
        <w:t xml:space="preserve">.T) </w:t>
      </w:r>
      <w:r w:rsidRPr="00FD3118">
        <w:rPr>
          <w:rFonts w:eastAsia="SimSun"/>
        </w:rPr>
        <w:t>的离子对为空白，而其它都具有绿色或红色圆圈</w:t>
      </w:r>
      <w:r w:rsidRPr="00FD3118">
        <w:rPr>
          <w:rFonts w:eastAsia="SimSun" w:hint="eastAsia"/>
        </w:rPr>
        <w:t>。</w:t>
      </w:r>
      <w:r w:rsidRPr="00FD3118">
        <w:rPr>
          <w:rFonts w:eastAsia="SimSun"/>
        </w:rPr>
        <w:t>这就意味着之前导入的</w:t>
      </w:r>
      <w:r w:rsidRPr="00FD3118">
        <w:rPr>
          <w:rFonts w:eastAsia="SimSun"/>
        </w:rPr>
        <w:t xml:space="preserve"> mzXML </w:t>
      </w:r>
      <w:r w:rsidRPr="00FD3118">
        <w:rPr>
          <w:rFonts w:eastAsia="SimSun"/>
        </w:rPr>
        <w:t>文件未包含这些离子对的数据。您可以在文本编辑器中打开</w:t>
      </w:r>
      <w:r w:rsidRPr="00FD3118">
        <w:rPr>
          <w:rFonts w:eastAsia="SimSun"/>
        </w:rPr>
        <w:t xml:space="preserve"> mzXML </w:t>
      </w:r>
      <w:r w:rsidRPr="00FD3118">
        <w:rPr>
          <w:rFonts w:eastAsia="SimSun"/>
        </w:rPr>
        <w:t>文件，查找母离子</w:t>
      </w:r>
      <w:r w:rsidRPr="00FD3118">
        <w:rPr>
          <w:rFonts w:eastAsia="SimSun"/>
          <w:iCs/>
        </w:rPr>
        <w:t>质荷比</w:t>
      </w:r>
      <w:r w:rsidRPr="00FD3118">
        <w:rPr>
          <w:rFonts w:eastAsia="SimSun"/>
        </w:rPr>
        <w:t>，亲自确认母离子缺少原始离子对列表中</w:t>
      </w:r>
      <w:r w:rsidRPr="00FD3118">
        <w:rPr>
          <w:rFonts w:eastAsia="SimSun" w:hint="eastAsia"/>
        </w:rPr>
        <w:t>选定的</w:t>
      </w:r>
      <w:r w:rsidRPr="00FD3118">
        <w:rPr>
          <w:rFonts w:eastAsia="SimSun"/>
        </w:rPr>
        <w:t>离子对。对于处理手动创建的离子对列表，或由那些比</w:t>
      </w:r>
      <w:r w:rsidRPr="00FD3118">
        <w:rPr>
          <w:rFonts w:eastAsia="SimSun"/>
        </w:rPr>
        <w:t xml:space="preserve"> Skyline </w:t>
      </w:r>
      <w:r w:rsidRPr="00FD3118">
        <w:rPr>
          <w:rFonts w:eastAsia="SimSun"/>
        </w:rPr>
        <w:t>接受的测试与使用较少的工具创建出的离子对列表，这些异常现象是非常典型的。</w:t>
      </w:r>
    </w:p>
    <w:p w14:paraId="10B6BBB8" w14:textId="77777777" w:rsidR="001A10B5" w:rsidRPr="00FD3118" w:rsidRDefault="004B5A42">
      <w:pPr>
        <w:pStyle w:val="Heading1"/>
        <w:rPr>
          <w:rFonts w:eastAsia="SimSun"/>
        </w:rPr>
      </w:pPr>
      <w:r w:rsidRPr="00FD3118">
        <w:rPr>
          <w:rFonts w:eastAsia="SimSun"/>
        </w:rPr>
        <w:t>为 CPTAC Study 7 准备文档</w:t>
      </w:r>
    </w:p>
    <w:p w14:paraId="4D4C4F18" w14:textId="77777777" w:rsidR="001A10B5" w:rsidRPr="00FD3118" w:rsidRDefault="004B5A42">
      <w:pPr>
        <w:rPr>
          <w:rFonts w:eastAsia="SimSun"/>
        </w:rPr>
      </w:pPr>
      <w:r w:rsidRPr="00FD3118">
        <w:rPr>
          <w:rFonts w:eastAsia="SimSun"/>
        </w:rPr>
        <w:t>在下一个章节中，您将处理跨实验室</w:t>
      </w:r>
      <w:r w:rsidRPr="00FD3118">
        <w:rPr>
          <w:rFonts w:eastAsia="SimSun" w:hint="eastAsia"/>
        </w:rPr>
        <w:t xml:space="preserve"> </w:t>
      </w:r>
      <w:r w:rsidRPr="00FD3118">
        <w:rPr>
          <w:rFonts w:eastAsia="SimSun"/>
        </w:rPr>
        <w:t>CPTAC Study 7</w:t>
      </w:r>
      <w:r w:rsidR="00DE52BD" w:rsidRPr="00FD3118">
        <w:rPr>
          <w:rFonts w:eastAsia="SimSun"/>
        </w:rPr>
        <w:fldChar w:fldCharType="begin"/>
      </w:r>
      <w:r w:rsidRPr="00FD3118">
        <w:rPr>
          <w:rFonts w:eastAsia="SimSun"/>
        </w:rPr>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w:instrText>
      </w:r>
      <w:r w:rsidRPr="00FD3118">
        <w:rPr>
          <w:rFonts w:eastAsia="SimSun"/>
        </w:rPr>
        <w:instrText>期刊</w:instrText>
      </w:r>
      <w:r w:rsidRPr="00FD3118">
        <w:rPr>
          <w:rFonts w:eastAsia="SimSun"/>
        </w:rPr>
        <w:instrText>"&gt;&lt;Ref_Type&gt;Journal&lt;/Ref_Type&gt;&lt;Ref_ID&gt;10442&lt;/Ref_ID&gt;&lt;Title_Primary&gt;Multi-site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w:instrText>
      </w:r>
      <w:r w:rsidRPr="00FD3118">
        <w:rPr>
          <w:rFonts w:eastAsia="SimSun"/>
        </w:rPr>
        <w:instrText>系统</w:instrText>
      </w:r>
      <w:r w:rsidRPr="00FD3118">
        <w:rPr>
          <w:rFonts w:eastAsia="SimSun"/>
        </w:rPr>
        <w:instrText>"&gt;Nat.Biotechnol.&lt;/f&gt;&lt;/ZZ_JournalStdAbbrev&gt;&lt;ZZ_WorkformID&gt;1&lt;/ZZ_WorkformID&gt;&lt;/MDL&gt;&lt;/Cite&gt;&lt;/Refman&gt;</w:instrText>
      </w:r>
      <w:r w:rsidR="00DE52BD" w:rsidRPr="00FD3118">
        <w:rPr>
          <w:rFonts w:eastAsia="SimSun"/>
        </w:rPr>
        <w:fldChar w:fldCharType="separate"/>
      </w:r>
      <w:r w:rsidRPr="00FD3118">
        <w:rPr>
          <w:rFonts w:eastAsia="SimSun"/>
          <w:vertAlign w:val="superscript"/>
        </w:rPr>
        <w:t>2</w:t>
      </w:r>
      <w:r w:rsidR="00DE52BD" w:rsidRPr="00FD3118">
        <w:rPr>
          <w:rFonts w:eastAsia="SimSun"/>
        </w:rPr>
        <w:fldChar w:fldCharType="end"/>
      </w:r>
      <w:r w:rsidRPr="00FD3118">
        <w:rPr>
          <w:rFonts w:eastAsia="SimSun"/>
        </w:rPr>
        <w:t xml:space="preserve"> </w:t>
      </w:r>
      <w:r w:rsidRPr="00FD3118">
        <w:rPr>
          <w:rFonts w:eastAsia="SimSun"/>
        </w:rPr>
        <w:t>的数据。该研究在</w:t>
      </w:r>
      <w:r w:rsidRPr="00FD3118">
        <w:rPr>
          <w:rFonts w:eastAsia="SimSun"/>
        </w:rPr>
        <w:t xml:space="preserve"> 2008 </w:t>
      </w:r>
      <w:r w:rsidRPr="00FD3118">
        <w:rPr>
          <w:rFonts w:eastAsia="SimSun"/>
        </w:rPr>
        <w:t>年</w:t>
      </w:r>
      <w:r w:rsidRPr="00FD3118">
        <w:rPr>
          <w:rFonts w:eastAsia="SimSun"/>
        </w:rPr>
        <w:t xml:space="preserve"> Skyline 0.1 </w:t>
      </w:r>
      <w:r w:rsidRPr="00FD3118">
        <w:rPr>
          <w:rFonts w:eastAsia="SimSun"/>
        </w:rPr>
        <w:t>版首次发行之前已经由验证工作组完成。当时的实验方法是利用电子表格创建的，而产生的数据则由供应商提供的软件进行分析。</w:t>
      </w:r>
    </w:p>
    <w:p w14:paraId="03832FFA" w14:textId="77777777" w:rsidR="001A10B5" w:rsidRPr="00FD3118" w:rsidRDefault="004B5A42">
      <w:pPr>
        <w:pStyle w:val="Heading1"/>
        <w:rPr>
          <w:rFonts w:eastAsia="SimSun"/>
        </w:rPr>
      </w:pPr>
      <w:r w:rsidRPr="00FD3118">
        <w:rPr>
          <w:rFonts w:eastAsia="SimSun"/>
        </w:rPr>
        <w:t>准备接受Study 7 离子对列表的文档</w:t>
      </w:r>
    </w:p>
    <w:p w14:paraId="5AD43EA5" w14:textId="77777777" w:rsidR="001A10B5" w:rsidRPr="00FD3118" w:rsidRDefault="004B5A42">
      <w:pPr>
        <w:rPr>
          <w:rFonts w:eastAsia="SimSun"/>
        </w:rPr>
      </w:pPr>
      <w:r w:rsidRPr="00FD3118">
        <w:rPr>
          <w:rFonts w:eastAsia="SimSun"/>
        </w:rPr>
        <w:t>同样，首先要完成的第一项任务是从现有的离子对列表中创建</w:t>
      </w:r>
      <w:r w:rsidRPr="00FD3118">
        <w:rPr>
          <w:rFonts w:eastAsia="SimSun"/>
        </w:rPr>
        <w:t xml:space="preserve"> Skyline </w:t>
      </w:r>
      <w:r w:rsidRPr="00FD3118">
        <w:rPr>
          <w:rFonts w:eastAsia="SimSun"/>
        </w:rPr>
        <w:t>文档。向</w:t>
      </w:r>
      <w:r w:rsidRPr="00FD3118">
        <w:rPr>
          <w:rFonts w:eastAsia="SimSun"/>
        </w:rPr>
        <w:t xml:space="preserve"> Skyline </w:t>
      </w:r>
      <w:r w:rsidRPr="00FD3118">
        <w:rPr>
          <w:rFonts w:eastAsia="SimSun"/>
        </w:rPr>
        <w:t>中插入离子对列表的第一步是检查离子对列表，了解</w:t>
      </w:r>
      <w:r w:rsidRPr="00FD3118">
        <w:rPr>
          <w:rFonts w:eastAsia="SimSun"/>
        </w:rPr>
        <w:t xml:space="preserve"> Skyline </w:t>
      </w:r>
      <w:r w:rsidRPr="00FD3118">
        <w:rPr>
          <w:rFonts w:eastAsia="SimSun"/>
        </w:rPr>
        <w:t>要求完成哪些设置才能识别出列表中的</w:t>
      </w:r>
      <w:r w:rsidRPr="00FD3118">
        <w:rPr>
          <w:rFonts w:eastAsia="SimSun"/>
          <w:iCs/>
        </w:rPr>
        <w:t>质荷比</w:t>
      </w:r>
      <w:r w:rsidRPr="00FD3118">
        <w:rPr>
          <w:rFonts w:eastAsia="SimSun"/>
        </w:rPr>
        <w:t>。如要开始这项检查，</w:t>
      </w:r>
    </w:p>
    <w:p w14:paraId="1B741BF5" w14:textId="77777777" w:rsidR="001A10B5" w:rsidRPr="00FD3118" w:rsidRDefault="004B5A42">
      <w:pPr>
        <w:pStyle w:val="ListParagraph"/>
        <w:numPr>
          <w:ilvl w:val="0"/>
          <w:numId w:val="20"/>
        </w:numPr>
        <w:rPr>
          <w:rFonts w:eastAsia="SimSun"/>
        </w:rPr>
      </w:pPr>
      <w:r w:rsidRPr="00FD3118">
        <w:rPr>
          <w:rFonts w:eastAsia="SimSun"/>
        </w:rPr>
        <w:t>使用</w:t>
      </w:r>
      <w:r w:rsidRPr="00FD3118">
        <w:rPr>
          <w:rFonts w:eastAsia="SimSun"/>
        </w:rPr>
        <w:t xml:space="preserve"> Microsoft Excel </w:t>
      </w:r>
      <w:r w:rsidRPr="00FD3118">
        <w:rPr>
          <w:rFonts w:eastAsia="SimSun"/>
        </w:rPr>
        <w:t>打开之前在本教程中创建的</w:t>
      </w:r>
      <w:r w:rsidRPr="00FD3118">
        <w:rPr>
          <w:rFonts w:eastAsia="SimSun"/>
        </w:rPr>
        <w:t xml:space="preserve"> ExistingQuant </w:t>
      </w:r>
      <w:r w:rsidRPr="00FD3118">
        <w:rPr>
          <w:rFonts w:eastAsia="SimSun"/>
        </w:rPr>
        <w:t>文件夹下</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 xml:space="preserve">“Study7 transition list.xls” </w:t>
      </w:r>
      <w:r w:rsidRPr="00FD3118">
        <w:rPr>
          <w:rFonts w:eastAsia="SimSun"/>
        </w:rPr>
        <w:t>文件。</w:t>
      </w:r>
    </w:p>
    <w:p w14:paraId="50613B94" w14:textId="77777777" w:rsidR="001A10B5" w:rsidRPr="00FD3118" w:rsidRDefault="004B5A42" w:rsidP="004E34FE">
      <w:pPr>
        <w:keepNext/>
        <w:rPr>
          <w:rFonts w:eastAsia="SimSun"/>
        </w:rPr>
      </w:pPr>
      <w:r w:rsidRPr="00FD3118">
        <w:rPr>
          <w:rFonts w:eastAsia="SimSun"/>
        </w:rPr>
        <w:t>您将看到如下所示的电子表格：</w:t>
      </w:r>
    </w:p>
    <w:p w14:paraId="3D3771BC" w14:textId="77777777" w:rsidR="001A10B5" w:rsidRPr="00FD3118" w:rsidRDefault="004B5A42">
      <w:pPr>
        <w:rPr>
          <w:rFonts w:eastAsia="SimSun"/>
        </w:rPr>
      </w:pPr>
      <w:r w:rsidRPr="00FD3118">
        <w:rPr>
          <w:rFonts w:eastAsia="SimSun"/>
          <w:noProof/>
        </w:rPr>
        <w:drawing>
          <wp:inline distT="0" distB="0" distL="0" distR="0" wp14:anchorId="1FD5E078" wp14:editId="6B11185C">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9" cstate="print"/>
                    <a:stretch>
                      <a:fillRect/>
                    </a:stretch>
                  </pic:blipFill>
                  <pic:spPr>
                    <a:xfrm>
                      <a:off x="0" y="0"/>
                      <a:ext cx="5943600" cy="4297045"/>
                    </a:xfrm>
                    <a:prstGeom prst="rect">
                      <a:avLst/>
                    </a:prstGeom>
                  </pic:spPr>
                </pic:pic>
              </a:graphicData>
            </a:graphic>
          </wp:inline>
        </w:drawing>
      </w:r>
    </w:p>
    <w:p w14:paraId="13131264" w14:textId="77777777" w:rsidR="001A10B5" w:rsidRPr="00FD3118" w:rsidRDefault="004B5A42">
      <w:pPr>
        <w:rPr>
          <w:rFonts w:eastAsia="SimSun"/>
        </w:rPr>
      </w:pPr>
      <w:r w:rsidRPr="00FD3118">
        <w:rPr>
          <w:rFonts w:eastAsia="SimSun"/>
        </w:rPr>
        <w:t>可以看出，这是由某个人手动创建的电子表格。创建时此人尽了很大努力，使用表格边界、合并单元格和突出显示，让其他人也能够清晰明了地查看这些离子对，而现在</w:t>
      </w:r>
      <w:r w:rsidRPr="00FD3118">
        <w:rPr>
          <w:rFonts w:eastAsia="SimSun"/>
        </w:rPr>
        <w:t xml:space="preserve"> Skyline </w:t>
      </w:r>
      <w:r w:rsidRPr="00FD3118">
        <w:rPr>
          <w:rFonts w:eastAsia="SimSun"/>
        </w:rPr>
        <w:t>可以自动处理这项工作。</w:t>
      </w:r>
    </w:p>
    <w:p w14:paraId="5DB538AE" w14:textId="77777777" w:rsidR="001A10B5" w:rsidRPr="00FD3118" w:rsidRDefault="004B5A42">
      <w:pPr>
        <w:rPr>
          <w:rFonts w:eastAsia="SimSun"/>
        </w:rPr>
      </w:pPr>
      <w:r w:rsidRPr="00FD3118">
        <w:rPr>
          <w:rFonts w:eastAsia="SimSun"/>
        </w:rPr>
        <w:t>这个列表中的每一肽段均具有轻、重两种形式。每一个重肽的</w:t>
      </w:r>
      <w:r w:rsidRPr="00FD3118">
        <w:rPr>
          <w:rFonts w:eastAsia="SimSun" w:hint="eastAsia"/>
        </w:rPr>
        <w:t xml:space="preserve"> </w:t>
      </w:r>
      <w:r w:rsidRPr="00FD3118">
        <w:rPr>
          <w:rFonts w:eastAsia="SimSun"/>
        </w:rPr>
        <w:t>“Signature peptide”</w:t>
      </w:r>
      <w:r w:rsidRPr="00FD3118">
        <w:rPr>
          <w:rFonts w:eastAsia="SimSun"/>
        </w:rPr>
        <w:t>（署名肽／代表蛋白质的特定肽段）列中，单个稳定同位素标记的氨基酸残基以红色突出显示。向下滚动整个列表，您将看到有</w:t>
      </w:r>
      <w:r w:rsidRPr="00FD3118">
        <w:rPr>
          <w:rFonts w:eastAsia="SimSun"/>
        </w:rPr>
        <w:t xml:space="preserve"> 4 </w:t>
      </w:r>
      <w:r w:rsidRPr="00FD3118">
        <w:rPr>
          <w:rFonts w:eastAsia="SimSun"/>
        </w:rPr>
        <w:t>种标记方案：</w:t>
      </w:r>
    </w:p>
    <w:p w14:paraId="0C4C4773" w14:textId="77777777" w:rsidR="001A10B5" w:rsidRPr="00FD3118" w:rsidRDefault="004B5A42">
      <w:pPr>
        <w:pStyle w:val="ListParagraph"/>
        <w:numPr>
          <w:ilvl w:val="0"/>
          <w:numId w:val="21"/>
        </w:numPr>
        <w:rPr>
          <w:rFonts w:eastAsia="SimSun"/>
        </w:rPr>
      </w:pPr>
      <w:r w:rsidRPr="00FD3118">
        <w:rPr>
          <w:rFonts w:eastAsia="SimSun"/>
        </w:rPr>
        <w:t xml:space="preserve">6 </w:t>
      </w:r>
      <w:r w:rsidRPr="00FD3118">
        <w:rPr>
          <w:rFonts w:eastAsia="SimSun"/>
        </w:rPr>
        <w:t>个肽段具有标记的</w:t>
      </w:r>
      <w:r w:rsidRPr="00FD3118">
        <w:rPr>
          <w:rFonts w:eastAsia="SimSun"/>
        </w:rPr>
        <w:t xml:space="preserve"> C-</w:t>
      </w:r>
      <w:r w:rsidRPr="00FD3118">
        <w:rPr>
          <w:rFonts w:eastAsia="SimSun"/>
        </w:rPr>
        <w:t>末端赖氨酸，增加了</w:t>
      </w:r>
      <w:r w:rsidRPr="00FD3118">
        <w:rPr>
          <w:rFonts w:eastAsia="SimSun"/>
        </w:rPr>
        <w:t xml:space="preserve"> 8 Da</w:t>
      </w:r>
      <w:r w:rsidRPr="00FD3118">
        <w:rPr>
          <w:rFonts w:eastAsia="SimSun"/>
        </w:rPr>
        <w:t>。</w:t>
      </w:r>
    </w:p>
    <w:p w14:paraId="655DD141"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w:t>
      </w:r>
      <w:r w:rsidRPr="00FD3118">
        <w:rPr>
          <w:rFonts w:eastAsia="SimSun"/>
        </w:rPr>
        <w:t xml:space="preserve"> C-</w:t>
      </w:r>
      <w:r w:rsidRPr="00FD3118">
        <w:rPr>
          <w:rFonts w:eastAsia="SimSun"/>
        </w:rPr>
        <w:t>末端精氨酸，增加了</w:t>
      </w:r>
      <w:r w:rsidRPr="00FD3118">
        <w:rPr>
          <w:rFonts w:eastAsia="SimSun"/>
        </w:rPr>
        <w:t xml:space="preserve"> 6 Da</w:t>
      </w:r>
      <w:r w:rsidRPr="00FD3118">
        <w:rPr>
          <w:rFonts w:eastAsia="SimSun"/>
        </w:rPr>
        <w:t>。</w:t>
      </w:r>
    </w:p>
    <w:p w14:paraId="5B319995" w14:textId="77777777" w:rsidR="001A10B5" w:rsidRPr="00FD3118" w:rsidRDefault="004B5A42">
      <w:pPr>
        <w:pStyle w:val="ListParagraph"/>
        <w:numPr>
          <w:ilvl w:val="0"/>
          <w:numId w:val="21"/>
        </w:numPr>
        <w:rPr>
          <w:rFonts w:eastAsia="SimSun"/>
        </w:rPr>
      </w:pPr>
      <w:r w:rsidRPr="00FD3118">
        <w:rPr>
          <w:rFonts w:eastAsia="SimSun"/>
        </w:rPr>
        <w:t xml:space="preserve">2 </w:t>
      </w:r>
      <w:r w:rsidRPr="00FD3118">
        <w:rPr>
          <w:rFonts w:eastAsia="SimSun"/>
        </w:rPr>
        <w:t>个肽段具有标记的内部缬氨酸，增加了</w:t>
      </w:r>
      <w:r w:rsidRPr="00FD3118">
        <w:rPr>
          <w:rFonts w:eastAsia="SimSun"/>
        </w:rPr>
        <w:t xml:space="preserve"> 5 Da</w:t>
      </w:r>
      <w:r w:rsidRPr="00FD3118">
        <w:rPr>
          <w:rFonts w:eastAsia="SimSun"/>
        </w:rPr>
        <w:t>。</w:t>
      </w:r>
    </w:p>
    <w:p w14:paraId="18DDC358" w14:textId="77777777" w:rsidR="001A10B5" w:rsidRPr="00FD3118" w:rsidRDefault="004B5A42">
      <w:pPr>
        <w:pStyle w:val="ListParagraph"/>
        <w:numPr>
          <w:ilvl w:val="0"/>
          <w:numId w:val="21"/>
        </w:numPr>
        <w:rPr>
          <w:rFonts w:eastAsia="SimSun"/>
        </w:rPr>
      </w:pPr>
      <w:r w:rsidRPr="00FD3118">
        <w:rPr>
          <w:rFonts w:eastAsia="SimSun"/>
        </w:rPr>
        <w:t xml:space="preserve">1 </w:t>
      </w:r>
      <w:r w:rsidRPr="00FD3118">
        <w:rPr>
          <w:rFonts w:eastAsia="SimSun"/>
        </w:rPr>
        <w:t>个肽段具有标记的内部亮氨酸，增加了</w:t>
      </w:r>
      <w:r w:rsidRPr="00FD3118">
        <w:rPr>
          <w:rFonts w:eastAsia="SimSun"/>
        </w:rPr>
        <w:t xml:space="preserve"> 6 Da</w:t>
      </w:r>
      <w:r w:rsidRPr="00FD3118">
        <w:rPr>
          <w:rFonts w:eastAsia="SimSun"/>
        </w:rPr>
        <w:t>。</w:t>
      </w:r>
    </w:p>
    <w:p w14:paraId="0E9BD51F" w14:textId="77777777" w:rsidR="001A10B5" w:rsidRPr="00FD3118" w:rsidRDefault="004B5A42">
      <w:pPr>
        <w:rPr>
          <w:rFonts w:eastAsia="SimSun"/>
        </w:rPr>
      </w:pPr>
      <w:r w:rsidRPr="00FD3118">
        <w:rPr>
          <w:rFonts w:eastAsia="SimSun"/>
        </w:rPr>
        <w:t>这个标记方案不可能像在</w:t>
      </w:r>
      <w:r w:rsidRPr="00FD3118">
        <w:rPr>
          <w:rFonts w:eastAsia="SimSun" w:hint="eastAsia"/>
        </w:rPr>
        <w:t xml:space="preserve"> </w:t>
      </w:r>
      <w:r w:rsidRPr="00FD3118">
        <w:rPr>
          <w:rFonts w:eastAsia="SimSun"/>
        </w:rPr>
        <w:t xml:space="preserve">MRMer </w:t>
      </w:r>
      <w:r w:rsidRPr="00FD3118">
        <w:rPr>
          <w:rFonts w:eastAsia="SimSun"/>
        </w:rPr>
        <w:t>文档中那样使用全局修饰，因为部分赖氨酸和精氨酸标记的肽段</w:t>
      </w:r>
      <w:r w:rsidRPr="00FD3118">
        <w:rPr>
          <w:rFonts w:eastAsia="SimSun" w:hint="eastAsia"/>
        </w:rPr>
        <w:t>内部</w:t>
      </w:r>
      <w:r w:rsidRPr="00FD3118">
        <w:rPr>
          <w:rFonts w:eastAsia="SimSun"/>
        </w:rPr>
        <w:t>还包括缬氨酸和亮氨酸标记。处理这种现象最简单的方式就是对</w:t>
      </w:r>
      <w:r w:rsidRPr="00FD3118">
        <w:rPr>
          <w:rFonts w:eastAsia="SimSun"/>
        </w:rPr>
        <w:t>C-</w:t>
      </w:r>
      <w:r w:rsidRPr="00FD3118">
        <w:rPr>
          <w:rFonts w:eastAsia="SimSun"/>
        </w:rPr>
        <w:t>末端赖氨酸和精氨酸指定全局修饰，正如您在</w:t>
      </w:r>
      <w:r w:rsidRPr="00FD3118">
        <w:rPr>
          <w:rFonts w:eastAsia="SimSun" w:hint="eastAsia"/>
        </w:rPr>
        <w:t xml:space="preserve"> </w:t>
      </w:r>
      <w:r w:rsidRPr="00FD3118">
        <w:rPr>
          <w:rFonts w:eastAsia="SimSun"/>
        </w:rPr>
        <w:t xml:space="preserve">MRMer </w:t>
      </w:r>
      <w:r w:rsidRPr="00FD3118">
        <w:rPr>
          <w:rFonts w:eastAsia="SimSun"/>
        </w:rPr>
        <w:t>文档中做的那样，然后再手动</w:t>
      </w:r>
      <w:r w:rsidRPr="00FD3118">
        <w:rPr>
          <w:rFonts w:eastAsia="SimSun" w:hint="eastAsia"/>
        </w:rPr>
        <w:t>添加</w:t>
      </w:r>
      <w:r w:rsidRPr="00FD3118">
        <w:rPr>
          <w:rFonts w:eastAsia="SimSun"/>
        </w:rPr>
        <w:t>缬氨酸和亮氨酸修饰。</w:t>
      </w:r>
    </w:p>
    <w:p w14:paraId="0B4BCB0D" w14:textId="77777777" w:rsidR="001A10B5" w:rsidRPr="00FD3118" w:rsidRDefault="004B5A42">
      <w:pPr>
        <w:rPr>
          <w:rFonts w:eastAsia="SimSun"/>
        </w:rPr>
      </w:pPr>
      <w:r w:rsidRPr="00FD3118">
        <w:rPr>
          <w:rFonts w:eastAsia="SimSun"/>
        </w:rPr>
        <w:t>如要为</w:t>
      </w:r>
      <w:r w:rsidRPr="00FD3118">
        <w:rPr>
          <w:rFonts w:eastAsia="SimSun"/>
        </w:rPr>
        <w:t xml:space="preserve"> Study 7 </w:t>
      </w:r>
      <w:r w:rsidRPr="00FD3118">
        <w:rPr>
          <w:rFonts w:eastAsia="SimSun"/>
        </w:rPr>
        <w:t>离子对列表准备具有合适修饰的新文档，请执行下列步骤：</w:t>
      </w:r>
    </w:p>
    <w:p w14:paraId="75B95B74"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w:t>
      </w:r>
      <w:r w:rsidRPr="00FD3118">
        <w:rPr>
          <w:rFonts w:eastAsia="SimSun"/>
          <w:b/>
        </w:rPr>
        <w:t>保存</w:t>
      </w:r>
      <w:r w:rsidRPr="00FD3118">
        <w:rPr>
          <w:rFonts w:eastAsia="SimSun"/>
        </w:rPr>
        <w:t>按钮，以保存对</w:t>
      </w:r>
      <w:r w:rsidRPr="00FD3118">
        <w:rPr>
          <w:rFonts w:eastAsia="SimSun"/>
        </w:rPr>
        <w:t xml:space="preserve"> MRMer </w:t>
      </w:r>
      <w:r w:rsidRPr="00FD3118">
        <w:rPr>
          <w:rFonts w:eastAsia="SimSun"/>
        </w:rPr>
        <w:t>文档所做的更改。</w:t>
      </w:r>
    </w:p>
    <w:p w14:paraId="62F6780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rPr>
        <w:t xml:space="preserve"> Skyline</w:t>
      </w:r>
      <w:r w:rsidRPr="00FD3118">
        <w:rPr>
          <w:rFonts w:eastAsia="SimSun"/>
        </w:rPr>
        <w:t>工具栏上，单击最左边的</w:t>
      </w:r>
      <w:r w:rsidRPr="00FD3118">
        <w:rPr>
          <w:rFonts w:eastAsia="SimSun"/>
          <w:b/>
        </w:rPr>
        <w:t>新文档</w:t>
      </w:r>
      <w:r w:rsidRPr="00FD3118">
        <w:rPr>
          <w:rFonts w:eastAsia="SimSun"/>
        </w:rPr>
        <w:t>按钮。</w:t>
      </w:r>
    </w:p>
    <w:p w14:paraId="2466E322" w14:textId="77777777" w:rsidR="001A10B5" w:rsidRPr="00FD3118" w:rsidRDefault="004B5A42">
      <w:pPr>
        <w:pStyle w:val="ListParagraph"/>
        <w:numPr>
          <w:ilvl w:val="0"/>
          <w:numId w:val="22"/>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肽段设置</w:t>
      </w:r>
      <w:r w:rsidRPr="00FD3118">
        <w:rPr>
          <w:rFonts w:eastAsia="SimSun"/>
        </w:rPr>
        <w:t>。</w:t>
      </w:r>
    </w:p>
    <w:p w14:paraId="1A24533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修饰</w:t>
      </w:r>
      <w:r w:rsidRPr="00FD3118">
        <w:rPr>
          <w:rFonts w:eastAsia="SimSun"/>
        </w:rPr>
        <w:t>选项卡（若有必要）。</w:t>
      </w:r>
    </w:p>
    <w:p w14:paraId="7E9A145D"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同位素修饰</w:t>
      </w:r>
      <w:r w:rsidRPr="00FD3118">
        <w:rPr>
          <w:rFonts w:eastAsia="SimSun"/>
        </w:rPr>
        <w:t>列表旁边的</w:t>
      </w:r>
      <w:r w:rsidRPr="00FD3118">
        <w:rPr>
          <w:rFonts w:eastAsia="SimSun"/>
          <w:b/>
        </w:rPr>
        <w:t>编辑列表</w:t>
      </w:r>
      <w:r w:rsidRPr="00FD3118">
        <w:rPr>
          <w:rFonts w:eastAsia="SimSun"/>
        </w:rPr>
        <w:t>按钮。</w:t>
      </w:r>
    </w:p>
    <w:p w14:paraId="780C1F61" w14:textId="77777777" w:rsidR="001A10B5" w:rsidRPr="00FD3118" w:rsidRDefault="004B5A42">
      <w:pPr>
        <w:pStyle w:val="ListParagraph"/>
        <w:numPr>
          <w:ilvl w:val="0"/>
          <w:numId w:val="22"/>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“Label:13C(6)15N(4) (C-term R)” </w:t>
      </w:r>
      <w:r w:rsidRPr="00FD3118">
        <w:rPr>
          <w:rFonts w:eastAsia="SimSun"/>
        </w:rPr>
        <w:t>修饰，以便在下方添加您的新修饰。</w:t>
      </w:r>
    </w:p>
    <w:p w14:paraId="041CC627" w14:textId="77777777" w:rsidR="001A10B5" w:rsidRPr="00FD3118" w:rsidRDefault="004B5A42">
      <w:pPr>
        <w:pStyle w:val="ListParagraph"/>
        <w:numPr>
          <w:ilvl w:val="0"/>
          <w:numId w:val="22"/>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添加</w:t>
      </w:r>
      <w:r w:rsidRPr="00FD3118">
        <w:rPr>
          <w:rFonts w:eastAsia="SimSun"/>
        </w:rPr>
        <w:t>按钮。</w:t>
      </w:r>
    </w:p>
    <w:p w14:paraId="5EEA67A9" w14:textId="77777777" w:rsidR="001A10B5" w:rsidRPr="00FD3118" w:rsidRDefault="004B5A42">
      <w:pPr>
        <w:pStyle w:val="ListParagraph"/>
        <w:numPr>
          <w:ilvl w:val="0"/>
          <w:numId w:val="22"/>
        </w:numPr>
        <w:rPr>
          <w:rFonts w:eastAsia="SimSun"/>
        </w:rPr>
      </w:pPr>
      <w:r w:rsidRPr="00FD3118">
        <w:rPr>
          <w:rFonts w:eastAsia="SimSun"/>
        </w:rPr>
        <w:t>从</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名称</w:t>
      </w:r>
      <w:r w:rsidRPr="00FD3118">
        <w:rPr>
          <w:rFonts w:eastAsia="SimSun"/>
        </w:rPr>
        <w:t>下拉列表中选择</w:t>
      </w:r>
      <w:r w:rsidRPr="00FD3118">
        <w:rPr>
          <w:rFonts w:eastAsia="SimSun" w:hint="eastAsia"/>
        </w:rPr>
        <w:t xml:space="preserve"> </w:t>
      </w:r>
      <w:r w:rsidRPr="00FD3118">
        <w:rPr>
          <w:rFonts w:eastAsia="SimSun"/>
        </w:rPr>
        <w:t>“Label:13C(6) (C-term R)”</w:t>
      </w:r>
      <w:r w:rsidRPr="00FD3118">
        <w:rPr>
          <w:rFonts w:eastAsia="SimSun"/>
        </w:rPr>
        <w:t>。</w:t>
      </w:r>
    </w:p>
    <w:p w14:paraId="61979FA6" w14:textId="77777777" w:rsidR="001A10B5" w:rsidRPr="00FD3118" w:rsidRDefault="004B5A42">
      <w:pPr>
        <w:rPr>
          <w:rFonts w:eastAsia="SimSun"/>
        </w:rPr>
      </w:pPr>
      <w:r w:rsidRPr="00FD3118">
        <w:rPr>
          <w:rFonts w:eastAsia="SimSun"/>
        </w:rPr>
        <w:t>自动选中</w:t>
      </w:r>
      <w:r w:rsidRPr="00FD3118">
        <w:rPr>
          <w:rFonts w:eastAsia="SimSun"/>
        </w:rPr>
        <w:t xml:space="preserve"> </w:t>
      </w:r>
      <w:r w:rsidRPr="00FD3118">
        <w:rPr>
          <w:rFonts w:eastAsia="SimSun"/>
          <w:b/>
        </w:rPr>
        <w:t>13C</w:t>
      </w:r>
      <w:r w:rsidRPr="00FD3118">
        <w:rPr>
          <w:rFonts w:eastAsia="SimSun"/>
        </w:rPr>
        <w:t xml:space="preserve"> </w:t>
      </w:r>
      <w:r w:rsidRPr="00FD3118">
        <w:rPr>
          <w:rFonts w:eastAsia="SimSun"/>
        </w:rPr>
        <w:t>复选框，以告知</w:t>
      </w:r>
      <w:r w:rsidRPr="00FD3118">
        <w:rPr>
          <w:rFonts w:eastAsia="SimSun"/>
        </w:rPr>
        <w:t xml:space="preserve"> Skyline </w:t>
      </w:r>
      <w:r w:rsidRPr="00FD3118">
        <w:rPr>
          <w:rFonts w:eastAsia="SimSun"/>
        </w:rPr>
        <w:t>对赖氨酸分子中的所有碳原子使用</w:t>
      </w:r>
      <w:r w:rsidRPr="00FD3118">
        <w:rPr>
          <w:rFonts w:eastAsia="SimSun"/>
        </w:rPr>
        <w:t xml:space="preserve"> </w:t>
      </w:r>
      <w:r w:rsidRPr="00FD3118">
        <w:rPr>
          <w:rFonts w:eastAsia="SimSun"/>
          <w:vertAlign w:val="superscript"/>
        </w:rPr>
        <w:t>13</w:t>
      </w:r>
      <w:r w:rsidRPr="00FD3118">
        <w:rPr>
          <w:rFonts w:eastAsia="SimSun"/>
        </w:rPr>
        <w:t>C</w:t>
      </w:r>
      <w:r w:rsidRPr="00FD3118">
        <w:rPr>
          <w:rFonts w:eastAsia="SimSun"/>
        </w:rPr>
        <w:t>，总质量偏移为</w:t>
      </w:r>
      <w:r w:rsidRPr="00FD3118">
        <w:rPr>
          <w:rFonts w:eastAsia="SimSun"/>
        </w:rPr>
        <w:t xml:space="preserve"> 6 Da (6x </w:t>
      </w:r>
      <w:r w:rsidRPr="00FD3118">
        <w:rPr>
          <w:rFonts w:eastAsia="SimSun"/>
          <w:vertAlign w:val="superscript"/>
        </w:rPr>
        <w:t>13</w:t>
      </w:r>
      <w:r w:rsidRPr="00FD3118">
        <w:rPr>
          <w:rFonts w:eastAsia="SimSun"/>
        </w:rPr>
        <w:t>C)</w:t>
      </w:r>
      <w:r w:rsidRPr="00FD3118">
        <w:rPr>
          <w:rFonts w:eastAsia="SimSun"/>
        </w:rPr>
        <w:t>。</w:t>
      </w:r>
    </w:p>
    <w:p w14:paraId="10D49AAB" w14:textId="77777777" w:rsidR="001A10B5" w:rsidRPr="00FD3118" w:rsidRDefault="004B5A42" w:rsidP="004E34FE">
      <w:pPr>
        <w:keepNext/>
        <w:rPr>
          <w:rFonts w:eastAsia="SimSun"/>
        </w:rPr>
      </w:pPr>
      <w:r w:rsidRPr="00FD3118">
        <w:rPr>
          <w:rFonts w:eastAsia="SimSun"/>
        </w:rPr>
        <w:t>此时</w:t>
      </w:r>
      <w:r w:rsidRPr="00FD3118">
        <w:rPr>
          <w:rFonts w:eastAsia="SimSun"/>
          <w:b/>
        </w:rPr>
        <w:t>编辑同位素修饰</w:t>
      </w:r>
      <w:r w:rsidRPr="00FD3118">
        <w:rPr>
          <w:rFonts w:eastAsia="SimSun" w:hint="eastAsia"/>
        </w:rPr>
        <w:t>窗口</w:t>
      </w:r>
      <w:r w:rsidRPr="00FD3118">
        <w:rPr>
          <w:rFonts w:eastAsia="SimSun"/>
        </w:rPr>
        <w:t>应显示如下：</w:t>
      </w:r>
    </w:p>
    <w:p w14:paraId="473E5329" w14:textId="77777777" w:rsidR="001A10B5" w:rsidRPr="00FD3118" w:rsidRDefault="004B5A42">
      <w:pPr>
        <w:rPr>
          <w:rFonts w:eastAsia="SimSun"/>
        </w:rPr>
      </w:pPr>
      <w:r w:rsidRPr="00FD3118">
        <w:rPr>
          <w:rFonts w:eastAsia="SimSun"/>
          <w:noProof/>
        </w:rPr>
        <w:drawing>
          <wp:inline distT="0" distB="0" distL="0" distR="0" wp14:anchorId="09E0672E" wp14:editId="00E2F69A">
            <wp:extent cx="3381375" cy="3295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cstate="print"/>
                    <a:stretch>
                      <a:fillRect/>
                    </a:stretch>
                  </pic:blipFill>
                  <pic:spPr>
                    <a:xfrm>
                      <a:off x="0" y="0"/>
                      <a:ext cx="3381375" cy="3295650"/>
                    </a:xfrm>
                    <a:prstGeom prst="rect">
                      <a:avLst/>
                    </a:prstGeom>
                  </pic:spPr>
                </pic:pic>
              </a:graphicData>
            </a:graphic>
          </wp:inline>
        </w:drawing>
      </w:r>
    </w:p>
    <w:p w14:paraId="3D0918D9" w14:textId="77777777" w:rsidR="001A10B5" w:rsidRPr="00FD3118" w:rsidRDefault="004B5A42">
      <w:pPr>
        <w:rPr>
          <w:rFonts w:eastAsia="SimSun"/>
        </w:rPr>
      </w:pPr>
      <w:r w:rsidRPr="00FD3118">
        <w:rPr>
          <w:rFonts w:eastAsia="SimSun"/>
        </w:rPr>
        <w:t>如要完成</w:t>
      </w:r>
      <w:r w:rsidRPr="00FD3118">
        <w:rPr>
          <w:rFonts w:eastAsia="SimSun"/>
        </w:rPr>
        <w:t xml:space="preserve"> Study 7 </w:t>
      </w:r>
      <w:r w:rsidRPr="00FD3118">
        <w:rPr>
          <w:rFonts w:eastAsia="SimSun"/>
        </w:rPr>
        <w:t>离子对列表文档准备，请执行以下步骤：</w:t>
      </w:r>
    </w:p>
    <w:p w14:paraId="210B0537"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hint="eastAsia"/>
        </w:rPr>
        <w:t>窗口</w:t>
      </w:r>
      <w:r w:rsidRPr="00FD3118">
        <w:rPr>
          <w:rFonts w:eastAsia="SimSun"/>
        </w:rPr>
        <w:t>中的</w:t>
      </w:r>
      <w:r w:rsidRPr="00FD3118">
        <w:rPr>
          <w:rFonts w:eastAsia="SimSun"/>
          <w:b/>
        </w:rPr>
        <w:t>确定</w:t>
      </w:r>
      <w:r w:rsidRPr="00FD3118">
        <w:rPr>
          <w:rFonts w:eastAsia="SimSun"/>
        </w:rPr>
        <w:t>按钮。</w:t>
      </w:r>
    </w:p>
    <w:p w14:paraId="3ED3D44A"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编辑同位素修饰</w:t>
      </w:r>
      <w:r w:rsidRPr="00FD3118">
        <w:rPr>
          <w:rFonts w:eastAsia="SimSun"/>
        </w:rPr>
        <w:t>表单中的</w:t>
      </w:r>
      <w:r w:rsidRPr="00FD3118">
        <w:rPr>
          <w:rFonts w:eastAsia="SimSun"/>
          <w:b/>
        </w:rPr>
        <w:t>确定</w:t>
      </w:r>
      <w:r w:rsidRPr="00FD3118">
        <w:rPr>
          <w:rFonts w:eastAsia="SimSun"/>
        </w:rPr>
        <w:t>按钮。</w:t>
      </w:r>
    </w:p>
    <w:p w14:paraId="5F83F565" w14:textId="77777777" w:rsidR="001A10B5" w:rsidRPr="00FD3118" w:rsidRDefault="004B5A42">
      <w:pPr>
        <w:pStyle w:val="ListParagraph"/>
        <w:numPr>
          <w:ilvl w:val="0"/>
          <w:numId w:val="23"/>
        </w:numPr>
        <w:rPr>
          <w:rFonts w:eastAsia="SimSun"/>
        </w:rPr>
      </w:pPr>
      <w:r w:rsidRPr="00FD3118">
        <w:rPr>
          <w:rFonts w:eastAsia="SimSun"/>
        </w:rPr>
        <w:t>选中刚才创建的</w:t>
      </w:r>
      <w:r w:rsidRPr="00FD3118">
        <w:rPr>
          <w:rFonts w:eastAsia="SimSun" w:hint="eastAsia"/>
        </w:rPr>
        <w:t xml:space="preserve"> </w:t>
      </w:r>
      <w:r w:rsidRPr="00FD3118">
        <w:rPr>
          <w:rFonts w:eastAsia="SimSun"/>
        </w:rPr>
        <w:t xml:space="preserve">“Label:13C(6) (C-term R)” </w:t>
      </w:r>
      <w:r w:rsidRPr="00FD3118">
        <w:rPr>
          <w:rFonts w:eastAsia="SimSun"/>
        </w:rPr>
        <w:t>修饰。</w:t>
      </w:r>
    </w:p>
    <w:p w14:paraId="646A0DB7" w14:textId="77777777" w:rsidR="001A10B5" w:rsidRPr="00FD3118" w:rsidRDefault="004B5A42">
      <w:pPr>
        <w:pStyle w:val="ListParagraph"/>
        <w:numPr>
          <w:ilvl w:val="0"/>
          <w:numId w:val="23"/>
        </w:numPr>
        <w:rPr>
          <w:rFonts w:eastAsia="SimSun"/>
        </w:rPr>
      </w:pPr>
      <w:r w:rsidRPr="00FD3118">
        <w:rPr>
          <w:rFonts w:eastAsia="SimSun"/>
        </w:rPr>
        <w:t>如果未取消选中为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rPr>
        <w:t xml:space="preserve">“Label:13C(6)15N(4) (C-term R)” </w:t>
      </w:r>
      <w:r w:rsidRPr="00FD3118">
        <w:rPr>
          <w:rFonts w:eastAsia="SimSun"/>
        </w:rPr>
        <w:t>修饰，请取消选中。</w:t>
      </w:r>
    </w:p>
    <w:p w14:paraId="539D0025" w14:textId="77777777" w:rsidR="001A10B5" w:rsidRPr="00FD3118" w:rsidRDefault="004B5A42">
      <w:pPr>
        <w:pStyle w:val="ListParagraph"/>
        <w:numPr>
          <w:ilvl w:val="0"/>
          <w:numId w:val="23"/>
        </w:numPr>
        <w:rPr>
          <w:rFonts w:eastAsia="SimSun"/>
        </w:rPr>
      </w:pPr>
      <w:r w:rsidRPr="00FD3118">
        <w:rPr>
          <w:rFonts w:eastAsia="SimSun"/>
        </w:rPr>
        <w:t>确保仍然选中为</w:t>
      </w:r>
      <w:r w:rsidRPr="00FD3118">
        <w:rPr>
          <w:rFonts w:eastAsia="SimSun"/>
        </w:rPr>
        <w:t xml:space="preserve"> MRMer </w:t>
      </w:r>
      <w:r w:rsidRPr="00FD3118">
        <w:rPr>
          <w:rFonts w:eastAsia="SimSun"/>
        </w:rPr>
        <w:t>文档创建的</w:t>
      </w:r>
      <w:r w:rsidRPr="00FD3118">
        <w:rPr>
          <w:rFonts w:eastAsia="SimSun" w:hint="eastAsia"/>
        </w:rPr>
        <w:t xml:space="preserve"> </w:t>
      </w:r>
      <w:r w:rsidRPr="00FD3118">
        <w:rPr>
          <w:rFonts w:eastAsia="SimSun"/>
          <w:b/>
          <w:bCs/>
        </w:rPr>
        <w:t>“</w:t>
      </w:r>
      <w:r w:rsidRPr="00FD3118">
        <w:rPr>
          <w:rFonts w:eastAsia="SimSun"/>
        </w:rPr>
        <w:t xml:space="preserve">Label:13C(6)15N(2) (C-term K)” </w:t>
      </w:r>
      <w:r w:rsidRPr="00FD3118">
        <w:rPr>
          <w:rFonts w:eastAsia="SimSun"/>
        </w:rPr>
        <w:t>修饰对应的复选框。</w:t>
      </w:r>
    </w:p>
    <w:p w14:paraId="491B5D0A" w14:textId="77777777" w:rsidR="001A10B5" w:rsidRPr="00FD3118" w:rsidRDefault="004B5A42">
      <w:pPr>
        <w:pStyle w:val="ListParagraph"/>
        <w:numPr>
          <w:ilvl w:val="0"/>
          <w:numId w:val="23"/>
        </w:numPr>
        <w:rPr>
          <w:rFonts w:eastAsia="SimSun"/>
        </w:rPr>
      </w:pPr>
      <w:r w:rsidRPr="00FD3118">
        <w:rPr>
          <w:rFonts w:eastAsia="SimSun"/>
        </w:rPr>
        <w:t>还要确保已选中</w:t>
      </w:r>
      <w:r w:rsidRPr="00FD3118">
        <w:rPr>
          <w:rFonts w:eastAsia="SimSun" w:hint="eastAsia"/>
          <w:b/>
          <w:bCs/>
        </w:rPr>
        <w:t>“</w:t>
      </w:r>
      <w:r w:rsidRPr="00FD3118">
        <w:rPr>
          <w:rFonts w:eastAsia="SimSun"/>
        </w:rPr>
        <w:t>脲甲基半胱氨酸</w:t>
      </w:r>
      <w:r w:rsidRPr="00FD3118">
        <w:rPr>
          <w:rFonts w:eastAsia="SimSun" w:hint="eastAsia"/>
        </w:rPr>
        <w:t>”</w:t>
      </w:r>
      <w:r w:rsidRPr="00FD3118">
        <w:rPr>
          <w:rFonts w:eastAsia="SimSun"/>
        </w:rPr>
        <w:t>的</w:t>
      </w:r>
      <w:r w:rsidRPr="00FD3118">
        <w:rPr>
          <w:rFonts w:eastAsia="SimSun"/>
          <w:b/>
        </w:rPr>
        <w:t>结构修饰</w:t>
      </w:r>
      <w:r w:rsidRPr="00FD3118">
        <w:rPr>
          <w:rFonts w:eastAsia="SimSun"/>
        </w:rPr>
        <w:t>列表中的复选框。</w:t>
      </w:r>
    </w:p>
    <w:p w14:paraId="39CD1B0E"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库</w:t>
      </w:r>
      <w:r w:rsidRPr="00FD3118">
        <w:rPr>
          <w:rFonts w:eastAsia="SimSun"/>
        </w:rPr>
        <w:t>选项卡。</w:t>
      </w:r>
    </w:p>
    <w:p w14:paraId="0C93BA70" w14:textId="77777777" w:rsidR="001A10B5" w:rsidRPr="00FD3118" w:rsidRDefault="004B5A42">
      <w:pPr>
        <w:pStyle w:val="ListParagraph"/>
        <w:numPr>
          <w:ilvl w:val="0"/>
          <w:numId w:val="23"/>
        </w:numPr>
        <w:rPr>
          <w:rFonts w:eastAsia="SimSun"/>
        </w:rPr>
      </w:pPr>
      <w:r w:rsidRPr="00FD3118">
        <w:rPr>
          <w:rFonts w:eastAsia="SimSun"/>
        </w:rPr>
        <w:t>如果</w:t>
      </w:r>
      <w:r w:rsidRPr="00FD3118">
        <w:rPr>
          <w:rFonts w:eastAsia="SimSun"/>
        </w:rPr>
        <w:t xml:space="preserve"> MRMer </w:t>
      </w:r>
      <w:r w:rsidRPr="00FD3118">
        <w:rPr>
          <w:rFonts w:eastAsia="SimSun"/>
        </w:rPr>
        <w:t>文档中使用的</w:t>
      </w:r>
      <w:r w:rsidRPr="00FD3118">
        <w:rPr>
          <w:rFonts w:eastAsia="SimSun" w:hint="eastAsia"/>
        </w:rPr>
        <w:t xml:space="preserve"> </w:t>
      </w:r>
      <w:r w:rsidRPr="00FD3118">
        <w:rPr>
          <w:rFonts w:eastAsia="SimSun"/>
        </w:rPr>
        <w:t xml:space="preserve">“Yeast_mini” </w:t>
      </w:r>
      <w:r w:rsidRPr="00FD3118">
        <w:rPr>
          <w:rFonts w:eastAsia="SimSun"/>
        </w:rPr>
        <w:t>库处于选中的状态，请将其取消选中。</w:t>
      </w:r>
    </w:p>
    <w:p w14:paraId="1A63FFB4" w14:textId="77777777" w:rsidR="001A10B5" w:rsidRPr="00FD3118" w:rsidRDefault="004B5A42">
      <w:pPr>
        <w:pStyle w:val="ListParagraph"/>
        <w:numPr>
          <w:ilvl w:val="0"/>
          <w:numId w:val="23"/>
        </w:numPr>
        <w:rPr>
          <w:rFonts w:eastAsia="SimSun"/>
        </w:rPr>
      </w:pPr>
      <w:r w:rsidRPr="00FD3118">
        <w:rPr>
          <w:rFonts w:eastAsia="SimSun"/>
        </w:rPr>
        <w:t>单击</w:t>
      </w:r>
      <w:r w:rsidRPr="00FD3118">
        <w:rPr>
          <w:rFonts w:eastAsia="SimSun"/>
          <w:b/>
        </w:rPr>
        <w:t>酶解</w:t>
      </w:r>
      <w:r w:rsidRPr="00FD3118">
        <w:rPr>
          <w:rFonts w:eastAsia="SimSun"/>
        </w:rPr>
        <w:t>标签。</w:t>
      </w:r>
    </w:p>
    <w:p w14:paraId="09556BE5"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背景蛋白质组</w:t>
      </w:r>
      <w:r w:rsidRPr="00FD3118">
        <w:rPr>
          <w:rFonts w:eastAsia="SimSun"/>
        </w:rPr>
        <w:t>下拉列表中，从</w:t>
      </w:r>
      <w:r w:rsidRPr="00FD3118">
        <w:rPr>
          <w:rFonts w:eastAsia="SimSun" w:hint="eastAsia"/>
        </w:rPr>
        <w:t xml:space="preserve"> </w:t>
      </w:r>
      <w:r w:rsidRPr="00FD3118">
        <w:rPr>
          <w:rFonts w:eastAsia="SimSun"/>
        </w:rPr>
        <w:t xml:space="preserve">“Yeast_mini” </w:t>
      </w:r>
      <w:r w:rsidRPr="00FD3118">
        <w:rPr>
          <w:rFonts w:eastAsia="SimSun"/>
        </w:rPr>
        <w:t>更改为</w:t>
      </w:r>
      <w:r w:rsidRPr="00FD3118">
        <w:rPr>
          <w:rFonts w:eastAsia="SimSun" w:hint="eastAsia"/>
        </w:rPr>
        <w:t>“</w:t>
      </w:r>
      <w:r w:rsidRPr="00FD3118">
        <w:rPr>
          <w:rFonts w:eastAsia="SimSun"/>
        </w:rPr>
        <w:t>无</w:t>
      </w:r>
      <w:r w:rsidRPr="00FD3118">
        <w:rPr>
          <w:rFonts w:eastAsia="SimSun" w:hint="eastAsia"/>
        </w:rPr>
        <w:t>”</w:t>
      </w:r>
      <w:r w:rsidRPr="00FD3118">
        <w:rPr>
          <w:rFonts w:eastAsia="SimSun"/>
        </w:rPr>
        <w:t>。</w:t>
      </w:r>
    </w:p>
    <w:p w14:paraId="2D18D8F4" w14:textId="77777777" w:rsidR="001A10B5" w:rsidRPr="00FD3118" w:rsidRDefault="004B5A42">
      <w:pPr>
        <w:pStyle w:val="ListParagraph"/>
        <w:numPr>
          <w:ilvl w:val="0"/>
          <w:numId w:val="23"/>
        </w:numPr>
        <w:rPr>
          <w:rFonts w:eastAsia="SimSun"/>
        </w:rPr>
      </w:pPr>
      <w:r w:rsidRPr="00FD3118">
        <w:rPr>
          <w:rFonts w:eastAsia="SimSun"/>
        </w:rPr>
        <w:t>在</w:t>
      </w:r>
      <w:r w:rsidRPr="00FD3118">
        <w:rPr>
          <w:rFonts w:eastAsia="SimSun"/>
          <w:b/>
        </w:rPr>
        <w:t>肽段设置</w:t>
      </w:r>
      <w:r w:rsidRPr="00FD3118">
        <w:rPr>
          <w:rFonts w:eastAsia="SimSun"/>
        </w:rPr>
        <w:t>表单中，单击</w:t>
      </w:r>
      <w:r w:rsidRPr="00FD3118">
        <w:rPr>
          <w:rFonts w:eastAsia="SimSun"/>
          <w:b/>
        </w:rPr>
        <w:t>确定</w:t>
      </w:r>
      <w:r w:rsidRPr="00FD3118">
        <w:rPr>
          <w:rFonts w:eastAsia="SimSun"/>
        </w:rPr>
        <w:t>按钮。</w:t>
      </w:r>
    </w:p>
    <w:p w14:paraId="2D47DB4A" w14:textId="77777777" w:rsidR="001A10B5" w:rsidRPr="00FD3118" w:rsidRDefault="004B5A42">
      <w:pPr>
        <w:pStyle w:val="Heading2"/>
        <w:spacing w:before="0" w:after="240"/>
        <w:rPr>
          <w:rFonts w:eastAsia="SimSun"/>
        </w:rPr>
      </w:pPr>
      <w:r w:rsidRPr="00FD3118">
        <w:rPr>
          <w:rFonts w:eastAsia="SimSun"/>
        </w:rPr>
        <w:t xml:space="preserve">将离子对列表粘贴到文档 </w:t>
      </w:r>
    </w:p>
    <w:p w14:paraId="38B466C6" w14:textId="77777777" w:rsidR="001A10B5" w:rsidRPr="00FD3118" w:rsidRDefault="004B5A42">
      <w:pPr>
        <w:rPr>
          <w:rFonts w:eastAsia="SimSun"/>
        </w:rPr>
      </w:pPr>
      <w:r w:rsidRPr="00FD3118">
        <w:rPr>
          <w:rFonts w:eastAsia="SimSun"/>
        </w:rPr>
        <w:t>要开始向</w:t>
      </w:r>
      <w:r w:rsidRPr="00FD3118">
        <w:rPr>
          <w:rFonts w:eastAsia="SimSun"/>
        </w:rPr>
        <w:t xml:space="preserve"> Skyline </w:t>
      </w:r>
      <w:r w:rsidRPr="00FD3118">
        <w:rPr>
          <w:rFonts w:eastAsia="SimSun"/>
        </w:rPr>
        <w:t>中添加目标</w:t>
      </w:r>
      <w:r w:rsidRPr="00FD3118">
        <w:rPr>
          <w:rFonts w:eastAsia="SimSun" w:hint="eastAsia"/>
        </w:rPr>
        <w:t>离子对</w:t>
      </w:r>
      <w:r w:rsidRPr="00FD3118">
        <w:rPr>
          <w:rFonts w:eastAsia="SimSun"/>
        </w:rPr>
        <w:t>，请执行以下操作：</w:t>
      </w:r>
    </w:p>
    <w:p w14:paraId="7BD778F1" w14:textId="77777777" w:rsidR="001A10B5" w:rsidRPr="00FD3118" w:rsidRDefault="004B5A42">
      <w:pPr>
        <w:pStyle w:val="ListParagraph"/>
        <w:numPr>
          <w:ilvl w:val="0"/>
          <w:numId w:val="24"/>
        </w:numPr>
        <w:rPr>
          <w:rFonts w:eastAsia="SimSun"/>
        </w:rPr>
      </w:pPr>
      <w:r w:rsidRPr="00FD3118">
        <w:rPr>
          <w:rFonts w:eastAsia="SimSun"/>
        </w:rPr>
        <w:t>切换回</w:t>
      </w:r>
      <w:r w:rsidRPr="00FD3118">
        <w:rPr>
          <w:rFonts w:eastAsia="SimSun"/>
        </w:rPr>
        <w:t xml:space="preserve"> Excel</w:t>
      </w:r>
      <w:r w:rsidRPr="00FD3118">
        <w:rPr>
          <w:rFonts w:eastAsia="SimSun"/>
        </w:rPr>
        <w:t>。</w:t>
      </w:r>
    </w:p>
    <w:p w14:paraId="1447AC8A" w14:textId="77777777" w:rsidR="001A10B5" w:rsidRPr="00FD3118" w:rsidRDefault="004B5A42">
      <w:pPr>
        <w:pStyle w:val="ListParagraph"/>
        <w:numPr>
          <w:ilvl w:val="0"/>
          <w:numId w:val="24"/>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“Raw” </w:t>
      </w:r>
      <w:r w:rsidRPr="00FD3118">
        <w:rPr>
          <w:rFonts w:eastAsia="SimSun"/>
        </w:rPr>
        <w:t>电子表格选项卡。</w:t>
      </w:r>
      <w:r w:rsidRPr="00FD3118">
        <w:rPr>
          <w:rFonts w:eastAsia="SimSun"/>
        </w:rPr>
        <w:t xml:space="preserve"> </w:t>
      </w:r>
    </w:p>
    <w:p w14:paraId="1CB2EEB2" w14:textId="77777777" w:rsidR="001A10B5" w:rsidRPr="00FD3118" w:rsidRDefault="004B5A42">
      <w:pPr>
        <w:rPr>
          <w:rFonts w:eastAsia="SimSun"/>
        </w:rPr>
      </w:pPr>
      <w:r w:rsidRPr="00FD3118">
        <w:rPr>
          <w:rFonts w:eastAsia="SimSun"/>
        </w:rPr>
        <w:t>在本页面，您将看到</w:t>
      </w:r>
      <w:r w:rsidRPr="00FD3118">
        <w:rPr>
          <w:rFonts w:eastAsia="SimSun"/>
        </w:rPr>
        <w:t xml:space="preserve"> 66 </w:t>
      </w:r>
      <w:r w:rsidRPr="00FD3118">
        <w:rPr>
          <w:rFonts w:eastAsia="SimSun"/>
        </w:rPr>
        <w:t>个离子对已经从原始离子对列表中导入至本研究所采用的</w:t>
      </w:r>
      <w:r w:rsidRPr="00FD3118">
        <w:rPr>
          <w:rFonts w:eastAsia="SimSun"/>
        </w:rPr>
        <w:t xml:space="preserve">4000 QTRAP </w:t>
      </w:r>
      <w:r w:rsidRPr="00FD3118">
        <w:rPr>
          <w:rFonts w:eastAsia="SimSun"/>
        </w:rPr>
        <w:t>仪器中。但是，您应当记得</w:t>
      </w:r>
      <w:r w:rsidRPr="00FD3118">
        <w:rPr>
          <w:rFonts w:eastAsia="SimSun"/>
        </w:rPr>
        <w:t xml:space="preserve"> Skyline </w:t>
      </w:r>
      <w:r w:rsidRPr="00FD3118">
        <w:rPr>
          <w:rFonts w:eastAsia="SimSun"/>
        </w:rPr>
        <w:t>的设置中仍缺乏信息来处理缬氨酸和亮氨酸标记肽段的重离子对。要解决此问题，请执行以下操作：</w:t>
      </w:r>
      <w:r w:rsidRPr="00FD3118">
        <w:rPr>
          <w:rFonts w:eastAsia="SimSun"/>
        </w:rPr>
        <w:t xml:space="preserve"> </w:t>
      </w:r>
    </w:p>
    <w:p w14:paraId="177BDDDC" w14:textId="77777777" w:rsidR="001A10B5" w:rsidRPr="00FD3118" w:rsidRDefault="004B5A42">
      <w:pPr>
        <w:pStyle w:val="ListParagraph"/>
        <w:numPr>
          <w:ilvl w:val="0"/>
          <w:numId w:val="25"/>
        </w:numPr>
        <w:rPr>
          <w:rFonts w:eastAsia="SimSun"/>
        </w:rPr>
      </w:pPr>
      <w:r w:rsidRPr="00FD3118">
        <w:rPr>
          <w:rFonts w:eastAsia="SimSun"/>
        </w:rPr>
        <w:t>单击底部水平滚动条的</w:t>
      </w:r>
      <w:r w:rsidRPr="00FD3118">
        <w:rPr>
          <w:rFonts w:eastAsia="SimSun" w:hint="eastAsia"/>
        </w:rPr>
        <w:t xml:space="preserve"> </w:t>
      </w:r>
      <w:r w:rsidRPr="00FD3118">
        <w:rPr>
          <w:rFonts w:eastAsia="SimSun"/>
        </w:rPr>
        <w:t xml:space="preserve">“Simple” </w:t>
      </w:r>
      <w:r w:rsidRPr="00FD3118">
        <w:rPr>
          <w:rFonts w:eastAsia="SimSun"/>
        </w:rPr>
        <w:t>电子表格选项卡。</w:t>
      </w:r>
    </w:p>
    <w:p w14:paraId="05FB076F" w14:textId="77777777" w:rsidR="001A10B5" w:rsidRPr="00FD3118" w:rsidRDefault="004B5A42">
      <w:pPr>
        <w:rPr>
          <w:rFonts w:eastAsia="SimSun"/>
        </w:rPr>
      </w:pPr>
      <w:r w:rsidRPr="00FD3118">
        <w:rPr>
          <w:rFonts w:eastAsia="SimSun" w:hint="eastAsia"/>
        </w:rPr>
        <w:t>在</w:t>
      </w:r>
      <w:r w:rsidRPr="00FD3118">
        <w:rPr>
          <w:rFonts w:eastAsia="SimSun" w:hint="eastAsia"/>
        </w:rPr>
        <w:t xml:space="preserve"> </w:t>
      </w:r>
      <w:r w:rsidRPr="00FD3118">
        <w:rPr>
          <w:rFonts w:eastAsia="SimSun"/>
        </w:rPr>
        <w:t xml:space="preserve">Excel </w:t>
      </w:r>
      <w:r w:rsidRPr="00FD3118">
        <w:rPr>
          <w:rFonts w:eastAsia="SimSun"/>
        </w:rPr>
        <w:t>将显示</w:t>
      </w:r>
      <w:r w:rsidRPr="00FD3118">
        <w:rPr>
          <w:rFonts w:eastAsia="SimSun" w:hint="eastAsia"/>
        </w:rPr>
        <w:t>的数据中，含</w:t>
      </w:r>
      <w:r w:rsidRPr="00FD3118">
        <w:rPr>
          <w:rFonts w:eastAsia="SimSun"/>
        </w:rPr>
        <w:t>缬氨酸和亮氨酸</w:t>
      </w:r>
      <w:r w:rsidRPr="00FD3118">
        <w:rPr>
          <w:rFonts w:eastAsia="SimSun" w:hint="eastAsia"/>
        </w:rPr>
        <w:t>标记</w:t>
      </w:r>
      <w:r w:rsidRPr="00FD3118">
        <w:rPr>
          <w:rFonts w:eastAsia="SimSun"/>
        </w:rPr>
        <w:t>的</w:t>
      </w:r>
      <w:r w:rsidRPr="00FD3118">
        <w:rPr>
          <w:rFonts w:eastAsia="SimSun"/>
        </w:rPr>
        <w:t xml:space="preserve">3 </w:t>
      </w:r>
      <w:r w:rsidRPr="00FD3118">
        <w:rPr>
          <w:rFonts w:eastAsia="SimSun"/>
        </w:rPr>
        <w:t>种重母离子的</w:t>
      </w:r>
      <w:r w:rsidRPr="00FD3118">
        <w:rPr>
          <w:rFonts w:eastAsia="SimSun"/>
        </w:rPr>
        <w:t xml:space="preserve"> 9 </w:t>
      </w:r>
      <w:r w:rsidRPr="00FD3118">
        <w:rPr>
          <w:rFonts w:eastAsia="SimSun"/>
        </w:rPr>
        <w:t>个离子对</w:t>
      </w:r>
      <w:r w:rsidRPr="00FD3118">
        <w:rPr>
          <w:rFonts w:eastAsia="SimSun" w:hint="eastAsia"/>
        </w:rPr>
        <w:t>已从</w:t>
      </w:r>
      <w:r w:rsidRPr="00FD3118">
        <w:rPr>
          <w:rFonts w:eastAsia="SimSun" w:hint="eastAsia"/>
        </w:rPr>
        <w:t xml:space="preserve"> </w:t>
      </w:r>
      <w:r w:rsidRPr="00FD3118">
        <w:rPr>
          <w:rFonts w:eastAsia="SimSun"/>
        </w:rPr>
        <w:t xml:space="preserve">“Raw” </w:t>
      </w:r>
      <w:r w:rsidRPr="00FD3118">
        <w:rPr>
          <w:rFonts w:eastAsia="SimSun"/>
        </w:rPr>
        <w:t>选项卡中找到的</w:t>
      </w:r>
      <w:r w:rsidRPr="00FD3118">
        <w:rPr>
          <w:rFonts w:eastAsia="SimSun" w:hint="eastAsia"/>
        </w:rPr>
        <w:t>66</w:t>
      </w:r>
      <w:r w:rsidRPr="00FD3118">
        <w:rPr>
          <w:rFonts w:eastAsia="SimSun" w:hint="eastAsia"/>
        </w:rPr>
        <w:t>个离子对中</w:t>
      </w:r>
      <w:r w:rsidRPr="00FD3118">
        <w:rPr>
          <w:rFonts w:eastAsia="SimSun"/>
        </w:rPr>
        <w:t>移除。要将其余</w:t>
      </w:r>
      <w:r w:rsidRPr="00FD3118">
        <w:rPr>
          <w:rFonts w:eastAsia="SimSun"/>
        </w:rPr>
        <w:t xml:space="preserve"> 57 </w:t>
      </w:r>
      <w:r w:rsidRPr="00FD3118">
        <w:rPr>
          <w:rFonts w:eastAsia="SimSun"/>
        </w:rPr>
        <w:t>个离子对添加到新</w:t>
      </w:r>
      <w:r w:rsidRPr="00FD3118">
        <w:rPr>
          <w:rFonts w:eastAsia="SimSun"/>
        </w:rPr>
        <w:t xml:space="preserve"> Skyline </w:t>
      </w:r>
      <w:r w:rsidRPr="00FD3118">
        <w:rPr>
          <w:rFonts w:eastAsia="SimSun"/>
        </w:rPr>
        <w:t>文档中，请执行下列步骤：</w:t>
      </w:r>
    </w:p>
    <w:p w14:paraId="0A58DDE2" w14:textId="77777777" w:rsidR="001A10B5" w:rsidRPr="00FD3118" w:rsidRDefault="004B5A42">
      <w:pPr>
        <w:pStyle w:val="ListParagraph"/>
        <w:numPr>
          <w:ilvl w:val="0"/>
          <w:numId w:val="26"/>
        </w:numPr>
        <w:rPr>
          <w:rFonts w:eastAsia="SimSun"/>
        </w:rPr>
      </w:pPr>
      <w:r w:rsidRPr="00FD3118">
        <w:rPr>
          <w:rFonts w:eastAsia="SimSun"/>
        </w:rPr>
        <w:t>选择</w:t>
      </w:r>
      <w:r w:rsidRPr="00FD3118">
        <w:rPr>
          <w:rFonts w:eastAsia="SimSun"/>
        </w:rPr>
        <w:t xml:space="preserve"> Study 7 </w:t>
      </w:r>
      <w:r w:rsidRPr="00FD3118">
        <w:rPr>
          <w:rFonts w:eastAsia="SimSun"/>
        </w:rPr>
        <w:t>电子表格</w:t>
      </w:r>
      <w:r w:rsidRPr="00FD3118">
        <w:rPr>
          <w:rFonts w:eastAsia="SimSun" w:hint="eastAsia"/>
        </w:rPr>
        <w:t xml:space="preserve"> </w:t>
      </w:r>
      <w:r w:rsidRPr="00FD3118">
        <w:rPr>
          <w:rFonts w:eastAsia="SimSun"/>
        </w:rPr>
        <w:t xml:space="preserve">“Simple” </w:t>
      </w:r>
      <w:r w:rsidRPr="00FD3118">
        <w:rPr>
          <w:rFonts w:eastAsia="SimSun"/>
        </w:rPr>
        <w:t>页面上所有的</w:t>
      </w:r>
      <w:r w:rsidRPr="00FD3118">
        <w:rPr>
          <w:rFonts w:eastAsia="SimSun"/>
        </w:rPr>
        <w:t xml:space="preserve"> 6 </w:t>
      </w:r>
      <w:r w:rsidRPr="00FD3118">
        <w:rPr>
          <w:rFonts w:eastAsia="SimSun"/>
        </w:rPr>
        <w:t>列</w:t>
      </w:r>
      <w:r w:rsidRPr="00FD3118">
        <w:rPr>
          <w:rFonts w:eastAsia="SimSun"/>
        </w:rPr>
        <w:t xml:space="preserve"> 57 </w:t>
      </w:r>
      <w:r w:rsidRPr="00FD3118">
        <w:rPr>
          <w:rFonts w:eastAsia="SimSun"/>
        </w:rPr>
        <w:t>行数据。</w:t>
      </w:r>
    </w:p>
    <w:p w14:paraId="0E44CF31" w14:textId="77777777" w:rsidR="001A10B5" w:rsidRPr="00FD3118" w:rsidRDefault="004B5A42">
      <w:pPr>
        <w:pStyle w:val="ListParagraph"/>
        <w:numPr>
          <w:ilvl w:val="0"/>
          <w:numId w:val="26"/>
        </w:numPr>
        <w:rPr>
          <w:rFonts w:eastAsia="SimSun"/>
        </w:rPr>
      </w:pPr>
      <w:r w:rsidRPr="00FD3118">
        <w:rPr>
          <w:rFonts w:eastAsia="SimSun"/>
        </w:rPr>
        <w:t>复制单元格</w:t>
      </w:r>
      <w:r w:rsidRPr="00FD3118">
        <w:rPr>
          <w:rFonts w:eastAsia="SimSun"/>
        </w:rPr>
        <w:t xml:space="preserve"> (Ctrl-C)</w:t>
      </w:r>
      <w:r w:rsidRPr="00FD3118">
        <w:rPr>
          <w:rFonts w:eastAsia="SimSun"/>
        </w:rPr>
        <w:t>。</w:t>
      </w:r>
    </w:p>
    <w:p w14:paraId="00CD4519" w14:textId="77777777" w:rsidR="001A10B5" w:rsidRPr="00FD3118" w:rsidRDefault="004B5A42">
      <w:pPr>
        <w:pStyle w:val="ListParagraph"/>
        <w:numPr>
          <w:ilvl w:val="0"/>
          <w:numId w:val="26"/>
        </w:numPr>
        <w:rPr>
          <w:rFonts w:eastAsia="SimSun"/>
        </w:rPr>
      </w:pPr>
      <w:r w:rsidRPr="00FD3118">
        <w:rPr>
          <w:rFonts w:eastAsia="SimSun"/>
        </w:rPr>
        <w:t>切换回</w:t>
      </w:r>
      <w:r w:rsidRPr="00FD3118">
        <w:rPr>
          <w:rFonts w:eastAsia="SimSun"/>
        </w:rPr>
        <w:t xml:space="preserve"> Skyline</w:t>
      </w:r>
      <w:r w:rsidRPr="00FD3118">
        <w:rPr>
          <w:rFonts w:eastAsia="SimSun"/>
        </w:rPr>
        <w:t>。</w:t>
      </w:r>
    </w:p>
    <w:p w14:paraId="5DE08FB2" w14:textId="77777777" w:rsidR="001A10B5" w:rsidRPr="00FD3118" w:rsidRDefault="004B5A42">
      <w:pPr>
        <w:pStyle w:val="ListParagraph"/>
        <w:numPr>
          <w:ilvl w:val="0"/>
          <w:numId w:val="26"/>
        </w:numPr>
        <w:rPr>
          <w:rFonts w:eastAsia="SimSun"/>
        </w:rPr>
      </w:pPr>
      <w:r w:rsidRPr="00FD3118">
        <w:rPr>
          <w:rFonts w:eastAsia="SimSun"/>
        </w:rPr>
        <w:t>在</w:t>
      </w:r>
      <w:r w:rsidRPr="00FD3118">
        <w:rPr>
          <w:rFonts w:eastAsia="SimSun"/>
          <w:b/>
        </w:rPr>
        <w:t>编辑</w:t>
      </w:r>
      <w:r w:rsidRPr="00FD3118">
        <w:rPr>
          <w:rFonts w:eastAsia="SimSun"/>
        </w:rPr>
        <w:t>菜单上单击</w:t>
      </w:r>
      <w:r w:rsidRPr="00FD3118">
        <w:rPr>
          <w:rFonts w:eastAsia="SimSun"/>
          <w:b/>
        </w:rPr>
        <w:t>粘贴</w:t>
      </w:r>
      <w:r w:rsidRPr="00FD3118">
        <w:rPr>
          <w:rFonts w:eastAsia="SimSun"/>
        </w:rPr>
        <w:t xml:space="preserve"> (Ctrl-V)</w:t>
      </w:r>
      <w:r w:rsidRPr="00FD3118">
        <w:rPr>
          <w:rFonts w:eastAsia="SimSun"/>
        </w:rPr>
        <w:t>。</w:t>
      </w:r>
    </w:p>
    <w:p w14:paraId="0AF581AD" w14:textId="1272F281" w:rsidR="001D3CB3" w:rsidRPr="00FD3118" w:rsidRDefault="008F7B13" w:rsidP="001D3CB3">
      <w:pPr>
        <w:keepNext/>
        <w:rPr>
          <w:rFonts w:eastAsia="SimSun"/>
        </w:rPr>
      </w:pPr>
      <w:r w:rsidRPr="00FE3D86">
        <w:rPr>
          <w:rFonts w:eastAsia="SimSun" w:hint="eastAsia"/>
          <w:highlight w:val="yellow"/>
        </w:rPr>
        <w:t>这将打开</w:t>
      </w:r>
      <w:r w:rsidR="00DE52BD" w:rsidRPr="00FE3D86">
        <w:rPr>
          <w:rFonts w:eastAsia="SimSun" w:hint="eastAsia"/>
          <w:b/>
          <w:bCs/>
          <w:highlight w:val="yellow"/>
        </w:rPr>
        <w:t>导入离子对列表：</w:t>
      </w:r>
      <w:r w:rsidR="00621021" w:rsidRPr="00FE3D86">
        <w:rPr>
          <w:rFonts w:eastAsia="SimSun" w:hint="eastAsia"/>
          <w:b/>
          <w:bCs/>
          <w:highlight w:val="yellow"/>
        </w:rPr>
        <w:t>标识</w:t>
      </w:r>
      <w:r w:rsidR="00DE52BD" w:rsidRPr="00FE3D86">
        <w:rPr>
          <w:rFonts w:eastAsia="SimSun" w:hint="eastAsia"/>
          <w:b/>
          <w:bCs/>
          <w:highlight w:val="yellow"/>
        </w:rPr>
        <w:t>列</w:t>
      </w:r>
      <w:r w:rsidRPr="00FE3D86">
        <w:rPr>
          <w:rFonts w:eastAsia="SimSun" w:hint="eastAsia"/>
          <w:highlight w:val="yellow"/>
        </w:rPr>
        <w:t>表单，如下所示：</w:t>
      </w:r>
    </w:p>
    <w:p w14:paraId="077C78E8" w14:textId="77777777" w:rsidR="001D3CB3" w:rsidRPr="00FD3118" w:rsidRDefault="009D6407" w:rsidP="001D3CB3">
      <w:pPr>
        <w:rPr>
          <w:rFonts w:eastAsia="SimSun"/>
        </w:rPr>
      </w:pPr>
      <w:r w:rsidRPr="00FD3118">
        <w:rPr>
          <w:rFonts w:eastAsia="SimSun"/>
          <w:noProof/>
        </w:rPr>
        <w:drawing>
          <wp:inline distT="0" distB="0" distL="0" distR="0" wp14:anchorId="1E1B2FD7" wp14:editId="1406FFEF">
            <wp:extent cx="5943600" cy="3256280"/>
            <wp:effectExtent l="0" t="0" r="0" b="1270"/>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31" cstate="print"/>
                    <a:stretch>
                      <a:fillRect/>
                    </a:stretch>
                  </pic:blipFill>
                  <pic:spPr>
                    <a:xfrm>
                      <a:off x="0" y="0"/>
                      <a:ext cx="5943600" cy="3256280"/>
                    </a:xfrm>
                    <a:prstGeom prst="rect">
                      <a:avLst/>
                    </a:prstGeom>
                  </pic:spPr>
                </pic:pic>
              </a:graphicData>
            </a:graphic>
          </wp:inline>
        </w:drawing>
      </w:r>
    </w:p>
    <w:p w14:paraId="4D371274" w14:textId="4A965A59" w:rsidR="001D3CB3" w:rsidRPr="00FE3D86" w:rsidRDefault="008F7B13" w:rsidP="001D3CB3">
      <w:pPr>
        <w:pStyle w:val="ListParagraph"/>
        <w:numPr>
          <w:ilvl w:val="0"/>
          <w:numId w:val="28"/>
        </w:numPr>
        <w:rPr>
          <w:rFonts w:eastAsia="SimSun"/>
          <w:highlight w:val="yellow"/>
        </w:rPr>
      </w:pPr>
      <w:r w:rsidRPr="00FE3D86">
        <w:rPr>
          <w:rFonts w:eastAsia="SimSun" w:hint="eastAsia"/>
          <w:highlight w:val="yellow"/>
        </w:rPr>
        <w:t>单击</w:t>
      </w:r>
      <w:r w:rsidR="00DE52BD" w:rsidRPr="00FE3D86">
        <w:rPr>
          <w:rFonts w:eastAsia="SimSun" w:hint="eastAsia"/>
          <w:b/>
          <w:bCs/>
          <w:highlight w:val="yellow"/>
        </w:rPr>
        <w:t>确定</w:t>
      </w:r>
      <w:r w:rsidRPr="00FE3D86">
        <w:rPr>
          <w:rFonts w:eastAsia="SimSun" w:hint="eastAsia"/>
          <w:highlight w:val="yellow"/>
        </w:rPr>
        <w:t>按钮。</w:t>
      </w:r>
    </w:p>
    <w:p w14:paraId="54CBD27E" w14:textId="77777777" w:rsidR="001A10B5" w:rsidRPr="00FD3118" w:rsidRDefault="004B5A42" w:rsidP="004E34FE">
      <w:pPr>
        <w:keepNext/>
        <w:rPr>
          <w:rFonts w:eastAsia="SimSun"/>
        </w:rPr>
      </w:pPr>
      <w:r w:rsidRPr="00FD3118">
        <w:rPr>
          <w:rFonts w:eastAsia="SimSun"/>
        </w:rPr>
        <w:t xml:space="preserve">Skyline </w:t>
      </w:r>
      <w:r w:rsidRPr="00FD3118">
        <w:rPr>
          <w:rFonts w:eastAsia="SimSun"/>
        </w:rPr>
        <w:t>将呈现以下错误消息：</w:t>
      </w:r>
    </w:p>
    <w:p w14:paraId="2A570A42" w14:textId="1DF98804" w:rsidR="001A10B5" w:rsidRPr="00FD3118" w:rsidRDefault="00303FA3">
      <w:pPr>
        <w:rPr>
          <w:rFonts w:eastAsia="SimSun"/>
        </w:rPr>
      </w:pPr>
      <w:r w:rsidRPr="00FD3118">
        <w:rPr>
          <w:rFonts w:eastAsia="SimSun"/>
          <w:noProof/>
        </w:rPr>
        <w:drawing>
          <wp:inline distT="0" distB="0" distL="0" distR="0" wp14:anchorId="08E3C5CB" wp14:editId="503A6021">
            <wp:extent cx="5943600" cy="13341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943600" cy="1334135"/>
                    </a:xfrm>
                    <a:prstGeom prst="rect">
                      <a:avLst/>
                    </a:prstGeom>
                  </pic:spPr>
                </pic:pic>
              </a:graphicData>
            </a:graphic>
          </wp:inline>
        </w:drawing>
      </w:r>
      <w:r w:rsidR="004B5A42" w:rsidRPr="00FD3118">
        <w:rPr>
          <w:rFonts w:eastAsia="SimSun"/>
        </w:rPr>
        <w:t xml:space="preserve">  </w:t>
      </w:r>
    </w:p>
    <w:p w14:paraId="683161B0" w14:textId="77777777" w:rsidR="001A10B5" w:rsidRPr="00FD3118" w:rsidRDefault="004B5A42">
      <w:pPr>
        <w:rPr>
          <w:rFonts w:eastAsia="SimSun"/>
        </w:rPr>
      </w:pPr>
      <w:r w:rsidRPr="00FD3118">
        <w:rPr>
          <w:rFonts w:eastAsia="SimSun"/>
        </w:rPr>
        <w:t>在处理</w:t>
      </w:r>
      <w:r w:rsidRPr="00FD3118">
        <w:rPr>
          <w:rFonts w:eastAsia="SimSun"/>
        </w:rPr>
        <w:t xml:space="preserve"> Skyline </w:t>
      </w:r>
      <w:r w:rsidRPr="00FD3118">
        <w:rPr>
          <w:rFonts w:eastAsia="SimSun"/>
        </w:rPr>
        <w:t>之外创建的离子对列表时，此类消息并不少见。在本主题的</w:t>
      </w:r>
      <w:r w:rsidRPr="00FD3118">
        <w:rPr>
          <w:rFonts w:eastAsia="SimSun"/>
        </w:rPr>
        <w:t xml:space="preserve"> Skyline </w:t>
      </w:r>
      <w:r w:rsidRPr="00FD3118">
        <w:rPr>
          <w:rFonts w:eastAsia="SimSun"/>
        </w:rPr>
        <w:t>教学视频中</w:t>
      </w:r>
      <w:r w:rsidRPr="00FD3118">
        <w:rPr>
          <w:rFonts w:eastAsia="SimSun" w:hint="eastAsia"/>
        </w:rPr>
        <w:t>也可看到</w:t>
      </w:r>
      <w:r w:rsidRPr="00FD3118">
        <w:rPr>
          <w:rFonts w:eastAsia="SimSun"/>
        </w:rPr>
        <w:t>（</w:t>
      </w:r>
      <w:r w:rsidRPr="00FD3118">
        <w:rPr>
          <w:rFonts w:eastAsia="SimSun"/>
        </w:rPr>
        <w:t xml:space="preserve"> </w:t>
      </w:r>
      <w:hyperlink r:id="rId33" w:history="1">
        <w:r w:rsidRPr="00FD3118">
          <w:rPr>
            <w:rStyle w:val="Hyperlink"/>
            <w:rFonts w:eastAsia="SimSun"/>
          </w:rPr>
          <w:t>视频</w:t>
        </w:r>
        <w:r w:rsidRPr="00FD3118">
          <w:rPr>
            <w:rStyle w:val="Hyperlink"/>
            <w:rFonts w:eastAsia="SimSun"/>
          </w:rPr>
          <w:t xml:space="preserve"> 3</w:t>
        </w:r>
        <w:r w:rsidRPr="00FD3118">
          <w:rPr>
            <w:rStyle w:val="Hyperlink"/>
            <w:rFonts w:eastAsia="SimSun"/>
          </w:rPr>
          <w:t>：现有实验</w:t>
        </w:r>
        <w:r w:rsidRPr="00FD3118">
          <w:rPr>
            <w:rStyle w:val="Hyperlink"/>
            <w:rFonts w:eastAsia="SimSun"/>
          </w:rPr>
          <w:t xml:space="preserve"> </w:t>
        </w:r>
      </w:hyperlink>
      <w:r w:rsidRPr="00FD3118">
        <w:rPr>
          <w:rFonts w:eastAsia="SimSun"/>
        </w:rPr>
        <w:t>）。出现这种类型的错误最常见的原因有以下几个：</w:t>
      </w:r>
    </w:p>
    <w:p w14:paraId="497D835D" w14:textId="77777777" w:rsidR="001A10B5" w:rsidRPr="00FD3118" w:rsidRDefault="004B5A42">
      <w:pPr>
        <w:pStyle w:val="ListParagraph"/>
        <w:numPr>
          <w:ilvl w:val="0"/>
          <w:numId w:val="27"/>
        </w:numPr>
        <w:rPr>
          <w:rFonts w:eastAsia="SimSun"/>
        </w:rPr>
      </w:pPr>
      <w:r w:rsidRPr="00FD3118">
        <w:rPr>
          <w:rFonts w:eastAsia="SimSun"/>
        </w:rPr>
        <w:t>忘记指定必要的修饰</w:t>
      </w:r>
    </w:p>
    <w:p w14:paraId="6F256C3C" w14:textId="77777777" w:rsidR="001A10B5" w:rsidRPr="00FD3118" w:rsidRDefault="004B5A42">
      <w:pPr>
        <w:pStyle w:val="ListParagraph"/>
        <w:numPr>
          <w:ilvl w:val="0"/>
          <w:numId w:val="27"/>
        </w:numPr>
        <w:rPr>
          <w:rFonts w:eastAsia="SimSun"/>
        </w:rPr>
      </w:pPr>
      <w:r w:rsidRPr="00FD3118">
        <w:rPr>
          <w:rFonts w:eastAsia="SimSun"/>
        </w:rPr>
        <w:t>在手动创建或利用其他工具创建的</w:t>
      </w:r>
      <w:r w:rsidRPr="00FD3118">
        <w:rPr>
          <w:rFonts w:eastAsia="SimSun"/>
          <w:iCs/>
        </w:rPr>
        <w:t>质荷比</w:t>
      </w:r>
      <w:r w:rsidRPr="00FD3118">
        <w:rPr>
          <w:rFonts w:eastAsia="SimSun"/>
        </w:rPr>
        <w:t>值时出现错误</w:t>
      </w:r>
    </w:p>
    <w:p w14:paraId="09B637C1" w14:textId="77777777" w:rsidR="001A10B5" w:rsidRPr="00FD3118" w:rsidRDefault="004B5A42">
      <w:pPr>
        <w:pStyle w:val="ListParagraph"/>
        <w:numPr>
          <w:ilvl w:val="0"/>
          <w:numId w:val="27"/>
        </w:numPr>
        <w:rPr>
          <w:rFonts w:eastAsia="SimSun"/>
        </w:rPr>
      </w:pPr>
      <w:r w:rsidRPr="00FD3118">
        <w:rPr>
          <w:rFonts w:eastAsia="SimSun"/>
        </w:rPr>
        <w:t>包含了超出当前仪器设置范围的</w:t>
      </w:r>
      <w:r w:rsidRPr="00FD3118">
        <w:rPr>
          <w:rFonts w:eastAsia="SimSun"/>
          <w:iCs/>
        </w:rPr>
        <w:t>质荷比</w:t>
      </w:r>
      <w:r w:rsidRPr="00FD3118">
        <w:rPr>
          <w:rFonts w:eastAsia="SimSun"/>
        </w:rPr>
        <w:t>值</w:t>
      </w:r>
    </w:p>
    <w:p w14:paraId="2E85A7A1" w14:textId="77777777" w:rsidR="001A10B5" w:rsidRPr="00FD3118" w:rsidRDefault="004B5A42">
      <w:pPr>
        <w:rPr>
          <w:rFonts w:eastAsia="SimSun"/>
        </w:rPr>
      </w:pPr>
      <w:r w:rsidRPr="00FD3118">
        <w:rPr>
          <w:rFonts w:eastAsia="SimSun" w:hint="eastAsia"/>
        </w:rPr>
        <w:t>我们当前看到的错误消息由</w:t>
      </w:r>
      <w:r w:rsidRPr="00FD3118">
        <w:rPr>
          <w:rFonts w:eastAsia="SimSun"/>
        </w:rPr>
        <w:t>最后一种</w:t>
      </w:r>
      <w:r w:rsidRPr="00FD3118">
        <w:rPr>
          <w:rFonts w:eastAsia="SimSun" w:hint="eastAsia"/>
        </w:rPr>
        <w:t>可能的</w:t>
      </w:r>
      <w:r w:rsidRPr="00FD3118">
        <w:rPr>
          <w:rFonts w:eastAsia="SimSun"/>
        </w:rPr>
        <w:t>原因</w:t>
      </w:r>
      <w:r w:rsidRPr="00FD3118">
        <w:rPr>
          <w:rFonts w:eastAsia="SimSun" w:hint="eastAsia"/>
        </w:rPr>
        <w:t>造成（</w:t>
      </w:r>
      <w:r w:rsidRPr="00FD3118">
        <w:rPr>
          <w:rFonts w:eastAsia="SimSun"/>
        </w:rPr>
        <w:t>离子对列表包含了超出当前仪器设置范围的</w:t>
      </w:r>
      <w:r w:rsidRPr="00FD3118">
        <w:rPr>
          <w:rFonts w:eastAsia="SimSun" w:hint="eastAsia"/>
          <w:iCs/>
        </w:rPr>
        <w:t>质荷比</w:t>
      </w:r>
      <w:r w:rsidRPr="00FD3118">
        <w:rPr>
          <w:rFonts w:eastAsia="SimSun"/>
        </w:rPr>
        <w:t>值</w:t>
      </w:r>
      <w:r w:rsidRPr="00FD3118">
        <w:rPr>
          <w:rFonts w:eastAsia="SimSun" w:hint="eastAsia"/>
        </w:rPr>
        <w:t>）</w:t>
      </w:r>
      <w:r w:rsidRPr="00FD3118">
        <w:rPr>
          <w:rFonts w:eastAsia="SimSun"/>
        </w:rPr>
        <w:t>，您会看到指示您检查</w:t>
      </w:r>
      <w:r w:rsidRPr="00FD3118">
        <w:rPr>
          <w:rFonts w:eastAsia="SimSun"/>
          <w:b/>
        </w:rPr>
        <w:t>离子对设置</w:t>
      </w:r>
      <w:r w:rsidRPr="00FD3118">
        <w:rPr>
          <w:rFonts w:eastAsia="SimSun"/>
        </w:rPr>
        <w:t>表单中的</w:t>
      </w:r>
      <w:r w:rsidRPr="00FD3118">
        <w:rPr>
          <w:rFonts w:eastAsia="SimSun"/>
          <w:b/>
        </w:rPr>
        <w:t>仪器</w:t>
      </w:r>
      <w:r w:rsidRPr="00FD3118">
        <w:rPr>
          <w:rFonts w:eastAsia="SimSun"/>
        </w:rPr>
        <w:t>选项卡的消息。</w:t>
      </w:r>
    </w:p>
    <w:p w14:paraId="587C8E06" w14:textId="77777777" w:rsidR="001A10B5" w:rsidRPr="00FD3118" w:rsidRDefault="004B5A42">
      <w:pPr>
        <w:rPr>
          <w:rFonts w:eastAsia="SimSun"/>
        </w:rPr>
      </w:pPr>
      <w:r w:rsidRPr="00FD3118">
        <w:rPr>
          <w:rFonts w:eastAsia="SimSun"/>
        </w:rPr>
        <w:t>如要纠正这一问题，请执行下列步骤：</w:t>
      </w:r>
    </w:p>
    <w:p w14:paraId="3D616169" w14:textId="77777777" w:rsidR="001A10B5" w:rsidRPr="00FD3118" w:rsidRDefault="004B5A42">
      <w:pPr>
        <w:pStyle w:val="ListParagraph"/>
        <w:numPr>
          <w:ilvl w:val="0"/>
          <w:numId w:val="28"/>
        </w:numPr>
        <w:rPr>
          <w:rFonts w:eastAsia="SimSun"/>
        </w:rPr>
      </w:pPr>
      <w:r w:rsidRPr="00FD3118">
        <w:rPr>
          <w:rFonts w:eastAsia="SimSun"/>
        </w:rPr>
        <w:t>单击错误消息中的</w:t>
      </w:r>
      <w:r w:rsidRPr="00FD3118">
        <w:rPr>
          <w:rFonts w:eastAsia="SimSun"/>
          <w:b/>
        </w:rPr>
        <w:t>取消</w:t>
      </w:r>
      <w:r w:rsidRPr="00FD3118">
        <w:rPr>
          <w:rFonts w:eastAsia="SimSun"/>
        </w:rPr>
        <w:t>按钮。</w:t>
      </w:r>
    </w:p>
    <w:p w14:paraId="5BE2BBD4"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244CA72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仪器</w:t>
      </w:r>
      <w:r w:rsidRPr="00FD3118">
        <w:rPr>
          <w:rFonts w:eastAsia="SimSun"/>
        </w:rPr>
        <w:t>标签。</w:t>
      </w:r>
    </w:p>
    <w:p w14:paraId="2BB67085"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最大质荷比</w:t>
      </w:r>
      <w:r w:rsidRPr="00FD3118">
        <w:rPr>
          <w:rFonts w:eastAsia="SimSun"/>
        </w:rPr>
        <w:t>字段中输入</w:t>
      </w:r>
      <w:r w:rsidRPr="00FD3118">
        <w:rPr>
          <w:rFonts w:eastAsia="SimSun" w:hint="eastAsia"/>
        </w:rPr>
        <w:t xml:space="preserve"> </w:t>
      </w:r>
      <w:r w:rsidRPr="00FD3118">
        <w:rPr>
          <w:rFonts w:eastAsia="SimSun"/>
        </w:rPr>
        <w:t>“1800”</w:t>
      </w:r>
      <w:r w:rsidRPr="00FD3118">
        <w:rPr>
          <w:rFonts w:eastAsia="SimSun"/>
        </w:rPr>
        <w:t>。</w:t>
      </w:r>
    </w:p>
    <w:p w14:paraId="11076BDF" w14:textId="77777777" w:rsidR="001A10B5" w:rsidRPr="00FD3118" w:rsidRDefault="004B5A42">
      <w:pPr>
        <w:pStyle w:val="ListParagraph"/>
        <w:numPr>
          <w:ilvl w:val="0"/>
          <w:numId w:val="28"/>
        </w:numPr>
        <w:rPr>
          <w:rFonts w:eastAsia="SimSun"/>
        </w:rPr>
      </w:pPr>
      <w:r w:rsidRPr="00FD3118">
        <w:rPr>
          <w:rFonts w:eastAsia="SimSun"/>
        </w:rPr>
        <w:t>单击</w:t>
      </w:r>
      <w:r w:rsidRPr="00FD3118">
        <w:rPr>
          <w:rFonts w:eastAsia="SimSun"/>
          <w:b/>
        </w:rPr>
        <w:t>确定</w:t>
      </w:r>
      <w:r w:rsidRPr="00FD3118">
        <w:rPr>
          <w:rFonts w:eastAsia="SimSun"/>
        </w:rPr>
        <w:t>按钮。</w:t>
      </w:r>
    </w:p>
    <w:p w14:paraId="64C1FD69"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菜单上，再次单击</w:t>
      </w:r>
      <w:r w:rsidRPr="00FD3118">
        <w:rPr>
          <w:rFonts w:eastAsia="SimSun"/>
          <w:b/>
        </w:rPr>
        <w:t>粘贴</w:t>
      </w:r>
      <w:r w:rsidRPr="00FD3118">
        <w:rPr>
          <w:rFonts w:eastAsia="SimSun"/>
        </w:rPr>
        <w:t xml:space="preserve"> (Ctrl-V)</w:t>
      </w:r>
      <w:r w:rsidRPr="00FD3118">
        <w:rPr>
          <w:rFonts w:eastAsia="SimSun"/>
        </w:rPr>
        <w:t>。</w:t>
      </w:r>
    </w:p>
    <w:p w14:paraId="01239637" w14:textId="77777777" w:rsidR="001A10B5" w:rsidRPr="00FD3118" w:rsidRDefault="004B5A42">
      <w:pPr>
        <w:pStyle w:val="ListParagraph"/>
        <w:numPr>
          <w:ilvl w:val="0"/>
          <w:numId w:val="28"/>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全部折叠</w:t>
      </w:r>
      <w:r w:rsidRPr="00FD3118">
        <w:rPr>
          <w:rFonts w:eastAsia="SimSun"/>
        </w:rPr>
        <w:t>，并单击</w:t>
      </w:r>
      <w:r w:rsidRPr="00FD3118">
        <w:rPr>
          <w:rFonts w:eastAsia="SimSun"/>
          <w:b/>
        </w:rPr>
        <w:t>肽段</w:t>
      </w:r>
      <w:r w:rsidRPr="00FD3118">
        <w:rPr>
          <w:rFonts w:eastAsia="SimSun"/>
        </w:rPr>
        <w:t xml:space="preserve"> (Ctrl-shift-D)</w:t>
      </w:r>
      <w:r w:rsidRPr="00FD3118">
        <w:rPr>
          <w:rFonts w:eastAsia="SimSun"/>
        </w:rPr>
        <w:t>。</w:t>
      </w:r>
    </w:p>
    <w:p w14:paraId="4D467321" w14:textId="77777777" w:rsidR="001A10B5" w:rsidRPr="00FD3118" w:rsidRDefault="004B5A42" w:rsidP="004E34FE">
      <w:pPr>
        <w:keepNext/>
        <w:rPr>
          <w:rFonts w:eastAsia="SimSun"/>
        </w:rPr>
      </w:pPr>
      <w:r w:rsidRPr="00FD3118">
        <w:rPr>
          <w:rFonts w:eastAsia="SimSun"/>
        </w:rPr>
        <w:t>执行此操作后，</w:t>
      </w:r>
      <w:r w:rsidRPr="00FD3118">
        <w:rPr>
          <w:rFonts w:eastAsia="SimSun"/>
        </w:rPr>
        <w:t xml:space="preserve">Skyline </w:t>
      </w:r>
      <w:r w:rsidRPr="00FD3118">
        <w:rPr>
          <w:rFonts w:eastAsia="SimSun"/>
        </w:rPr>
        <w:t>肽段视图显示如下：</w:t>
      </w:r>
    </w:p>
    <w:p w14:paraId="22BB86D8" w14:textId="77777777" w:rsidR="001A10B5" w:rsidRPr="00FD3118" w:rsidRDefault="004B5A42">
      <w:pPr>
        <w:rPr>
          <w:rFonts w:eastAsia="SimSun"/>
        </w:rPr>
      </w:pPr>
      <w:r w:rsidRPr="00FD3118">
        <w:rPr>
          <w:rFonts w:eastAsia="SimSun"/>
          <w:noProof/>
        </w:rPr>
        <w:drawing>
          <wp:inline distT="0" distB="0" distL="0" distR="0" wp14:anchorId="5C99BE7D" wp14:editId="112DA4EB">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47825" cy="2876550"/>
                    </a:xfrm>
                    <a:prstGeom prst="rect">
                      <a:avLst/>
                    </a:prstGeom>
                    <a:noFill/>
                    <a:ln>
                      <a:noFill/>
                    </a:ln>
                  </pic:spPr>
                </pic:pic>
              </a:graphicData>
            </a:graphic>
          </wp:inline>
        </w:drawing>
      </w:r>
    </w:p>
    <w:p w14:paraId="0F30C0D9" w14:textId="77777777" w:rsidR="001A10B5" w:rsidRPr="00FD3118" w:rsidRDefault="004B5A42">
      <w:pPr>
        <w:pStyle w:val="Heading2"/>
        <w:rPr>
          <w:rFonts w:eastAsia="SimSun"/>
        </w:rPr>
      </w:pPr>
      <w:r w:rsidRPr="00FD3118">
        <w:rPr>
          <w:rFonts w:eastAsia="SimSun"/>
        </w:rPr>
        <w:t>手动调整修饰</w:t>
      </w:r>
    </w:p>
    <w:p w14:paraId="5C62F708" w14:textId="77777777" w:rsidR="001A10B5" w:rsidRPr="00FD3118" w:rsidRDefault="004B5A42">
      <w:pPr>
        <w:rPr>
          <w:rFonts w:eastAsia="SimSun"/>
        </w:rPr>
      </w:pPr>
      <w:r w:rsidRPr="00FD3118">
        <w:rPr>
          <w:rFonts w:eastAsia="SimSun"/>
        </w:rPr>
        <w:t xml:space="preserve">8 </w:t>
      </w:r>
      <w:r w:rsidRPr="00FD3118">
        <w:rPr>
          <w:rFonts w:eastAsia="SimSun"/>
        </w:rPr>
        <w:t>个肽段显示加粗、蓝色的</w:t>
      </w:r>
      <w:r w:rsidRPr="00FD3118">
        <w:rPr>
          <w:rFonts w:eastAsia="SimSun"/>
        </w:rPr>
        <w:t xml:space="preserve"> C-</w:t>
      </w:r>
      <w:r w:rsidRPr="00FD3118">
        <w:rPr>
          <w:rFonts w:eastAsia="SimSun"/>
        </w:rPr>
        <w:t>末端</w:t>
      </w:r>
      <w:r w:rsidRPr="00FD3118">
        <w:rPr>
          <w:rFonts w:eastAsia="SimSun"/>
        </w:rPr>
        <w:t xml:space="preserve"> K </w:t>
      </w:r>
      <w:r w:rsidRPr="00FD3118">
        <w:rPr>
          <w:rFonts w:eastAsia="SimSun"/>
        </w:rPr>
        <w:t>或</w:t>
      </w:r>
      <w:r w:rsidRPr="00FD3118">
        <w:rPr>
          <w:rFonts w:eastAsia="SimSun"/>
        </w:rPr>
        <w:t xml:space="preserve"> R</w:t>
      </w:r>
      <w:r w:rsidRPr="00FD3118">
        <w:rPr>
          <w:rFonts w:eastAsia="SimSun"/>
        </w:rPr>
        <w:t>，但其他</w:t>
      </w:r>
      <w:r w:rsidRPr="00FD3118">
        <w:rPr>
          <w:rFonts w:eastAsia="SimSun"/>
        </w:rPr>
        <w:t xml:space="preserve"> 3 </w:t>
      </w:r>
      <w:r w:rsidRPr="00FD3118">
        <w:rPr>
          <w:rFonts w:eastAsia="SimSun"/>
        </w:rPr>
        <w:t>个缺少标记的氨基酸。这些都是需要明确标定</w:t>
      </w:r>
      <w:r w:rsidRPr="00FD3118">
        <w:rPr>
          <w:rFonts w:eastAsia="SimSun"/>
        </w:rPr>
        <w:t xml:space="preserve"> V </w:t>
      </w:r>
      <w:r w:rsidRPr="00FD3118">
        <w:rPr>
          <w:rFonts w:eastAsia="SimSun"/>
        </w:rPr>
        <w:t>或</w:t>
      </w:r>
      <w:r w:rsidRPr="00FD3118">
        <w:rPr>
          <w:rFonts w:eastAsia="SimSun"/>
        </w:rPr>
        <w:t xml:space="preserve"> L </w:t>
      </w:r>
      <w:r w:rsidRPr="00FD3118">
        <w:rPr>
          <w:rFonts w:eastAsia="SimSun"/>
        </w:rPr>
        <w:t>的肽段，因为通过</w:t>
      </w:r>
      <w:r w:rsidRPr="00FD3118">
        <w:rPr>
          <w:rFonts w:eastAsia="SimSun"/>
          <w:b/>
        </w:rPr>
        <w:t>肽段设置</w:t>
      </w:r>
      <w:r w:rsidRPr="00FD3118">
        <w:rPr>
          <w:rFonts w:eastAsia="SimSun"/>
        </w:rPr>
        <w:t xml:space="preserve"> - </w:t>
      </w:r>
      <w:r w:rsidRPr="00FD3118">
        <w:rPr>
          <w:rFonts w:eastAsia="SimSun"/>
          <w:b/>
        </w:rPr>
        <w:t>修饰</w:t>
      </w:r>
      <w:r w:rsidRPr="00FD3118">
        <w:rPr>
          <w:rFonts w:eastAsia="SimSun"/>
        </w:rPr>
        <w:t>选项卡无法实现这些修饰。</w:t>
      </w:r>
    </w:p>
    <w:p w14:paraId="5BABE291" w14:textId="77777777" w:rsidR="001A10B5" w:rsidRPr="00FD3118" w:rsidRDefault="004B5A42">
      <w:pPr>
        <w:rPr>
          <w:rFonts w:eastAsia="SimSun"/>
        </w:rPr>
      </w:pPr>
      <w:r w:rsidRPr="00FD3118">
        <w:rPr>
          <w:rFonts w:eastAsia="SimSun"/>
        </w:rPr>
        <w:t>如要指定第一个肽段中</w:t>
      </w:r>
      <w:r w:rsidRPr="00FD3118">
        <w:rPr>
          <w:rFonts w:eastAsia="SimSun"/>
        </w:rPr>
        <w:t xml:space="preserve"> V </w:t>
      </w:r>
      <w:r w:rsidRPr="00FD3118">
        <w:rPr>
          <w:rFonts w:eastAsia="SimSun"/>
        </w:rPr>
        <w:t>上的同位素修饰，请执行下列步骤：</w:t>
      </w:r>
    </w:p>
    <w:p w14:paraId="6C1FCDC2" w14:textId="77777777" w:rsidR="001A10B5" w:rsidRPr="00FD3118" w:rsidRDefault="004B5A42">
      <w:pPr>
        <w:pStyle w:val="ListParagraph"/>
        <w:numPr>
          <w:ilvl w:val="0"/>
          <w:numId w:val="29"/>
        </w:numPr>
        <w:rPr>
          <w:rFonts w:eastAsia="SimSun"/>
        </w:rPr>
      </w:pPr>
      <w:r w:rsidRPr="00FD3118">
        <w:rPr>
          <w:rFonts w:eastAsia="SimSun"/>
        </w:rPr>
        <w:t>选择</w:t>
      </w:r>
      <w:r w:rsidRPr="00FD3118">
        <w:rPr>
          <w:rFonts w:eastAsia="SimSun" w:hint="eastAsia"/>
        </w:rPr>
        <w:t xml:space="preserve"> </w:t>
      </w:r>
      <w:r w:rsidRPr="00FD3118">
        <w:rPr>
          <w:rFonts w:eastAsia="SimSun"/>
        </w:rPr>
        <w:t>“</w:t>
      </w:r>
      <w:r w:rsidRPr="00FD3118">
        <w:rPr>
          <w:rFonts w:eastAsia="SimSun"/>
          <w:color w:val="000000"/>
        </w:rPr>
        <w:t>AGL</w:t>
      </w:r>
      <w:r w:rsidRPr="00FD3118">
        <w:rPr>
          <w:rFonts w:eastAsia="SimSun"/>
          <w:b/>
          <w:bCs/>
          <w:color w:val="000000"/>
          <w:u w:val="single"/>
        </w:rPr>
        <w:t>C</w:t>
      </w:r>
      <w:r w:rsidRPr="00FD3118">
        <w:rPr>
          <w:rFonts w:eastAsia="SimSun"/>
          <w:color w:val="000000"/>
        </w:rPr>
        <w:t>QTFVYGG</w:t>
      </w:r>
      <w:r w:rsidRPr="00FD3118">
        <w:rPr>
          <w:rFonts w:eastAsia="SimSun"/>
          <w:b/>
          <w:bCs/>
          <w:color w:val="000000"/>
          <w:u w:val="single"/>
        </w:rPr>
        <w:t>C</w:t>
      </w:r>
      <w:r w:rsidRPr="00FD3118">
        <w:rPr>
          <w:rFonts w:eastAsia="SimSun"/>
          <w:color w:val="000000"/>
        </w:rPr>
        <w:t xml:space="preserve">R” </w:t>
      </w:r>
      <w:r w:rsidRPr="00FD3118">
        <w:rPr>
          <w:rFonts w:eastAsia="SimSun"/>
          <w:color w:val="000000"/>
        </w:rPr>
        <w:t>肽段。</w:t>
      </w:r>
    </w:p>
    <w:p w14:paraId="1B2579B3" w14:textId="77777777" w:rsidR="001A10B5" w:rsidRPr="00FD3118" w:rsidRDefault="004B5A42">
      <w:pPr>
        <w:pStyle w:val="ListParagraph"/>
        <w:numPr>
          <w:ilvl w:val="0"/>
          <w:numId w:val="29"/>
        </w:numPr>
        <w:rPr>
          <w:rFonts w:eastAsia="SimSun"/>
        </w:rPr>
      </w:pPr>
      <w:r w:rsidRPr="00FD3118">
        <w:rPr>
          <w:rFonts w:eastAsia="SimSun"/>
          <w:color w:val="000000"/>
        </w:rPr>
        <w:t>在</w:t>
      </w:r>
      <w:r w:rsidRPr="00FD3118">
        <w:rPr>
          <w:rFonts w:eastAsia="SimSun"/>
          <w:b/>
          <w:color w:val="000000"/>
        </w:rPr>
        <w:t>编辑</w:t>
      </w:r>
      <w:r w:rsidRPr="00FD3118">
        <w:rPr>
          <w:rFonts w:eastAsia="SimSun"/>
          <w:color w:val="000000"/>
        </w:rPr>
        <w:t>菜单上，单击</w:t>
      </w:r>
      <w:r w:rsidRPr="00FD3118">
        <w:rPr>
          <w:rFonts w:eastAsia="SimSun"/>
          <w:b/>
          <w:color w:val="000000"/>
        </w:rPr>
        <w:t>修饰肽段</w:t>
      </w:r>
      <w:r w:rsidRPr="00FD3118">
        <w:rPr>
          <w:rFonts w:eastAsia="SimSun"/>
          <w:color w:val="000000"/>
        </w:rPr>
        <w:t>。</w:t>
      </w:r>
    </w:p>
    <w:p w14:paraId="07BA8300"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13C(6)N15(4) C-term R” </w:t>
      </w:r>
      <w:r w:rsidRPr="00FD3118">
        <w:rPr>
          <w:rFonts w:eastAsia="SimSun"/>
          <w:color w:val="000000"/>
        </w:rPr>
        <w:t>的</w:t>
      </w:r>
      <w:r w:rsidRPr="00FD3118">
        <w:rPr>
          <w:rFonts w:eastAsia="SimSun"/>
          <w:b/>
          <w:color w:val="000000"/>
        </w:rPr>
        <w:t>重同位素</w:t>
      </w:r>
      <w:r w:rsidRPr="00FD3118">
        <w:rPr>
          <w:rFonts w:eastAsia="SimSun"/>
          <w:color w:val="000000"/>
        </w:rPr>
        <w:t>下拉列表中选择空白条目，从该</w:t>
      </w:r>
      <w:r w:rsidRPr="00FD3118">
        <w:rPr>
          <w:rFonts w:eastAsia="SimSun"/>
          <w:color w:val="000000"/>
        </w:rPr>
        <w:t xml:space="preserve"> C-</w:t>
      </w:r>
      <w:r w:rsidRPr="00FD3118">
        <w:rPr>
          <w:rFonts w:eastAsia="SimSun"/>
          <w:color w:val="000000"/>
        </w:rPr>
        <w:t>末端精氨酸中移除稳定同位素标记。</w:t>
      </w:r>
    </w:p>
    <w:p w14:paraId="1940489B" w14:textId="77777777" w:rsidR="001A10B5" w:rsidRPr="00FD3118" w:rsidRDefault="004B5A42">
      <w:pPr>
        <w:pStyle w:val="ListParagraph"/>
        <w:numPr>
          <w:ilvl w:val="0"/>
          <w:numId w:val="29"/>
        </w:numPr>
        <w:rPr>
          <w:rFonts w:eastAsia="SimSun"/>
        </w:rPr>
      </w:pPr>
      <w:r w:rsidRPr="00FD3118">
        <w:rPr>
          <w:rFonts w:eastAsia="SimSun"/>
          <w:color w:val="000000"/>
        </w:rPr>
        <w:t>在该肽段中</w:t>
      </w:r>
      <w:r w:rsidRPr="00FD3118">
        <w:rPr>
          <w:rFonts w:eastAsia="SimSun"/>
          <w:color w:val="000000"/>
        </w:rPr>
        <w:t xml:space="preserve"> V </w:t>
      </w:r>
      <w:r w:rsidRPr="00FD3118">
        <w:rPr>
          <w:rFonts w:eastAsia="SimSun"/>
          <w:color w:val="000000"/>
        </w:rPr>
        <w:t>残基的</w:t>
      </w:r>
      <w:r w:rsidRPr="00FD3118">
        <w:rPr>
          <w:rFonts w:eastAsia="SimSun"/>
          <w:b/>
          <w:color w:val="000000"/>
        </w:rPr>
        <w:t>重同位素</w:t>
      </w:r>
      <w:r w:rsidRPr="00FD3118">
        <w:rPr>
          <w:rFonts w:eastAsia="SimSun"/>
          <w:color w:val="000000"/>
        </w:rPr>
        <w:t>下拉列表中选择</w:t>
      </w:r>
      <w:r w:rsidRPr="00FD3118">
        <w:rPr>
          <w:rFonts w:eastAsia="SimSun"/>
          <w:b/>
          <w:bCs/>
          <w:color w:val="000000"/>
        </w:rPr>
        <w:t>&lt;</w:t>
      </w:r>
      <w:r w:rsidRPr="00FD3118">
        <w:rPr>
          <w:rFonts w:eastAsia="SimSun"/>
          <w:b/>
          <w:bCs/>
          <w:color w:val="000000"/>
        </w:rPr>
        <w:t>添加</w:t>
      </w:r>
      <w:r w:rsidRPr="00FD3118">
        <w:rPr>
          <w:rFonts w:eastAsia="SimSun"/>
          <w:b/>
          <w:bCs/>
          <w:color w:val="000000"/>
        </w:rPr>
        <w:t>…&gt;</w:t>
      </w:r>
      <w:r w:rsidRPr="00FD3118">
        <w:rPr>
          <w:rFonts w:eastAsia="SimSun"/>
          <w:color w:val="000000"/>
        </w:rPr>
        <w:t>。</w:t>
      </w:r>
    </w:p>
    <w:p w14:paraId="522E1F39" w14:textId="77777777" w:rsidR="001A10B5" w:rsidRPr="00FD3118" w:rsidRDefault="004B5A42">
      <w:pPr>
        <w:pStyle w:val="ListParagraph"/>
        <w:numPr>
          <w:ilvl w:val="0"/>
          <w:numId w:val="29"/>
        </w:numPr>
        <w:rPr>
          <w:rFonts w:eastAsia="SimSun"/>
        </w:rPr>
      </w:pPr>
      <w:r w:rsidRPr="00FD3118">
        <w:rPr>
          <w:rFonts w:eastAsia="SimSun"/>
          <w:color w:val="000000"/>
        </w:rPr>
        <w:t>从</w:t>
      </w:r>
      <w:r w:rsidRPr="00FD3118">
        <w:rPr>
          <w:rFonts w:eastAsia="SimSun"/>
          <w:b/>
          <w:color w:val="000000"/>
        </w:rPr>
        <w:t>编辑同位素修饰</w:t>
      </w:r>
      <w:r w:rsidRPr="00FD3118">
        <w:rPr>
          <w:rFonts w:eastAsia="SimSun" w:hint="eastAsia"/>
          <w:color w:val="000000"/>
        </w:rPr>
        <w:t>窗口</w:t>
      </w:r>
      <w:r w:rsidRPr="00FD3118">
        <w:rPr>
          <w:rFonts w:eastAsia="SimSun"/>
          <w:color w:val="000000"/>
        </w:rPr>
        <w:t>的</w:t>
      </w:r>
      <w:r w:rsidRPr="00FD3118">
        <w:rPr>
          <w:rFonts w:eastAsia="SimSun"/>
          <w:b/>
          <w:color w:val="000000"/>
        </w:rPr>
        <w:t>名称</w:t>
      </w:r>
      <w:r w:rsidRPr="00FD3118">
        <w:rPr>
          <w:rFonts w:eastAsia="SimSun"/>
          <w:color w:val="000000"/>
        </w:rPr>
        <w:t>下拉列表中选择</w:t>
      </w:r>
      <w:r w:rsidRPr="00FD3118">
        <w:rPr>
          <w:rFonts w:eastAsia="SimSun"/>
          <w:color w:val="000000"/>
        </w:rPr>
        <w:t xml:space="preserve"> </w:t>
      </w:r>
      <w:r w:rsidRPr="00FD3118">
        <w:rPr>
          <w:rFonts w:eastAsia="SimSun"/>
          <w:b/>
          <w:bCs/>
          <w:color w:val="000000"/>
        </w:rPr>
        <w:t>"</w:t>
      </w:r>
      <w:r w:rsidRPr="00FD3118">
        <w:rPr>
          <w:rFonts w:eastAsia="SimSun"/>
          <w:color w:val="000000"/>
        </w:rPr>
        <w:t>Label:13C"</w:t>
      </w:r>
      <w:r w:rsidRPr="00FD3118">
        <w:rPr>
          <w:rFonts w:eastAsia="SimSun"/>
          <w:color w:val="000000"/>
        </w:rPr>
        <w:t>。</w:t>
      </w:r>
    </w:p>
    <w:p w14:paraId="4E70C165" w14:textId="77777777" w:rsidR="001A10B5" w:rsidRPr="00FD3118" w:rsidRDefault="004B5A42" w:rsidP="004E34FE">
      <w:pPr>
        <w:keepNext/>
        <w:rPr>
          <w:rFonts w:eastAsia="SimSun"/>
        </w:rPr>
      </w:pPr>
      <w:r w:rsidRPr="00FD3118">
        <w:rPr>
          <w:rFonts w:eastAsia="SimSun"/>
          <w:b/>
        </w:rPr>
        <w:t>编辑同位素修饰</w:t>
      </w:r>
      <w:r w:rsidRPr="00FD3118">
        <w:rPr>
          <w:rFonts w:eastAsia="SimSun"/>
        </w:rPr>
        <w:t>表单如下：</w:t>
      </w:r>
    </w:p>
    <w:p w14:paraId="56B82AEA" w14:textId="77777777" w:rsidR="001A10B5" w:rsidRPr="00FD3118" w:rsidRDefault="004B5A42">
      <w:pPr>
        <w:rPr>
          <w:rFonts w:eastAsia="SimSun"/>
        </w:rPr>
      </w:pPr>
      <w:r w:rsidRPr="00FD3118">
        <w:rPr>
          <w:rFonts w:eastAsia="SimSun"/>
          <w:noProof/>
        </w:rPr>
        <w:drawing>
          <wp:inline distT="0" distB="0" distL="0" distR="0" wp14:anchorId="1F1C873E" wp14:editId="247D0E05">
            <wp:extent cx="3381375" cy="3295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cstate="print"/>
                    <a:stretch>
                      <a:fillRect/>
                    </a:stretch>
                  </pic:blipFill>
                  <pic:spPr>
                    <a:xfrm>
                      <a:off x="0" y="0"/>
                      <a:ext cx="3381375" cy="3295650"/>
                    </a:xfrm>
                    <a:prstGeom prst="rect">
                      <a:avLst/>
                    </a:prstGeom>
                  </pic:spPr>
                </pic:pic>
              </a:graphicData>
            </a:graphic>
          </wp:inline>
        </w:drawing>
      </w:r>
    </w:p>
    <w:p w14:paraId="72532A12" w14:textId="77777777" w:rsidR="001A10B5" w:rsidRPr="00FD3118" w:rsidRDefault="004B5A42">
      <w:pPr>
        <w:rPr>
          <w:rFonts w:eastAsia="SimSun"/>
        </w:rPr>
      </w:pPr>
      <w:r w:rsidRPr="00FD3118">
        <w:rPr>
          <w:rFonts w:eastAsia="SimSun" w:hint="eastAsia"/>
        </w:rPr>
        <w:t>根据氨基酸所含</w:t>
      </w:r>
      <w:r w:rsidRPr="00FD3118">
        <w:rPr>
          <w:rFonts w:eastAsia="SimSun"/>
        </w:rPr>
        <w:t>碳原子数量，这种修饰将能够在任意氨基酸上引入</w:t>
      </w:r>
      <w:r w:rsidRPr="00FD3118">
        <w:rPr>
          <w:rFonts w:eastAsia="SimSun" w:hint="eastAsia"/>
        </w:rPr>
        <w:t>相应</w:t>
      </w:r>
      <w:r w:rsidRPr="00FD3118">
        <w:rPr>
          <w:rFonts w:eastAsia="SimSun"/>
        </w:rPr>
        <w:t>的质量偏移。</w:t>
      </w:r>
      <w:r w:rsidRPr="00FD3118">
        <w:rPr>
          <w:rFonts w:eastAsia="SimSun"/>
        </w:rPr>
        <w:t xml:space="preserve"> </w:t>
      </w:r>
    </w:p>
    <w:p w14:paraId="7B81F749" w14:textId="77777777" w:rsidR="001A10B5" w:rsidRPr="00FD3118" w:rsidRDefault="004B5A42" w:rsidP="004E34FE">
      <w:pPr>
        <w:pStyle w:val="ListParagraph"/>
        <w:keepNext/>
        <w:numPr>
          <w:ilvl w:val="0"/>
          <w:numId w:val="30"/>
        </w:numPr>
        <w:ind w:left="0" w:firstLine="0"/>
        <w:contextualSpacing w:val="0"/>
        <w:rPr>
          <w:rFonts w:eastAsia="SimSun"/>
        </w:rPr>
      </w:pPr>
      <w:r w:rsidRPr="00FD3118">
        <w:rPr>
          <w:rFonts w:eastAsia="SimSun"/>
        </w:rPr>
        <w:t>单击</w:t>
      </w:r>
      <w:r w:rsidRPr="00FD3118">
        <w:rPr>
          <w:rFonts w:eastAsia="SimSun"/>
          <w:b/>
        </w:rPr>
        <w:t>确定</w:t>
      </w:r>
      <w:r w:rsidRPr="00FD3118">
        <w:rPr>
          <w:rFonts w:eastAsia="SimSun"/>
        </w:rPr>
        <w:t>按钮返回</w:t>
      </w:r>
      <w:r w:rsidRPr="00FD3118">
        <w:rPr>
          <w:rFonts w:eastAsia="SimSun"/>
          <w:b/>
        </w:rPr>
        <w:t>编辑修饰</w:t>
      </w:r>
      <w:r w:rsidRPr="00FD3118">
        <w:rPr>
          <w:rFonts w:eastAsia="SimSun"/>
        </w:rPr>
        <w:t>表单，表单现在显示如下：</w:t>
      </w:r>
    </w:p>
    <w:p w14:paraId="43F8AA60" w14:textId="5ECE0D03" w:rsidR="001A10B5" w:rsidRPr="00FD3118" w:rsidRDefault="00254E11">
      <w:pPr>
        <w:rPr>
          <w:rFonts w:eastAsia="SimSun"/>
        </w:rPr>
      </w:pPr>
      <w:r>
        <w:rPr>
          <w:rFonts w:eastAsia="SimSun"/>
          <w:noProof/>
        </w:rPr>
        <w:drawing>
          <wp:inline distT="0" distB="0" distL="0" distR="0" wp14:anchorId="74C09A73" wp14:editId="6959470A">
            <wp:extent cx="416242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695700"/>
                    </a:xfrm>
                    <a:prstGeom prst="rect">
                      <a:avLst/>
                    </a:prstGeom>
                    <a:noFill/>
                    <a:ln>
                      <a:noFill/>
                    </a:ln>
                  </pic:spPr>
                </pic:pic>
              </a:graphicData>
            </a:graphic>
          </wp:inline>
        </w:drawing>
      </w:r>
    </w:p>
    <w:p w14:paraId="35ACEC48" w14:textId="77777777" w:rsidR="001A10B5" w:rsidRPr="00FD3118" w:rsidRDefault="004B5A42">
      <w:pPr>
        <w:pStyle w:val="ListParagraph"/>
        <w:numPr>
          <w:ilvl w:val="0"/>
          <w:numId w:val="30"/>
        </w:numPr>
        <w:rPr>
          <w:rFonts w:eastAsia="SimSun"/>
        </w:rPr>
      </w:pPr>
      <w:r w:rsidRPr="00FD3118">
        <w:rPr>
          <w:rFonts w:eastAsia="SimSun"/>
        </w:rPr>
        <w:t>单击</w:t>
      </w:r>
      <w:r w:rsidRPr="00FD3118">
        <w:rPr>
          <w:rFonts w:eastAsia="SimSun"/>
          <w:b/>
        </w:rPr>
        <w:t>编辑修饰</w:t>
      </w:r>
      <w:r w:rsidRPr="00FD3118">
        <w:rPr>
          <w:rFonts w:eastAsia="SimSun"/>
        </w:rPr>
        <w:t>表单中的</w:t>
      </w:r>
      <w:r w:rsidRPr="00FD3118">
        <w:rPr>
          <w:rFonts w:eastAsia="SimSun"/>
          <w:b/>
        </w:rPr>
        <w:t>确定</w:t>
      </w:r>
      <w:r w:rsidRPr="00FD3118">
        <w:rPr>
          <w:rFonts w:eastAsia="SimSun"/>
        </w:rPr>
        <w:t>按钮，返回文档。</w:t>
      </w:r>
    </w:p>
    <w:p w14:paraId="45F163F7" w14:textId="77777777" w:rsidR="001A10B5" w:rsidRPr="00FD3118" w:rsidRDefault="004B5A42">
      <w:pPr>
        <w:rPr>
          <w:rFonts w:eastAsia="SimSun"/>
        </w:rPr>
      </w:pPr>
      <w:r w:rsidRPr="00FD3118">
        <w:rPr>
          <w:rFonts w:eastAsia="SimSun"/>
        </w:rPr>
        <w:t>选中肽段中的缬氨酸将不会加粗，因为此肽段尚未包含重母离子。如要添加重母离子，请执行以下步骤：</w:t>
      </w:r>
    </w:p>
    <w:p w14:paraId="5894E474" w14:textId="77777777" w:rsidR="001A10B5" w:rsidRPr="00FD3118" w:rsidRDefault="004B5A42">
      <w:pPr>
        <w:pStyle w:val="ListParagraph"/>
        <w:numPr>
          <w:ilvl w:val="0"/>
          <w:numId w:val="31"/>
        </w:numPr>
        <w:rPr>
          <w:rFonts w:eastAsia="SimSun"/>
        </w:rPr>
      </w:pPr>
      <w:r w:rsidRPr="00FD3118">
        <w:rPr>
          <w:rFonts w:eastAsia="SimSun"/>
        </w:rPr>
        <w:t>将鼠标悬停在此肽段上，并单击出现在其右侧的箭头。</w:t>
      </w:r>
    </w:p>
    <w:p w14:paraId="630D1B4B" w14:textId="77777777" w:rsidR="001A10B5" w:rsidRPr="00FD3118" w:rsidRDefault="004B5A42">
      <w:pPr>
        <w:pStyle w:val="ListParagraph"/>
        <w:numPr>
          <w:ilvl w:val="0"/>
          <w:numId w:val="31"/>
        </w:numPr>
        <w:rPr>
          <w:rFonts w:eastAsia="SimSun"/>
        </w:rPr>
      </w:pPr>
      <w:r w:rsidRPr="00FD3118">
        <w:rPr>
          <w:rFonts w:eastAsia="SimSun"/>
        </w:rPr>
        <w:t>选中弹出选择列表中的</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b/>
          <w:bCs/>
        </w:rPr>
        <w:t>”</w:t>
      </w:r>
      <w:r w:rsidRPr="00FD3118">
        <w:rPr>
          <w:rFonts w:eastAsia="SimSun"/>
        </w:rPr>
        <w:t>复选框。</w:t>
      </w:r>
    </w:p>
    <w:p w14:paraId="08DCEE55" w14:textId="77777777" w:rsidR="001A10B5" w:rsidRPr="00FD3118" w:rsidRDefault="004B5A42">
      <w:pPr>
        <w:pStyle w:val="ListParagraph"/>
        <w:numPr>
          <w:ilvl w:val="0"/>
          <w:numId w:val="31"/>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EAFDD71" w14:textId="77777777" w:rsidR="001A10B5" w:rsidRPr="00FD3118" w:rsidRDefault="004B5A42" w:rsidP="004E34FE">
      <w:pPr>
        <w:keepNext/>
        <w:rPr>
          <w:rFonts w:eastAsia="SimSun"/>
        </w:rPr>
      </w:pPr>
      <w:r w:rsidRPr="00FD3118">
        <w:rPr>
          <w:rFonts w:eastAsia="SimSun"/>
        </w:rPr>
        <w:t>肽段视图现在将如下所示：</w:t>
      </w:r>
    </w:p>
    <w:p w14:paraId="5BCEF21E" w14:textId="77777777" w:rsidR="001A10B5" w:rsidRPr="00FD3118" w:rsidRDefault="004B5A42">
      <w:pPr>
        <w:rPr>
          <w:rFonts w:eastAsia="SimSun"/>
        </w:rPr>
      </w:pPr>
      <w:r w:rsidRPr="00FD3118">
        <w:rPr>
          <w:rFonts w:eastAsia="SimSun"/>
          <w:noProof/>
        </w:rPr>
        <w:drawing>
          <wp:inline distT="0" distB="0" distL="0" distR="0" wp14:anchorId="039F6631" wp14:editId="1520056C">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90700" cy="3200400"/>
                    </a:xfrm>
                    <a:prstGeom prst="rect">
                      <a:avLst/>
                    </a:prstGeom>
                    <a:noFill/>
                    <a:ln>
                      <a:noFill/>
                    </a:ln>
                  </pic:spPr>
                </pic:pic>
              </a:graphicData>
            </a:graphic>
          </wp:inline>
        </w:drawing>
      </w:r>
    </w:p>
    <w:p w14:paraId="2D2B6056" w14:textId="77777777" w:rsidR="001A10B5" w:rsidRPr="00FD3118" w:rsidRDefault="004B5A42">
      <w:pPr>
        <w:rPr>
          <w:rFonts w:eastAsia="SimSun"/>
        </w:rPr>
      </w:pPr>
      <w:r w:rsidRPr="00FD3118">
        <w:rPr>
          <w:rFonts w:eastAsia="SimSun"/>
        </w:rPr>
        <w:t>现在展开</w:t>
      </w:r>
      <w:r w:rsidRPr="00FD3118">
        <w:rPr>
          <w:rFonts w:eastAsia="SimSun" w:hint="eastAsia"/>
        </w:rPr>
        <w:t xml:space="preserve"> </w:t>
      </w:r>
      <w:r w:rsidRPr="00FD3118">
        <w:rPr>
          <w:rFonts w:eastAsia="SimSun"/>
        </w:rPr>
        <w:t xml:space="preserve">“744.8398++” </w:t>
      </w:r>
      <w:r w:rsidRPr="00FD3118">
        <w:rPr>
          <w:rFonts w:eastAsia="SimSun"/>
        </w:rPr>
        <w:t>母离子和</w:t>
      </w:r>
      <w:r w:rsidRPr="00FD3118">
        <w:rPr>
          <w:rFonts w:eastAsia="SimSun" w:hint="eastAsia"/>
          <w:b/>
          <w:bCs/>
        </w:rPr>
        <w:t>“</w:t>
      </w:r>
      <w:r w:rsidRPr="00FD3118">
        <w:rPr>
          <w:rFonts w:eastAsia="SimSun"/>
        </w:rPr>
        <w:t>747.3481++</w:t>
      </w:r>
      <w:r w:rsidRPr="00FD3118">
        <w:rPr>
          <w:rFonts w:eastAsia="SimSun"/>
        </w:rPr>
        <w:t>（重）</w:t>
      </w:r>
      <w:r w:rsidRPr="00FD3118">
        <w:rPr>
          <w:rFonts w:eastAsia="SimSun" w:hint="eastAsia"/>
        </w:rPr>
        <w:t>”</w:t>
      </w:r>
      <w:r w:rsidRPr="00FD3118">
        <w:rPr>
          <w:rFonts w:eastAsia="SimSun"/>
        </w:rPr>
        <w:t>：</w:t>
      </w:r>
      <w:r w:rsidRPr="00FD3118">
        <w:rPr>
          <w:rFonts w:eastAsia="SimSun"/>
        </w:rPr>
        <w:t xml:space="preserve"> </w:t>
      </w:r>
    </w:p>
    <w:p w14:paraId="741B8B3F" w14:textId="77777777" w:rsidR="001A10B5" w:rsidRPr="00FD3118" w:rsidRDefault="004B5A42">
      <w:pPr>
        <w:pStyle w:val="ListParagraph"/>
        <w:numPr>
          <w:ilvl w:val="0"/>
          <w:numId w:val="32"/>
        </w:numPr>
        <w:rPr>
          <w:rFonts w:eastAsia="SimSun"/>
        </w:rPr>
      </w:pPr>
      <w:r w:rsidRPr="00FD3118">
        <w:rPr>
          <w:rFonts w:eastAsia="SimSun"/>
        </w:rPr>
        <w:t>单击轻母离子和重母离子名称左侧的</w:t>
      </w:r>
      <w:r w:rsidRPr="00FD3118">
        <w:rPr>
          <w:rFonts w:eastAsia="SimSun"/>
        </w:rPr>
        <w:t>“+”</w:t>
      </w:r>
      <w:r w:rsidRPr="00FD3118">
        <w:rPr>
          <w:rFonts w:eastAsia="SimSun"/>
        </w:rPr>
        <w:t>号。</w:t>
      </w:r>
      <w:r w:rsidRPr="00FD3118">
        <w:rPr>
          <w:rFonts w:eastAsia="SimSun"/>
        </w:rPr>
        <w:t xml:space="preserve"> </w:t>
      </w:r>
    </w:p>
    <w:p w14:paraId="5FB9DF14" w14:textId="77777777" w:rsidR="001A10B5" w:rsidRPr="00FD3118" w:rsidRDefault="004B5A42">
      <w:pPr>
        <w:rPr>
          <w:rFonts w:eastAsia="SimSun"/>
        </w:rPr>
      </w:pPr>
      <w:r w:rsidRPr="00FD3118">
        <w:rPr>
          <w:rFonts w:eastAsia="SimSun"/>
        </w:rPr>
        <w:t>验证这些离子是否包含匹配的离子对，并且是否</w:t>
      </w:r>
      <w:r w:rsidRPr="00FD3118">
        <w:rPr>
          <w:rFonts w:eastAsia="SimSun" w:hint="eastAsia"/>
        </w:rPr>
        <w:t>像</w:t>
      </w:r>
      <w:r w:rsidRPr="00FD3118">
        <w:rPr>
          <w:rFonts w:eastAsia="SimSun"/>
        </w:rPr>
        <w:t>预期</w:t>
      </w:r>
      <w:r w:rsidRPr="00FD3118">
        <w:rPr>
          <w:rFonts w:eastAsia="SimSun" w:hint="eastAsia"/>
        </w:rPr>
        <w:t>中一样</w:t>
      </w:r>
      <w:r w:rsidRPr="00FD3118">
        <w:rPr>
          <w:rFonts w:eastAsia="SimSun"/>
        </w:rPr>
        <w:t>相差</w:t>
      </w:r>
      <w:r w:rsidRPr="00FD3118">
        <w:rPr>
          <w:rFonts w:eastAsia="SimSun"/>
        </w:rPr>
        <w:t xml:space="preserve"> 5 Da</w:t>
      </w:r>
      <w:r w:rsidRPr="00FD3118">
        <w:rPr>
          <w:rFonts w:eastAsia="SimSun"/>
        </w:rPr>
        <w:t>。</w:t>
      </w:r>
    </w:p>
    <w:p w14:paraId="78AFF162" w14:textId="77777777" w:rsidR="001A10B5" w:rsidRPr="00FD3118" w:rsidRDefault="004B5A42">
      <w:pPr>
        <w:rPr>
          <w:rFonts w:eastAsia="SimSun"/>
        </w:rPr>
      </w:pPr>
      <w:r w:rsidRPr="00FD3118">
        <w:rPr>
          <w:rFonts w:eastAsia="SimSun"/>
        </w:rPr>
        <w:t>如要对剩下两个肽段创建标记的母离子，请执行下列步骤：</w:t>
      </w:r>
    </w:p>
    <w:p w14:paraId="10CC24C1"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w:t>
      </w:r>
      <w:r w:rsidRPr="00FD3118">
        <w:rPr>
          <w:rFonts w:eastAsia="SimSun"/>
          <w:color w:val="000000"/>
        </w:rPr>
        <w:t>IVGGWE</w:t>
      </w:r>
      <w:r w:rsidRPr="00FD3118">
        <w:rPr>
          <w:rFonts w:eastAsia="SimSun"/>
          <w:b/>
          <w:bCs/>
          <w:color w:val="000000"/>
          <w:u w:val="single"/>
        </w:rPr>
        <w:t>C</w:t>
      </w:r>
      <w:r w:rsidRPr="00FD3118">
        <w:rPr>
          <w:rFonts w:eastAsia="SimSun"/>
          <w:color w:val="000000"/>
        </w:rPr>
        <w:t>EK”</w:t>
      </w:r>
      <w:r w:rsidRPr="00FD3118">
        <w:rPr>
          <w:rFonts w:eastAsia="SimSun"/>
          <w:color w:val="000000"/>
        </w:rPr>
        <w:t>，然后单击</w:t>
      </w:r>
      <w:r w:rsidRPr="00FD3118">
        <w:rPr>
          <w:rFonts w:eastAsia="SimSun"/>
          <w:b/>
          <w:color w:val="000000"/>
        </w:rPr>
        <w:t>修饰</w:t>
      </w:r>
      <w:r w:rsidRPr="00FD3118">
        <w:rPr>
          <w:rFonts w:eastAsia="SimSun"/>
          <w:color w:val="000000"/>
        </w:rPr>
        <w:t>。</w:t>
      </w:r>
    </w:p>
    <w:p w14:paraId="02AAC62D" w14:textId="77777777" w:rsidR="001A10B5" w:rsidRPr="00FD3118" w:rsidRDefault="004B5A42">
      <w:pPr>
        <w:pStyle w:val="ListParagraph"/>
        <w:numPr>
          <w:ilvl w:val="0"/>
          <w:numId w:val="33"/>
        </w:numPr>
        <w:rPr>
          <w:rFonts w:eastAsia="SimSun"/>
        </w:rPr>
      </w:pPr>
      <w:r w:rsidRPr="00FD3118">
        <w:rPr>
          <w:rFonts w:eastAsia="SimSun"/>
          <w:color w:val="000000"/>
        </w:rPr>
        <w:t>从</w:t>
      </w:r>
      <w:r w:rsidRPr="00FD3118">
        <w:rPr>
          <w:rFonts w:eastAsia="SimSun" w:hint="eastAsia"/>
          <w:color w:val="000000"/>
        </w:rPr>
        <w:t xml:space="preserve"> </w:t>
      </w:r>
      <w:r w:rsidRPr="00FD3118">
        <w:rPr>
          <w:rFonts w:eastAsia="SimSun"/>
          <w:color w:val="000000"/>
        </w:rPr>
        <w:t xml:space="preserve">"Label: 13C96)15N(2)(C-term K)" </w:t>
      </w:r>
      <w:r w:rsidRPr="00FD3118">
        <w:rPr>
          <w:rFonts w:eastAsia="SimSun"/>
          <w:b/>
          <w:color w:val="000000"/>
        </w:rPr>
        <w:t>重同位素</w:t>
      </w:r>
      <w:r w:rsidRPr="00FD3118">
        <w:rPr>
          <w:rFonts w:eastAsia="SimSun"/>
          <w:color w:val="000000"/>
        </w:rPr>
        <w:t>下拉列表中选择空白条目，以从该</w:t>
      </w:r>
      <w:r w:rsidRPr="00FD3118">
        <w:rPr>
          <w:rFonts w:eastAsia="SimSun"/>
          <w:color w:val="000000"/>
        </w:rPr>
        <w:t xml:space="preserve"> C- </w:t>
      </w:r>
      <w:r w:rsidRPr="00FD3118">
        <w:rPr>
          <w:rFonts w:eastAsia="SimSun"/>
          <w:color w:val="000000"/>
        </w:rPr>
        <w:t>末端赖氨酸中移除稳定同位素标记。</w:t>
      </w:r>
    </w:p>
    <w:p w14:paraId="6C815974"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V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39519E52"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0B337ED8"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5195C9C8"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复选框。</w:t>
      </w:r>
    </w:p>
    <w:p w14:paraId="7A6AE906"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727A968B" w14:textId="77777777" w:rsidR="001A10B5" w:rsidRPr="00FD3118" w:rsidRDefault="004B5A42">
      <w:pPr>
        <w:pStyle w:val="ListParagraph"/>
        <w:numPr>
          <w:ilvl w:val="0"/>
          <w:numId w:val="33"/>
        </w:numPr>
        <w:rPr>
          <w:rFonts w:eastAsia="SimSun"/>
        </w:rPr>
      </w:pPr>
      <w:r w:rsidRPr="00FD3118">
        <w:rPr>
          <w:rFonts w:eastAsia="SimSun"/>
        </w:rPr>
        <w:t>右键单击肽段</w:t>
      </w:r>
      <w:r w:rsidRPr="00FD3118">
        <w:rPr>
          <w:rFonts w:eastAsia="SimSun" w:hint="eastAsia"/>
        </w:rPr>
        <w:t xml:space="preserve"> </w:t>
      </w:r>
      <w:r w:rsidRPr="00FD3118">
        <w:rPr>
          <w:rFonts w:eastAsia="SimSun"/>
        </w:rPr>
        <w:t>“YEVQGEVFTKPQLWP”</w:t>
      </w:r>
      <w:r w:rsidRPr="00FD3118">
        <w:rPr>
          <w:rFonts w:eastAsia="SimSun"/>
        </w:rPr>
        <w:t>，然后单击</w:t>
      </w:r>
      <w:r w:rsidRPr="00FD3118">
        <w:rPr>
          <w:rFonts w:eastAsia="SimSun"/>
          <w:b/>
        </w:rPr>
        <w:t>修饰</w:t>
      </w:r>
      <w:r w:rsidRPr="00FD3118">
        <w:rPr>
          <w:rFonts w:eastAsia="SimSun"/>
        </w:rPr>
        <w:t>。</w:t>
      </w:r>
    </w:p>
    <w:p w14:paraId="63EE4D01" w14:textId="77777777" w:rsidR="001A10B5" w:rsidRPr="00FD3118" w:rsidRDefault="004B5A42">
      <w:pPr>
        <w:pStyle w:val="ListParagraph"/>
        <w:numPr>
          <w:ilvl w:val="0"/>
          <w:numId w:val="33"/>
        </w:numPr>
        <w:rPr>
          <w:rFonts w:eastAsia="SimSun"/>
        </w:rPr>
      </w:pPr>
      <w:r w:rsidRPr="00FD3118">
        <w:rPr>
          <w:rFonts w:eastAsia="SimSun"/>
        </w:rPr>
        <w:t>在该肽段中</w:t>
      </w:r>
      <w:r w:rsidRPr="00FD3118">
        <w:rPr>
          <w:rFonts w:eastAsia="SimSun"/>
        </w:rPr>
        <w:t xml:space="preserve"> L </w:t>
      </w:r>
      <w:r w:rsidRPr="00FD3118">
        <w:rPr>
          <w:rFonts w:eastAsia="SimSun"/>
        </w:rPr>
        <w:t>残基的</w:t>
      </w:r>
      <w:r w:rsidRPr="00FD3118">
        <w:rPr>
          <w:rFonts w:eastAsia="SimSun"/>
          <w:b/>
          <w:color w:val="000000"/>
        </w:rPr>
        <w:t>重同位素</w:t>
      </w:r>
      <w:r w:rsidRPr="00FD3118">
        <w:rPr>
          <w:rFonts w:eastAsia="SimSun"/>
          <w:color w:val="000000"/>
        </w:rPr>
        <w:t>下拉列表中选择</w:t>
      </w:r>
      <w:r w:rsidRPr="00FD3118">
        <w:rPr>
          <w:rFonts w:eastAsia="SimSun" w:hint="eastAsia"/>
          <w:color w:val="000000"/>
        </w:rPr>
        <w:t xml:space="preserve"> </w:t>
      </w:r>
      <w:r w:rsidRPr="00FD3118">
        <w:rPr>
          <w:rFonts w:eastAsia="SimSun"/>
          <w:color w:val="000000"/>
        </w:rPr>
        <w:t xml:space="preserve">“Label:13C” </w:t>
      </w:r>
      <w:r w:rsidRPr="00FD3118">
        <w:rPr>
          <w:rFonts w:eastAsia="SimSun"/>
          <w:color w:val="000000"/>
        </w:rPr>
        <w:t>修饰</w:t>
      </w:r>
      <w:r w:rsidRPr="00FD3118">
        <w:rPr>
          <w:rFonts w:eastAsia="SimSun"/>
        </w:rPr>
        <w:t>。</w:t>
      </w:r>
    </w:p>
    <w:p w14:paraId="480CF89A" w14:textId="77777777" w:rsidR="001A10B5" w:rsidRPr="00FD3118" w:rsidRDefault="004B5A42">
      <w:pPr>
        <w:pStyle w:val="ListParagraph"/>
        <w:numPr>
          <w:ilvl w:val="0"/>
          <w:numId w:val="33"/>
        </w:numPr>
        <w:rPr>
          <w:rFonts w:eastAsia="SimSun"/>
        </w:rPr>
      </w:pPr>
      <w:r w:rsidRPr="00FD3118">
        <w:rPr>
          <w:rFonts w:eastAsia="SimSun"/>
          <w:color w:val="000000"/>
        </w:rPr>
        <w:t>单击</w:t>
      </w:r>
      <w:r w:rsidRPr="00FD3118">
        <w:rPr>
          <w:rFonts w:eastAsia="SimSun"/>
          <w:b/>
          <w:color w:val="000000"/>
        </w:rPr>
        <w:t>确定</w:t>
      </w:r>
      <w:r w:rsidRPr="00FD3118">
        <w:rPr>
          <w:rFonts w:eastAsia="SimSun"/>
          <w:color w:val="000000"/>
        </w:rPr>
        <w:t>按钮。</w:t>
      </w:r>
    </w:p>
    <w:p w14:paraId="34AA1299" w14:textId="77777777" w:rsidR="001A10B5" w:rsidRPr="00FD3118" w:rsidRDefault="004B5A42">
      <w:pPr>
        <w:pStyle w:val="ListParagraph"/>
        <w:numPr>
          <w:ilvl w:val="0"/>
          <w:numId w:val="33"/>
        </w:numPr>
        <w:rPr>
          <w:rFonts w:eastAsia="SimSun"/>
        </w:rPr>
      </w:pPr>
      <w:r w:rsidRPr="00FD3118">
        <w:rPr>
          <w:rFonts w:eastAsia="SimSun"/>
        </w:rPr>
        <w:t>将鼠标悬停在此肽段上，并单击出现在其右侧的箭头。</w:t>
      </w:r>
    </w:p>
    <w:p w14:paraId="7B984B93" w14:textId="77777777" w:rsidR="001A10B5" w:rsidRPr="00FD3118" w:rsidRDefault="004B5A42">
      <w:pPr>
        <w:pStyle w:val="ListParagraph"/>
        <w:numPr>
          <w:ilvl w:val="0"/>
          <w:numId w:val="33"/>
        </w:numPr>
        <w:rPr>
          <w:rFonts w:eastAsia="SimSun"/>
        </w:rPr>
      </w:pPr>
      <w:r w:rsidRPr="00FD3118">
        <w:rPr>
          <w:rFonts w:eastAsia="SimSun"/>
        </w:rPr>
        <w:t>选中弹出选择列表中的</w:t>
      </w:r>
      <w:r w:rsidRPr="00FD3118">
        <w:rPr>
          <w:rFonts w:eastAsia="SimSun" w:hint="eastAsia"/>
        </w:rPr>
        <w:t>“</w:t>
      </w:r>
      <w:r w:rsidRPr="00FD3118">
        <w:rPr>
          <w:rFonts w:eastAsia="SimSun"/>
        </w:rPr>
        <w:t>913.9746++</w:t>
      </w:r>
      <w:r w:rsidRPr="00FD3118">
        <w:rPr>
          <w:rFonts w:eastAsia="SimSun"/>
        </w:rPr>
        <w:t>（重）</w:t>
      </w:r>
      <w:r w:rsidRPr="00FD3118">
        <w:rPr>
          <w:rFonts w:eastAsia="SimSun" w:hint="eastAsia"/>
        </w:rPr>
        <w:t>”</w:t>
      </w:r>
      <w:r w:rsidRPr="00FD3118">
        <w:rPr>
          <w:rFonts w:eastAsia="SimSun"/>
        </w:rPr>
        <w:t>复选框。</w:t>
      </w:r>
    </w:p>
    <w:p w14:paraId="1C9837FF" w14:textId="77777777" w:rsidR="001A10B5" w:rsidRPr="00FD3118" w:rsidRDefault="004B5A42">
      <w:pPr>
        <w:pStyle w:val="ListParagraph"/>
        <w:numPr>
          <w:ilvl w:val="0"/>
          <w:numId w:val="33"/>
        </w:numPr>
        <w:rPr>
          <w:rFonts w:eastAsia="SimSun"/>
        </w:rPr>
      </w:pPr>
      <w:r w:rsidRPr="00FD3118">
        <w:rPr>
          <w:rFonts w:eastAsia="SimSun"/>
        </w:rPr>
        <w:t>单击左上角的绿色选中按钮（或者按</w:t>
      </w:r>
      <w:r w:rsidRPr="00FD3118">
        <w:rPr>
          <w:rFonts w:eastAsia="SimSun"/>
        </w:rPr>
        <w:t xml:space="preserve"> Enter </w:t>
      </w:r>
      <w:r w:rsidRPr="00FD3118">
        <w:rPr>
          <w:rFonts w:eastAsia="SimSun"/>
        </w:rPr>
        <w:t>键）。</w:t>
      </w:r>
    </w:p>
    <w:p w14:paraId="16A8F334" w14:textId="77777777" w:rsidR="001A10B5" w:rsidRPr="00FD3118" w:rsidRDefault="004B5A42">
      <w:pPr>
        <w:rPr>
          <w:rFonts w:eastAsia="SimSun"/>
        </w:rPr>
      </w:pPr>
      <w:r w:rsidRPr="00FD3118">
        <w:rPr>
          <w:rFonts w:eastAsia="SimSun"/>
        </w:rPr>
        <w:t>现已创建</w:t>
      </w:r>
      <w:r w:rsidRPr="00FD3118">
        <w:rPr>
          <w:rFonts w:eastAsia="SimSun"/>
        </w:rPr>
        <w:t xml:space="preserve"> Skyline </w:t>
      </w:r>
      <w:r w:rsidRPr="00FD3118">
        <w:rPr>
          <w:rFonts w:eastAsia="SimSun"/>
        </w:rPr>
        <w:t>文档，该文档准确反映出原始</w:t>
      </w:r>
      <w:r w:rsidRPr="00FD3118">
        <w:rPr>
          <w:rFonts w:eastAsia="SimSun"/>
        </w:rPr>
        <w:t xml:space="preserve"> Study 7 </w:t>
      </w:r>
      <w:r w:rsidRPr="00FD3118">
        <w:rPr>
          <w:rFonts w:eastAsia="SimSun"/>
        </w:rPr>
        <w:t>离子对列表中的信息。</w:t>
      </w:r>
      <w:r w:rsidRPr="00FD3118">
        <w:rPr>
          <w:rFonts w:eastAsia="SimSun"/>
        </w:rPr>
        <w:t xml:space="preserve"> </w:t>
      </w:r>
    </w:p>
    <w:p w14:paraId="6A86C2E4" w14:textId="77777777" w:rsidR="001A10B5" w:rsidRPr="00FD3118" w:rsidRDefault="004B5A42">
      <w:pPr>
        <w:pStyle w:val="ListParagraph"/>
        <w:numPr>
          <w:ilvl w:val="0"/>
          <w:numId w:val="34"/>
        </w:numPr>
        <w:rPr>
          <w:rFonts w:eastAsia="SimSun"/>
        </w:rPr>
      </w:pPr>
      <w:r w:rsidRPr="00FD3118">
        <w:rPr>
          <w:rFonts w:eastAsia="SimSun"/>
        </w:rPr>
        <w:t>将此文档保存至</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hint="eastAsia"/>
        </w:rPr>
        <w:t xml:space="preserve"> </w:t>
      </w:r>
      <w:r w:rsidRPr="00FD3118">
        <w:rPr>
          <w:rFonts w:eastAsia="SimSun"/>
        </w:rPr>
        <w:t>“Study 7.sky”</w:t>
      </w:r>
      <w:r w:rsidRPr="00FD3118">
        <w:rPr>
          <w:rFonts w:eastAsia="SimSun"/>
        </w:rPr>
        <w:t>。</w:t>
      </w:r>
    </w:p>
    <w:p w14:paraId="4EEF9D16" w14:textId="77777777" w:rsidR="001A10B5" w:rsidRPr="00FD3118" w:rsidRDefault="004B5A42">
      <w:pPr>
        <w:pStyle w:val="Heading2"/>
        <w:rPr>
          <w:rFonts w:eastAsia="SimSun"/>
        </w:rPr>
      </w:pPr>
      <w:r w:rsidRPr="00FD3118">
        <w:rPr>
          <w:rFonts w:eastAsia="SimSun"/>
        </w:rPr>
        <w:t>从多样品 WIFF 文件导入数据</w:t>
      </w:r>
    </w:p>
    <w:p w14:paraId="596A4349" w14:textId="77777777" w:rsidR="001A10B5" w:rsidRPr="00FD3118" w:rsidRDefault="004B5A42">
      <w:pPr>
        <w:rPr>
          <w:rFonts w:eastAsia="SimSun"/>
        </w:rPr>
      </w:pPr>
      <w:r w:rsidRPr="00FD3118">
        <w:rPr>
          <w:rFonts w:eastAsia="SimSun"/>
        </w:rPr>
        <w:t>由于</w:t>
      </w:r>
      <w:r w:rsidRPr="00FD3118">
        <w:rPr>
          <w:rFonts w:eastAsia="SimSun"/>
        </w:rPr>
        <w:t xml:space="preserve"> 5 </w:t>
      </w:r>
      <w:r w:rsidRPr="00FD3118">
        <w:rPr>
          <w:rFonts w:eastAsia="SimSun"/>
        </w:rPr>
        <w:t>个主要三重四级杆质谱仪厂商（</w:t>
      </w:r>
      <w:r w:rsidRPr="00FD3118">
        <w:rPr>
          <w:rFonts w:eastAsia="SimSun"/>
        </w:rPr>
        <w:t>Agilent</w:t>
      </w:r>
      <w:r w:rsidRPr="00FD3118">
        <w:rPr>
          <w:rFonts w:eastAsia="SimSun"/>
        </w:rPr>
        <w:t>、</w:t>
      </w:r>
      <w:r w:rsidRPr="00FD3118">
        <w:rPr>
          <w:rFonts w:eastAsia="SimSun"/>
        </w:rPr>
        <w:t>SCIEX</w:t>
      </w:r>
      <w:r w:rsidRPr="00FD3118">
        <w:rPr>
          <w:rFonts w:eastAsia="SimSun"/>
        </w:rPr>
        <w:t>、</w:t>
      </w:r>
      <w:r w:rsidRPr="00FD3118">
        <w:rPr>
          <w:rFonts w:eastAsia="SimSun"/>
        </w:rPr>
        <w:t>Shimadzu</w:t>
      </w:r>
      <w:r w:rsidRPr="00FD3118">
        <w:rPr>
          <w:rFonts w:eastAsia="SimSun"/>
        </w:rPr>
        <w:t>、</w:t>
      </w:r>
      <w:r w:rsidRPr="00FD3118">
        <w:rPr>
          <w:rFonts w:eastAsia="SimSun"/>
        </w:rPr>
        <w:t xml:space="preserve">Thermo </w:t>
      </w:r>
      <w:r w:rsidRPr="00FD3118">
        <w:rPr>
          <w:rFonts w:eastAsia="SimSun"/>
        </w:rPr>
        <w:t>和</w:t>
      </w:r>
      <w:r w:rsidRPr="00FD3118">
        <w:rPr>
          <w:rFonts w:eastAsia="SimSun"/>
        </w:rPr>
        <w:t xml:space="preserve"> Waters</w:t>
      </w:r>
      <w:r w:rsidRPr="00FD3118">
        <w:rPr>
          <w:rFonts w:eastAsia="SimSun"/>
        </w:rPr>
        <w:t>）的支持，现在</w:t>
      </w:r>
      <w:r w:rsidRPr="00FD3118">
        <w:rPr>
          <w:rFonts w:eastAsia="SimSun"/>
        </w:rPr>
        <w:t xml:space="preserve"> Skyline </w:t>
      </w:r>
      <w:r w:rsidRPr="00FD3118">
        <w:rPr>
          <w:rFonts w:eastAsia="SimSun"/>
        </w:rPr>
        <w:t>无需进行任何格式转换，就能完全支持导入所有仪器原始数据格式的文件。这意味着您可以从任意一个实验室直接导入</w:t>
      </w:r>
      <w:r w:rsidRPr="00FD3118">
        <w:rPr>
          <w:rFonts w:eastAsia="SimSun"/>
        </w:rPr>
        <w:t xml:space="preserve"> SCIEX 4000 QTRAP </w:t>
      </w:r>
      <w:r w:rsidRPr="00FD3118">
        <w:rPr>
          <w:rFonts w:eastAsia="SimSun"/>
        </w:rPr>
        <w:t>检测这些离子对的原始数据，步骤如下：</w:t>
      </w:r>
    </w:p>
    <w:p w14:paraId="5CA42FB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文件</w:t>
      </w:r>
      <w:r w:rsidRPr="00FD3118">
        <w:rPr>
          <w:rFonts w:eastAsia="SimSun"/>
        </w:rPr>
        <w:t>菜单中，选择</w:t>
      </w:r>
      <w:r w:rsidRPr="00FD3118">
        <w:rPr>
          <w:rFonts w:eastAsia="SimSun"/>
          <w:b/>
        </w:rPr>
        <w:t>导入</w:t>
      </w:r>
      <w:r w:rsidRPr="00FD3118">
        <w:rPr>
          <w:rFonts w:eastAsia="SimSun"/>
        </w:rPr>
        <w:t>并单击</w:t>
      </w:r>
      <w:r w:rsidRPr="00FD3118">
        <w:rPr>
          <w:rFonts w:eastAsia="SimSun"/>
          <w:b/>
        </w:rPr>
        <w:t>结果</w:t>
      </w:r>
      <w:r w:rsidRPr="00FD3118">
        <w:rPr>
          <w:rFonts w:eastAsia="SimSun"/>
        </w:rPr>
        <w:t>。</w:t>
      </w:r>
    </w:p>
    <w:p w14:paraId="21C87F44" w14:textId="77777777" w:rsidR="001A10B5" w:rsidRPr="00FD3118" w:rsidRDefault="004B5A42">
      <w:pPr>
        <w:pStyle w:val="ListParagraph"/>
        <w:numPr>
          <w:ilvl w:val="0"/>
          <w:numId w:val="35"/>
        </w:numPr>
        <w:rPr>
          <w:rFonts w:eastAsia="SimSun"/>
        </w:rPr>
      </w:pPr>
      <w:r w:rsidRPr="00FD3118">
        <w:rPr>
          <w:rFonts w:eastAsia="SimSun"/>
        </w:rPr>
        <w:t>单击</w:t>
      </w:r>
      <w:r w:rsidRPr="00FD3118">
        <w:rPr>
          <w:rFonts w:eastAsia="SimSun"/>
          <w:b/>
        </w:rPr>
        <w:t>导入结果</w:t>
      </w:r>
      <w:r w:rsidRPr="00FD3118">
        <w:rPr>
          <w:rFonts w:eastAsia="SimSun"/>
        </w:rPr>
        <w:t>表单中的</w:t>
      </w:r>
      <w:r w:rsidRPr="00FD3118">
        <w:rPr>
          <w:rFonts w:eastAsia="SimSun"/>
          <w:b/>
        </w:rPr>
        <w:t>确定</w:t>
      </w:r>
      <w:r w:rsidRPr="00FD3118">
        <w:rPr>
          <w:rFonts w:eastAsia="SimSun"/>
        </w:rPr>
        <w:t>按钮，导入单次进样重复检测。</w:t>
      </w:r>
    </w:p>
    <w:p w14:paraId="23C7151E"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rPr>
        <w:t xml:space="preserve"> Study 7 </w:t>
      </w:r>
      <w:r w:rsidRPr="00FD3118">
        <w:rPr>
          <w:rFonts w:eastAsia="SimSun"/>
        </w:rPr>
        <w:t>文件夹中选择</w:t>
      </w:r>
      <w:r w:rsidRPr="00FD3118">
        <w:rPr>
          <w:rFonts w:eastAsia="SimSun" w:hint="eastAsia"/>
        </w:rPr>
        <w:t xml:space="preserve"> </w:t>
      </w:r>
      <w:r w:rsidRPr="00FD3118">
        <w:rPr>
          <w:rFonts w:eastAsia="SimSun"/>
        </w:rPr>
        <w:t xml:space="preserve">“CPTAC_7_3_080829.wiff” </w:t>
      </w:r>
      <w:r w:rsidRPr="00FD3118">
        <w:rPr>
          <w:rFonts w:eastAsia="SimSun"/>
        </w:rPr>
        <w:t>文件。</w:t>
      </w:r>
    </w:p>
    <w:p w14:paraId="2781E954" w14:textId="77777777" w:rsidR="001A10B5" w:rsidRPr="00FD3118" w:rsidRDefault="004B5A42">
      <w:pPr>
        <w:pStyle w:val="ListParagraph"/>
        <w:numPr>
          <w:ilvl w:val="0"/>
          <w:numId w:val="35"/>
        </w:numPr>
        <w:rPr>
          <w:rFonts w:eastAsia="SimSun"/>
        </w:rPr>
      </w:pPr>
      <w:r w:rsidRPr="00FD3118">
        <w:rPr>
          <w:rFonts w:eastAsia="SimSun"/>
        </w:rPr>
        <w:t>在</w:t>
      </w:r>
      <w:r w:rsidRPr="00FD3118">
        <w:rPr>
          <w:rFonts w:eastAsia="SimSun"/>
          <w:b/>
        </w:rPr>
        <w:t>导入结果文件</w:t>
      </w:r>
      <w:r w:rsidRPr="00FD3118">
        <w:rPr>
          <w:rFonts w:eastAsia="SimSun"/>
        </w:rPr>
        <w:t>表单中单击</w:t>
      </w:r>
      <w:r w:rsidRPr="00FD3118">
        <w:rPr>
          <w:rFonts w:eastAsia="SimSun"/>
          <w:b/>
        </w:rPr>
        <w:t>打开</w:t>
      </w:r>
      <w:r w:rsidRPr="00FD3118">
        <w:rPr>
          <w:rFonts w:eastAsia="SimSun"/>
        </w:rPr>
        <w:t>按钮。</w:t>
      </w:r>
    </w:p>
    <w:p w14:paraId="3DE115A8"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可能会花一两秒的时间读取多样品</w:t>
      </w:r>
      <w:r w:rsidRPr="00FD3118">
        <w:rPr>
          <w:rFonts w:eastAsia="SimSun"/>
        </w:rPr>
        <w:t xml:space="preserve"> WIFF </w:t>
      </w:r>
      <w:r w:rsidRPr="00FD3118">
        <w:rPr>
          <w:rFonts w:eastAsia="SimSun"/>
        </w:rPr>
        <w:t>文件中的样品名称列表，然</w:t>
      </w:r>
      <w:r w:rsidRPr="00FD3118">
        <w:rPr>
          <w:rFonts w:eastAsia="SimSun" w:hint="eastAsia"/>
        </w:rPr>
        <w:t>后</w:t>
      </w:r>
      <w:r w:rsidRPr="00FD3118">
        <w:rPr>
          <w:rFonts w:eastAsia="SimSun"/>
        </w:rPr>
        <w:t>它将呈现如下表单：</w:t>
      </w:r>
    </w:p>
    <w:p w14:paraId="7F089536" w14:textId="77777777" w:rsidR="001A10B5" w:rsidRPr="00FD3118" w:rsidRDefault="004B5A42">
      <w:pPr>
        <w:rPr>
          <w:rFonts w:eastAsia="SimSun"/>
        </w:rPr>
      </w:pPr>
      <w:r w:rsidRPr="00FD3118">
        <w:rPr>
          <w:rFonts w:eastAsia="SimSun"/>
          <w:noProof/>
        </w:rPr>
        <w:drawing>
          <wp:inline distT="0" distB="0" distL="0" distR="0" wp14:anchorId="087CCCBD" wp14:editId="36C73398">
            <wp:extent cx="409575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cstate="print"/>
                    <a:stretch>
                      <a:fillRect/>
                    </a:stretch>
                  </pic:blipFill>
                  <pic:spPr>
                    <a:xfrm>
                      <a:off x="0" y="0"/>
                      <a:ext cx="4095750" cy="3848100"/>
                    </a:xfrm>
                    <a:prstGeom prst="rect">
                      <a:avLst/>
                    </a:prstGeom>
                  </pic:spPr>
                </pic:pic>
              </a:graphicData>
            </a:graphic>
          </wp:inline>
        </w:drawing>
      </w:r>
    </w:p>
    <w:p w14:paraId="075127E4" w14:textId="77777777" w:rsidR="001A10B5" w:rsidRPr="00FD3118" w:rsidRDefault="004B5A42">
      <w:pPr>
        <w:rPr>
          <w:rFonts w:eastAsia="SimSun"/>
        </w:rPr>
      </w:pPr>
      <w:r w:rsidRPr="00FD3118">
        <w:rPr>
          <w:rFonts w:eastAsia="SimSun"/>
        </w:rPr>
        <w:t>对于本教程，为了缩短导入所需的时间：</w:t>
      </w:r>
    </w:p>
    <w:p w14:paraId="4F73FF43" w14:textId="77777777" w:rsidR="001A10B5" w:rsidRPr="00FD3118" w:rsidRDefault="004B5A42">
      <w:pPr>
        <w:pStyle w:val="ListParagraph"/>
        <w:numPr>
          <w:ilvl w:val="0"/>
          <w:numId w:val="36"/>
        </w:numPr>
        <w:rPr>
          <w:rFonts w:eastAsia="SimSun"/>
        </w:rPr>
      </w:pPr>
      <w:r w:rsidRPr="00FD3118">
        <w:rPr>
          <w:rFonts w:eastAsia="SimSun"/>
        </w:rPr>
        <w:t>取消选中包含文本</w:t>
      </w:r>
      <w:r w:rsidRPr="00FD3118">
        <w:rPr>
          <w:rFonts w:eastAsia="SimSun"/>
        </w:rPr>
        <w:t>“</w:t>
      </w:r>
      <w:r w:rsidRPr="00FD3118">
        <w:rPr>
          <w:rStyle w:val="CommentReference"/>
          <w:rFonts w:ascii="Calibri" w:eastAsia="SimSun" w:hAnsi="Calibri" w:cs="Times New Roman"/>
          <w:sz w:val="22"/>
          <w:szCs w:val="22"/>
        </w:rPr>
        <w:t>B</w:t>
      </w:r>
      <w:r w:rsidRPr="00FD3118">
        <w:rPr>
          <w:rFonts w:eastAsia="SimSun" w:hint="eastAsia"/>
        </w:rPr>
        <w:t>lank</w:t>
      </w:r>
      <w:r w:rsidRPr="00FD3118">
        <w:rPr>
          <w:rFonts w:eastAsia="SimSun"/>
        </w:rPr>
        <w:t>”</w:t>
      </w:r>
      <w:r w:rsidRPr="00FD3118">
        <w:rPr>
          <w:rFonts w:eastAsia="SimSun"/>
        </w:rPr>
        <w:t>（</w:t>
      </w:r>
      <w:r w:rsidRPr="00FD3118">
        <w:rPr>
          <w:rFonts w:eastAsia="SimSun"/>
        </w:rPr>
        <w:t xml:space="preserve">1 </w:t>
      </w:r>
      <w:r w:rsidRPr="00FD3118">
        <w:rPr>
          <w:rFonts w:eastAsia="SimSun"/>
        </w:rPr>
        <w:t>个样品）、</w:t>
      </w:r>
      <w:r w:rsidRPr="00FD3118">
        <w:rPr>
          <w:rFonts w:eastAsia="SimSun"/>
        </w:rPr>
        <w:t>“QC”</w:t>
      </w:r>
      <w:r w:rsidRPr="00FD3118">
        <w:rPr>
          <w:rFonts w:eastAsia="SimSun"/>
        </w:rPr>
        <w:t>（</w:t>
      </w:r>
      <w:r w:rsidRPr="00FD3118">
        <w:rPr>
          <w:rFonts w:eastAsia="SimSun"/>
        </w:rPr>
        <w:t xml:space="preserve">4 </w:t>
      </w:r>
      <w:r w:rsidRPr="00FD3118">
        <w:rPr>
          <w:rFonts w:eastAsia="SimSun"/>
        </w:rPr>
        <w:t>个样品）和</w:t>
      </w:r>
      <w:r w:rsidRPr="00FD3118">
        <w:rPr>
          <w:rFonts w:eastAsia="SimSun"/>
        </w:rPr>
        <w:t>“</w:t>
      </w:r>
      <w:r w:rsidRPr="00FD3118">
        <w:rPr>
          <w:rStyle w:val="CommentReference"/>
          <w:rFonts w:ascii="Calibri" w:eastAsia="SimSun" w:hAnsi="Calibri" w:cs="Times New Roman" w:hint="eastAsia"/>
          <w:sz w:val="22"/>
          <w:szCs w:val="22"/>
        </w:rPr>
        <w:t>G</w:t>
      </w:r>
      <w:r w:rsidRPr="00FD3118">
        <w:rPr>
          <w:rStyle w:val="CommentReference"/>
          <w:rFonts w:ascii="Calibri" w:eastAsia="SimSun" w:hAnsi="Calibri" w:cs="Times New Roman"/>
          <w:sz w:val="22"/>
          <w:szCs w:val="22"/>
        </w:rPr>
        <w:t>radientwash</w:t>
      </w:r>
      <w:r w:rsidRPr="00FD3118">
        <w:rPr>
          <w:rFonts w:eastAsia="SimSun"/>
        </w:rPr>
        <w:t>”</w:t>
      </w:r>
      <w:r w:rsidRPr="00FD3118">
        <w:rPr>
          <w:rFonts w:eastAsia="SimSun"/>
        </w:rPr>
        <w:t>（</w:t>
      </w:r>
      <w:r w:rsidRPr="00FD3118">
        <w:rPr>
          <w:rFonts w:eastAsia="SimSun"/>
        </w:rPr>
        <w:t xml:space="preserve">4 </w:t>
      </w:r>
      <w:r w:rsidRPr="00FD3118">
        <w:rPr>
          <w:rFonts w:eastAsia="SimSun"/>
        </w:rPr>
        <w:t>个样品）的条目。</w:t>
      </w:r>
    </w:p>
    <w:p w14:paraId="30149857" w14:textId="77777777" w:rsidR="001A10B5" w:rsidRPr="00FD3118" w:rsidRDefault="004B5A42">
      <w:pPr>
        <w:pStyle w:val="ListParagraph"/>
        <w:numPr>
          <w:ilvl w:val="0"/>
          <w:numId w:val="36"/>
        </w:numPr>
        <w:rPr>
          <w:rFonts w:eastAsia="SimSun"/>
        </w:rPr>
      </w:pPr>
      <w:r w:rsidRPr="00FD3118">
        <w:rPr>
          <w:rFonts w:eastAsia="SimSun"/>
        </w:rPr>
        <w:t>同时取消选中最后的</w:t>
      </w:r>
      <w:r w:rsidRPr="00FD3118">
        <w:rPr>
          <w:rFonts w:eastAsia="SimSun" w:hint="eastAsia"/>
        </w:rPr>
        <w:t xml:space="preserve"> </w:t>
      </w:r>
      <w:r w:rsidRPr="00FD3118">
        <w:rPr>
          <w:rFonts w:eastAsia="SimSun"/>
        </w:rPr>
        <w:t>“A2”</w:t>
      </w:r>
      <w:r w:rsidRPr="00FD3118">
        <w:rPr>
          <w:rFonts w:eastAsia="SimSun"/>
        </w:rPr>
        <w:t>（</w:t>
      </w:r>
      <w:r w:rsidRPr="00FD3118">
        <w:rPr>
          <w:rFonts w:eastAsia="SimSun"/>
        </w:rPr>
        <w:t xml:space="preserve">4 </w:t>
      </w:r>
      <w:r w:rsidRPr="00FD3118">
        <w:rPr>
          <w:rFonts w:eastAsia="SimSun"/>
        </w:rPr>
        <w:t>个样品）和</w:t>
      </w:r>
      <w:r w:rsidRPr="00FD3118">
        <w:rPr>
          <w:rFonts w:eastAsia="SimSun" w:hint="eastAsia"/>
        </w:rPr>
        <w:t xml:space="preserve"> </w:t>
      </w:r>
      <w:r w:rsidRPr="00FD3118">
        <w:rPr>
          <w:rFonts w:eastAsia="SimSun"/>
        </w:rPr>
        <w:t>“A3”</w:t>
      </w:r>
      <w:r w:rsidRPr="00FD3118">
        <w:rPr>
          <w:rFonts w:eastAsia="SimSun"/>
        </w:rPr>
        <w:t>（</w:t>
      </w:r>
      <w:r w:rsidRPr="00FD3118">
        <w:rPr>
          <w:rFonts w:eastAsia="SimSun"/>
        </w:rPr>
        <w:t xml:space="preserve">4 </w:t>
      </w:r>
      <w:r w:rsidRPr="00FD3118">
        <w:rPr>
          <w:rFonts w:eastAsia="SimSun"/>
        </w:rPr>
        <w:t>个样品）条目。</w:t>
      </w:r>
    </w:p>
    <w:p w14:paraId="212503C5" w14:textId="77777777" w:rsidR="001A10B5" w:rsidRPr="00FD3118" w:rsidRDefault="004B5A42">
      <w:pPr>
        <w:pStyle w:val="ListParagraph"/>
        <w:numPr>
          <w:ilvl w:val="0"/>
          <w:numId w:val="36"/>
        </w:numPr>
        <w:rPr>
          <w:rFonts w:eastAsia="SimSun"/>
        </w:rPr>
      </w:pPr>
      <w:r w:rsidRPr="00FD3118">
        <w:rPr>
          <w:rFonts w:eastAsia="SimSun"/>
        </w:rPr>
        <w:t>单击</w:t>
      </w:r>
      <w:r w:rsidRPr="00FD3118">
        <w:rPr>
          <w:rFonts w:eastAsia="SimSun"/>
          <w:b/>
        </w:rPr>
        <w:t>确定</w:t>
      </w:r>
      <w:r w:rsidRPr="00FD3118">
        <w:rPr>
          <w:rFonts w:eastAsia="SimSun"/>
        </w:rPr>
        <w:t>按钮。</w:t>
      </w:r>
    </w:p>
    <w:p w14:paraId="240E5EF4" w14:textId="77777777" w:rsidR="001A10B5" w:rsidRPr="00FD3118" w:rsidRDefault="004B5A42" w:rsidP="00AD12AC">
      <w:pPr>
        <w:keepNext/>
        <w:rPr>
          <w:rFonts w:eastAsia="SimSun"/>
        </w:rPr>
      </w:pPr>
      <w:r w:rsidRPr="00FD3118">
        <w:rPr>
          <w:rFonts w:eastAsia="SimSun"/>
        </w:rPr>
        <w:t xml:space="preserve">Skyline </w:t>
      </w:r>
      <w:r w:rsidRPr="00FD3118">
        <w:rPr>
          <w:rFonts w:eastAsia="SimSun"/>
        </w:rPr>
        <w:t>应显示以下消息，允许您从用于显示有关这些重复</w:t>
      </w:r>
      <w:r w:rsidRPr="00FD3118">
        <w:rPr>
          <w:rFonts w:eastAsia="SimSun" w:hint="eastAsia"/>
        </w:rPr>
        <w:t>测定</w:t>
      </w:r>
      <w:r w:rsidRPr="00FD3118">
        <w:rPr>
          <w:rFonts w:eastAsia="SimSun"/>
        </w:rPr>
        <w:t>的信息</w:t>
      </w:r>
      <w:r w:rsidRPr="00FD3118">
        <w:rPr>
          <w:rFonts w:eastAsia="SimSun" w:hint="eastAsia"/>
        </w:rPr>
        <w:t>中</w:t>
      </w:r>
      <w:r w:rsidRPr="00FD3118">
        <w:rPr>
          <w:rFonts w:eastAsia="SimSun"/>
        </w:rPr>
        <w:t>移除</w:t>
      </w:r>
      <w:r w:rsidRPr="00FD3118">
        <w:rPr>
          <w:rFonts w:eastAsia="SimSun" w:hint="eastAsia"/>
        </w:rPr>
        <w:t>在</w:t>
      </w:r>
      <w:r w:rsidRPr="00FD3118">
        <w:rPr>
          <w:rFonts w:eastAsia="SimSun"/>
        </w:rPr>
        <w:t>所有名称中重复</w:t>
      </w:r>
      <w:r w:rsidRPr="00FD3118">
        <w:rPr>
          <w:rFonts w:eastAsia="SimSun" w:hint="eastAsia"/>
        </w:rPr>
        <w:t>的</w:t>
      </w:r>
      <w:r w:rsidRPr="00FD3118">
        <w:rPr>
          <w:rFonts w:eastAsia="SimSun"/>
        </w:rPr>
        <w:t>前缀</w:t>
      </w:r>
      <w:r w:rsidRPr="00FD3118">
        <w:rPr>
          <w:rFonts w:eastAsia="SimSun" w:hint="eastAsia"/>
        </w:rPr>
        <w:t xml:space="preserve"> </w:t>
      </w:r>
      <w:r w:rsidRPr="00FD3118">
        <w:rPr>
          <w:rFonts w:eastAsia="SimSun"/>
        </w:rPr>
        <w:t>“7_3_”</w:t>
      </w:r>
      <w:r w:rsidRPr="00FD3118">
        <w:rPr>
          <w:rFonts w:eastAsia="SimSun"/>
        </w:rPr>
        <w:t>：</w:t>
      </w:r>
    </w:p>
    <w:p w14:paraId="565D8DEE" w14:textId="77777777" w:rsidR="001A10B5" w:rsidRPr="00FD3118" w:rsidRDefault="004B5A42">
      <w:pPr>
        <w:rPr>
          <w:rFonts w:eastAsia="SimSun"/>
        </w:rPr>
      </w:pPr>
      <w:r w:rsidRPr="00FD3118">
        <w:rPr>
          <w:rFonts w:eastAsia="SimSun"/>
          <w:noProof/>
        </w:rPr>
        <w:drawing>
          <wp:inline distT="0" distB="0" distL="0" distR="0" wp14:anchorId="13132C42" wp14:editId="619591E1">
            <wp:extent cx="2886075" cy="4086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cstate="print"/>
                    <a:stretch>
                      <a:fillRect/>
                    </a:stretch>
                  </pic:blipFill>
                  <pic:spPr>
                    <a:xfrm>
                      <a:off x="0" y="0"/>
                      <a:ext cx="2886075" cy="4086225"/>
                    </a:xfrm>
                    <a:prstGeom prst="rect">
                      <a:avLst/>
                    </a:prstGeom>
                  </pic:spPr>
                </pic:pic>
              </a:graphicData>
            </a:graphic>
          </wp:inline>
        </w:drawing>
      </w:r>
    </w:p>
    <w:p w14:paraId="5E1AD4C0"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rPr>
        <w:t>删除</w:t>
      </w:r>
      <w:r w:rsidRPr="00FD3118">
        <w:rPr>
          <w:rFonts w:eastAsia="SimSun"/>
        </w:rPr>
        <w:t>按钮以接受这项操作。</w:t>
      </w:r>
    </w:p>
    <w:p w14:paraId="4660BC2A" w14:textId="77777777" w:rsidR="001A10B5" w:rsidRPr="00FD3118" w:rsidRDefault="004B5A42">
      <w:pPr>
        <w:pStyle w:val="ListParagraph"/>
        <w:numPr>
          <w:ilvl w:val="0"/>
          <w:numId w:val="37"/>
        </w:numPr>
        <w:rPr>
          <w:rFonts w:eastAsia="SimSun"/>
        </w:rPr>
      </w:pPr>
      <w:r w:rsidRPr="00FD3118">
        <w:rPr>
          <w:rFonts w:eastAsia="SimSun"/>
        </w:rPr>
        <w:t>单击</w:t>
      </w:r>
      <w:r w:rsidRPr="00FD3118">
        <w:rPr>
          <w:rFonts w:eastAsia="SimSun"/>
          <w:b/>
          <w:bCs/>
        </w:rPr>
        <w:t>确定</w:t>
      </w:r>
      <w:r w:rsidRPr="00FD3118">
        <w:rPr>
          <w:rFonts w:eastAsia="SimSun"/>
        </w:rPr>
        <w:t>按钮。</w:t>
      </w:r>
      <w:r w:rsidRPr="00FD3118">
        <w:rPr>
          <w:rFonts w:eastAsia="SimSun"/>
        </w:rPr>
        <w:t xml:space="preserve"> </w:t>
      </w:r>
    </w:p>
    <w:p w14:paraId="081F7F1D" w14:textId="77777777" w:rsidR="001A10B5" w:rsidRPr="00FD3118" w:rsidRDefault="004B5A42">
      <w:pPr>
        <w:rPr>
          <w:rFonts w:eastAsia="SimSun"/>
        </w:rPr>
      </w:pPr>
      <w:r w:rsidRPr="00FD3118">
        <w:rPr>
          <w:rFonts w:eastAsia="SimSun"/>
        </w:rPr>
        <w:t xml:space="preserve">Skyline </w:t>
      </w:r>
      <w:r w:rsidRPr="00FD3118">
        <w:rPr>
          <w:rFonts w:eastAsia="SimSun"/>
        </w:rPr>
        <w:t>开始将此</w:t>
      </w:r>
      <w:r w:rsidRPr="00FD3118">
        <w:rPr>
          <w:rFonts w:eastAsia="SimSun"/>
        </w:rPr>
        <w:t xml:space="preserve"> WIFF </w:t>
      </w:r>
      <w:r w:rsidRPr="00FD3118">
        <w:rPr>
          <w:rFonts w:eastAsia="SimSun"/>
        </w:rPr>
        <w:t>文件中的数据导入其高性能数据文件</w:t>
      </w:r>
      <w:r w:rsidRPr="00FD3118">
        <w:rPr>
          <w:rFonts w:eastAsia="SimSun"/>
        </w:rPr>
        <w:t xml:space="preserve"> (Study 7.skyd) </w:t>
      </w:r>
      <w:r w:rsidRPr="00FD3118">
        <w:rPr>
          <w:rFonts w:eastAsia="SimSun"/>
        </w:rPr>
        <w:t>中，以便进一步加快数据存取速度，并将文档中导入的所有数据压缩成单一文件以便共享。</w:t>
      </w:r>
    </w:p>
    <w:p w14:paraId="3B5C2592" w14:textId="77777777" w:rsidR="001A10B5" w:rsidRPr="00FD3118" w:rsidRDefault="004B5A42">
      <w:pPr>
        <w:pStyle w:val="Heading2"/>
        <w:rPr>
          <w:rFonts w:eastAsia="SimSun"/>
        </w:rPr>
      </w:pPr>
      <w:r w:rsidRPr="00FD3118">
        <w:rPr>
          <w:rFonts w:eastAsia="SimSun"/>
        </w:rPr>
        <w:t>检查和调整色谱峰积分</w:t>
      </w:r>
    </w:p>
    <w:p w14:paraId="591A280E" w14:textId="77777777" w:rsidR="001A10B5" w:rsidRPr="00FD3118" w:rsidRDefault="004B5A42">
      <w:pPr>
        <w:rPr>
          <w:rFonts w:eastAsia="SimSun"/>
        </w:rPr>
      </w:pPr>
      <w:r w:rsidRPr="00FD3118">
        <w:rPr>
          <w:rFonts w:eastAsia="SimSun"/>
        </w:rPr>
        <w:t xml:space="preserve">Skyline </w:t>
      </w:r>
      <w:r w:rsidRPr="00FD3118">
        <w:rPr>
          <w:rFonts w:eastAsia="SimSun"/>
        </w:rPr>
        <w:t>导入原始数据需要花费几分钟时间（不过在现代</w:t>
      </w:r>
      <w:r w:rsidRPr="00FD3118">
        <w:rPr>
          <w:rFonts w:eastAsia="SimSun"/>
        </w:rPr>
        <w:t xml:space="preserve"> 4 </w:t>
      </w:r>
      <w:r w:rsidRPr="00FD3118">
        <w:rPr>
          <w:rFonts w:eastAsia="SimSun"/>
        </w:rPr>
        <w:t>核</w:t>
      </w:r>
      <w:r w:rsidRPr="00FD3118">
        <w:rPr>
          <w:rFonts w:eastAsia="SimSun"/>
        </w:rPr>
        <w:t xml:space="preserve"> i7 </w:t>
      </w:r>
      <w:r w:rsidRPr="00FD3118">
        <w:rPr>
          <w:rFonts w:eastAsia="SimSun"/>
        </w:rPr>
        <w:t>处理器上只需</w:t>
      </w:r>
      <w:r w:rsidRPr="00FD3118">
        <w:rPr>
          <w:rFonts w:eastAsia="SimSun"/>
        </w:rPr>
        <w:t xml:space="preserve"> 11 </w:t>
      </w:r>
      <w:r w:rsidRPr="00FD3118">
        <w:rPr>
          <w:rFonts w:eastAsia="SimSun"/>
        </w:rPr>
        <w:t>秒），在此期间您可以开始重新调整图表视图，以达到最佳效果。如要显示并重新定位峰面积和保留时间重复检测比较视图，请执行以下操作：</w:t>
      </w:r>
    </w:p>
    <w:p w14:paraId="5B7F8F01"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保留时间</w:t>
      </w:r>
      <w:r w:rsidRPr="00FD3118">
        <w:rPr>
          <w:rFonts w:eastAsia="SimSun"/>
        </w:rPr>
        <w:t>，然后单击</w:t>
      </w:r>
      <w:r w:rsidRPr="00FD3118">
        <w:rPr>
          <w:rFonts w:eastAsia="SimSun"/>
          <w:b/>
        </w:rPr>
        <w:t>重复检测比较</w:t>
      </w:r>
      <w:r w:rsidRPr="00FD3118">
        <w:rPr>
          <w:rFonts w:eastAsia="SimSun" w:hint="eastAsia"/>
          <w:b/>
        </w:rPr>
        <w:t xml:space="preserve"> </w:t>
      </w:r>
      <w:r w:rsidRPr="00FD3118">
        <w:rPr>
          <w:rFonts w:eastAsia="SimSun"/>
        </w:rPr>
        <w:t>(F8)</w:t>
      </w:r>
      <w:r w:rsidRPr="00FD3118">
        <w:rPr>
          <w:rFonts w:eastAsia="SimSun"/>
        </w:rPr>
        <w:t>。</w:t>
      </w:r>
    </w:p>
    <w:p w14:paraId="479E051C"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窗口的底部，将其停放在那里。</w:t>
      </w:r>
    </w:p>
    <w:p w14:paraId="1436E4A8" w14:textId="77777777" w:rsidR="001A10B5" w:rsidRPr="00FD3118" w:rsidRDefault="004B5A42">
      <w:pPr>
        <w:pStyle w:val="ListParagraph"/>
        <w:numPr>
          <w:ilvl w:val="0"/>
          <w:numId w:val="38"/>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18EEC093" w14:textId="77777777" w:rsidR="001A10B5" w:rsidRPr="00FD3118" w:rsidRDefault="004B5A42">
      <w:pPr>
        <w:pStyle w:val="ListParagraph"/>
        <w:numPr>
          <w:ilvl w:val="0"/>
          <w:numId w:val="38"/>
        </w:numPr>
        <w:rPr>
          <w:rFonts w:eastAsia="SimSun"/>
        </w:rPr>
      </w:pPr>
      <w:r w:rsidRPr="00FD3118">
        <w:rPr>
          <w:rFonts w:eastAsia="SimSun"/>
        </w:rPr>
        <w:t>单击并拖动窗口至</w:t>
      </w:r>
      <w:r w:rsidRPr="00FD3118">
        <w:rPr>
          <w:rFonts w:eastAsia="SimSun"/>
        </w:rPr>
        <w:t xml:space="preserve"> Skyline </w:t>
      </w:r>
      <w:r w:rsidRPr="00FD3118">
        <w:rPr>
          <w:rFonts w:eastAsia="SimSun"/>
        </w:rPr>
        <w:t>窗口的右边，将其停放在那里。</w:t>
      </w:r>
    </w:p>
    <w:p w14:paraId="1A5E7C14" w14:textId="77777777" w:rsidR="001A10B5" w:rsidRPr="00FD3118" w:rsidRDefault="004B5A42" w:rsidP="00AD12AC">
      <w:pPr>
        <w:pStyle w:val="ListParagraph"/>
        <w:keepNext/>
        <w:numPr>
          <w:ilvl w:val="0"/>
          <w:numId w:val="38"/>
        </w:numPr>
        <w:ind w:left="0" w:firstLine="0"/>
        <w:contextualSpacing w:val="0"/>
        <w:rPr>
          <w:rFonts w:eastAsia="SimSun"/>
        </w:rPr>
      </w:pPr>
      <w:r w:rsidRPr="00FD3118">
        <w:rPr>
          <w:rFonts w:eastAsia="SimSun"/>
        </w:rPr>
        <w:t>调整视图比例，使之如下图所示。</w:t>
      </w:r>
    </w:p>
    <w:p w14:paraId="35CAD958" w14:textId="77777777" w:rsidR="001A10B5" w:rsidRPr="00FD3118" w:rsidRDefault="004B5A42">
      <w:pPr>
        <w:rPr>
          <w:rFonts w:eastAsia="SimSun"/>
        </w:rPr>
      </w:pPr>
      <w:r w:rsidRPr="00FD3118">
        <w:rPr>
          <w:rFonts w:eastAsia="SimSun"/>
          <w:noProof/>
        </w:rPr>
        <w:drawing>
          <wp:inline distT="0" distB="0" distL="0" distR="0" wp14:anchorId="420A3D87" wp14:editId="1DE74740">
            <wp:extent cx="5943600" cy="381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cstate="print"/>
                    <a:stretch>
                      <a:fillRect/>
                    </a:stretch>
                  </pic:blipFill>
                  <pic:spPr>
                    <a:xfrm>
                      <a:off x="0" y="0"/>
                      <a:ext cx="5943600" cy="3818255"/>
                    </a:xfrm>
                    <a:prstGeom prst="rect">
                      <a:avLst/>
                    </a:prstGeom>
                  </pic:spPr>
                </pic:pic>
              </a:graphicData>
            </a:graphic>
          </wp:inline>
        </w:drawing>
      </w:r>
    </w:p>
    <w:p w14:paraId="4200C2C9" w14:textId="77777777" w:rsidR="001A10B5" w:rsidRPr="00FD3118" w:rsidRDefault="004B5A42">
      <w:pPr>
        <w:rPr>
          <w:rFonts w:eastAsia="SimSun"/>
          <w:color w:val="000000"/>
        </w:rPr>
      </w:pPr>
      <w:r w:rsidRPr="00FD3118">
        <w:rPr>
          <w:rFonts w:eastAsia="SimSun"/>
        </w:rPr>
        <w:t>目前选择的肽段是</w:t>
      </w:r>
      <w:r w:rsidRPr="00FD3118">
        <w:rPr>
          <w:rFonts w:eastAsia="SimSun" w:hint="eastAsia"/>
        </w:rPr>
        <w:t xml:space="preserve"> </w:t>
      </w:r>
      <w:r w:rsidRPr="00FD3118">
        <w:rPr>
          <w:rFonts w:eastAsia="SimSun"/>
        </w:rPr>
        <w:t>“</w:t>
      </w:r>
      <w:r w:rsidRPr="00FD3118">
        <w:rPr>
          <w:rFonts w:eastAsia="SimSun"/>
          <w:color w:val="000000"/>
        </w:rPr>
        <w:t>YEVQGEVFTKPQ</w:t>
      </w:r>
      <w:r w:rsidRPr="00FD3118">
        <w:rPr>
          <w:rFonts w:eastAsia="SimSun"/>
          <w:b/>
          <w:bCs/>
          <w:color w:val="0000FF"/>
        </w:rPr>
        <w:t>L</w:t>
      </w:r>
      <w:r w:rsidRPr="00FD3118">
        <w:rPr>
          <w:rFonts w:eastAsia="SimSun"/>
          <w:color w:val="000000"/>
        </w:rPr>
        <w:t>WP”</w:t>
      </w:r>
      <w:r w:rsidRPr="00FD3118">
        <w:rPr>
          <w:rFonts w:eastAsia="SimSun"/>
          <w:color w:val="000000"/>
        </w:rPr>
        <w:t>（此为</w:t>
      </w:r>
      <w:r w:rsidRPr="00FD3118">
        <w:rPr>
          <w:rFonts w:eastAsia="SimSun"/>
          <w:color w:val="000000"/>
        </w:rPr>
        <w:t xml:space="preserve"> CRP </w:t>
      </w:r>
      <w:r w:rsidRPr="00FD3118">
        <w:rPr>
          <w:rFonts w:eastAsia="SimSun"/>
          <w:color w:val="000000"/>
        </w:rPr>
        <w:t>蛋白质的</w:t>
      </w:r>
      <w:r w:rsidRPr="00FD3118">
        <w:rPr>
          <w:rFonts w:eastAsia="SimSun" w:hint="eastAsia"/>
          <w:color w:val="000000"/>
        </w:rPr>
        <w:t xml:space="preserve"> </w:t>
      </w:r>
      <w:r w:rsidRPr="00FD3118">
        <w:rPr>
          <w:rFonts w:eastAsia="SimSun"/>
          <w:color w:val="000000"/>
        </w:rPr>
        <w:t xml:space="preserve">C- </w:t>
      </w:r>
      <w:r w:rsidRPr="00FD3118">
        <w:rPr>
          <w:rFonts w:eastAsia="SimSun"/>
          <w:color w:val="000000"/>
        </w:rPr>
        <w:t>末端肽段），事实上</w:t>
      </w:r>
      <w:r w:rsidRPr="00FD3118">
        <w:rPr>
          <w:rFonts w:eastAsia="SimSun" w:hint="eastAsia"/>
          <w:color w:val="000000"/>
        </w:rPr>
        <w:t>给</w:t>
      </w:r>
      <w:r w:rsidRPr="00FD3118">
        <w:rPr>
          <w:rFonts w:eastAsia="SimSun"/>
          <w:color w:val="000000"/>
        </w:rPr>
        <w:t xml:space="preserve"> Study 7 </w:t>
      </w:r>
      <w:r w:rsidRPr="00FD3118">
        <w:rPr>
          <w:rFonts w:eastAsia="SimSun"/>
          <w:color w:val="000000"/>
        </w:rPr>
        <w:t>中验证工作组的分析</w:t>
      </w:r>
      <w:r w:rsidRPr="00FD3118">
        <w:rPr>
          <w:rFonts w:eastAsia="SimSun" w:hint="eastAsia"/>
          <w:color w:val="000000"/>
        </w:rPr>
        <w:t>带来了一些麻烦</w:t>
      </w:r>
      <w:r w:rsidRPr="00FD3118">
        <w:rPr>
          <w:rFonts w:eastAsia="SimSun"/>
          <w:color w:val="000000"/>
        </w:rPr>
        <w:t>。在导入数据时，您可以看到</w:t>
      </w:r>
      <w:r w:rsidRPr="00FD3118">
        <w:rPr>
          <w:rFonts w:eastAsia="SimSun"/>
          <w:color w:val="000000"/>
        </w:rPr>
        <w:t xml:space="preserve"> Skyline</w:t>
      </w:r>
      <w:r w:rsidRPr="00FD3118">
        <w:rPr>
          <w:rFonts w:eastAsia="SimSun"/>
          <w:color w:val="000000"/>
        </w:rPr>
        <w:t>并不总能在重复检测中得到合理的色谱峰积分</w:t>
      </w:r>
      <w:r w:rsidRPr="00FD3118">
        <w:rPr>
          <w:rFonts w:eastAsia="SimSun" w:hint="eastAsia"/>
          <w:color w:val="000000"/>
        </w:rPr>
        <w:t>。</w:t>
      </w:r>
      <w:r w:rsidRPr="00FD3118">
        <w:rPr>
          <w:rFonts w:eastAsia="SimSun"/>
          <w:color w:val="000000"/>
        </w:rPr>
        <w:t>一些保留时间异常值仍然存在</w:t>
      </w:r>
      <w:r w:rsidRPr="00FD3118">
        <w:rPr>
          <w:rFonts w:eastAsia="SimSun" w:hint="eastAsia"/>
          <w:color w:val="000000"/>
        </w:rPr>
        <w:t>；</w:t>
      </w:r>
      <w:r w:rsidRPr="00FD3118">
        <w:rPr>
          <w:rFonts w:eastAsia="SimSun"/>
          <w:color w:val="000000"/>
        </w:rPr>
        <w:t>因为大多数色谱峰峰值在</w:t>
      </w:r>
      <w:r w:rsidRPr="00FD3118">
        <w:rPr>
          <w:rFonts w:eastAsia="SimSun"/>
          <w:color w:val="000000"/>
        </w:rPr>
        <w:t xml:space="preserve"> 24.7 </w:t>
      </w:r>
      <w:r w:rsidRPr="00FD3118">
        <w:rPr>
          <w:rFonts w:eastAsia="SimSun"/>
          <w:color w:val="000000"/>
        </w:rPr>
        <w:t>分钟附近，</w:t>
      </w:r>
      <w:r w:rsidRPr="00FD3118">
        <w:rPr>
          <w:rFonts w:eastAsia="SimSun" w:hint="eastAsia"/>
          <w:color w:val="000000"/>
        </w:rPr>
        <w:t>即使</w:t>
      </w:r>
      <w:r w:rsidRPr="00FD3118">
        <w:rPr>
          <w:rFonts w:eastAsia="SimSun"/>
          <w:color w:val="000000"/>
        </w:rPr>
        <w:t>有一些色谱峰的保留时间</w:t>
      </w:r>
      <w:r w:rsidRPr="00FD3118">
        <w:rPr>
          <w:rFonts w:eastAsia="SimSun" w:hint="eastAsia"/>
          <w:color w:val="000000"/>
        </w:rPr>
        <w:t>只是略高</w:t>
      </w:r>
      <w:r w:rsidRPr="00FD3118">
        <w:rPr>
          <w:rFonts w:eastAsia="SimSun"/>
          <w:color w:val="000000"/>
        </w:rPr>
        <w:t>于</w:t>
      </w:r>
      <w:r w:rsidRPr="00FD3118">
        <w:rPr>
          <w:rFonts w:eastAsia="SimSun"/>
          <w:color w:val="000000"/>
        </w:rPr>
        <w:t xml:space="preserve"> 25 </w:t>
      </w:r>
      <w:r w:rsidRPr="00FD3118">
        <w:rPr>
          <w:rFonts w:eastAsia="SimSun"/>
          <w:color w:val="000000"/>
        </w:rPr>
        <w:t>分钟</w:t>
      </w:r>
      <w:r w:rsidRPr="00FD3118">
        <w:rPr>
          <w:rFonts w:eastAsia="SimSun" w:hint="eastAsia"/>
          <w:color w:val="000000"/>
        </w:rPr>
        <w:t>，</w:t>
      </w:r>
      <w:r w:rsidRPr="00FD3118">
        <w:rPr>
          <w:rFonts w:eastAsia="SimSun" w:hint="eastAsia"/>
          <w:color w:val="000000"/>
        </w:rPr>
        <w:t xml:space="preserve"> </w:t>
      </w:r>
      <w:r w:rsidRPr="00FD3118">
        <w:rPr>
          <w:rFonts w:eastAsia="SimSun" w:hint="eastAsia"/>
          <w:color w:val="000000"/>
        </w:rPr>
        <w:t>它们也</w:t>
      </w:r>
      <w:r w:rsidRPr="00FD3118">
        <w:rPr>
          <w:rFonts w:eastAsia="SimSun"/>
          <w:color w:val="000000"/>
        </w:rPr>
        <w:t>不是</w:t>
      </w:r>
      <w:r w:rsidRPr="00FD3118">
        <w:rPr>
          <w:rFonts w:eastAsia="SimSun" w:hint="eastAsia"/>
          <w:color w:val="000000"/>
        </w:rPr>
        <w:t>目标</w:t>
      </w:r>
      <w:r w:rsidRPr="00FD3118">
        <w:rPr>
          <w:rFonts w:eastAsia="SimSun"/>
          <w:color w:val="000000"/>
        </w:rPr>
        <w:t>肽段。一个清晰的问题是，作为内标加入的重标肽段，总是比内源轻标肽段信号强度低不少。</w:t>
      </w:r>
    </w:p>
    <w:p w14:paraId="323D6D3D" w14:textId="77777777" w:rsidR="001A10B5" w:rsidRPr="00FD3118" w:rsidRDefault="004B5A42">
      <w:pPr>
        <w:rPr>
          <w:rFonts w:eastAsia="SimSun"/>
          <w:color w:val="000000"/>
        </w:rPr>
      </w:pPr>
      <w:r w:rsidRPr="00FD3118">
        <w:rPr>
          <w:rFonts w:eastAsia="SimSun"/>
          <w:color w:val="000000"/>
        </w:rPr>
        <w:t>需要说明的是，您可以将鼠标悬停在任何一个重复实验的图表上，直到在手形光标出现，然后单击导航至相应重复检测的色谱图。您可以使用这种方法导航至每一个可能错误识别的峰值所对应的色谱图，并利用在</w:t>
      </w:r>
      <w:r w:rsidRPr="00FD3118">
        <w:rPr>
          <w:rFonts w:eastAsia="SimSun"/>
          <w:color w:val="000000"/>
        </w:rPr>
        <w:t xml:space="preserve"> MRMer </w:t>
      </w:r>
      <w:r w:rsidRPr="00FD3118">
        <w:rPr>
          <w:rFonts w:eastAsia="SimSun"/>
          <w:color w:val="000000"/>
        </w:rPr>
        <w:t>文档中使用的方法（即单击并</w:t>
      </w:r>
      <w:r w:rsidRPr="00FD3118">
        <w:rPr>
          <w:rFonts w:eastAsia="SimSun" w:hint="eastAsia"/>
          <w:color w:val="000000"/>
        </w:rPr>
        <w:t>在</w:t>
      </w:r>
      <w:r w:rsidRPr="00FD3118">
        <w:rPr>
          <w:rFonts w:eastAsia="SimSun"/>
          <w:color w:val="000000"/>
        </w:rPr>
        <w:t xml:space="preserve">X </w:t>
      </w:r>
      <w:r w:rsidRPr="00FD3118">
        <w:rPr>
          <w:rFonts w:eastAsia="SimSun"/>
          <w:color w:val="000000"/>
        </w:rPr>
        <w:t>轴下拖动）对其纠正。但是对于本教程而言，您可以采用此验证工作组的后期处理方式，即删除该肽段。</w:t>
      </w:r>
    </w:p>
    <w:p w14:paraId="79949D4A" w14:textId="77777777" w:rsidR="001A10B5" w:rsidRPr="00FD3118" w:rsidRDefault="004B5A42">
      <w:pPr>
        <w:rPr>
          <w:rFonts w:eastAsia="SimSun"/>
          <w:color w:val="000000"/>
        </w:rPr>
      </w:pPr>
      <w:r w:rsidRPr="00FD3118">
        <w:rPr>
          <w:rFonts w:eastAsia="SimSun"/>
          <w:color w:val="000000"/>
        </w:rPr>
        <w:t>您将看到</w:t>
      </w:r>
      <w:r w:rsidRPr="00FD3118">
        <w:rPr>
          <w:rFonts w:eastAsia="SimSun"/>
          <w:color w:val="000000"/>
        </w:rPr>
        <w:t xml:space="preserve"> Skyline </w:t>
      </w:r>
      <w:r w:rsidRPr="00FD3118">
        <w:rPr>
          <w:rFonts w:eastAsia="SimSun"/>
          <w:color w:val="000000"/>
        </w:rPr>
        <w:t>对此文档中其它肽段做了更好的色谱峰积分。但对于仅包含</w:t>
      </w:r>
      <w:r w:rsidRPr="00FD3118">
        <w:rPr>
          <w:rFonts w:eastAsia="SimSun"/>
          <w:color w:val="000000"/>
        </w:rPr>
        <w:t xml:space="preserve"> 10 </w:t>
      </w:r>
      <w:r w:rsidRPr="00FD3118">
        <w:rPr>
          <w:rFonts w:eastAsia="SimSun"/>
          <w:color w:val="000000"/>
        </w:rPr>
        <w:t>个肽段的数据集，我们强烈建议您仔细检查每个肽段，并对明显有误之处做出手动调整。</w:t>
      </w:r>
    </w:p>
    <w:p w14:paraId="556321CF" w14:textId="77777777" w:rsidR="001A10B5" w:rsidRPr="00FD3118" w:rsidRDefault="004B5A42">
      <w:pPr>
        <w:rPr>
          <w:rFonts w:eastAsia="SimSun"/>
          <w:color w:val="000000"/>
        </w:rPr>
      </w:pPr>
      <w:r w:rsidRPr="00FD3118">
        <w:rPr>
          <w:rFonts w:eastAsia="SimSun"/>
          <w:color w:val="000000"/>
        </w:rPr>
        <w:t>首先，在上图中，您可以看到肽段</w:t>
      </w:r>
      <w:r w:rsidRPr="00FD3118">
        <w:rPr>
          <w:rFonts w:eastAsia="SimSun" w:hint="eastAsia"/>
          <w:color w:val="000000"/>
        </w:rPr>
        <w:t xml:space="preserve"> </w:t>
      </w:r>
      <w:r w:rsidRPr="00FD3118">
        <w:rPr>
          <w:rFonts w:eastAsia="SimSun"/>
          <w:color w:val="000000"/>
        </w:rPr>
        <w:t>“</w:t>
      </w:r>
      <w:r w:rsidRPr="00FD3118">
        <w:rPr>
          <w:rFonts w:eastAsia="SimSun"/>
        </w:rPr>
        <w:t>I</w:t>
      </w:r>
      <w:r w:rsidRPr="00FD3118">
        <w:rPr>
          <w:rFonts w:eastAsia="SimSun"/>
          <w:b/>
          <w:bCs/>
          <w:color w:val="0000FF"/>
        </w:rPr>
        <w:t>V</w:t>
      </w:r>
      <w:r w:rsidRPr="00FD3118">
        <w:rPr>
          <w:rFonts w:eastAsia="SimSun"/>
        </w:rPr>
        <w:t>GGWE</w:t>
      </w:r>
      <w:r w:rsidRPr="00FD3118">
        <w:rPr>
          <w:rFonts w:eastAsia="SimSun"/>
          <w:b/>
          <w:bCs/>
          <w:color w:val="000000"/>
          <w:u w:val="single"/>
        </w:rPr>
        <w:t>C</w:t>
      </w:r>
      <w:r w:rsidRPr="00FD3118">
        <w:rPr>
          <w:rFonts w:eastAsia="SimSun"/>
        </w:rPr>
        <w:t xml:space="preserve">EK” </w:t>
      </w:r>
      <w:r w:rsidRPr="00FD3118">
        <w:rPr>
          <w:rFonts w:eastAsia="SimSun"/>
        </w:rPr>
        <w:t>的母离子</w:t>
      </w:r>
      <w:r w:rsidRPr="00FD3118">
        <w:rPr>
          <w:rFonts w:eastAsia="SimSun" w:hint="eastAsia"/>
        </w:rPr>
        <w:t>“</w:t>
      </w:r>
      <w:r w:rsidRPr="00FD3118">
        <w:rPr>
          <w:rFonts w:eastAsia="SimSun"/>
          <w:color w:val="000000"/>
        </w:rPr>
        <w:t>541.7637++</w:t>
      </w:r>
      <w:r w:rsidRPr="00FD3118">
        <w:rPr>
          <w:rFonts w:eastAsia="SimSun"/>
          <w:color w:val="000000"/>
        </w:rPr>
        <w:t>（重）</w:t>
      </w:r>
      <w:r w:rsidRPr="00FD3118">
        <w:rPr>
          <w:rFonts w:eastAsia="SimSun" w:hint="eastAsia"/>
          <w:color w:val="000000"/>
        </w:rPr>
        <w:t>”</w:t>
      </w:r>
      <w:r w:rsidRPr="00FD3118">
        <w:rPr>
          <w:rFonts w:eastAsia="SimSun"/>
          <w:color w:val="000000"/>
        </w:rPr>
        <w:t>似乎缺失数据。这是因为提供给质谱仪的离子对列表仅精确到母离子</w:t>
      </w:r>
      <w:r w:rsidRPr="00FD3118">
        <w:rPr>
          <w:rFonts w:eastAsia="SimSun"/>
          <w:iCs/>
          <w:color w:val="000000"/>
        </w:rPr>
        <w:t>质荷比</w:t>
      </w:r>
      <w:r w:rsidRPr="00FD3118">
        <w:rPr>
          <w:rFonts w:eastAsia="SimSun"/>
          <w:color w:val="000000"/>
        </w:rPr>
        <w:t>的一位小数点，将其错误地四舍五入为</w:t>
      </w:r>
      <w:r w:rsidRPr="00FD3118">
        <w:rPr>
          <w:rFonts w:eastAsia="SimSun" w:hint="eastAsia"/>
          <w:color w:val="000000"/>
        </w:rPr>
        <w:t xml:space="preserve"> </w:t>
      </w:r>
      <w:r w:rsidRPr="00FD3118">
        <w:rPr>
          <w:rFonts w:eastAsia="SimSun"/>
          <w:color w:val="000000"/>
        </w:rPr>
        <w:t>“541.7”</w:t>
      </w:r>
      <w:r w:rsidRPr="00FD3118">
        <w:rPr>
          <w:rFonts w:eastAsia="SimSun"/>
          <w:color w:val="000000"/>
        </w:rPr>
        <w:t>。您可以在</w:t>
      </w:r>
      <w:r w:rsidRPr="00FD3118">
        <w:rPr>
          <w:rFonts w:eastAsia="SimSun"/>
          <w:color w:val="000000"/>
        </w:rPr>
        <w:t xml:space="preserve"> Excel </w:t>
      </w:r>
      <w:r w:rsidRPr="00FD3118">
        <w:rPr>
          <w:rFonts w:eastAsia="SimSun"/>
          <w:color w:val="000000"/>
        </w:rPr>
        <w:t>电子表格中的</w:t>
      </w:r>
      <w:r w:rsidRPr="00FD3118">
        <w:rPr>
          <w:rFonts w:eastAsia="SimSun" w:hint="eastAsia"/>
          <w:color w:val="000000"/>
        </w:rPr>
        <w:t xml:space="preserve"> </w:t>
      </w:r>
      <w:r w:rsidRPr="00FD3118">
        <w:rPr>
          <w:rFonts w:eastAsia="SimSun"/>
          <w:color w:val="000000"/>
        </w:rPr>
        <w:t xml:space="preserve">“Raw” </w:t>
      </w:r>
      <w:r w:rsidRPr="00FD3118">
        <w:rPr>
          <w:rFonts w:eastAsia="SimSun"/>
          <w:color w:val="000000"/>
        </w:rPr>
        <w:t>选项卡检查这项内容。</w:t>
      </w:r>
    </w:p>
    <w:p w14:paraId="5714DAD7" w14:textId="77777777" w:rsidR="001A10B5" w:rsidRPr="00FD3118" w:rsidRDefault="004B5A42">
      <w:pPr>
        <w:rPr>
          <w:rFonts w:eastAsia="SimSun"/>
          <w:color w:val="000000"/>
        </w:rPr>
      </w:pPr>
      <w:r w:rsidRPr="00FD3118">
        <w:rPr>
          <w:rFonts w:eastAsia="SimSun"/>
          <w:color w:val="000000"/>
        </w:rPr>
        <w:t>如要正确地计算此文档中的母离</w:t>
      </w:r>
      <w:r w:rsidRPr="00FD3118">
        <w:rPr>
          <w:rFonts w:eastAsia="SimSun" w:hint="eastAsia"/>
          <w:color w:val="000000"/>
        </w:rPr>
        <w:t>子质荷比，使其</w:t>
      </w:r>
      <w:r w:rsidRPr="00FD3118">
        <w:rPr>
          <w:rFonts w:eastAsia="SimSun"/>
          <w:color w:val="000000"/>
        </w:rPr>
        <w:t>与测定的数据相匹配，请执行以下步骤：</w:t>
      </w:r>
    </w:p>
    <w:p w14:paraId="561C3F5F"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设置</w:t>
      </w:r>
      <w:r w:rsidRPr="00FD3118">
        <w:rPr>
          <w:rFonts w:eastAsia="SimSun"/>
        </w:rPr>
        <w:t>菜单中单击</w:t>
      </w:r>
      <w:r w:rsidRPr="00FD3118">
        <w:rPr>
          <w:rFonts w:eastAsia="SimSun"/>
          <w:b/>
        </w:rPr>
        <w:t>离子对设置</w:t>
      </w:r>
      <w:r w:rsidRPr="00FD3118">
        <w:rPr>
          <w:rFonts w:eastAsia="SimSun"/>
        </w:rPr>
        <w:t>。</w:t>
      </w:r>
    </w:p>
    <w:p w14:paraId="14B8147A" w14:textId="77777777" w:rsidR="001A10B5" w:rsidRPr="00FD3118" w:rsidRDefault="004B5A42">
      <w:pPr>
        <w:pStyle w:val="ListParagraph"/>
        <w:numPr>
          <w:ilvl w:val="0"/>
          <w:numId w:val="39"/>
        </w:numPr>
        <w:rPr>
          <w:rFonts w:eastAsia="SimSun"/>
        </w:rPr>
      </w:pPr>
      <w:r w:rsidRPr="00FD3118">
        <w:rPr>
          <w:rFonts w:eastAsia="SimSun"/>
        </w:rPr>
        <w:t>在</w:t>
      </w:r>
      <w:r w:rsidRPr="00FD3118">
        <w:rPr>
          <w:rFonts w:eastAsia="SimSun"/>
          <w:b/>
        </w:rPr>
        <w:t>仪器</w:t>
      </w:r>
      <w:r w:rsidRPr="00FD3118">
        <w:rPr>
          <w:rFonts w:eastAsia="SimSun"/>
        </w:rPr>
        <w:t>选项卡的</w:t>
      </w:r>
      <w:r w:rsidRPr="00FD3118">
        <w:rPr>
          <w:rFonts w:eastAsia="SimSun"/>
          <w:b/>
        </w:rPr>
        <w:t>质荷比匹配误差容限</w:t>
      </w:r>
      <w:r w:rsidRPr="00FD3118">
        <w:rPr>
          <w:rFonts w:eastAsia="SimSun"/>
        </w:rPr>
        <w:t>字段中输入</w:t>
      </w:r>
      <w:r w:rsidRPr="00FD3118">
        <w:rPr>
          <w:rFonts w:eastAsia="SimSun" w:hint="eastAsia"/>
        </w:rPr>
        <w:t xml:space="preserve"> </w:t>
      </w:r>
      <w:r w:rsidRPr="00FD3118">
        <w:rPr>
          <w:rFonts w:eastAsia="SimSun"/>
        </w:rPr>
        <w:t>“0.065”</w:t>
      </w:r>
      <w:r w:rsidRPr="00FD3118">
        <w:rPr>
          <w:rFonts w:eastAsia="SimSun"/>
        </w:rPr>
        <w:t>。</w:t>
      </w:r>
    </w:p>
    <w:p w14:paraId="74F6548C" w14:textId="77777777" w:rsidR="001A10B5" w:rsidRPr="00FD3118" w:rsidRDefault="004B5A42">
      <w:pPr>
        <w:pStyle w:val="ListParagraph"/>
        <w:numPr>
          <w:ilvl w:val="0"/>
          <w:numId w:val="39"/>
        </w:numPr>
        <w:rPr>
          <w:rFonts w:eastAsia="SimSun"/>
        </w:rPr>
      </w:pPr>
      <w:r w:rsidRPr="00FD3118">
        <w:rPr>
          <w:rFonts w:eastAsia="SimSun"/>
        </w:rPr>
        <w:t>单击</w:t>
      </w:r>
      <w:r w:rsidRPr="00FD3118">
        <w:rPr>
          <w:rFonts w:eastAsia="SimSun"/>
          <w:b/>
        </w:rPr>
        <w:t>确定</w:t>
      </w:r>
      <w:r w:rsidRPr="00FD3118">
        <w:rPr>
          <w:rFonts w:eastAsia="SimSun"/>
        </w:rPr>
        <w:t>按钮。</w:t>
      </w:r>
    </w:p>
    <w:p w14:paraId="291682F6" w14:textId="77777777" w:rsidR="001A10B5" w:rsidRPr="00FD3118" w:rsidRDefault="004B5A42">
      <w:pPr>
        <w:rPr>
          <w:rFonts w:eastAsia="SimSun"/>
        </w:rPr>
      </w:pPr>
      <w:r w:rsidRPr="00FD3118">
        <w:rPr>
          <w:rFonts w:eastAsia="SimSun"/>
        </w:rPr>
        <w:t>这样在</w:t>
      </w:r>
      <w:r w:rsidRPr="00FD3118">
        <w:rPr>
          <w:rFonts w:eastAsia="SimSun" w:hint="eastAsia"/>
        </w:rPr>
        <w:t>“</w:t>
      </w:r>
      <w:r w:rsidRPr="00FD3118">
        <w:rPr>
          <w:rFonts w:eastAsia="SimSun"/>
        </w:rPr>
        <w:t>541.7637++</w:t>
      </w:r>
      <w:r w:rsidRPr="00FD3118">
        <w:rPr>
          <w:rFonts w:eastAsia="SimSun"/>
        </w:rPr>
        <w:t>（重）</w:t>
      </w:r>
      <w:r w:rsidRPr="00FD3118">
        <w:rPr>
          <w:rFonts w:eastAsia="SimSun" w:hint="eastAsia"/>
        </w:rPr>
        <w:t>”</w:t>
      </w:r>
      <w:r w:rsidRPr="00FD3118">
        <w:rPr>
          <w:rFonts w:eastAsia="SimSun"/>
        </w:rPr>
        <w:t>母离子旁边会出现一个绿色圆圈。</w:t>
      </w:r>
    </w:p>
    <w:p w14:paraId="5FAAD3D5" w14:textId="77777777" w:rsidR="001A10B5" w:rsidRPr="00FD3118" w:rsidRDefault="004B5A42">
      <w:pPr>
        <w:rPr>
          <w:rFonts w:eastAsia="SimSun"/>
        </w:rPr>
      </w:pPr>
      <w:r w:rsidRPr="00FD3118">
        <w:rPr>
          <w:rFonts w:eastAsia="SimSun"/>
        </w:rPr>
        <w:t>另一个问题是，在肽段视图中有许多元素显示出橙色和红色圆圈，这表明离子对没有积分峰面积。正如在</w:t>
      </w:r>
      <w:hyperlink r:id="rId41" w:history="1">
        <w:r w:rsidRPr="00FD3118">
          <w:rPr>
            <w:rStyle w:val="Hyperlink"/>
            <w:rFonts w:eastAsia="SimSun"/>
          </w:rPr>
          <w:t>靶向方法编辑</w:t>
        </w:r>
      </w:hyperlink>
      <w:r w:rsidRPr="00FD3118">
        <w:rPr>
          <w:rFonts w:eastAsia="SimSun"/>
        </w:rPr>
        <w:t>教程中讨论的那样，在优化方法时，标出这些肽段，然后进行优化是非常有用的。但是对于本教程中已经高度优化的方法，这通常不会提供相关信息。因此，可以选择对最强峰边界之间的所有离子对峰面积进行积分，并更改红点指示器以仅在离子对面积为零时显示。</w:t>
      </w:r>
    </w:p>
    <w:p w14:paraId="378D829F" w14:textId="77777777" w:rsidR="001A10B5" w:rsidRPr="00FD3118" w:rsidRDefault="004B5A42">
      <w:pPr>
        <w:spacing w:before="240"/>
        <w:rPr>
          <w:rFonts w:eastAsia="SimSun"/>
        </w:rPr>
      </w:pPr>
      <w:r w:rsidRPr="00FD3118">
        <w:rPr>
          <w:rFonts w:eastAsia="SimSun"/>
        </w:rPr>
        <w:t>如要打开这项功能，请执行以下操作：</w:t>
      </w:r>
    </w:p>
    <w:p w14:paraId="4AD8EB59"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设置</w:t>
      </w:r>
      <w:r w:rsidRPr="00FD3118">
        <w:rPr>
          <w:rFonts w:eastAsia="SimSun"/>
        </w:rPr>
        <w:t>菜单上，单击</w:t>
      </w:r>
      <w:r w:rsidRPr="00FD3118">
        <w:rPr>
          <w:rFonts w:eastAsia="SimSun"/>
          <w:b/>
        </w:rPr>
        <w:t>全部积分</w:t>
      </w:r>
      <w:r w:rsidRPr="00FD3118">
        <w:rPr>
          <w:rFonts w:eastAsia="SimSun"/>
        </w:rPr>
        <w:t>。</w:t>
      </w:r>
    </w:p>
    <w:tbl>
      <w:tblPr>
        <w:tblStyle w:val="TableGrid"/>
        <w:tblW w:w="0" w:type="auto"/>
        <w:tblLook w:val="04A0" w:firstRow="1" w:lastRow="0" w:firstColumn="1" w:lastColumn="0" w:noHBand="0" w:noVBand="1"/>
      </w:tblPr>
      <w:tblGrid>
        <w:gridCol w:w="9350"/>
      </w:tblGrid>
      <w:tr w:rsidR="001A10B5" w:rsidRPr="00FD3118" w14:paraId="14C5C553" w14:textId="77777777">
        <w:tc>
          <w:tcPr>
            <w:tcW w:w="9576" w:type="dxa"/>
          </w:tcPr>
          <w:p w14:paraId="7EC98A26" w14:textId="77777777" w:rsidR="001A10B5" w:rsidRPr="00FD3118" w:rsidRDefault="004B5A42">
            <w:pPr>
              <w:spacing w:after="0" w:line="240" w:lineRule="auto"/>
              <w:rPr>
                <w:rFonts w:eastAsia="SimSun"/>
              </w:rPr>
            </w:pPr>
            <w:r w:rsidRPr="00FD3118">
              <w:rPr>
                <w:rFonts w:eastAsia="SimSun"/>
              </w:rPr>
              <w:t>注意：</w:t>
            </w:r>
            <w:r w:rsidRPr="00FD3118">
              <w:rPr>
                <w:rFonts w:eastAsia="SimSun" w:hint="eastAsia"/>
              </w:rPr>
              <w:t>在</w:t>
            </w:r>
            <w:r w:rsidRPr="00FD3118">
              <w:rPr>
                <w:rFonts w:eastAsia="SimSun"/>
              </w:rPr>
              <w:t>Skyline 4.2</w:t>
            </w:r>
            <w:r w:rsidRPr="00FD3118">
              <w:rPr>
                <w:rFonts w:eastAsia="SimSun" w:hint="eastAsia"/>
              </w:rPr>
              <w:t>中，</w:t>
            </w:r>
            <w:r w:rsidRPr="00FD3118">
              <w:rPr>
                <w:rFonts w:eastAsia="SimSun"/>
              </w:rPr>
              <w:t>此设置不再像</w:t>
            </w:r>
            <w:r w:rsidRPr="00FD3118">
              <w:rPr>
                <w:rFonts w:eastAsia="SimSun" w:hint="eastAsia"/>
              </w:rPr>
              <w:t>之前</w:t>
            </w:r>
            <w:r w:rsidRPr="00FD3118">
              <w:rPr>
                <w:rFonts w:eastAsia="SimSun"/>
              </w:rPr>
              <w:t>一样影响定量计算。现在，它仅影响</w:t>
            </w:r>
            <w:r w:rsidRPr="00FD3118">
              <w:rPr>
                <w:rFonts w:eastAsia="SimSun"/>
              </w:rPr>
              <w:t xml:space="preserve"> Skyline </w:t>
            </w:r>
            <w:r w:rsidRPr="00FD3118">
              <w:rPr>
                <w:rFonts w:eastAsia="SimSun"/>
              </w:rPr>
              <w:t>报告中</w:t>
            </w:r>
            <w:r w:rsidRPr="00FD3118">
              <w:rPr>
                <w:rFonts w:eastAsia="SimSun" w:hint="eastAsia"/>
              </w:rPr>
              <w:t>“</w:t>
            </w:r>
            <w:r w:rsidRPr="00FD3118">
              <w:rPr>
                <w:rFonts w:eastAsia="SimSun"/>
              </w:rPr>
              <w:t>目标</w:t>
            </w:r>
            <w:r w:rsidRPr="00FD3118">
              <w:rPr>
                <w:rFonts w:eastAsia="SimSun" w:hint="eastAsia"/>
              </w:rPr>
              <w:t>”</w:t>
            </w:r>
            <w:r w:rsidRPr="00FD3118">
              <w:rPr>
                <w:rFonts w:eastAsia="SimSun"/>
              </w:rPr>
              <w:t>视图和</w:t>
            </w:r>
            <w:r w:rsidRPr="00FD3118">
              <w:rPr>
                <w:rFonts w:eastAsia="SimSun" w:hint="eastAsia"/>
              </w:rPr>
              <w:t>“</w:t>
            </w:r>
            <w:r w:rsidRPr="00FD3118">
              <w:rPr>
                <w:rFonts w:eastAsia="SimSun"/>
              </w:rPr>
              <w:t>峰发现率</w:t>
            </w:r>
            <w:r w:rsidRPr="00FD3118">
              <w:rPr>
                <w:rFonts w:eastAsia="SimSun" w:hint="eastAsia"/>
              </w:rPr>
              <w:t>”</w:t>
            </w:r>
            <w:r w:rsidRPr="00FD3118">
              <w:rPr>
                <w:rFonts w:eastAsia="SimSun"/>
              </w:rPr>
              <w:t>字段中的彩色点。</w:t>
            </w:r>
          </w:p>
        </w:tc>
      </w:tr>
    </w:tbl>
    <w:p w14:paraId="022FBBD3" w14:textId="77777777" w:rsidR="001A10B5" w:rsidRPr="00FD3118" w:rsidRDefault="004B5A42" w:rsidP="00AD12AC">
      <w:pPr>
        <w:keepNext/>
        <w:spacing w:before="240" w:after="360"/>
        <w:rPr>
          <w:rFonts w:eastAsia="SimSun"/>
        </w:rPr>
      </w:pPr>
      <w:r w:rsidRPr="00FD3118">
        <w:rPr>
          <w:rFonts w:eastAsia="SimSun"/>
        </w:rPr>
        <w:t>此时</w:t>
      </w:r>
      <w:r w:rsidRPr="00FD3118">
        <w:rPr>
          <w:rFonts w:eastAsia="SimSun"/>
        </w:rPr>
        <w:t xml:space="preserve"> Skyline </w:t>
      </w:r>
      <w:r w:rsidRPr="00FD3118">
        <w:rPr>
          <w:rFonts w:eastAsia="SimSun"/>
        </w:rPr>
        <w:t>将显示如下：</w:t>
      </w:r>
    </w:p>
    <w:p w14:paraId="7C4549BE" w14:textId="77777777" w:rsidR="001A10B5" w:rsidRPr="00FD3118" w:rsidRDefault="004B5A42">
      <w:pPr>
        <w:rPr>
          <w:rFonts w:eastAsia="SimSun"/>
        </w:rPr>
      </w:pPr>
      <w:r w:rsidRPr="00FD3118">
        <w:rPr>
          <w:rFonts w:eastAsia="SimSun"/>
          <w:noProof/>
        </w:rPr>
        <w:drawing>
          <wp:inline distT="0" distB="0" distL="0" distR="0" wp14:anchorId="4CA5289B" wp14:editId="7713B1A6">
            <wp:extent cx="5943600" cy="3818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cstate="print"/>
                    <a:stretch>
                      <a:fillRect/>
                    </a:stretch>
                  </pic:blipFill>
                  <pic:spPr>
                    <a:xfrm>
                      <a:off x="0" y="0"/>
                      <a:ext cx="5943600" cy="3818255"/>
                    </a:xfrm>
                    <a:prstGeom prst="rect">
                      <a:avLst/>
                    </a:prstGeom>
                  </pic:spPr>
                </pic:pic>
              </a:graphicData>
            </a:graphic>
          </wp:inline>
        </w:drawing>
      </w:r>
    </w:p>
    <w:p w14:paraId="092AF1CB" w14:textId="77777777" w:rsidR="001A10B5" w:rsidRPr="00FD3118" w:rsidRDefault="004B5A42">
      <w:pPr>
        <w:pStyle w:val="Heading2"/>
        <w:rPr>
          <w:rFonts w:eastAsia="SimSun"/>
        </w:rPr>
      </w:pPr>
      <w:r w:rsidRPr="00FD3118">
        <w:rPr>
          <w:rFonts w:eastAsia="SimSun"/>
        </w:rPr>
        <w:t>用峰面积视图检查数据</w:t>
      </w:r>
    </w:p>
    <w:p w14:paraId="4F8AB536" w14:textId="77777777" w:rsidR="001A10B5" w:rsidRPr="00FD3118" w:rsidRDefault="004B5A42">
      <w:pPr>
        <w:rPr>
          <w:rFonts w:eastAsia="SimSun"/>
        </w:rPr>
      </w:pPr>
      <w:r w:rsidRPr="00FD3118">
        <w:rPr>
          <w:rFonts w:eastAsia="SimSun"/>
        </w:rPr>
        <w:t>上述图像中的</w:t>
      </w:r>
      <w:r w:rsidRPr="00FD3118">
        <w:rPr>
          <w:rFonts w:eastAsia="SimSun"/>
          <w:b/>
        </w:rPr>
        <w:t>峰面积</w:t>
      </w:r>
      <w:r w:rsidRPr="00FD3118">
        <w:rPr>
          <w:rFonts w:eastAsia="SimSun"/>
        </w:rPr>
        <w:t>视图给出了</w:t>
      </w:r>
      <w:r w:rsidRPr="00FD3118">
        <w:rPr>
          <w:rFonts w:eastAsia="SimSun"/>
        </w:rPr>
        <w:t xml:space="preserve"> Study 7 </w:t>
      </w:r>
      <w:r w:rsidRPr="00FD3118">
        <w:rPr>
          <w:rFonts w:eastAsia="SimSun"/>
        </w:rPr>
        <w:t>试验清晰的全局图景。它是</w:t>
      </w:r>
      <w:r w:rsidRPr="00FD3118">
        <w:rPr>
          <w:rFonts w:eastAsia="SimSun" w:hint="eastAsia"/>
        </w:rPr>
        <w:t>由</w:t>
      </w:r>
      <w:r w:rsidRPr="00FD3118">
        <w:rPr>
          <w:rFonts w:eastAsia="SimSun"/>
        </w:rPr>
        <w:t>各个浓度的四次技术重复检测</w:t>
      </w:r>
      <w:r w:rsidRPr="00FD3118">
        <w:rPr>
          <w:rFonts w:eastAsia="SimSun" w:hint="eastAsia"/>
        </w:rPr>
        <w:t>组成的</w:t>
      </w:r>
      <w:r w:rsidRPr="00FD3118">
        <w:rPr>
          <w:rFonts w:eastAsia="SimSun"/>
        </w:rPr>
        <w:t>校正曲线。您会看到，重同位素标记的内标是恒定浓度的，但经过</w:t>
      </w:r>
      <w:r w:rsidRPr="00FD3118">
        <w:rPr>
          <w:rFonts w:eastAsia="SimSun"/>
        </w:rPr>
        <w:t xml:space="preserve"> 50 </w:t>
      </w:r>
      <w:r w:rsidRPr="00FD3118">
        <w:rPr>
          <w:rFonts w:eastAsia="SimSun"/>
        </w:rPr>
        <w:t>多次进样后，其峰面积有所减小。在</w:t>
      </w:r>
      <w:r w:rsidRPr="00FD3118">
        <w:rPr>
          <w:rFonts w:eastAsia="SimSun"/>
          <w:b/>
        </w:rPr>
        <w:t>保留时间</w:t>
      </w:r>
      <w:r w:rsidRPr="00FD3118">
        <w:rPr>
          <w:rFonts w:eastAsia="SimSun"/>
        </w:rPr>
        <w:t>视图下，您可以看到肽段保留时间很稳定，非常适合应用于</w:t>
      </w:r>
      <w:r w:rsidRPr="00FD3118">
        <w:rPr>
          <w:rFonts w:eastAsia="SimSun" w:hint="eastAsia"/>
        </w:rPr>
        <w:t>保留时间被排定的实验</w:t>
      </w:r>
      <w:r w:rsidRPr="00FD3118">
        <w:rPr>
          <w:rFonts w:eastAsia="SimSun"/>
        </w:rPr>
        <w:t>。</w:t>
      </w:r>
    </w:p>
    <w:p w14:paraId="1756C8DD" w14:textId="77777777" w:rsidR="001A10B5" w:rsidRPr="00FD3118" w:rsidRDefault="004B5A42">
      <w:pPr>
        <w:rPr>
          <w:rFonts w:eastAsia="SimSun"/>
        </w:rPr>
      </w:pPr>
      <w:r w:rsidRPr="00FD3118">
        <w:rPr>
          <w:rFonts w:eastAsia="SimSun"/>
        </w:rPr>
        <w:t>在本节中，您将专注于</w:t>
      </w:r>
      <w:r w:rsidRPr="00FD3118">
        <w:rPr>
          <w:rFonts w:eastAsia="SimSun"/>
          <w:b/>
        </w:rPr>
        <w:t>峰面积</w:t>
      </w:r>
      <w:r w:rsidRPr="00FD3118">
        <w:rPr>
          <w:rFonts w:eastAsia="SimSun"/>
        </w:rPr>
        <w:t>视图，以及其提供的许多用于检查多个重复检测数据集的选项。</w:t>
      </w:r>
      <w:r w:rsidRPr="00FD3118">
        <w:rPr>
          <w:rFonts w:eastAsia="SimSun" w:hint="eastAsia"/>
        </w:rPr>
        <w:t>为了</w:t>
      </w:r>
      <w:r w:rsidRPr="00FD3118">
        <w:rPr>
          <w:rFonts w:eastAsia="SimSun"/>
        </w:rPr>
        <w:t>在屏幕上为</w:t>
      </w:r>
      <w:r w:rsidRPr="00FD3118">
        <w:rPr>
          <w:rFonts w:eastAsia="SimSun"/>
          <w:b/>
        </w:rPr>
        <w:t>峰面积</w:t>
      </w:r>
      <w:r w:rsidRPr="00FD3118">
        <w:rPr>
          <w:rFonts w:eastAsia="SimSun"/>
        </w:rPr>
        <w:t>视图提供更多的显示空间：</w:t>
      </w:r>
    </w:p>
    <w:p w14:paraId="77647D81" w14:textId="77777777" w:rsidR="001A10B5" w:rsidRPr="00FD3118" w:rsidRDefault="004B5A42">
      <w:pPr>
        <w:pStyle w:val="ListParagraph"/>
        <w:numPr>
          <w:ilvl w:val="0"/>
          <w:numId w:val="40"/>
        </w:numPr>
        <w:rPr>
          <w:rFonts w:eastAsia="SimSun"/>
        </w:rPr>
      </w:pPr>
      <w:r w:rsidRPr="00FD3118">
        <w:rPr>
          <w:rFonts w:eastAsia="SimSun"/>
        </w:rPr>
        <w:t>双击标记有</w:t>
      </w:r>
      <w:r w:rsidRPr="00FD3118">
        <w:rPr>
          <w:rFonts w:eastAsia="SimSun"/>
          <w:b/>
        </w:rPr>
        <w:t>峰面积</w:t>
      </w:r>
      <w:r w:rsidRPr="00FD3118">
        <w:rPr>
          <w:rFonts w:eastAsia="SimSun"/>
        </w:rPr>
        <w:t>的标题栏。</w:t>
      </w:r>
    </w:p>
    <w:p w14:paraId="652FB90B" w14:textId="77777777" w:rsidR="001A10B5" w:rsidRPr="00FD3118" w:rsidRDefault="004B5A42">
      <w:pPr>
        <w:rPr>
          <w:rFonts w:eastAsia="SimSun"/>
        </w:rPr>
      </w:pPr>
      <w:r w:rsidRPr="00FD3118">
        <w:rPr>
          <w:rFonts w:eastAsia="SimSun"/>
          <w:b/>
        </w:rPr>
        <w:t>峰面积</w:t>
      </w:r>
      <w:r w:rsidRPr="00FD3118">
        <w:rPr>
          <w:rFonts w:eastAsia="SimSun"/>
        </w:rPr>
        <w:t>视图将脱离</w:t>
      </w:r>
      <w:r w:rsidRPr="00FD3118">
        <w:rPr>
          <w:rFonts w:eastAsia="SimSun"/>
        </w:rPr>
        <w:t xml:space="preserve"> Skyline </w:t>
      </w:r>
      <w:r w:rsidRPr="00FD3118">
        <w:rPr>
          <w:rFonts w:eastAsia="SimSun"/>
        </w:rPr>
        <w:t>主窗口，浮动在其上方。重新调整其位置，以免遮挡</w:t>
      </w:r>
      <w:r w:rsidRPr="00FD3118">
        <w:rPr>
          <w:rFonts w:eastAsia="SimSun"/>
          <w:b/>
        </w:rPr>
        <w:t>目标</w:t>
      </w:r>
      <w:r w:rsidRPr="00FD3118">
        <w:rPr>
          <w:rFonts w:eastAsia="SimSun"/>
        </w:rPr>
        <w:t>视图。</w:t>
      </w:r>
    </w:p>
    <w:p w14:paraId="72DACC82" w14:textId="77777777" w:rsidR="001A10B5" w:rsidRPr="00FD3118" w:rsidRDefault="004B5A42">
      <w:pPr>
        <w:rPr>
          <w:rFonts w:eastAsia="SimSun"/>
        </w:rPr>
      </w:pPr>
      <w:r w:rsidRPr="00FD3118">
        <w:rPr>
          <w:rFonts w:eastAsia="SimSun"/>
        </w:rPr>
        <w:t>要开始操作：</w:t>
      </w:r>
    </w:p>
    <w:p w14:paraId="4EE49E8C" w14:textId="77777777" w:rsidR="001A10B5" w:rsidRPr="00FD3118" w:rsidRDefault="004B5A42">
      <w:pPr>
        <w:pStyle w:val="ListParagraph"/>
        <w:numPr>
          <w:ilvl w:val="0"/>
          <w:numId w:val="40"/>
        </w:numPr>
        <w:rPr>
          <w:rFonts w:eastAsia="SimSun"/>
        </w:rPr>
      </w:pPr>
      <w:r w:rsidRPr="00FD3118">
        <w:rPr>
          <w:rFonts w:eastAsia="SimSun"/>
        </w:rPr>
        <w:t>逐一选择此文档中其余的</w:t>
      </w:r>
      <w:r w:rsidRPr="00FD3118">
        <w:rPr>
          <w:rFonts w:eastAsia="SimSun"/>
        </w:rPr>
        <w:t xml:space="preserve"> 10 </w:t>
      </w:r>
      <w:r w:rsidRPr="00FD3118">
        <w:rPr>
          <w:rFonts w:eastAsia="SimSun"/>
        </w:rPr>
        <w:t>个肽段</w:t>
      </w:r>
      <w:r w:rsidRPr="00FD3118">
        <w:rPr>
          <w:rFonts w:eastAsia="SimSun" w:hint="eastAsia"/>
        </w:rPr>
        <w:t>。</w:t>
      </w:r>
    </w:p>
    <w:p w14:paraId="33A33C7F" w14:textId="77777777" w:rsidR="001A10B5" w:rsidRPr="00FD3118" w:rsidRDefault="004B5A42">
      <w:pPr>
        <w:rPr>
          <w:rFonts w:eastAsia="SimSun"/>
        </w:rPr>
      </w:pPr>
      <w:r w:rsidRPr="00FD3118">
        <w:rPr>
          <w:rFonts w:eastAsia="SimSun"/>
        </w:rPr>
        <w:t>您会看到，第</w:t>
      </w:r>
      <w:r w:rsidRPr="00FD3118">
        <w:rPr>
          <w:rFonts w:eastAsia="SimSun"/>
        </w:rPr>
        <w:t xml:space="preserve"> 1 </w:t>
      </w:r>
      <w:r w:rsidRPr="00FD3118">
        <w:rPr>
          <w:rFonts w:eastAsia="SimSun"/>
        </w:rPr>
        <w:t>个肽段和最后</w:t>
      </w:r>
      <w:r w:rsidRPr="00FD3118">
        <w:rPr>
          <w:rFonts w:eastAsia="SimSun"/>
        </w:rPr>
        <w:t xml:space="preserve"> 5 </w:t>
      </w:r>
      <w:r w:rsidRPr="00FD3118">
        <w:rPr>
          <w:rFonts w:eastAsia="SimSun"/>
        </w:rPr>
        <w:t>个肽段会出现与上述图表类似的峰面积图表，而中间的</w:t>
      </w:r>
      <w:r w:rsidRPr="00FD3118">
        <w:rPr>
          <w:rFonts w:eastAsia="SimSun"/>
        </w:rPr>
        <w:t xml:space="preserve"> 4 </w:t>
      </w:r>
      <w:r w:rsidRPr="00FD3118">
        <w:rPr>
          <w:rFonts w:eastAsia="SimSun"/>
        </w:rPr>
        <w:t>个肽段显得很不精确。</w:t>
      </w:r>
    </w:p>
    <w:p w14:paraId="1854B399" w14:textId="77777777" w:rsidR="001A10B5" w:rsidRPr="00FD3118" w:rsidRDefault="004B5A42">
      <w:pPr>
        <w:rPr>
          <w:rFonts w:eastAsia="SimSun"/>
        </w:rPr>
      </w:pPr>
      <w:r w:rsidRPr="00FD3118">
        <w:rPr>
          <w:rFonts w:eastAsia="SimSun"/>
        </w:rPr>
        <w:t>同时进样稳定同位素标记参照肽段的一个重要原因是，它们可用于对内源性未标记肽段的峰面积进行归一化，消除一些不同测定之间的</w:t>
      </w:r>
      <w:r w:rsidRPr="00FD3118">
        <w:rPr>
          <w:rFonts w:eastAsia="SimSun" w:hint="eastAsia"/>
        </w:rPr>
        <w:t>差异</w:t>
      </w:r>
      <w:r w:rsidRPr="00FD3118">
        <w:rPr>
          <w:rFonts w:eastAsia="SimSun"/>
        </w:rPr>
        <w:t>（系统误差）。如要在</w:t>
      </w:r>
      <w:r w:rsidRPr="00FD3118">
        <w:rPr>
          <w:rFonts w:eastAsia="SimSun"/>
          <w:b/>
        </w:rPr>
        <w:t>峰面积</w:t>
      </w:r>
      <w:r w:rsidRPr="00FD3118">
        <w:rPr>
          <w:rFonts w:eastAsia="SimSun"/>
        </w:rPr>
        <w:t>视图中形象地看到这些，请执行以下操作：</w:t>
      </w:r>
    </w:p>
    <w:p w14:paraId="047AB7CC" w14:textId="77777777" w:rsidR="001A10B5" w:rsidRPr="00FD3118" w:rsidRDefault="004B5A42">
      <w:pPr>
        <w:pStyle w:val="ListParagraph"/>
        <w:numPr>
          <w:ilvl w:val="0"/>
          <w:numId w:val="40"/>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72E9BDF6" w14:textId="77777777" w:rsidR="001A10B5" w:rsidRPr="00FD3118" w:rsidRDefault="004B5A42">
      <w:pPr>
        <w:pStyle w:val="ListParagraph"/>
        <w:numPr>
          <w:ilvl w:val="0"/>
          <w:numId w:val="40"/>
        </w:numPr>
        <w:rPr>
          <w:rFonts w:eastAsia="SimSun"/>
        </w:rPr>
      </w:pPr>
      <w:r w:rsidRPr="00FD3118">
        <w:rPr>
          <w:rFonts w:eastAsia="SimSun"/>
        </w:rPr>
        <w:t>再次检查之前表现正常的</w:t>
      </w:r>
      <w:r w:rsidRPr="00FD3118">
        <w:rPr>
          <w:rFonts w:eastAsia="SimSun"/>
        </w:rPr>
        <w:t xml:space="preserve"> 6 </w:t>
      </w:r>
      <w:r w:rsidRPr="00FD3118">
        <w:rPr>
          <w:rFonts w:eastAsia="SimSun"/>
        </w:rPr>
        <w:t>个肽段。</w:t>
      </w:r>
    </w:p>
    <w:p w14:paraId="0C2970B2" w14:textId="77777777" w:rsidR="001A10B5" w:rsidRPr="00FD3118" w:rsidRDefault="004B5A42" w:rsidP="00AD12AC">
      <w:pPr>
        <w:keepNext/>
        <w:spacing w:before="240" w:after="120"/>
        <w:rPr>
          <w:rFonts w:eastAsia="SimSun"/>
        </w:rPr>
      </w:pPr>
      <w:r w:rsidRPr="00FD3118">
        <w:rPr>
          <w:rFonts w:eastAsia="SimSun"/>
        </w:rPr>
        <w:t>选择肽段</w:t>
      </w:r>
      <w:r w:rsidRPr="00FD3118">
        <w:rPr>
          <w:rFonts w:eastAsia="SimSun"/>
        </w:rPr>
        <w:t xml:space="preserve"> </w:t>
      </w:r>
      <w:r w:rsidRPr="00FD3118">
        <w:rPr>
          <w:rFonts w:eastAsia="SimSun"/>
          <w:color w:val="000000"/>
        </w:rPr>
        <w:t>SSDLVALSGGHTFG</w:t>
      </w:r>
      <w:r w:rsidRPr="00FD3118">
        <w:rPr>
          <w:rFonts w:eastAsia="SimSun"/>
          <w:b/>
          <w:bCs/>
          <w:color w:val="0000FF"/>
        </w:rPr>
        <w:t>K</w:t>
      </w:r>
      <w:r w:rsidRPr="00FD3118">
        <w:rPr>
          <w:rFonts w:eastAsia="SimSun"/>
        </w:rPr>
        <w:t>，您会看到如下所示的归一化图表：</w:t>
      </w:r>
    </w:p>
    <w:p w14:paraId="2CD5068D" w14:textId="77777777" w:rsidR="001A10B5" w:rsidRPr="00FD3118" w:rsidRDefault="004B5A42">
      <w:pPr>
        <w:rPr>
          <w:rFonts w:eastAsia="SimSun"/>
        </w:rPr>
      </w:pPr>
      <w:r w:rsidRPr="00FD3118">
        <w:rPr>
          <w:rFonts w:eastAsia="SimSun"/>
          <w:noProof/>
        </w:rPr>
        <w:drawing>
          <wp:inline distT="0" distB="0" distL="0" distR="0" wp14:anchorId="49932A5C" wp14:editId="2DCCEB68">
            <wp:extent cx="5943600" cy="3874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0369174F" w14:textId="77777777" w:rsidR="001A10B5" w:rsidRPr="00FD3118" w:rsidRDefault="004B5A42">
      <w:pPr>
        <w:rPr>
          <w:rFonts w:eastAsia="SimSun"/>
        </w:rPr>
      </w:pPr>
      <w:r w:rsidRPr="00FD3118">
        <w:rPr>
          <w:rFonts w:eastAsia="SimSun"/>
        </w:rPr>
        <w:t>确实，您将发现每一种浓度下的重复检测所获得结果之间的精确度得到了提高。</w:t>
      </w:r>
    </w:p>
    <w:p w14:paraId="71AFDB22" w14:textId="77777777" w:rsidR="001A10B5" w:rsidRPr="00FD3118" w:rsidRDefault="004B5A42">
      <w:pPr>
        <w:rPr>
          <w:rFonts w:eastAsia="SimSun"/>
        </w:rPr>
      </w:pPr>
      <w:r w:rsidRPr="00FD3118">
        <w:rPr>
          <w:rFonts w:eastAsia="SimSun"/>
        </w:rPr>
        <w:t>再看下其他</w:t>
      </w:r>
      <w:r w:rsidRPr="00FD3118">
        <w:rPr>
          <w:rFonts w:eastAsia="SimSun"/>
        </w:rPr>
        <w:t xml:space="preserve"> 4 </w:t>
      </w:r>
      <w:r w:rsidRPr="00FD3118">
        <w:rPr>
          <w:rFonts w:eastAsia="SimSun"/>
        </w:rPr>
        <w:t>个肽段，您将发现它们仍然未显示出预期的模式。</w:t>
      </w:r>
    </w:p>
    <w:p w14:paraId="0276925A" w14:textId="77777777" w:rsidR="001A10B5" w:rsidRPr="00FD3118" w:rsidRDefault="004B5A42">
      <w:pPr>
        <w:rPr>
          <w:rFonts w:eastAsia="SimSun"/>
        </w:rPr>
      </w:pPr>
      <w:r w:rsidRPr="00FD3118">
        <w:rPr>
          <w:rFonts w:eastAsia="SimSun"/>
        </w:rPr>
        <w:t>查看归一化图表的另一种有趣的方式是分别查看每一个离子对。在行为正常的肽段中，每一个轻离子和对应的重离子对之间的比值较为相似。如要分别复查离子对的比值，请执行以下操作：</w:t>
      </w:r>
    </w:p>
    <w:p w14:paraId="19D948DC" w14:textId="77777777" w:rsidR="001A10B5" w:rsidRPr="00FD3118" w:rsidRDefault="004B5A42">
      <w:pPr>
        <w:pStyle w:val="ListParagraph"/>
        <w:numPr>
          <w:ilvl w:val="0"/>
          <w:numId w:val="40"/>
        </w:numPr>
        <w:rPr>
          <w:rFonts w:eastAsia="SimSun"/>
        </w:rPr>
      </w:pPr>
      <w:r w:rsidRPr="00FD3118">
        <w:rPr>
          <w:rFonts w:eastAsia="SimSun"/>
        </w:rPr>
        <w:t>在</w:t>
      </w:r>
      <w:r w:rsidRPr="00FD3118">
        <w:rPr>
          <w:rFonts w:eastAsia="SimSun"/>
          <w:b/>
        </w:rPr>
        <w:t>编辑</w:t>
      </w:r>
      <w:r w:rsidRPr="00FD3118">
        <w:rPr>
          <w:rFonts w:eastAsia="SimSun"/>
        </w:rPr>
        <w:t>菜单上，选择</w:t>
      </w:r>
      <w:r w:rsidRPr="00FD3118">
        <w:rPr>
          <w:rFonts w:eastAsia="SimSun"/>
          <w:b/>
        </w:rPr>
        <w:t>全部展开</w:t>
      </w:r>
      <w:r w:rsidRPr="00FD3118">
        <w:rPr>
          <w:rFonts w:eastAsia="SimSun"/>
        </w:rPr>
        <w:t>，并单击</w:t>
      </w:r>
      <w:r w:rsidRPr="00FD3118">
        <w:rPr>
          <w:rFonts w:eastAsia="SimSun"/>
          <w:b/>
        </w:rPr>
        <w:t>肽段</w:t>
      </w:r>
      <w:r w:rsidRPr="00FD3118">
        <w:rPr>
          <w:rFonts w:eastAsia="SimSun"/>
        </w:rPr>
        <w:t xml:space="preserve"> (Ctrl-D)</w:t>
      </w:r>
      <w:r w:rsidRPr="00FD3118">
        <w:rPr>
          <w:rFonts w:eastAsia="SimSun"/>
        </w:rPr>
        <w:t>。</w:t>
      </w:r>
    </w:p>
    <w:p w14:paraId="3FCCE250" w14:textId="77777777" w:rsidR="001A10B5" w:rsidRPr="00FD3118" w:rsidRDefault="004B5A42">
      <w:pPr>
        <w:pStyle w:val="ListParagraph"/>
        <w:numPr>
          <w:ilvl w:val="0"/>
          <w:numId w:val="40"/>
        </w:numPr>
        <w:rPr>
          <w:rFonts w:eastAsia="SimSun"/>
        </w:rPr>
      </w:pPr>
      <w:r w:rsidRPr="00FD3118">
        <w:rPr>
          <w:rFonts w:eastAsia="SimSun"/>
        </w:rPr>
        <w:t>选择每一个肽段的轻母离子。</w:t>
      </w:r>
    </w:p>
    <w:p w14:paraId="3212DEFF" w14:textId="77777777" w:rsidR="001A10B5" w:rsidRPr="00FD3118" w:rsidRDefault="004B5A42" w:rsidP="00AD12AC">
      <w:pPr>
        <w:keepNext/>
        <w:rPr>
          <w:rFonts w:eastAsia="SimSun"/>
        </w:rPr>
      </w:pPr>
      <w:r w:rsidRPr="00FD3118">
        <w:rPr>
          <w:rFonts w:eastAsia="SimSun"/>
        </w:rPr>
        <w:t>对于</w:t>
      </w:r>
      <w:r w:rsidRPr="00FD3118">
        <w:rPr>
          <w:rFonts w:eastAsia="SimSun"/>
        </w:rPr>
        <w:t xml:space="preserve"> 6 </w:t>
      </w:r>
      <w:r w:rsidRPr="00FD3118">
        <w:rPr>
          <w:rFonts w:eastAsia="SimSun"/>
        </w:rPr>
        <w:t>个行为正常的肽段，您会看到如下所示的图表（选取了</w:t>
      </w:r>
      <w:r w:rsidRPr="00FD3118">
        <w:rPr>
          <w:rFonts w:eastAsia="SimSun"/>
        </w:rPr>
        <w:t xml:space="preserve"> </w:t>
      </w:r>
      <w:r w:rsidRPr="00FD3118">
        <w:rPr>
          <w:rFonts w:eastAsia="SimSun"/>
          <w:color w:val="000000"/>
        </w:rPr>
        <w:t>ESDTSYVSL</w:t>
      </w:r>
      <w:r w:rsidRPr="00FD3118">
        <w:rPr>
          <w:rFonts w:eastAsia="SimSun"/>
          <w:b/>
          <w:bCs/>
          <w:color w:val="0000FF"/>
        </w:rPr>
        <w:t>K</w:t>
      </w:r>
      <w:r w:rsidRPr="00FD3118">
        <w:rPr>
          <w:rFonts w:eastAsia="SimSun"/>
        </w:rPr>
        <w:t xml:space="preserve"> </w:t>
      </w:r>
      <w:r w:rsidRPr="00FD3118">
        <w:rPr>
          <w:rFonts w:eastAsia="SimSun"/>
        </w:rPr>
        <w:t>肽段轻母离子</w:t>
      </w:r>
      <w:r w:rsidRPr="00FD3118">
        <w:rPr>
          <w:rFonts w:eastAsia="SimSun"/>
        </w:rPr>
        <w:t xml:space="preserve"> 564.7746++</w:t>
      </w:r>
      <w:r w:rsidRPr="00FD3118">
        <w:rPr>
          <w:rFonts w:eastAsia="SimSun"/>
        </w:rPr>
        <w:t>）：</w:t>
      </w:r>
    </w:p>
    <w:p w14:paraId="19019E80" w14:textId="77777777" w:rsidR="001A10B5" w:rsidRPr="00FD3118" w:rsidRDefault="004B5A42">
      <w:pPr>
        <w:rPr>
          <w:rFonts w:eastAsia="SimSun"/>
        </w:rPr>
      </w:pPr>
      <w:r w:rsidRPr="00FD3118">
        <w:rPr>
          <w:rFonts w:eastAsia="SimSun"/>
          <w:noProof/>
        </w:rPr>
        <w:drawing>
          <wp:inline distT="0" distB="0" distL="0" distR="0" wp14:anchorId="296FC269" wp14:editId="3F81F084">
            <wp:extent cx="5943600" cy="387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6E2A6160" w14:textId="77777777" w:rsidR="001A10B5" w:rsidRPr="00FD3118" w:rsidRDefault="004B5A42">
      <w:pPr>
        <w:rPr>
          <w:rFonts w:eastAsia="SimSun"/>
        </w:rPr>
      </w:pPr>
      <w:r w:rsidRPr="00FD3118">
        <w:rPr>
          <w:rFonts w:eastAsia="SimSun"/>
        </w:rPr>
        <w:t>不出所料，这些比值非常相似。第二个和第三个肽段（</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和</w:t>
      </w:r>
      <w:r w:rsidRPr="00FD3118">
        <w:rPr>
          <w:rFonts w:eastAsia="SimSun"/>
        </w:rPr>
        <w:t xml:space="preserve"> </w:t>
      </w:r>
      <w:r w:rsidRPr="00FD3118">
        <w:rPr>
          <w:rFonts w:eastAsia="SimSun"/>
          <w:color w:val="000000"/>
        </w:rPr>
        <w:t>LFTGHPETLE</w:t>
      </w:r>
      <w:r w:rsidRPr="00FD3118">
        <w:rPr>
          <w:rFonts w:eastAsia="SimSun"/>
          <w:b/>
          <w:bCs/>
          <w:color w:val="0000FF"/>
        </w:rPr>
        <w:t>K</w:t>
      </w:r>
      <w:r w:rsidRPr="00FD3118">
        <w:rPr>
          <w:rFonts w:eastAsia="SimSun"/>
        </w:rPr>
        <w:t>）的图表并不是非常干净，但离子对比值中没什么问题。</w:t>
      </w:r>
      <w:r w:rsidRPr="00FD3118">
        <w:rPr>
          <w:rFonts w:eastAsia="SimSun"/>
        </w:rPr>
        <w:t xml:space="preserve"> </w:t>
      </w:r>
    </w:p>
    <w:p w14:paraId="6AE687A6" w14:textId="77777777" w:rsidR="001A10B5" w:rsidRPr="00FD3118" w:rsidRDefault="004B5A42">
      <w:pPr>
        <w:pStyle w:val="ListParagraph"/>
        <w:numPr>
          <w:ilvl w:val="0"/>
          <w:numId w:val="41"/>
        </w:numPr>
        <w:rPr>
          <w:rFonts w:eastAsia="SimSun"/>
        </w:rPr>
      </w:pPr>
      <w:r w:rsidRPr="00FD3118">
        <w:rPr>
          <w:rFonts w:eastAsia="SimSun"/>
        </w:rPr>
        <w:t>选择第四个肽段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28EEDB2D" w14:textId="77777777" w:rsidR="001A10B5" w:rsidRPr="00FD3118" w:rsidRDefault="004B5A42" w:rsidP="00AD12AC">
      <w:pPr>
        <w:keepNext/>
        <w:rPr>
          <w:rFonts w:eastAsia="SimSun"/>
        </w:rPr>
      </w:pPr>
      <w:r w:rsidRPr="00FD3118">
        <w:rPr>
          <w:rFonts w:eastAsia="SimSun"/>
        </w:rPr>
        <w:t>峰面积图表将显示如下：</w:t>
      </w:r>
    </w:p>
    <w:p w14:paraId="6E5B082A" w14:textId="77777777" w:rsidR="001A10B5" w:rsidRPr="00FD3118" w:rsidRDefault="004B5A42">
      <w:pPr>
        <w:rPr>
          <w:rFonts w:eastAsia="SimSun"/>
        </w:rPr>
      </w:pPr>
      <w:r w:rsidRPr="00FD3118">
        <w:rPr>
          <w:rFonts w:eastAsia="SimSun"/>
          <w:noProof/>
        </w:rPr>
        <w:drawing>
          <wp:inline distT="0" distB="0" distL="0" distR="0" wp14:anchorId="76F4BE88" wp14:editId="263E6BA8">
            <wp:extent cx="5943600" cy="387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355523A7" w14:textId="77777777" w:rsidR="001A10B5" w:rsidRPr="00FD3118" w:rsidRDefault="004B5A42">
      <w:pPr>
        <w:rPr>
          <w:rFonts w:eastAsia="SimSun"/>
        </w:rPr>
      </w:pPr>
      <w:r w:rsidRPr="00FD3118">
        <w:rPr>
          <w:rFonts w:eastAsia="SimSun"/>
        </w:rPr>
        <w:t>看起来</w:t>
      </w:r>
      <w:r w:rsidRPr="00FD3118">
        <w:rPr>
          <w:rFonts w:eastAsia="SimSun"/>
        </w:rPr>
        <w:t xml:space="preserve"> y3 </w:t>
      </w:r>
      <w:r w:rsidRPr="00FD3118">
        <w:rPr>
          <w:rFonts w:eastAsia="SimSun"/>
        </w:rPr>
        <w:t>的离子对中存在干扰，因为其低浓度下比值与</w:t>
      </w:r>
      <w:r w:rsidRPr="00FD3118">
        <w:rPr>
          <w:rFonts w:eastAsia="SimSun" w:hint="eastAsia"/>
        </w:rPr>
        <w:t>此</w:t>
      </w:r>
      <w:r w:rsidRPr="00FD3118">
        <w:rPr>
          <w:rFonts w:eastAsia="SimSun"/>
        </w:rPr>
        <w:t>肽段其它</w:t>
      </w:r>
      <w:r w:rsidRPr="00FD3118">
        <w:rPr>
          <w:rFonts w:eastAsia="SimSun" w:hint="eastAsia"/>
        </w:rPr>
        <w:t>离子对</w:t>
      </w:r>
      <w:r w:rsidRPr="00FD3118">
        <w:rPr>
          <w:rFonts w:eastAsia="SimSun"/>
        </w:rPr>
        <w:t>差异较大。</w:t>
      </w:r>
    </w:p>
    <w:p w14:paraId="1E4582D4" w14:textId="77777777" w:rsidR="001A10B5" w:rsidRPr="00FD3118" w:rsidRDefault="004B5A42">
      <w:pPr>
        <w:rPr>
          <w:rFonts w:eastAsia="SimSun"/>
        </w:rPr>
      </w:pPr>
      <w:r w:rsidRPr="00FD3118">
        <w:rPr>
          <w:rFonts w:eastAsia="SimSun"/>
          <w:b/>
        </w:rPr>
        <w:t>峰面积</w:t>
      </w:r>
      <w:r w:rsidRPr="00FD3118">
        <w:rPr>
          <w:rFonts w:eastAsia="SimSun"/>
        </w:rPr>
        <w:t>提供了另一种检查母离子中离子对相对强度的方式。现在您可以通过执行以下操作来再次查看</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肽段：</w:t>
      </w:r>
    </w:p>
    <w:p w14:paraId="6BB8CB97"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总数</w:t>
      </w:r>
      <w:r w:rsidRPr="00FD3118">
        <w:rPr>
          <w:rFonts w:eastAsia="SimSun"/>
        </w:rPr>
        <w:t>。</w:t>
      </w:r>
    </w:p>
    <w:p w14:paraId="2B67521F" w14:textId="77777777" w:rsidR="001A10B5" w:rsidRPr="00FD3118" w:rsidRDefault="004B5A42" w:rsidP="00AD12AC">
      <w:pPr>
        <w:keepNext/>
        <w:rPr>
          <w:rFonts w:eastAsia="SimSun"/>
        </w:rPr>
      </w:pPr>
      <w:r w:rsidRPr="00FD3118">
        <w:rPr>
          <w:rFonts w:eastAsia="SimSun"/>
        </w:rPr>
        <w:t>图表将发生如下变化：</w:t>
      </w:r>
    </w:p>
    <w:p w14:paraId="35C64940" w14:textId="77777777" w:rsidR="001A10B5" w:rsidRPr="00FD3118" w:rsidRDefault="004B5A42">
      <w:pPr>
        <w:rPr>
          <w:rFonts w:eastAsia="SimSun"/>
        </w:rPr>
      </w:pPr>
      <w:r w:rsidRPr="00FD3118">
        <w:rPr>
          <w:rFonts w:eastAsia="SimSun"/>
          <w:noProof/>
        </w:rPr>
        <w:drawing>
          <wp:inline distT="0" distB="0" distL="0" distR="0" wp14:anchorId="43B4D66F" wp14:editId="0B934854">
            <wp:extent cx="5943600" cy="38747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43600" cy="3874770"/>
                    </a:xfrm>
                    <a:prstGeom prst="rect">
                      <a:avLst/>
                    </a:prstGeom>
                    <a:noFill/>
                    <a:ln>
                      <a:noFill/>
                    </a:ln>
                  </pic:spPr>
                </pic:pic>
              </a:graphicData>
            </a:graphic>
          </wp:inline>
        </w:drawing>
      </w:r>
    </w:p>
    <w:p w14:paraId="12F4FBDD" w14:textId="77777777" w:rsidR="001A10B5" w:rsidRPr="00FD3118" w:rsidRDefault="004B5A42">
      <w:pPr>
        <w:rPr>
          <w:rFonts w:eastAsia="SimSun"/>
        </w:rPr>
      </w:pPr>
      <w:r w:rsidRPr="00FD3118">
        <w:rPr>
          <w:rFonts w:eastAsia="SimSun"/>
        </w:rPr>
        <w:t>此图表再次清晰地显示出</w:t>
      </w:r>
      <w:r w:rsidRPr="00FD3118">
        <w:rPr>
          <w:rFonts w:eastAsia="SimSun"/>
        </w:rPr>
        <w:t xml:space="preserve"> y3</w:t>
      </w:r>
      <w:r w:rsidRPr="00FD3118">
        <w:rPr>
          <w:rFonts w:eastAsia="SimSun"/>
        </w:rPr>
        <w:t>（棕色）的离子对存在干扰，随着内源性肽的浓度增加</w:t>
      </w:r>
      <w:r w:rsidRPr="00FD3118">
        <w:rPr>
          <w:rFonts w:eastAsia="SimSun" w:hint="eastAsia"/>
        </w:rPr>
        <w:t>至</w:t>
      </w:r>
      <w:r w:rsidRPr="00FD3118">
        <w:rPr>
          <w:rFonts w:eastAsia="SimSun"/>
        </w:rPr>
        <w:t>超出</w:t>
      </w:r>
      <w:r w:rsidRPr="00FD3118">
        <w:rPr>
          <w:rFonts w:eastAsia="SimSun"/>
        </w:rPr>
        <w:t xml:space="preserve"> E</w:t>
      </w:r>
      <w:r w:rsidRPr="00FD3118">
        <w:rPr>
          <w:rFonts w:eastAsia="SimSun"/>
        </w:rPr>
        <w:t>组重复测定时的浓度，其影响变小。移动峰面积视图，以便看到色谱图，您这时可以单击各个条以查看存在干扰的峰值。本例中可以非常清楚地看到</w:t>
      </w:r>
      <w:r w:rsidRPr="00FD3118">
        <w:rPr>
          <w:rFonts w:eastAsia="SimSun"/>
        </w:rPr>
        <w:t xml:space="preserve"> y3 </w:t>
      </w:r>
      <w:r w:rsidRPr="00FD3118">
        <w:rPr>
          <w:rFonts w:eastAsia="SimSun"/>
        </w:rPr>
        <w:t>的色谱峰存在干扰（重复检测</w:t>
      </w:r>
      <w:r w:rsidRPr="00FD3118">
        <w:rPr>
          <w:rFonts w:eastAsia="SimSun"/>
        </w:rPr>
        <w:t xml:space="preserve"> E_03</w:t>
      </w:r>
      <w:r w:rsidRPr="00FD3118">
        <w:rPr>
          <w:rFonts w:eastAsia="SimSun"/>
        </w:rPr>
        <w:t>）：</w:t>
      </w:r>
    </w:p>
    <w:p w14:paraId="5B6EF811" w14:textId="77777777" w:rsidR="001A10B5" w:rsidRPr="00FD3118" w:rsidRDefault="004B5A42">
      <w:pPr>
        <w:rPr>
          <w:rFonts w:eastAsia="SimSun"/>
        </w:rPr>
      </w:pPr>
      <w:r w:rsidRPr="00FD3118">
        <w:rPr>
          <w:rFonts w:eastAsia="SimSun"/>
          <w:noProof/>
        </w:rPr>
        <w:drawing>
          <wp:inline distT="0" distB="0" distL="0" distR="0" wp14:anchorId="2C4A767D" wp14:editId="3FB06730">
            <wp:extent cx="5848985" cy="3209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848985" cy="3209290"/>
                    </a:xfrm>
                    <a:prstGeom prst="rect">
                      <a:avLst/>
                    </a:prstGeom>
                    <a:noFill/>
                    <a:ln>
                      <a:noFill/>
                    </a:ln>
                  </pic:spPr>
                </pic:pic>
              </a:graphicData>
            </a:graphic>
          </wp:inline>
        </w:drawing>
      </w:r>
    </w:p>
    <w:p w14:paraId="4B2F9983" w14:textId="77777777" w:rsidR="001A10B5" w:rsidRPr="00FD3118" w:rsidRDefault="004B5A42">
      <w:pPr>
        <w:rPr>
          <w:rFonts w:eastAsia="SimSun"/>
        </w:rPr>
      </w:pPr>
      <w:r w:rsidRPr="00FD3118">
        <w:rPr>
          <w:rFonts w:eastAsia="SimSun"/>
        </w:rPr>
        <w:t>与</w:t>
      </w:r>
      <w:r w:rsidRPr="00FD3118">
        <w:rPr>
          <w:rFonts w:eastAsia="SimSun"/>
        </w:rPr>
        <w:t xml:space="preserve"> MRMer </w:t>
      </w:r>
      <w:r w:rsidRPr="00FD3118">
        <w:rPr>
          <w:rFonts w:eastAsia="SimSun"/>
        </w:rPr>
        <w:t>文档中的情况一样，您可能为了排除干扰峰而尽力调整积分界线，但删除</w:t>
      </w:r>
      <w:r w:rsidRPr="00FD3118">
        <w:rPr>
          <w:rFonts w:eastAsia="SimSun"/>
        </w:rPr>
        <w:t xml:space="preserve"> y3 </w:t>
      </w:r>
      <w:r w:rsidRPr="00FD3118">
        <w:rPr>
          <w:rFonts w:eastAsia="SimSun"/>
        </w:rPr>
        <w:t>离子对或将它作为非定量离子对或许是一种更好的办法，尤其是因为该离子对对肽段的总的峰面积贡献不大。如要深入了解这些测定结果的精确性，请执行以下操作：</w:t>
      </w:r>
    </w:p>
    <w:p w14:paraId="7C2121A9"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肽段比较</w:t>
      </w:r>
      <w:r w:rsidRPr="00FD3118">
        <w:rPr>
          <w:rFonts w:eastAsia="SimSun"/>
        </w:rPr>
        <w:t xml:space="preserve"> (Ctrl-F7)</w:t>
      </w:r>
      <w:r w:rsidRPr="00FD3118">
        <w:rPr>
          <w:rFonts w:eastAsia="SimSun"/>
        </w:rPr>
        <w:t>。</w:t>
      </w:r>
    </w:p>
    <w:p w14:paraId="1E153FE4" w14:textId="77777777" w:rsidR="001A10B5" w:rsidRPr="00FD3118" w:rsidRDefault="004B5A42">
      <w:pPr>
        <w:pStyle w:val="ListParagraph"/>
        <w:numPr>
          <w:ilvl w:val="0"/>
          <w:numId w:val="42"/>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离子对</w:t>
      </w:r>
      <w:r w:rsidRPr="00FD3118">
        <w:rPr>
          <w:rFonts w:eastAsia="SimSun"/>
        </w:rPr>
        <w:t>，并单击</w:t>
      </w:r>
      <w:r w:rsidRPr="00FD3118">
        <w:rPr>
          <w:rFonts w:eastAsia="SimSun"/>
          <w:b/>
        </w:rPr>
        <w:t>总数</w:t>
      </w:r>
      <w:r w:rsidRPr="00FD3118">
        <w:rPr>
          <w:rFonts w:eastAsia="SimSun"/>
        </w:rPr>
        <w:t xml:space="preserve"> (Ctrl-F10)</w:t>
      </w:r>
      <w:r w:rsidRPr="00FD3118">
        <w:rPr>
          <w:rFonts w:eastAsia="SimSun"/>
        </w:rPr>
        <w:t>。</w:t>
      </w:r>
    </w:p>
    <w:p w14:paraId="3040CC18" w14:textId="77777777" w:rsidR="001A10B5" w:rsidRPr="00FD3118" w:rsidRDefault="004B5A42">
      <w:pPr>
        <w:pStyle w:val="ListParagraph"/>
        <w:numPr>
          <w:ilvl w:val="0"/>
          <w:numId w:val="42"/>
        </w:numPr>
        <w:rPr>
          <w:rFonts w:eastAsia="SimSun"/>
        </w:rPr>
      </w:pPr>
      <w:r w:rsidRPr="00FD3118">
        <w:rPr>
          <w:rFonts w:eastAsia="SimSun"/>
        </w:rPr>
        <w:t>右键单击</w:t>
      </w:r>
      <w:r w:rsidRPr="00FD3118">
        <w:rPr>
          <w:rFonts w:eastAsia="SimSun"/>
          <w:b/>
        </w:rPr>
        <w:t>峰面积</w:t>
      </w:r>
      <w:r w:rsidRPr="00FD3118">
        <w:rPr>
          <w:rFonts w:eastAsia="SimSun"/>
        </w:rPr>
        <w:t>图表，并单击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w:t>
      </w:r>
    </w:p>
    <w:p w14:paraId="40E28C63" w14:textId="77777777" w:rsidR="001A10B5" w:rsidRPr="00FD3118" w:rsidRDefault="004B5A42" w:rsidP="00AD12AC">
      <w:pPr>
        <w:keepNext/>
        <w:rPr>
          <w:rFonts w:eastAsia="SimSun"/>
        </w:rPr>
      </w:pPr>
      <w:r w:rsidRPr="00FD3118">
        <w:rPr>
          <w:rFonts w:eastAsia="SimSun"/>
          <w:b/>
        </w:rPr>
        <w:t>峰值面积</w:t>
      </w:r>
      <w:r w:rsidRPr="00FD3118">
        <w:rPr>
          <w:rFonts w:eastAsia="SimSun"/>
        </w:rPr>
        <w:t>图表将发生变化：</w:t>
      </w:r>
    </w:p>
    <w:p w14:paraId="4E30795F" w14:textId="77777777" w:rsidR="001A10B5" w:rsidRPr="00FD3118" w:rsidRDefault="004B5A42">
      <w:pPr>
        <w:rPr>
          <w:rFonts w:eastAsia="SimSun"/>
        </w:rPr>
      </w:pPr>
      <w:r w:rsidRPr="00FD3118">
        <w:rPr>
          <w:rFonts w:eastAsia="SimSun"/>
          <w:noProof/>
        </w:rPr>
        <w:drawing>
          <wp:inline distT="0" distB="0" distL="0" distR="0" wp14:anchorId="6D7364BE" wp14:editId="7EECB1B9">
            <wp:extent cx="5538470" cy="380428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538470" cy="3804285"/>
                    </a:xfrm>
                    <a:prstGeom prst="rect">
                      <a:avLst/>
                    </a:prstGeom>
                    <a:noFill/>
                    <a:ln>
                      <a:noFill/>
                    </a:ln>
                  </pic:spPr>
                </pic:pic>
              </a:graphicData>
            </a:graphic>
          </wp:inline>
        </w:drawing>
      </w:r>
    </w:p>
    <w:p w14:paraId="34AD0F53" w14:textId="77777777" w:rsidR="001A10B5" w:rsidRPr="00FD3118" w:rsidRDefault="004B5A42">
      <w:pPr>
        <w:rPr>
          <w:rFonts w:eastAsia="SimSun"/>
        </w:rPr>
      </w:pPr>
      <w:r w:rsidRPr="00FD3118">
        <w:rPr>
          <w:rFonts w:eastAsia="SimSun"/>
        </w:rPr>
        <w:t>如果该肽段未按照这个顺序出现，请执行以下操作：</w:t>
      </w:r>
    </w:p>
    <w:p w14:paraId="6E31A683" w14:textId="77777777" w:rsidR="001A10B5" w:rsidRPr="00FD3118" w:rsidRDefault="004B5A42">
      <w:pPr>
        <w:pStyle w:val="ListParagraph"/>
        <w:numPr>
          <w:ilvl w:val="0"/>
          <w:numId w:val="43"/>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bCs/>
        </w:rPr>
        <w:t>顺序</w:t>
      </w:r>
      <w:r w:rsidRPr="00FD3118">
        <w:rPr>
          <w:rFonts w:eastAsia="SimSun"/>
        </w:rPr>
        <w:t>，然后单击</w:t>
      </w:r>
      <w:r w:rsidRPr="00FD3118">
        <w:rPr>
          <w:rFonts w:eastAsia="SimSun"/>
          <w:b/>
        </w:rPr>
        <w:t>文档</w:t>
      </w:r>
      <w:r w:rsidRPr="00FD3118">
        <w:rPr>
          <w:rFonts w:eastAsia="SimSun"/>
        </w:rPr>
        <w:t>。</w:t>
      </w:r>
    </w:p>
    <w:p w14:paraId="01CDD4BF" w14:textId="77777777" w:rsidR="001A10B5" w:rsidRPr="00FD3118" w:rsidRDefault="004B5A42">
      <w:pPr>
        <w:rPr>
          <w:rFonts w:eastAsia="SimSun"/>
        </w:rPr>
      </w:pPr>
      <w:r w:rsidRPr="00FD3118">
        <w:rPr>
          <w:rFonts w:eastAsia="SimSun"/>
        </w:rPr>
        <w:t>当然，当前显示的母离子（以红色显示）有很大的变异系数</w:t>
      </w:r>
      <w:r w:rsidRPr="00FD3118">
        <w:rPr>
          <w:rFonts w:eastAsia="SimSun"/>
        </w:rPr>
        <w:t xml:space="preserve"> (CV)</w:t>
      </w:r>
      <w:r w:rsidRPr="00FD3118">
        <w:rPr>
          <w:rFonts w:eastAsia="SimSun"/>
        </w:rPr>
        <w:t>，没有实际意义，因为数据集包含了被分析肽段的</w:t>
      </w:r>
      <w:r w:rsidRPr="00FD3118">
        <w:rPr>
          <w:rFonts w:eastAsia="SimSun"/>
        </w:rPr>
        <w:t xml:space="preserve"> 10 </w:t>
      </w:r>
      <w:r w:rsidRPr="00FD3118">
        <w:rPr>
          <w:rFonts w:eastAsia="SimSun"/>
        </w:rPr>
        <w:t>个不同浓度水平的数据。然而，重母离子（以蓝色显示）的</w:t>
      </w:r>
      <w:r w:rsidRPr="00FD3118">
        <w:rPr>
          <w:rFonts w:eastAsia="SimSun"/>
        </w:rPr>
        <w:t xml:space="preserve"> CV </w:t>
      </w:r>
      <w:r w:rsidRPr="00FD3118">
        <w:rPr>
          <w:rFonts w:eastAsia="SimSun"/>
        </w:rPr>
        <w:t>值提供了大量的信息，因为在所有样品中其是以恒定浓度进样的。基于目前为止您所看到的，对于</w:t>
      </w:r>
      <w:r w:rsidRPr="00FD3118">
        <w:rPr>
          <w:rFonts w:eastAsia="SimSun" w:hint="eastAsia"/>
        </w:rPr>
        <w:t>清晰显示预期浓度变化的</w:t>
      </w:r>
      <w:r w:rsidRPr="00FD3118">
        <w:rPr>
          <w:rFonts w:eastAsia="SimSun"/>
        </w:rPr>
        <w:t xml:space="preserve"> 6 </w:t>
      </w:r>
      <w:r w:rsidRPr="00FD3118">
        <w:rPr>
          <w:rFonts w:eastAsia="SimSun"/>
        </w:rPr>
        <w:t>个肽段来说，变异系数约为</w:t>
      </w:r>
      <w:r w:rsidRPr="00FD3118">
        <w:rPr>
          <w:rFonts w:eastAsia="SimSun"/>
        </w:rPr>
        <w:t xml:space="preserve"> 10% </w:t>
      </w:r>
      <w:r w:rsidRPr="00FD3118">
        <w:rPr>
          <w:rFonts w:eastAsia="SimSun"/>
        </w:rPr>
        <w:t>或更低，这应该说十分正常。然而其他</w:t>
      </w:r>
      <w:r w:rsidRPr="00FD3118">
        <w:rPr>
          <w:rFonts w:eastAsia="SimSun"/>
        </w:rPr>
        <w:t xml:space="preserve"> 4 </w:t>
      </w:r>
      <w:r w:rsidRPr="00FD3118">
        <w:rPr>
          <w:rFonts w:eastAsia="SimSun"/>
        </w:rPr>
        <w:t>个肽段的变异系数更接近于</w:t>
      </w:r>
      <w:r w:rsidRPr="00FD3118">
        <w:rPr>
          <w:rFonts w:eastAsia="SimSun"/>
        </w:rPr>
        <w:t xml:space="preserve"> 40%</w:t>
      </w:r>
      <w:r w:rsidRPr="00FD3118">
        <w:rPr>
          <w:rFonts w:eastAsia="SimSun"/>
        </w:rPr>
        <w:t>，甚至</w:t>
      </w:r>
      <w:r w:rsidRPr="00FD3118">
        <w:rPr>
          <w:rFonts w:eastAsia="SimSun"/>
        </w:rPr>
        <w:t xml:space="preserve"> 50%</w:t>
      </w:r>
      <w:r w:rsidRPr="00FD3118">
        <w:rPr>
          <w:rFonts w:eastAsia="SimSun"/>
        </w:rPr>
        <w:t>。</w:t>
      </w:r>
    </w:p>
    <w:p w14:paraId="50675F41" w14:textId="77777777" w:rsidR="001A10B5" w:rsidRPr="00FD3118" w:rsidRDefault="004B5A42">
      <w:pPr>
        <w:rPr>
          <w:rFonts w:eastAsia="SimSun"/>
        </w:rPr>
      </w:pPr>
      <w:r w:rsidRPr="00FD3118">
        <w:rPr>
          <w:rFonts w:eastAsia="SimSun"/>
        </w:rPr>
        <w:t>在</w:t>
      </w:r>
      <w:r w:rsidRPr="00FD3118">
        <w:rPr>
          <w:rFonts w:eastAsia="SimSun"/>
        </w:rPr>
        <w:t xml:space="preserve"> Skyline</w:t>
      </w:r>
      <w:r w:rsidRPr="00FD3118">
        <w:rPr>
          <w:rFonts w:eastAsia="SimSun"/>
        </w:rPr>
        <w:t>中仅使用几个简单的操作，您就可以了解到一个数据集的很多信息。而在此前，这些信息需要验证工作组的统计和程序人员花数周时间分析和提取。如果您已经完成了</w:t>
      </w:r>
      <w:hyperlink r:id="rId49" w:history="1">
        <w:r w:rsidRPr="00FD3118">
          <w:rPr>
            <w:rStyle w:val="Hyperlink"/>
            <w:rFonts w:eastAsia="SimSun"/>
          </w:rPr>
          <w:t>靶向方法优化</w:t>
        </w:r>
      </w:hyperlink>
      <w:r w:rsidRPr="00FD3118">
        <w:rPr>
          <w:rFonts w:eastAsia="SimSun"/>
        </w:rPr>
        <w:t>教程，现在您可能在想为什么在分析预定的多次重复检测数据时要进行优化环节，这样做是为了在分析珍贵样品之前能更好地理解目标肽段</w:t>
      </w:r>
      <w:r w:rsidRPr="00FD3118">
        <w:rPr>
          <w:rFonts w:eastAsia="SimSun" w:hint="eastAsia"/>
        </w:rPr>
        <w:t>在此设定下</w:t>
      </w:r>
      <w:r w:rsidRPr="00FD3118">
        <w:rPr>
          <w:rFonts w:eastAsia="SimSun"/>
        </w:rPr>
        <w:t>的信号响应特性。</w:t>
      </w:r>
    </w:p>
    <w:p w14:paraId="3C04813B" w14:textId="77777777" w:rsidR="008E231C" w:rsidRDefault="008E231C">
      <w:pPr>
        <w:spacing w:after="160" w:line="259" w:lineRule="auto"/>
        <w:rPr>
          <w:rFonts w:ascii="SimSun" w:eastAsia="SimSun" w:hAnsi="SimSun" w:cstheme="majorBidi"/>
          <w:b/>
          <w:bCs/>
          <w:color w:val="4F81BD" w:themeColor="accent1"/>
          <w:sz w:val="26"/>
          <w:szCs w:val="26"/>
        </w:rPr>
      </w:pPr>
      <w:r>
        <w:rPr>
          <w:rFonts w:eastAsia="SimSun"/>
        </w:rPr>
        <w:br w:type="page"/>
      </w:r>
    </w:p>
    <w:p w14:paraId="28BE1F7A" w14:textId="7CE6C445" w:rsidR="001A10B5" w:rsidRPr="00FD3118" w:rsidRDefault="004B5A42">
      <w:pPr>
        <w:pStyle w:val="Heading2"/>
        <w:rPr>
          <w:rFonts w:eastAsia="SimSun"/>
        </w:rPr>
      </w:pPr>
      <w:r w:rsidRPr="00FD3118">
        <w:rPr>
          <w:rFonts w:eastAsia="SimSun"/>
        </w:rPr>
        <w:t>设置浓度值</w:t>
      </w:r>
    </w:p>
    <w:p w14:paraId="20CA5427" w14:textId="77777777" w:rsidR="001A10B5" w:rsidRPr="00FD3118" w:rsidRDefault="004B5A42">
      <w:pPr>
        <w:rPr>
          <w:rFonts w:eastAsia="SimSun"/>
        </w:rPr>
      </w:pPr>
      <w:r w:rsidRPr="00FD3118">
        <w:rPr>
          <w:rFonts w:eastAsia="SimSun"/>
        </w:rPr>
        <w:t>如果</w:t>
      </w:r>
      <w:r w:rsidRPr="00FD3118">
        <w:rPr>
          <w:rFonts w:eastAsia="SimSun"/>
        </w:rPr>
        <w:t xml:space="preserve"> X-</w:t>
      </w:r>
      <w:r w:rsidRPr="00FD3118">
        <w:rPr>
          <w:rFonts w:eastAsia="SimSun"/>
        </w:rPr>
        <w:t>轴显示的是样品浓度，而不是重复检测的名称，则能更加直观的理解重复检测图表中的数据。</w:t>
      </w:r>
    </w:p>
    <w:p w14:paraId="0D0B24ED" w14:textId="77777777" w:rsidR="001A10B5" w:rsidRPr="00FD3118" w:rsidRDefault="004B5A42">
      <w:pPr>
        <w:rPr>
          <w:rFonts w:eastAsia="SimSun"/>
        </w:rPr>
      </w:pPr>
      <w:r w:rsidRPr="00FD3118">
        <w:rPr>
          <w:rFonts w:eastAsia="SimSun"/>
        </w:rPr>
        <w:t xml:space="preserve">Skyline </w:t>
      </w:r>
      <w:r w:rsidRPr="00FD3118">
        <w:rPr>
          <w:rFonts w:eastAsia="SimSun"/>
        </w:rPr>
        <w:t>针对校准曲线提供广泛内置支持，您可以在</w:t>
      </w:r>
      <w:hyperlink r:id="rId50" w:history="1">
        <w:r w:rsidRPr="00FD3118">
          <w:rPr>
            <w:rStyle w:val="Hyperlink"/>
            <w:rFonts w:eastAsia="SimSun"/>
          </w:rPr>
          <w:t>绝对定量</w:t>
        </w:r>
      </w:hyperlink>
      <w:r w:rsidRPr="00FD3118">
        <w:rPr>
          <w:rFonts w:eastAsia="SimSun"/>
        </w:rPr>
        <w:t>教程中了解更多信息。现在，您只需使用内置的</w:t>
      </w:r>
      <w:r w:rsidRPr="00FD3118">
        <w:rPr>
          <w:rFonts w:eastAsia="SimSun"/>
          <w:b/>
        </w:rPr>
        <w:t>分析物浓度</w:t>
      </w:r>
      <w:r w:rsidRPr="00FD3118">
        <w:rPr>
          <w:rFonts w:eastAsia="SimSun"/>
        </w:rPr>
        <w:t>注释，即可为</w:t>
      </w:r>
      <w:r w:rsidRPr="00FD3118">
        <w:rPr>
          <w:rFonts w:eastAsia="SimSun"/>
        </w:rPr>
        <w:t xml:space="preserve"> Skyline </w:t>
      </w:r>
      <w:r w:rsidRPr="00FD3118">
        <w:rPr>
          <w:rFonts w:eastAsia="SimSun"/>
        </w:rPr>
        <w:t>提供有关</w:t>
      </w:r>
      <w:r w:rsidRPr="00FD3118">
        <w:rPr>
          <w:rFonts w:eastAsia="SimSun" w:hint="eastAsia"/>
        </w:rPr>
        <w:t>在</w:t>
      </w:r>
      <w:r w:rsidRPr="00FD3118">
        <w:rPr>
          <w:rFonts w:eastAsia="SimSun"/>
        </w:rPr>
        <w:t>这些重复检测中</w:t>
      </w:r>
      <w:r w:rsidRPr="00FD3118">
        <w:rPr>
          <w:rFonts w:eastAsia="SimSun" w:hint="eastAsia"/>
        </w:rPr>
        <w:t>加入的肽段</w:t>
      </w:r>
      <w:r w:rsidRPr="00FD3118">
        <w:rPr>
          <w:rFonts w:eastAsia="SimSun"/>
        </w:rPr>
        <w:t>浓度的更多信息。</w:t>
      </w:r>
    </w:p>
    <w:p w14:paraId="7F9459E2" w14:textId="77777777" w:rsidR="001A10B5" w:rsidRPr="00FD3118" w:rsidRDefault="004B5A42">
      <w:pPr>
        <w:rPr>
          <w:rFonts w:eastAsia="SimSun"/>
        </w:rPr>
      </w:pPr>
      <w:r w:rsidRPr="00FD3118">
        <w:rPr>
          <w:rFonts w:eastAsia="SimSun"/>
          <w:b/>
        </w:rPr>
        <w:t>文档网格</w:t>
      </w:r>
      <w:r w:rsidRPr="00FD3118">
        <w:rPr>
          <w:rFonts w:eastAsia="SimSun"/>
        </w:rPr>
        <w:t>可用于此目的。要显示</w:t>
      </w:r>
      <w:r w:rsidRPr="00FD3118">
        <w:rPr>
          <w:rFonts w:eastAsia="SimSun"/>
          <w:b/>
        </w:rPr>
        <w:t>分析物浓度</w:t>
      </w:r>
      <w:r w:rsidRPr="00FD3118">
        <w:rPr>
          <w:rFonts w:eastAsia="SimSun"/>
        </w:rPr>
        <w:t>报告，请执行以下操作：</w:t>
      </w:r>
    </w:p>
    <w:p w14:paraId="79491F5F"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菜单上，单击</w:t>
      </w:r>
      <w:r w:rsidRPr="00FD3118">
        <w:rPr>
          <w:rFonts w:eastAsia="SimSun"/>
          <w:b/>
        </w:rPr>
        <w:t>文档网格</w:t>
      </w:r>
      <w:r w:rsidRPr="00FD3118">
        <w:rPr>
          <w:rFonts w:eastAsia="SimSun"/>
        </w:rPr>
        <w:t xml:space="preserve"> (Alt-3)</w:t>
      </w:r>
      <w:r w:rsidRPr="00FD3118">
        <w:rPr>
          <w:rFonts w:eastAsia="SimSun"/>
        </w:rPr>
        <w:t>。</w:t>
      </w:r>
    </w:p>
    <w:p w14:paraId="05456B7D"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文档网格</w:t>
      </w:r>
      <w:r w:rsidRPr="00FD3118">
        <w:rPr>
          <w:rFonts w:eastAsia="SimSun"/>
        </w:rPr>
        <w:t>左上角的</w:t>
      </w:r>
      <w:r w:rsidRPr="00FD3118">
        <w:rPr>
          <w:rFonts w:eastAsia="SimSun"/>
          <w:b/>
        </w:rPr>
        <w:t>报告</w:t>
      </w:r>
      <w:r w:rsidRPr="00FD3118">
        <w:rPr>
          <w:rFonts w:eastAsia="SimSun"/>
        </w:rPr>
        <w:t>菜单上，单击</w:t>
      </w:r>
      <w:r w:rsidRPr="00FD3118">
        <w:rPr>
          <w:rFonts w:eastAsia="SimSun"/>
          <w:b/>
        </w:rPr>
        <w:t>重复检测</w:t>
      </w:r>
      <w:r w:rsidRPr="00FD3118">
        <w:rPr>
          <w:rFonts w:eastAsia="SimSun"/>
        </w:rPr>
        <w:t>。</w:t>
      </w:r>
    </w:p>
    <w:p w14:paraId="53394425" w14:textId="77777777" w:rsidR="001A10B5" w:rsidRPr="00FD3118" w:rsidRDefault="004B5A42">
      <w:pPr>
        <w:rPr>
          <w:rFonts w:eastAsia="SimSun"/>
        </w:rPr>
      </w:pPr>
      <w:r w:rsidRPr="00FD3118">
        <w:rPr>
          <w:rFonts w:eastAsia="SimSun"/>
        </w:rPr>
        <w:t>现在，</w:t>
      </w:r>
      <w:r w:rsidRPr="00FD3118">
        <w:rPr>
          <w:rFonts w:eastAsia="SimSun"/>
          <w:b/>
        </w:rPr>
        <w:t>文档网格</w:t>
      </w:r>
      <w:r w:rsidRPr="00FD3118">
        <w:rPr>
          <w:rFonts w:eastAsia="SimSun"/>
        </w:rPr>
        <w:t>应在</w:t>
      </w:r>
      <w:r w:rsidRPr="00FD3118">
        <w:rPr>
          <w:rFonts w:eastAsia="SimSun"/>
        </w:rPr>
        <w:t xml:space="preserve"> 40 </w:t>
      </w:r>
      <w:r w:rsidRPr="00FD3118">
        <w:rPr>
          <w:rFonts w:eastAsia="SimSun"/>
        </w:rPr>
        <w:t>行中显示</w:t>
      </w:r>
      <w:r w:rsidRPr="00FD3118">
        <w:rPr>
          <w:rFonts w:eastAsia="SimSun"/>
          <w:b/>
        </w:rPr>
        <w:t>重复检测</w:t>
      </w:r>
      <w:r w:rsidRPr="00FD3118">
        <w:rPr>
          <w:rFonts w:eastAsia="SimSun"/>
        </w:rPr>
        <w:t>、</w:t>
      </w:r>
      <w:r w:rsidRPr="00FD3118">
        <w:rPr>
          <w:rFonts w:eastAsia="SimSun"/>
          <w:b/>
        </w:rPr>
        <w:t>样品类型</w:t>
      </w:r>
      <w:r w:rsidRPr="00FD3118">
        <w:rPr>
          <w:rFonts w:eastAsia="SimSun"/>
        </w:rPr>
        <w:t>和</w:t>
      </w:r>
      <w:r w:rsidRPr="00FD3118">
        <w:rPr>
          <w:rFonts w:eastAsia="SimSun"/>
          <w:b/>
        </w:rPr>
        <w:t>分析物浓度</w:t>
      </w:r>
      <w:r w:rsidRPr="00FD3118">
        <w:rPr>
          <w:rFonts w:eastAsia="SimSun"/>
        </w:rPr>
        <w:t>，每个样品各一</w:t>
      </w:r>
      <w:r w:rsidRPr="00FD3118">
        <w:rPr>
          <w:rFonts w:eastAsia="SimSun" w:hint="eastAsia"/>
        </w:rPr>
        <w:t>行</w:t>
      </w:r>
      <w:r w:rsidRPr="00FD3118">
        <w:rPr>
          <w:rFonts w:eastAsia="SimSun"/>
        </w:rPr>
        <w:t>。配制样品的浓度为：</w:t>
      </w:r>
    </w:p>
    <w:tbl>
      <w:tblPr>
        <w:tblStyle w:val="TableGrid"/>
        <w:tblW w:w="0" w:type="auto"/>
        <w:tblLook w:val="04A0" w:firstRow="1" w:lastRow="0" w:firstColumn="1" w:lastColumn="0" w:noHBand="0" w:noVBand="1"/>
      </w:tblPr>
      <w:tblGrid>
        <w:gridCol w:w="1454"/>
        <w:gridCol w:w="751"/>
        <w:gridCol w:w="777"/>
        <w:gridCol w:w="787"/>
        <w:gridCol w:w="791"/>
        <w:gridCol w:w="796"/>
        <w:gridCol w:w="795"/>
        <w:gridCol w:w="803"/>
        <w:gridCol w:w="803"/>
        <w:gridCol w:w="795"/>
        <w:gridCol w:w="798"/>
      </w:tblGrid>
      <w:tr w:rsidR="001A10B5" w:rsidRPr="00FD3118" w14:paraId="06BCB7F1" w14:textId="77777777">
        <w:tc>
          <w:tcPr>
            <w:tcW w:w="1495" w:type="dxa"/>
          </w:tcPr>
          <w:p w14:paraId="56F81FF3" w14:textId="77777777" w:rsidR="001A10B5" w:rsidRPr="00FD3118" w:rsidRDefault="004B5A42">
            <w:pPr>
              <w:spacing w:after="0" w:line="240" w:lineRule="auto"/>
              <w:rPr>
                <w:rFonts w:eastAsia="SimSun"/>
              </w:rPr>
            </w:pPr>
            <w:r w:rsidRPr="00FD3118">
              <w:rPr>
                <w:rFonts w:eastAsia="SimSun"/>
              </w:rPr>
              <w:t>样品</w:t>
            </w:r>
          </w:p>
        </w:tc>
        <w:tc>
          <w:tcPr>
            <w:tcW w:w="793" w:type="dxa"/>
          </w:tcPr>
          <w:p w14:paraId="07EE8552" w14:textId="77777777" w:rsidR="001A10B5" w:rsidRPr="00FD3118" w:rsidRDefault="004B5A42">
            <w:pPr>
              <w:spacing w:after="0" w:line="240" w:lineRule="auto"/>
              <w:rPr>
                <w:rFonts w:eastAsia="SimSun"/>
              </w:rPr>
            </w:pPr>
            <w:r w:rsidRPr="00FD3118">
              <w:rPr>
                <w:rFonts w:eastAsia="SimSun"/>
              </w:rPr>
              <w:t>A</w:t>
            </w:r>
          </w:p>
        </w:tc>
        <w:tc>
          <w:tcPr>
            <w:tcW w:w="811" w:type="dxa"/>
          </w:tcPr>
          <w:p w14:paraId="647D5EAC" w14:textId="77777777" w:rsidR="001A10B5" w:rsidRPr="00FD3118" w:rsidRDefault="004B5A42">
            <w:pPr>
              <w:spacing w:after="0" w:line="240" w:lineRule="auto"/>
              <w:rPr>
                <w:rFonts w:eastAsia="SimSun"/>
              </w:rPr>
            </w:pPr>
            <w:r w:rsidRPr="00FD3118">
              <w:rPr>
                <w:rFonts w:eastAsia="SimSun"/>
              </w:rPr>
              <w:t>B</w:t>
            </w:r>
          </w:p>
        </w:tc>
        <w:tc>
          <w:tcPr>
            <w:tcW w:w="811" w:type="dxa"/>
          </w:tcPr>
          <w:p w14:paraId="38A5DC0E" w14:textId="77777777" w:rsidR="001A10B5" w:rsidRPr="00FD3118" w:rsidRDefault="004B5A42">
            <w:pPr>
              <w:spacing w:after="0" w:line="240" w:lineRule="auto"/>
              <w:rPr>
                <w:rFonts w:eastAsia="SimSun"/>
              </w:rPr>
            </w:pPr>
            <w:r w:rsidRPr="00FD3118">
              <w:rPr>
                <w:rFonts w:eastAsia="SimSun"/>
              </w:rPr>
              <w:t>C</w:t>
            </w:r>
          </w:p>
        </w:tc>
        <w:tc>
          <w:tcPr>
            <w:tcW w:w="816" w:type="dxa"/>
          </w:tcPr>
          <w:p w14:paraId="4DF7CA52" w14:textId="77777777" w:rsidR="001A10B5" w:rsidRPr="00FD3118" w:rsidRDefault="004B5A42">
            <w:pPr>
              <w:spacing w:after="0" w:line="240" w:lineRule="auto"/>
              <w:rPr>
                <w:rFonts w:eastAsia="SimSun"/>
              </w:rPr>
            </w:pPr>
            <w:r w:rsidRPr="00FD3118">
              <w:rPr>
                <w:rFonts w:eastAsia="SimSun"/>
              </w:rPr>
              <w:t>D</w:t>
            </w:r>
          </w:p>
        </w:tc>
        <w:tc>
          <w:tcPr>
            <w:tcW w:w="810" w:type="dxa"/>
          </w:tcPr>
          <w:p w14:paraId="36197F56" w14:textId="77777777" w:rsidR="001A10B5" w:rsidRPr="00FD3118" w:rsidRDefault="004B5A42">
            <w:pPr>
              <w:spacing w:after="0" w:line="240" w:lineRule="auto"/>
              <w:rPr>
                <w:rFonts w:eastAsia="SimSun"/>
              </w:rPr>
            </w:pPr>
            <w:r w:rsidRPr="00FD3118">
              <w:rPr>
                <w:rFonts w:eastAsia="SimSun"/>
              </w:rPr>
              <w:t>E</w:t>
            </w:r>
          </w:p>
        </w:tc>
        <w:tc>
          <w:tcPr>
            <w:tcW w:w="808" w:type="dxa"/>
          </w:tcPr>
          <w:p w14:paraId="0B36CE07" w14:textId="77777777" w:rsidR="001A10B5" w:rsidRPr="00FD3118" w:rsidRDefault="004B5A42">
            <w:pPr>
              <w:spacing w:after="0" w:line="240" w:lineRule="auto"/>
              <w:rPr>
                <w:rFonts w:eastAsia="SimSun"/>
              </w:rPr>
            </w:pPr>
            <w:r w:rsidRPr="00FD3118">
              <w:rPr>
                <w:rFonts w:eastAsia="SimSun"/>
              </w:rPr>
              <w:t>F</w:t>
            </w:r>
          </w:p>
        </w:tc>
        <w:tc>
          <w:tcPr>
            <w:tcW w:w="817" w:type="dxa"/>
          </w:tcPr>
          <w:p w14:paraId="508A9678" w14:textId="77777777" w:rsidR="001A10B5" w:rsidRPr="00FD3118" w:rsidRDefault="004B5A42">
            <w:pPr>
              <w:spacing w:after="0" w:line="240" w:lineRule="auto"/>
              <w:rPr>
                <w:rFonts w:eastAsia="SimSun"/>
              </w:rPr>
            </w:pPr>
            <w:r w:rsidRPr="00FD3118">
              <w:rPr>
                <w:rFonts w:eastAsia="SimSun"/>
              </w:rPr>
              <w:t>G</w:t>
            </w:r>
          </w:p>
        </w:tc>
        <w:tc>
          <w:tcPr>
            <w:tcW w:w="817" w:type="dxa"/>
          </w:tcPr>
          <w:p w14:paraId="6FBB4EB6" w14:textId="77777777" w:rsidR="001A10B5" w:rsidRPr="00FD3118" w:rsidRDefault="004B5A42">
            <w:pPr>
              <w:spacing w:after="0" w:line="240" w:lineRule="auto"/>
              <w:rPr>
                <w:rFonts w:eastAsia="SimSun"/>
              </w:rPr>
            </w:pPr>
            <w:r w:rsidRPr="00FD3118">
              <w:rPr>
                <w:rFonts w:eastAsia="SimSun"/>
              </w:rPr>
              <w:t>H</w:t>
            </w:r>
          </w:p>
        </w:tc>
        <w:tc>
          <w:tcPr>
            <w:tcW w:w="797" w:type="dxa"/>
          </w:tcPr>
          <w:p w14:paraId="7FC78324" w14:textId="77777777" w:rsidR="001A10B5" w:rsidRPr="00FD3118" w:rsidRDefault="004B5A42">
            <w:pPr>
              <w:spacing w:after="0" w:line="240" w:lineRule="auto"/>
              <w:rPr>
                <w:rFonts w:eastAsia="SimSun"/>
              </w:rPr>
            </w:pPr>
            <w:r w:rsidRPr="00FD3118">
              <w:rPr>
                <w:rFonts w:eastAsia="SimSun"/>
              </w:rPr>
              <w:t xml:space="preserve">I </w:t>
            </w:r>
          </w:p>
        </w:tc>
        <w:tc>
          <w:tcPr>
            <w:tcW w:w="801" w:type="dxa"/>
          </w:tcPr>
          <w:p w14:paraId="23FEF2FE" w14:textId="77777777" w:rsidR="001A10B5" w:rsidRPr="00FD3118" w:rsidRDefault="004B5A42">
            <w:pPr>
              <w:spacing w:after="0" w:line="240" w:lineRule="auto"/>
              <w:rPr>
                <w:rFonts w:eastAsia="SimSun"/>
              </w:rPr>
            </w:pPr>
            <w:r w:rsidRPr="00FD3118">
              <w:rPr>
                <w:rFonts w:eastAsia="SimSun"/>
              </w:rPr>
              <w:t>J</w:t>
            </w:r>
          </w:p>
        </w:tc>
      </w:tr>
      <w:tr w:rsidR="001A10B5" w:rsidRPr="00FD3118" w14:paraId="17DF23E0" w14:textId="77777777">
        <w:tc>
          <w:tcPr>
            <w:tcW w:w="1495" w:type="dxa"/>
          </w:tcPr>
          <w:p w14:paraId="10E95ED6" w14:textId="77777777" w:rsidR="001A10B5" w:rsidRPr="00FD3118" w:rsidRDefault="004B5A42">
            <w:pPr>
              <w:spacing w:after="0" w:line="240" w:lineRule="auto"/>
              <w:rPr>
                <w:rFonts w:eastAsia="SimSun"/>
              </w:rPr>
            </w:pPr>
            <w:r w:rsidRPr="00FD3118">
              <w:rPr>
                <w:rFonts w:eastAsia="SimSun"/>
              </w:rPr>
              <w:t>浓度</w:t>
            </w:r>
            <w:r w:rsidRPr="00FD3118">
              <w:rPr>
                <w:rFonts w:eastAsia="SimSun"/>
              </w:rPr>
              <w:t xml:space="preserve"> (fmol/µL)</w:t>
            </w:r>
          </w:p>
        </w:tc>
        <w:tc>
          <w:tcPr>
            <w:tcW w:w="793" w:type="dxa"/>
          </w:tcPr>
          <w:p w14:paraId="63E7F9C1" w14:textId="77777777" w:rsidR="001A10B5" w:rsidRPr="00FD3118" w:rsidRDefault="004B5A42">
            <w:pPr>
              <w:spacing w:after="0" w:line="240" w:lineRule="auto"/>
              <w:rPr>
                <w:rFonts w:eastAsia="SimSun"/>
              </w:rPr>
            </w:pPr>
            <w:r w:rsidRPr="00FD3118">
              <w:rPr>
                <w:rFonts w:eastAsia="SimSun"/>
              </w:rPr>
              <w:t>0</w:t>
            </w:r>
          </w:p>
        </w:tc>
        <w:tc>
          <w:tcPr>
            <w:tcW w:w="811" w:type="dxa"/>
          </w:tcPr>
          <w:p w14:paraId="55653BED" w14:textId="77777777" w:rsidR="001A10B5" w:rsidRPr="00FD3118" w:rsidRDefault="004B5A42">
            <w:pPr>
              <w:spacing w:after="0" w:line="240" w:lineRule="auto"/>
              <w:rPr>
                <w:rFonts w:eastAsia="SimSun"/>
              </w:rPr>
            </w:pPr>
            <w:r w:rsidRPr="00FD3118">
              <w:rPr>
                <w:rFonts w:eastAsia="SimSun"/>
              </w:rPr>
              <w:t>60</w:t>
            </w:r>
          </w:p>
        </w:tc>
        <w:tc>
          <w:tcPr>
            <w:tcW w:w="811" w:type="dxa"/>
          </w:tcPr>
          <w:p w14:paraId="27B8D2A2" w14:textId="77777777" w:rsidR="001A10B5" w:rsidRPr="00FD3118" w:rsidRDefault="004B5A42">
            <w:pPr>
              <w:spacing w:after="0" w:line="240" w:lineRule="auto"/>
              <w:rPr>
                <w:rFonts w:eastAsia="SimSun"/>
              </w:rPr>
            </w:pPr>
            <w:r w:rsidRPr="00FD3118">
              <w:rPr>
                <w:rFonts w:eastAsia="SimSun"/>
              </w:rPr>
              <w:t>175</w:t>
            </w:r>
          </w:p>
        </w:tc>
        <w:tc>
          <w:tcPr>
            <w:tcW w:w="816" w:type="dxa"/>
          </w:tcPr>
          <w:p w14:paraId="78755B07" w14:textId="77777777" w:rsidR="001A10B5" w:rsidRPr="00FD3118" w:rsidRDefault="004B5A42">
            <w:pPr>
              <w:spacing w:after="0" w:line="240" w:lineRule="auto"/>
              <w:rPr>
                <w:rFonts w:eastAsia="SimSun"/>
              </w:rPr>
            </w:pPr>
            <w:r w:rsidRPr="00FD3118">
              <w:rPr>
                <w:rFonts w:eastAsia="SimSun"/>
              </w:rPr>
              <w:t>513</w:t>
            </w:r>
          </w:p>
        </w:tc>
        <w:tc>
          <w:tcPr>
            <w:tcW w:w="810" w:type="dxa"/>
          </w:tcPr>
          <w:p w14:paraId="49321500" w14:textId="77777777" w:rsidR="001A10B5" w:rsidRPr="00FD3118" w:rsidRDefault="004B5A42">
            <w:pPr>
              <w:spacing w:after="0" w:line="240" w:lineRule="auto"/>
              <w:rPr>
                <w:rFonts w:eastAsia="SimSun"/>
              </w:rPr>
            </w:pPr>
            <w:r w:rsidRPr="00FD3118">
              <w:rPr>
                <w:rFonts w:eastAsia="SimSun"/>
              </w:rPr>
              <w:t>1500</w:t>
            </w:r>
          </w:p>
        </w:tc>
        <w:tc>
          <w:tcPr>
            <w:tcW w:w="808" w:type="dxa"/>
          </w:tcPr>
          <w:p w14:paraId="215C8BC6" w14:textId="77777777" w:rsidR="001A10B5" w:rsidRPr="00FD3118" w:rsidRDefault="004B5A42">
            <w:pPr>
              <w:spacing w:after="0" w:line="240" w:lineRule="auto"/>
              <w:rPr>
                <w:rFonts w:eastAsia="SimSun"/>
              </w:rPr>
            </w:pPr>
            <w:r w:rsidRPr="00FD3118">
              <w:rPr>
                <w:rFonts w:eastAsia="SimSun"/>
              </w:rPr>
              <w:t>2760</w:t>
            </w:r>
          </w:p>
        </w:tc>
        <w:tc>
          <w:tcPr>
            <w:tcW w:w="817" w:type="dxa"/>
          </w:tcPr>
          <w:p w14:paraId="766AFE8C" w14:textId="77777777" w:rsidR="001A10B5" w:rsidRPr="00FD3118" w:rsidRDefault="004B5A42">
            <w:pPr>
              <w:spacing w:after="0" w:line="240" w:lineRule="auto"/>
              <w:rPr>
                <w:rFonts w:eastAsia="SimSun"/>
              </w:rPr>
            </w:pPr>
            <w:r w:rsidRPr="00FD3118">
              <w:rPr>
                <w:rFonts w:eastAsia="SimSun"/>
              </w:rPr>
              <w:t>4980</w:t>
            </w:r>
          </w:p>
        </w:tc>
        <w:tc>
          <w:tcPr>
            <w:tcW w:w="817" w:type="dxa"/>
          </w:tcPr>
          <w:p w14:paraId="01B435FA" w14:textId="77777777" w:rsidR="001A10B5" w:rsidRPr="00FD3118" w:rsidRDefault="004B5A42">
            <w:pPr>
              <w:spacing w:after="0" w:line="240" w:lineRule="auto"/>
              <w:rPr>
                <w:rFonts w:eastAsia="SimSun"/>
              </w:rPr>
            </w:pPr>
            <w:r w:rsidRPr="00FD3118">
              <w:rPr>
                <w:rFonts w:eastAsia="SimSun"/>
              </w:rPr>
              <w:t>9060</w:t>
            </w:r>
          </w:p>
        </w:tc>
        <w:tc>
          <w:tcPr>
            <w:tcW w:w="797" w:type="dxa"/>
          </w:tcPr>
          <w:p w14:paraId="798767B2" w14:textId="77777777" w:rsidR="001A10B5" w:rsidRPr="00FD3118" w:rsidRDefault="004B5A42">
            <w:pPr>
              <w:spacing w:after="0" w:line="240" w:lineRule="auto"/>
              <w:rPr>
                <w:rFonts w:eastAsia="SimSun"/>
              </w:rPr>
            </w:pPr>
            <w:r w:rsidRPr="00FD3118">
              <w:rPr>
                <w:rFonts w:eastAsia="SimSun"/>
              </w:rPr>
              <w:t>16500</w:t>
            </w:r>
          </w:p>
        </w:tc>
        <w:tc>
          <w:tcPr>
            <w:tcW w:w="801" w:type="dxa"/>
          </w:tcPr>
          <w:p w14:paraId="5AA21A7D" w14:textId="77777777" w:rsidR="001A10B5" w:rsidRPr="00FD3118" w:rsidRDefault="004B5A42">
            <w:pPr>
              <w:spacing w:after="0" w:line="240" w:lineRule="auto"/>
              <w:rPr>
                <w:rFonts w:eastAsia="SimSun"/>
              </w:rPr>
            </w:pPr>
            <w:r w:rsidRPr="00FD3118">
              <w:rPr>
                <w:rFonts w:eastAsia="SimSun"/>
              </w:rPr>
              <w:t>30000</w:t>
            </w:r>
          </w:p>
        </w:tc>
      </w:tr>
    </w:tbl>
    <w:p w14:paraId="66700284" w14:textId="77777777" w:rsidR="001A10B5" w:rsidRPr="00FD3118" w:rsidRDefault="004B5A42">
      <w:pPr>
        <w:pStyle w:val="ListParagraph"/>
        <w:numPr>
          <w:ilvl w:val="0"/>
          <w:numId w:val="44"/>
        </w:numPr>
        <w:spacing w:before="240"/>
        <w:rPr>
          <w:rFonts w:eastAsia="SimSun"/>
        </w:rPr>
      </w:pPr>
      <w:r w:rsidRPr="00FD3118">
        <w:rPr>
          <w:rFonts w:eastAsia="SimSun" w:hint="eastAsia"/>
        </w:rPr>
        <w:t>根据</w:t>
      </w:r>
      <w:r w:rsidRPr="00FD3118">
        <w:rPr>
          <w:rFonts w:eastAsia="SimSun"/>
        </w:rPr>
        <w:t>上述表格中</w:t>
      </w:r>
      <w:r w:rsidRPr="00FD3118">
        <w:rPr>
          <w:rFonts w:eastAsia="SimSun" w:hint="eastAsia"/>
        </w:rPr>
        <w:t>提供的信息</w:t>
      </w:r>
      <w:r w:rsidRPr="00FD3118">
        <w:rPr>
          <w:rFonts w:eastAsia="SimSun"/>
        </w:rPr>
        <w:t>填写各个重复检测的</w:t>
      </w:r>
      <w:r w:rsidRPr="00FD3118">
        <w:rPr>
          <w:rFonts w:eastAsia="SimSun"/>
          <w:b/>
        </w:rPr>
        <w:t>分析物浓度</w:t>
      </w:r>
      <w:r w:rsidRPr="00FD3118">
        <w:rPr>
          <w:rFonts w:eastAsia="SimSun"/>
        </w:rPr>
        <w:t>值。</w:t>
      </w:r>
    </w:p>
    <w:p w14:paraId="721D805B" w14:textId="77777777" w:rsidR="001A10B5" w:rsidRPr="00FD3118" w:rsidRDefault="004B5A42">
      <w:pPr>
        <w:pStyle w:val="ListParagraph"/>
        <w:numPr>
          <w:ilvl w:val="0"/>
          <w:numId w:val="44"/>
        </w:numPr>
        <w:spacing w:before="240"/>
        <w:rPr>
          <w:rFonts w:eastAsia="SimSun"/>
        </w:rPr>
      </w:pPr>
      <w:r w:rsidRPr="00FD3118">
        <w:rPr>
          <w:rFonts w:eastAsia="SimSun"/>
        </w:rPr>
        <w:t>将所有重复检测的</w:t>
      </w:r>
      <w:r w:rsidRPr="00FD3118">
        <w:rPr>
          <w:rFonts w:eastAsia="SimSun"/>
          <w:b/>
        </w:rPr>
        <w:t>样品类型</w:t>
      </w:r>
      <w:r w:rsidRPr="00FD3118">
        <w:rPr>
          <w:rFonts w:eastAsia="SimSun"/>
        </w:rPr>
        <w:t>字段设置为</w:t>
      </w:r>
      <w:r w:rsidRPr="00FD3118">
        <w:rPr>
          <w:rFonts w:eastAsia="SimSun" w:hint="eastAsia"/>
        </w:rPr>
        <w:t>“</w:t>
      </w:r>
      <w:r w:rsidRPr="00FD3118">
        <w:rPr>
          <w:rFonts w:eastAsia="SimSun"/>
        </w:rPr>
        <w:t>标准</w:t>
      </w:r>
      <w:r w:rsidRPr="00FD3118">
        <w:rPr>
          <w:rFonts w:eastAsia="SimSun" w:hint="eastAsia"/>
        </w:rPr>
        <w:t>”</w:t>
      </w:r>
      <w:r w:rsidRPr="00FD3118">
        <w:rPr>
          <w:rFonts w:eastAsia="SimSun"/>
        </w:rPr>
        <w:t>，但</w:t>
      </w:r>
      <w:r w:rsidRPr="00FD3118">
        <w:rPr>
          <w:rFonts w:eastAsia="SimSun"/>
        </w:rPr>
        <w:t xml:space="preserve"> A </w:t>
      </w:r>
      <w:r w:rsidRPr="00FD3118">
        <w:rPr>
          <w:rFonts w:eastAsia="SimSun"/>
        </w:rPr>
        <w:t>重复检测除外，该重复检测可以设置为</w:t>
      </w:r>
      <w:r w:rsidRPr="00FD3118">
        <w:rPr>
          <w:rFonts w:eastAsia="SimSun" w:hint="eastAsia"/>
        </w:rPr>
        <w:t>“</w:t>
      </w:r>
      <w:r w:rsidRPr="00FD3118">
        <w:rPr>
          <w:rFonts w:eastAsia="SimSun"/>
        </w:rPr>
        <w:t>空白</w:t>
      </w:r>
      <w:r w:rsidRPr="00FD3118">
        <w:rPr>
          <w:rFonts w:eastAsia="SimSun" w:hint="eastAsia"/>
        </w:rPr>
        <w:t>”</w:t>
      </w:r>
      <w:r w:rsidRPr="00FD3118">
        <w:rPr>
          <w:rFonts w:eastAsia="SimSun"/>
        </w:rPr>
        <w:t>。</w:t>
      </w:r>
    </w:p>
    <w:p w14:paraId="70D20D4E" w14:textId="77777777" w:rsidR="001A10B5" w:rsidRPr="00FD3118" w:rsidRDefault="004B5A42">
      <w:pPr>
        <w:pStyle w:val="ListParagraph"/>
        <w:numPr>
          <w:ilvl w:val="0"/>
          <w:numId w:val="44"/>
        </w:numPr>
        <w:spacing w:before="240"/>
        <w:rPr>
          <w:rFonts w:eastAsia="SimSun"/>
        </w:rPr>
      </w:pPr>
      <w:r w:rsidRPr="00FD3118">
        <w:rPr>
          <w:rFonts w:eastAsia="SimSun"/>
        </w:rPr>
        <w:t>提示：输入需要重复的第一个值后，您可以：</w:t>
      </w:r>
    </w:p>
    <w:p w14:paraId="4555590E" w14:textId="77777777" w:rsidR="001A10B5" w:rsidRPr="00FD3118" w:rsidRDefault="004B5A42">
      <w:pPr>
        <w:pStyle w:val="ListParagraph"/>
        <w:numPr>
          <w:ilvl w:val="1"/>
          <w:numId w:val="44"/>
        </w:numPr>
        <w:spacing w:before="240"/>
        <w:rPr>
          <w:rFonts w:eastAsia="SimSun"/>
        </w:rPr>
      </w:pPr>
      <w:r w:rsidRPr="00FD3118">
        <w:rPr>
          <w:rFonts w:eastAsia="SimSun"/>
        </w:rPr>
        <w:t>将其以及您希望具备相同值的其他单元格选中。</w:t>
      </w:r>
    </w:p>
    <w:p w14:paraId="76464154" w14:textId="77777777" w:rsidR="001A10B5" w:rsidRPr="00FD3118" w:rsidRDefault="004B5A42">
      <w:pPr>
        <w:pStyle w:val="ListParagraph"/>
        <w:numPr>
          <w:ilvl w:val="1"/>
          <w:numId w:val="44"/>
        </w:numPr>
        <w:spacing w:before="240"/>
        <w:rPr>
          <w:rFonts w:eastAsia="SimSun"/>
        </w:rPr>
      </w:pPr>
      <w:r w:rsidRPr="00FD3118">
        <w:rPr>
          <w:rFonts w:eastAsia="SimSun"/>
        </w:rPr>
        <w:t>右键单击所选内容，然后单击</w:t>
      </w:r>
      <w:r w:rsidRPr="00FD3118">
        <w:rPr>
          <w:rFonts w:eastAsia="SimSun"/>
          <w:b/>
        </w:rPr>
        <w:t>向下填充</w:t>
      </w:r>
      <w:r w:rsidRPr="00FD3118">
        <w:rPr>
          <w:rFonts w:eastAsia="SimSun"/>
        </w:rPr>
        <w:t>。</w:t>
      </w:r>
    </w:p>
    <w:p w14:paraId="00452C28" w14:textId="77777777" w:rsidR="001A10B5" w:rsidRPr="00FD3118" w:rsidRDefault="004B5A42">
      <w:pPr>
        <w:pStyle w:val="ListParagraph"/>
        <w:numPr>
          <w:ilvl w:val="0"/>
          <w:numId w:val="44"/>
        </w:numPr>
        <w:spacing w:before="240"/>
        <w:rPr>
          <w:rFonts w:eastAsia="SimSun"/>
        </w:rPr>
      </w:pPr>
      <w:r w:rsidRPr="00FD3118">
        <w:rPr>
          <w:rFonts w:eastAsia="SimSun"/>
        </w:rPr>
        <w:t>提示：您还可以使用</w:t>
      </w:r>
      <w:r w:rsidRPr="00FD3118">
        <w:rPr>
          <w:rFonts w:eastAsia="SimSun"/>
        </w:rPr>
        <w:t xml:space="preserve"> Excel </w:t>
      </w:r>
      <w:r w:rsidRPr="00FD3118">
        <w:rPr>
          <w:rFonts w:eastAsia="SimSun"/>
        </w:rPr>
        <w:t>创建所需</w:t>
      </w:r>
      <w:r w:rsidRPr="00FD3118">
        <w:rPr>
          <w:rFonts w:eastAsia="SimSun" w:hint="eastAsia"/>
        </w:rPr>
        <w:t>的一组</w:t>
      </w:r>
      <w:r w:rsidRPr="00FD3118">
        <w:rPr>
          <w:rFonts w:eastAsia="SimSun"/>
        </w:rPr>
        <w:t>值，然后将其复制粘贴到</w:t>
      </w:r>
      <w:r w:rsidRPr="00FD3118">
        <w:rPr>
          <w:rFonts w:eastAsia="SimSun"/>
        </w:rPr>
        <w:t xml:space="preserve"> Skyline </w:t>
      </w:r>
      <w:r w:rsidRPr="00FD3118">
        <w:rPr>
          <w:rFonts w:eastAsia="SimSun"/>
          <w:b/>
        </w:rPr>
        <w:t>文档网格</w:t>
      </w:r>
      <w:r w:rsidRPr="00FD3118">
        <w:rPr>
          <w:rFonts w:eastAsia="SimSun"/>
        </w:rPr>
        <w:t>中。</w:t>
      </w:r>
    </w:p>
    <w:p w14:paraId="78BB98B9" w14:textId="77777777" w:rsidR="001A10B5" w:rsidRPr="00FD3118" w:rsidRDefault="004B5A42" w:rsidP="00AD12AC">
      <w:pPr>
        <w:keepNext/>
        <w:rPr>
          <w:rFonts w:eastAsia="SimSun"/>
        </w:rPr>
      </w:pPr>
      <w:r w:rsidRPr="00FD3118">
        <w:rPr>
          <w:rFonts w:eastAsia="SimSun"/>
        </w:rPr>
        <w:t>输入这些值后，</w:t>
      </w:r>
      <w:r w:rsidRPr="00FD3118">
        <w:rPr>
          <w:rFonts w:eastAsia="SimSun"/>
          <w:b/>
        </w:rPr>
        <w:t>文档网格</w:t>
      </w:r>
      <w:r w:rsidRPr="00FD3118">
        <w:rPr>
          <w:rFonts w:eastAsia="SimSun"/>
        </w:rPr>
        <w:t>应如下所示：</w:t>
      </w:r>
    </w:p>
    <w:p w14:paraId="4FDEF921" w14:textId="77777777" w:rsidR="001A10B5" w:rsidRPr="00FD3118" w:rsidRDefault="004B5A42">
      <w:pPr>
        <w:rPr>
          <w:rFonts w:eastAsia="SimSun"/>
        </w:rPr>
      </w:pPr>
      <w:r w:rsidRPr="00FD3118">
        <w:rPr>
          <w:rFonts w:eastAsia="SimSun"/>
          <w:noProof/>
        </w:rPr>
        <w:drawing>
          <wp:inline distT="0" distB="0" distL="0" distR="0" wp14:anchorId="596B0B34" wp14:editId="7A99B39C">
            <wp:extent cx="5419725" cy="3019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cstate="print"/>
                    <a:stretch>
                      <a:fillRect/>
                    </a:stretch>
                  </pic:blipFill>
                  <pic:spPr>
                    <a:xfrm>
                      <a:off x="0" y="0"/>
                      <a:ext cx="5419725" cy="3019425"/>
                    </a:xfrm>
                    <a:prstGeom prst="rect">
                      <a:avLst/>
                    </a:prstGeom>
                  </pic:spPr>
                </pic:pic>
              </a:graphicData>
            </a:graphic>
          </wp:inline>
        </w:drawing>
      </w:r>
    </w:p>
    <w:p w14:paraId="38083BE2" w14:textId="77777777" w:rsidR="001A10B5" w:rsidRPr="00FD3118" w:rsidRDefault="004B5A42">
      <w:pPr>
        <w:rPr>
          <w:rFonts w:eastAsia="SimSun"/>
        </w:rPr>
      </w:pPr>
      <w:r w:rsidRPr="00FD3118">
        <w:rPr>
          <w:rFonts w:eastAsia="SimSun"/>
        </w:rPr>
        <w:t>现在您可以执行以下操作，以在</w:t>
      </w:r>
      <w:r w:rsidRPr="00FD3118">
        <w:rPr>
          <w:rFonts w:eastAsia="SimSun"/>
          <w:b/>
        </w:rPr>
        <w:t>峰面积：重复检测比较</w:t>
      </w:r>
      <w:r w:rsidRPr="00FD3118">
        <w:rPr>
          <w:rFonts w:eastAsia="SimSun"/>
        </w:rPr>
        <w:t>图中使用新输入的浓度：</w:t>
      </w:r>
    </w:p>
    <w:p w14:paraId="2EEE1F39" w14:textId="77777777" w:rsidR="001A10B5" w:rsidRPr="00FD3118" w:rsidRDefault="004B5A42">
      <w:pPr>
        <w:pStyle w:val="ListParagraph"/>
        <w:numPr>
          <w:ilvl w:val="0"/>
          <w:numId w:val="44"/>
        </w:numPr>
        <w:rPr>
          <w:rFonts w:eastAsia="SimSun"/>
        </w:rPr>
      </w:pPr>
      <w:r w:rsidRPr="00FD3118">
        <w:rPr>
          <w:rFonts w:eastAsia="SimSun"/>
        </w:rPr>
        <w:t>单击文档网格右上角的</w:t>
      </w:r>
      <w:r w:rsidRPr="00FD3118">
        <w:rPr>
          <w:rFonts w:eastAsia="SimSun"/>
        </w:rPr>
        <w:t xml:space="preserve"> X</w:t>
      </w:r>
      <w:r w:rsidRPr="00FD3118">
        <w:rPr>
          <w:rFonts w:eastAsia="SimSun"/>
        </w:rPr>
        <w:t>，以关闭</w:t>
      </w:r>
      <w:r w:rsidRPr="00FD3118">
        <w:rPr>
          <w:rFonts w:eastAsia="SimSun"/>
          <w:b/>
        </w:rPr>
        <w:t>文档网格</w:t>
      </w:r>
      <w:r w:rsidRPr="00FD3118">
        <w:rPr>
          <w:rFonts w:eastAsia="SimSun"/>
        </w:rPr>
        <w:t>。</w:t>
      </w:r>
    </w:p>
    <w:p w14:paraId="0030AA8C"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hint="eastAsia"/>
        </w:rPr>
        <w:t xml:space="preserve"> </w:t>
      </w:r>
      <w:r w:rsidRPr="00FD3118">
        <w:rPr>
          <w:rFonts w:eastAsia="SimSun"/>
        </w:rPr>
        <w:t>“SSDLVALSGGHTFGK</w:t>
      </w:r>
      <w:r w:rsidRPr="00FD3118">
        <w:rPr>
          <w:rFonts w:eastAsia="SimSun"/>
          <w:b/>
        </w:rPr>
        <w:t>”</w:t>
      </w:r>
      <w:r w:rsidRPr="00FD3118">
        <w:rPr>
          <w:rFonts w:eastAsia="SimSun"/>
        </w:rPr>
        <w:t>。</w:t>
      </w:r>
    </w:p>
    <w:p w14:paraId="660B725B" w14:textId="77777777" w:rsidR="001A10B5" w:rsidRPr="00FD3118" w:rsidRDefault="004B5A42">
      <w:pPr>
        <w:pStyle w:val="ListParagraph"/>
        <w:numPr>
          <w:ilvl w:val="0"/>
          <w:numId w:val="44"/>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602F016C"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分组依据</w:t>
      </w:r>
      <w:r w:rsidRPr="00FD3118">
        <w:rPr>
          <w:rFonts w:eastAsia="SimSun"/>
        </w:rPr>
        <w:t>，然后单击</w:t>
      </w:r>
      <w:r w:rsidRPr="00FD3118">
        <w:rPr>
          <w:rFonts w:eastAsia="SimSun"/>
          <w:b/>
        </w:rPr>
        <w:t>浓度</w:t>
      </w:r>
      <w:r w:rsidRPr="00FD3118">
        <w:rPr>
          <w:rFonts w:eastAsia="SimSun"/>
        </w:rPr>
        <w:t>。</w:t>
      </w:r>
    </w:p>
    <w:p w14:paraId="065677D6" w14:textId="77777777" w:rsidR="001A10B5" w:rsidRPr="00FD3118" w:rsidRDefault="004B5A42">
      <w:pPr>
        <w:pStyle w:val="ListParagraph"/>
        <w:numPr>
          <w:ilvl w:val="0"/>
          <w:numId w:val="44"/>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3E3FF9ED" w14:textId="77777777" w:rsidR="001A10B5" w:rsidRPr="00FD3118" w:rsidRDefault="004B5A42">
      <w:pPr>
        <w:rPr>
          <w:rFonts w:eastAsia="SimSun"/>
        </w:rPr>
      </w:pPr>
      <w:r w:rsidRPr="00FD3118">
        <w:rPr>
          <w:rFonts w:eastAsia="SimSun"/>
          <w:b/>
        </w:rPr>
        <w:t>峰面积</w:t>
      </w:r>
      <w:r w:rsidRPr="00FD3118">
        <w:rPr>
          <w:rFonts w:eastAsia="SimSun"/>
        </w:rPr>
        <w:t>图表将显示如下：</w:t>
      </w:r>
    </w:p>
    <w:p w14:paraId="3763C0E1" w14:textId="77777777" w:rsidR="001A10B5" w:rsidRPr="00FD3118" w:rsidRDefault="004B5A42">
      <w:pPr>
        <w:rPr>
          <w:rFonts w:eastAsia="SimSun"/>
        </w:rPr>
      </w:pPr>
      <w:r w:rsidRPr="00FD3118">
        <w:rPr>
          <w:rFonts w:eastAsia="SimSun"/>
          <w:noProof/>
        </w:rPr>
        <w:drawing>
          <wp:inline distT="0" distB="0" distL="0" distR="0" wp14:anchorId="758C732F" wp14:editId="282BDAAC">
            <wp:extent cx="5538470" cy="357124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08EB5208" w14:textId="77777777" w:rsidR="001A10B5" w:rsidRPr="00FD3118" w:rsidRDefault="004B5A42">
      <w:pPr>
        <w:rPr>
          <w:rFonts w:eastAsia="SimSun"/>
        </w:rPr>
      </w:pPr>
      <w:r w:rsidRPr="00FD3118">
        <w:rPr>
          <w:rFonts w:eastAsia="SimSun"/>
        </w:rPr>
        <w:t>该图显示出</w:t>
      </w:r>
      <w:r w:rsidRPr="00FD3118">
        <w:rPr>
          <w:rFonts w:eastAsia="SimSun"/>
        </w:rPr>
        <w:t xml:space="preserve"> CV </w:t>
      </w:r>
      <w:r w:rsidRPr="00FD3118">
        <w:rPr>
          <w:rFonts w:eastAsia="SimSun"/>
        </w:rPr>
        <w:t>值都非常小</w:t>
      </w:r>
      <w:r w:rsidRPr="00FD3118">
        <w:rPr>
          <w:rFonts w:eastAsia="SimSun" w:hint="eastAsia"/>
        </w:rPr>
        <w:t>（最低浓度的</w:t>
      </w:r>
      <w:r w:rsidRPr="00FD3118">
        <w:rPr>
          <w:rFonts w:eastAsia="SimSun" w:hint="eastAsia"/>
        </w:rPr>
        <w:t>CV</w:t>
      </w:r>
      <w:r w:rsidRPr="00FD3118">
        <w:rPr>
          <w:rFonts w:eastAsia="SimSun" w:hint="eastAsia"/>
        </w:rPr>
        <w:t>值除外）</w:t>
      </w:r>
      <w:r w:rsidRPr="00FD3118">
        <w:rPr>
          <w:rFonts w:eastAsia="SimSun"/>
        </w:rPr>
        <w:t>。通过执行以下操作，您可以轻易切换到</w:t>
      </w:r>
      <w:r w:rsidRPr="00FD3118">
        <w:rPr>
          <w:rFonts w:eastAsia="SimSun" w:hint="eastAsia"/>
        </w:rPr>
        <w:t>显示</w:t>
      </w:r>
      <w:r w:rsidRPr="00FD3118">
        <w:rPr>
          <w:rFonts w:eastAsia="SimSun"/>
        </w:rPr>
        <w:t>平均比值和标准偏差</w:t>
      </w:r>
      <w:r w:rsidRPr="00FD3118">
        <w:rPr>
          <w:rFonts w:eastAsia="SimSun" w:hint="eastAsia"/>
        </w:rPr>
        <w:t>的</w:t>
      </w:r>
      <w:r w:rsidRPr="00FD3118">
        <w:rPr>
          <w:rFonts w:eastAsia="SimSun"/>
        </w:rPr>
        <w:t>图表：</w:t>
      </w:r>
    </w:p>
    <w:p w14:paraId="46B6ABA9" w14:textId="77777777" w:rsidR="001A10B5" w:rsidRPr="00FD3118" w:rsidRDefault="004B5A42">
      <w:pPr>
        <w:pStyle w:val="ListParagraph"/>
        <w:numPr>
          <w:ilvl w:val="0"/>
          <w:numId w:val="45"/>
        </w:numPr>
        <w:rPr>
          <w:rFonts w:eastAsia="SimSun"/>
        </w:rPr>
      </w:pPr>
      <w:r w:rsidRPr="00FD3118">
        <w:rPr>
          <w:rFonts w:eastAsia="SimSun"/>
        </w:rPr>
        <w:t>右键单击</w:t>
      </w:r>
      <w:r w:rsidRPr="00FD3118">
        <w:rPr>
          <w:rFonts w:eastAsia="SimSun"/>
          <w:b/>
        </w:rPr>
        <w:t>峰面积</w:t>
      </w:r>
      <w:r w:rsidRPr="00FD3118">
        <w:rPr>
          <w:rFonts w:eastAsia="SimSun"/>
        </w:rPr>
        <w:t>图表，然后单击</w:t>
      </w:r>
      <w:r w:rsidRPr="00FD3118">
        <w:rPr>
          <w:rFonts w:eastAsia="SimSun"/>
        </w:rPr>
        <w:t xml:space="preserve"> </w:t>
      </w:r>
      <w:r w:rsidRPr="00FD3118">
        <w:rPr>
          <w:rFonts w:eastAsia="SimSun"/>
          <w:b/>
        </w:rPr>
        <w:t xml:space="preserve">CV </w:t>
      </w:r>
      <w:r w:rsidRPr="00FD3118">
        <w:rPr>
          <w:rFonts w:eastAsia="SimSun"/>
          <w:b/>
        </w:rPr>
        <w:t>值</w:t>
      </w:r>
      <w:r w:rsidRPr="00FD3118">
        <w:rPr>
          <w:rFonts w:eastAsia="SimSun"/>
        </w:rPr>
        <w:t>以取消选中菜单项。</w:t>
      </w:r>
    </w:p>
    <w:p w14:paraId="68E4596B" w14:textId="77777777" w:rsidR="001A10B5" w:rsidRPr="00FD3118" w:rsidRDefault="004B5A42" w:rsidP="008D21D5">
      <w:pPr>
        <w:keepNext/>
        <w:spacing w:after="120"/>
        <w:rPr>
          <w:rFonts w:eastAsia="SimSun"/>
        </w:rPr>
      </w:pPr>
      <w:r w:rsidRPr="00FD3118">
        <w:rPr>
          <w:rFonts w:eastAsia="SimSun"/>
        </w:rPr>
        <w:t>视图将发生如下变化：</w:t>
      </w:r>
    </w:p>
    <w:p w14:paraId="1B4754B6" w14:textId="77777777" w:rsidR="001A10B5" w:rsidRPr="00FD3118" w:rsidRDefault="004B5A42">
      <w:pPr>
        <w:rPr>
          <w:rFonts w:eastAsia="SimSun"/>
        </w:rPr>
      </w:pPr>
      <w:r w:rsidRPr="00FD3118">
        <w:rPr>
          <w:rFonts w:eastAsia="SimSun"/>
          <w:noProof/>
        </w:rPr>
        <w:drawing>
          <wp:inline distT="0" distB="0" distL="0" distR="0" wp14:anchorId="3570B10E" wp14:editId="3F45453F">
            <wp:extent cx="5538470" cy="357124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538470" cy="3571240"/>
                    </a:xfrm>
                    <a:prstGeom prst="rect">
                      <a:avLst/>
                    </a:prstGeom>
                    <a:noFill/>
                    <a:ln>
                      <a:noFill/>
                    </a:ln>
                  </pic:spPr>
                </pic:pic>
              </a:graphicData>
            </a:graphic>
          </wp:inline>
        </w:drawing>
      </w:r>
    </w:p>
    <w:p w14:paraId="1A8980BE" w14:textId="77777777" w:rsidR="001A10B5" w:rsidRPr="00FD3118" w:rsidRDefault="004B5A42">
      <w:pPr>
        <w:pStyle w:val="ListParagraph"/>
        <w:numPr>
          <w:ilvl w:val="0"/>
          <w:numId w:val="45"/>
        </w:numPr>
        <w:rPr>
          <w:rFonts w:eastAsia="SimSun"/>
        </w:rPr>
      </w:pPr>
      <w:r w:rsidRPr="00FD3118">
        <w:rPr>
          <w:rFonts w:eastAsia="SimSun"/>
        </w:rPr>
        <w:t>在</w:t>
      </w:r>
      <w:r w:rsidRPr="00FD3118">
        <w:rPr>
          <w:rFonts w:eastAsia="SimSun"/>
          <w:b/>
          <w:bCs/>
        </w:rPr>
        <w:t>文件</w:t>
      </w:r>
      <w:r w:rsidRPr="00FD3118">
        <w:rPr>
          <w:rFonts w:eastAsia="SimSun"/>
        </w:rPr>
        <w:t>菜单中单击</w:t>
      </w:r>
      <w:r w:rsidRPr="00FD3118">
        <w:rPr>
          <w:rFonts w:eastAsia="SimSun"/>
          <w:b/>
          <w:bCs/>
        </w:rPr>
        <w:t>保存</w:t>
      </w:r>
      <w:r w:rsidRPr="00FD3118">
        <w:rPr>
          <w:rFonts w:eastAsia="SimSun"/>
        </w:rPr>
        <w:t>，该部分至此结束。</w:t>
      </w:r>
      <w:r w:rsidRPr="00FD3118">
        <w:rPr>
          <w:rFonts w:eastAsia="SimSun"/>
        </w:rPr>
        <w:t xml:space="preserve"> </w:t>
      </w:r>
    </w:p>
    <w:p w14:paraId="281CBC76" w14:textId="77777777" w:rsidR="001A10B5" w:rsidRPr="00FD3118" w:rsidRDefault="004B5A42">
      <w:pPr>
        <w:pStyle w:val="Heading2"/>
        <w:rPr>
          <w:rFonts w:eastAsia="SimSun"/>
        </w:rPr>
      </w:pPr>
      <w:r w:rsidRPr="00FD3118">
        <w:rPr>
          <w:rFonts w:eastAsia="SimSun"/>
        </w:rPr>
        <w:t>进一步探索</w:t>
      </w:r>
    </w:p>
    <w:p w14:paraId="7176C09F" w14:textId="77777777" w:rsidR="001A10B5" w:rsidRPr="00FD3118" w:rsidRDefault="004B5A42">
      <w:pPr>
        <w:rPr>
          <w:rFonts w:eastAsia="SimSun"/>
        </w:rPr>
      </w:pPr>
      <w:r w:rsidRPr="00FD3118">
        <w:rPr>
          <w:rFonts w:eastAsia="SimSun"/>
        </w:rPr>
        <w:t>8</w:t>
      </w:r>
      <w:r w:rsidRPr="00FD3118">
        <w:rPr>
          <w:rFonts w:eastAsia="SimSun"/>
        </w:rPr>
        <w:t>个不同实验室参与了</w:t>
      </w:r>
      <w:r w:rsidRPr="00FD3118">
        <w:rPr>
          <w:rFonts w:eastAsia="SimSun"/>
        </w:rPr>
        <w:t>Study 7</w:t>
      </w:r>
      <w:r w:rsidRPr="00FD3118">
        <w:rPr>
          <w:rFonts w:eastAsia="SimSun"/>
        </w:rPr>
        <w:t>，并且每一个实验室均产生了与本教程中您检查的相类似的数据集。然而，并不是所有的实验室都以相同的方式遇到了相同的问题。本教程还包含此研究中来自另一实验室及其他子项目的数据。本教程中，文档已创建好，并且数据集已导入。</w:t>
      </w:r>
    </w:p>
    <w:p w14:paraId="73C89815" w14:textId="77777777" w:rsidR="001A10B5" w:rsidRPr="00FD3118" w:rsidRDefault="004B5A42">
      <w:pPr>
        <w:rPr>
          <w:rFonts w:eastAsia="SimSun"/>
        </w:rPr>
      </w:pPr>
      <w:r w:rsidRPr="00FD3118">
        <w:rPr>
          <w:rFonts w:eastAsia="SimSun"/>
        </w:rPr>
        <w:t>如要打开</w:t>
      </w:r>
      <w:r w:rsidRPr="00FD3118">
        <w:rPr>
          <w:rFonts w:eastAsia="SimSun"/>
        </w:rPr>
        <w:t xml:space="preserve">Study 7-II </w:t>
      </w:r>
      <w:r w:rsidRPr="00FD3118">
        <w:rPr>
          <w:rFonts w:eastAsia="SimSun"/>
        </w:rPr>
        <w:t>来自编号为</w:t>
      </w:r>
      <w:r w:rsidRPr="00FD3118">
        <w:rPr>
          <w:rFonts w:eastAsia="SimSun"/>
        </w:rPr>
        <w:t>52</w:t>
      </w:r>
      <w:r w:rsidRPr="00FD3118">
        <w:rPr>
          <w:rFonts w:eastAsia="SimSun"/>
        </w:rPr>
        <w:t>的实验室的数据：</w:t>
      </w:r>
    </w:p>
    <w:p w14:paraId="717F5570" w14:textId="77777777" w:rsidR="001A10B5" w:rsidRPr="00FD3118" w:rsidRDefault="004B5A42">
      <w:pPr>
        <w:pStyle w:val="ListParagraph"/>
        <w:numPr>
          <w:ilvl w:val="0"/>
          <w:numId w:val="43"/>
        </w:numPr>
        <w:rPr>
          <w:rFonts w:eastAsia="SimSun"/>
        </w:rPr>
      </w:pPr>
      <w:r w:rsidRPr="00FD3118">
        <w:rPr>
          <w:rFonts w:eastAsia="SimSun"/>
        </w:rPr>
        <w:t>在</w:t>
      </w:r>
      <w:r w:rsidRPr="00FD3118">
        <w:rPr>
          <w:rFonts w:eastAsia="SimSun"/>
          <w:b/>
        </w:rPr>
        <w:t>文件</w:t>
      </w:r>
      <w:r w:rsidRPr="00FD3118">
        <w:rPr>
          <w:rFonts w:eastAsia="SimSun"/>
        </w:rPr>
        <w:t>菜单中单击</w:t>
      </w:r>
      <w:r w:rsidRPr="00FD3118">
        <w:rPr>
          <w:rFonts w:eastAsia="SimSun"/>
          <w:b/>
        </w:rPr>
        <w:t>打开</w:t>
      </w:r>
      <w:r w:rsidRPr="00FD3118">
        <w:rPr>
          <w:rFonts w:eastAsia="SimSun"/>
        </w:rPr>
        <w:t xml:space="preserve"> (Ctrl-O)</w:t>
      </w:r>
      <w:r w:rsidRPr="00FD3118">
        <w:rPr>
          <w:rFonts w:eastAsia="SimSun"/>
        </w:rPr>
        <w:t>。</w:t>
      </w:r>
    </w:p>
    <w:p w14:paraId="3CFD949C" w14:textId="77777777" w:rsidR="001A10B5" w:rsidRPr="00FD3118" w:rsidRDefault="004B5A42">
      <w:pPr>
        <w:pStyle w:val="ListParagraph"/>
        <w:numPr>
          <w:ilvl w:val="0"/>
          <w:numId w:val="43"/>
        </w:numPr>
        <w:rPr>
          <w:rFonts w:eastAsia="SimSun"/>
        </w:rPr>
      </w:pPr>
      <w:r w:rsidRPr="00FD3118">
        <w:rPr>
          <w:rFonts w:eastAsia="SimSun"/>
        </w:rPr>
        <w:t>导航至本教程开始时创建的</w:t>
      </w:r>
      <w:r w:rsidRPr="00FD3118">
        <w:rPr>
          <w:rFonts w:eastAsia="SimSun"/>
        </w:rPr>
        <w:t xml:space="preserve"> ExistingQuant </w:t>
      </w:r>
      <w:r w:rsidRPr="00FD3118">
        <w:rPr>
          <w:rFonts w:eastAsia="SimSun"/>
        </w:rPr>
        <w:t>文件夹下的</w:t>
      </w:r>
      <w:r w:rsidRPr="00FD3118">
        <w:rPr>
          <w:rFonts w:eastAsia="SimSun"/>
        </w:rPr>
        <w:t xml:space="preserve"> Study 7 </w:t>
      </w:r>
      <w:r w:rsidRPr="00FD3118">
        <w:rPr>
          <w:rFonts w:eastAsia="SimSun"/>
        </w:rPr>
        <w:t>子文件夹中的</w:t>
      </w:r>
      <w:r w:rsidRPr="00FD3118">
        <w:rPr>
          <w:rFonts w:eastAsia="SimSun"/>
        </w:rPr>
        <w:t xml:space="preserve"> Study II </w:t>
      </w:r>
      <w:r w:rsidRPr="00FD3118">
        <w:rPr>
          <w:rFonts w:eastAsia="SimSun"/>
        </w:rPr>
        <w:t>子文件夹。</w:t>
      </w:r>
    </w:p>
    <w:p w14:paraId="673B064D" w14:textId="77777777" w:rsidR="001A10B5" w:rsidRPr="00FD3118" w:rsidRDefault="004B5A42">
      <w:pPr>
        <w:pStyle w:val="ListParagraph"/>
        <w:numPr>
          <w:ilvl w:val="0"/>
          <w:numId w:val="43"/>
        </w:numPr>
        <w:rPr>
          <w:rFonts w:eastAsia="SimSun"/>
        </w:rPr>
      </w:pPr>
      <w:r w:rsidRPr="00FD3118">
        <w:rPr>
          <w:rFonts w:eastAsia="SimSun"/>
        </w:rPr>
        <w:t>选择</w:t>
      </w:r>
      <w:r w:rsidRPr="00FD3118">
        <w:rPr>
          <w:rFonts w:eastAsia="SimSun" w:hint="eastAsia"/>
        </w:rPr>
        <w:t xml:space="preserve"> </w:t>
      </w:r>
      <w:r w:rsidRPr="00FD3118">
        <w:rPr>
          <w:rFonts w:eastAsia="SimSun"/>
        </w:rPr>
        <w:t xml:space="preserve">“Study 7ii (site 52).sky” </w:t>
      </w:r>
      <w:r w:rsidRPr="00FD3118">
        <w:rPr>
          <w:rFonts w:eastAsia="SimSun"/>
        </w:rPr>
        <w:t>文件。</w:t>
      </w:r>
    </w:p>
    <w:p w14:paraId="5E6DABCF" w14:textId="77777777" w:rsidR="001A10B5" w:rsidRPr="00FD3118" w:rsidRDefault="004B5A42">
      <w:pPr>
        <w:pStyle w:val="ListParagraph"/>
        <w:numPr>
          <w:ilvl w:val="0"/>
          <w:numId w:val="43"/>
        </w:numPr>
        <w:rPr>
          <w:rFonts w:eastAsia="SimSun"/>
        </w:rPr>
      </w:pPr>
      <w:r w:rsidRPr="00FD3118">
        <w:rPr>
          <w:rFonts w:eastAsia="SimSun"/>
        </w:rPr>
        <w:t>单击</w:t>
      </w:r>
      <w:r w:rsidRPr="00FD3118">
        <w:rPr>
          <w:rFonts w:eastAsia="SimSun"/>
          <w:b/>
        </w:rPr>
        <w:t>打开</w:t>
      </w:r>
      <w:r w:rsidRPr="00FD3118">
        <w:rPr>
          <w:rFonts w:eastAsia="SimSun"/>
        </w:rPr>
        <w:t>按钮。</w:t>
      </w:r>
    </w:p>
    <w:p w14:paraId="30651D5C" w14:textId="77777777" w:rsidR="001A10B5" w:rsidRPr="00FD3118" w:rsidRDefault="004B5A42" w:rsidP="008D21D5">
      <w:pPr>
        <w:keepNext/>
        <w:rPr>
          <w:rFonts w:eastAsia="SimSun"/>
        </w:rPr>
      </w:pPr>
      <w:r w:rsidRPr="00FD3118">
        <w:rPr>
          <w:rFonts w:eastAsia="SimSun"/>
        </w:rPr>
        <w:t>此文件会快速打开，并且您会看到重同位素标记参考肽段的</w:t>
      </w:r>
      <w:r w:rsidRPr="00FD3118">
        <w:rPr>
          <w:rFonts w:eastAsia="SimSun"/>
        </w:rPr>
        <w:t xml:space="preserve"> CV </w:t>
      </w:r>
      <w:r w:rsidRPr="00FD3118">
        <w:rPr>
          <w:rFonts w:eastAsia="SimSun"/>
        </w:rPr>
        <w:t>值不尽相同，如下图所示：</w:t>
      </w:r>
    </w:p>
    <w:p w14:paraId="3224213F" w14:textId="77777777" w:rsidR="001A10B5" w:rsidRPr="00FD3118" w:rsidRDefault="004B5A42">
      <w:pPr>
        <w:rPr>
          <w:rFonts w:eastAsia="SimSun"/>
        </w:rPr>
      </w:pPr>
      <w:r w:rsidRPr="00FD3118">
        <w:rPr>
          <w:rFonts w:eastAsia="SimSun"/>
          <w:noProof/>
        </w:rPr>
        <w:drawing>
          <wp:inline distT="0" distB="0" distL="0" distR="0" wp14:anchorId="5F7E4F96" wp14:editId="0BC01532">
            <wp:extent cx="5520690" cy="3554095"/>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520690" cy="3554095"/>
                    </a:xfrm>
                    <a:prstGeom prst="rect">
                      <a:avLst/>
                    </a:prstGeom>
                    <a:noFill/>
                    <a:ln>
                      <a:noFill/>
                    </a:ln>
                  </pic:spPr>
                </pic:pic>
              </a:graphicData>
            </a:graphic>
          </wp:inline>
        </w:drawing>
      </w:r>
    </w:p>
    <w:p w14:paraId="2F1C4B06" w14:textId="77777777" w:rsidR="001A10B5" w:rsidRPr="00FD3118" w:rsidRDefault="004B5A42">
      <w:pPr>
        <w:rPr>
          <w:rFonts w:eastAsia="SimSun"/>
        </w:rPr>
      </w:pPr>
      <w:r w:rsidRPr="00FD3118">
        <w:rPr>
          <w:rFonts w:eastAsia="SimSun" w:hint="eastAsia"/>
        </w:rPr>
        <w:t>在</w:t>
      </w:r>
      <w:r w:rsidRPr="00FD3118">
        <w:rPr>
          <w:rFonts w:eastAsia="SimSun"/>
        </w:rPr>
        <w:t>第一组数据</w:t>
      </w:r>
      <w:r w:rsidRPr="00FD3118">
        <w:rPr>
          <w:rFonts w:eastAsia="SimSun" w:hint="eastAsia"/>
        </w:rPr>
        <w:t>中，有</w:t>
      </w:r>
      <w:r w:rsidRPr="00FD3118">
        <w:rPr>
          <w:rFonts w:eastAsia="SimSun"/>
        </w:rPr>
        <w:t xml:space="preserve"> 4 </w:t>
      </w:r>
      <w:r w:rsidRPr="00FD3118">
        <w:rPr>
          <w:rFonts w:eastAsia="SimSun"/>
        </w:rPr>
        <w:t>个</w:t>
      </w:r>
      <w:r w:rsidRPr="00FD3118">
        <w:rPr>
          <w:rFonts w:eastAsia="SimSun" w:hint="eastAsia"/>
        </w:rPr>
        <w:t>肽段</w:t>
      </w:r>
      <w:r w:rsidRPr="00FD3118">
        <w:rPr>
          <w:rFonts w:eastAsia="SimSun" w:hint="eastAsia"/>
        </w:rPr>
        <w:t>CV</w:t>
      </w:r>
      <w:r w:rsidRPr="00FD3118">
        <w:rPr>
          <w:rFonts w:eastAsia="SimSun" w:hint="eastAsia"/>
        </w:rPr>
        <w:t>值偏大（</w:t>
      </w:r>
      <w:r w:rsidRPr="00FD3118">
        <w:rPr>
          <w:rFonts w:eastAsia="SimSun"/>
        </w:rPr>
        <w:t>40%</w:t>
      </w:r>
      <w:r w:rsidRPr="00FD3118">
        <w:rPr>
          <w:rFonts w:eastAsia="SimSun" w:hint="eastAsia"/>
        </w:rPr>
        <w:t>至</w:t>
      </w:r>
      <w:r w:rsidRPr="00FD3118">
        <w:rPr>
          <w:rFonts w:eastAsia="SimSun"/>
        </w:rPr>
        <w:t>50%</w:t>
      </w:r>
      <w:r w:rsidRPr="00FD3118">
        <w:rPr>
          <w:rFonts w:eastAsia="SimSun" w:hint="eastAsia"/>
        </w:rPr>
        <w:t>）；其中，</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是</w:t>
      </w:r>
      <w:r w:rsidRPr="00FD3118">
        <w:rPr>
          <w:rFonts w:eastAsia="SimSun" w:hint="eastAsia"/>
        </w:rPr>
        <w:t>唯一一个在</w:t>
      </w:r>
      <w:r w:rsidRPr="00FD3118">
        <w:rPr>
          <w:rFonts w:eastAsia="SimSun"/>
        </w:rPr>
        <w:t>此数据集的变异系数仍然约为</w:t>
      </w:r>
      <w:r w:rsidRPr="00FD3118">
        <w:rPr>
          <w:rFonts w:eastAsia="SimSun"/>
        </w:rPr>
        <w:t>40%</w:t>
      </w:r>
      <w:r w:rsidRPr="00FD3118">
        <w:rPr>
          <w:rFonts w:eastAsia="SimSun" w:hint="eastAsia"/>
        </w:rPr>
        <w:t>的肽段。同时，</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的变异系数</w:t>
      </w:r>
      <w:r w:rsidRPr="00FD3118">
        <w:rPr>
          <w:rFonts w:eastAsia="SimSun" w:hint="eastAsia"/>
        </w:rPr>
        <w:t>现在</w:t>
      </w:r>
      <w:r w:rsidRPr="00FD3118">
        <w:rPr>
          <w:rFonts w:eastAsia="SimSun"/>
        </w:rPr>
        <w:t>约为</w:t>
      </w:r>
      <w:r w:rsidRPr="00FD3118">
        <w:rPr>
          <w:rFonts w:eastAsia="SimSun"/>
        </w:rPr>
        <w:t xml:space="preserve"> 25%</w:t>
      </w:r>
      <w:r w:rsidRPr="00FD3118">
        <w:rPr>
          <w:rFonts w:eastAsia="SimSun" w:hint="eastAsia"/>
        </w:rPr>
        <w:t>（不同于第一组数据中约</w:t>
      </w:r>
      <w:r w:rsidRPr="00FD3118">
        <w:rPr>
          <w:rFonts w:eastAsia="SimSun"/>
        </w:rPr>
        <w:t>10%</w:t>
      </w:r>
      <w:r w:rsidRPr="00FD3118">
        <w:rPr>
          <w:rFonts w:eastAsia="SimSun" w:hint="eastAsia"/>
        </w:rPr>
        <w:t>）</w:t>
      </w:r>
      <w:r w:rsidRPr="00FD3118">
        <w:rPr>
          <w:rFonts w:eastAsia="SimSun"/>
        </w:rPr>
        <w:t>。</w:t>
      </w:r>
      <w:r w:rsidRPr="00FD3118">
        <w:rPr>
          <w:rFonts w:eastAsia="SimSun"/>
        </w:rPr>
        <w:t xml:space="preserve"> </w:t>
      </w:r>
    </w:p>
    <w:p w14:paraId="6B76F68D" w14:textId="77777777" w:rsidR="001A10B5" w:rsidRPr="00FD3118" w:rsidRDefault="004B5A42">
      <w:pPr>
        <w:pStyle w:val="ListParagraph"/>
        <w:numPr>
          <w:ilvl w:val="0"/>
          <w:numId w:val="46"/>
        </w:numPr>
        <w:rPr>
          <w:rFonts w:eastAsia="SimSun"/>
        </w:rPr>
      </w:pPr>
      <w:r w:rsidRPr="00FD3118">
        <w:rPr>
          <w:rFonts w:eastAsia="SimSun"/>
        </w:rPr>
        <w:t>在</w:t>
      </w:r>
      <w:r w:rsidRPr="00FD3118">
        <w:rPr>
          <w:rFonts w:eastAsia="SimSun"/>
          <w:b/>
        </w:rPr>
        <w:t>目标</w:t>
      </w:r>
      <w:r w:rsidRPr="00FD3118">
        <w:rPr>
          <w:rFonts w:eastAsia="SimSun"/>
        </w:rPr>
        <w:t>视图中选择肽段</w:t>
      </w:r>
      <w:r w:rsidRPr="00FD3118">
        <w:rPr>
          <w:rFonts w:eastAsia="SimSun"/>
        </w:rPr>
        <w:t xml:space="preserve"> </w:t>
      </w:r>
      <w:r w:rsidRPr="00FD3118">
        <w:rPr>
          <w:rFonts w:eastAsia="SimSun"/>
          <w:color w:val="000000"/>
        </w:rPr>
        <w:t>LSEPAELTDAV</w:t>
      </w:r>
      <w:r w:rsidRPr="00FD3118">
        <w:rPr>
          <w:rFonts w:eastAsia="SimSun"/>
          <w:b/>
          <w:bCs/>
          <w:color w:val="0000FF"/>
        </w:rPr>
        <w:t>K</w:t>
      </w:r>
      <w:r w:rsidRPr="00FD3118">
        <w:rPr>
          <w:rFonts w:eastAsia="SimSun"/>
        </w:rPr>
        <w:t>。</w:t>
      </w:r>
    </w:p>
    <w:p w14:paraId="4DDD631A" w14:textId="77777777" w:rsidR="001A10B5" w:rsidRPr="00FD3118" w:rsidRDefault="004B5A42">
      <w:pPr>
        <w:rPr>
          <w:rFonts w:eastAsia="SimSun"/>
        </w:rPr>
      </w:pPr>
      <w:r w:rsidRPr="00FD3118">
        <w:rPr>
          <w:rFonts w:eastAsia="SimSun"/>
        </w:rPr>
        <w:t>如果您查看</w:t>
      </w:r>
      <w:r w:rsidRPr="00FD3118">
        <w:rPr>
          <w:rFonts w:eastAsia="SimSun"/>
          <w:b/>
        </w:rPr>
        <w:t>保留时间：重复检测比较</w:t>
      </w:r>
      <w:r w:rsidRPr="00FD3118">
        <w:rPr>
          <w:rFonts w:eastAsia="SimSun"/>
        </w:rPr>
        <w:t>图表，会发现</w:t>
      </w:r>
      <w:r w:rsidRPr="00FD3118">
        <w:rPr>
          <w:rFonts w:eastAsia="SimSun"/>
        </w:rPr>
        <w:t xml:space="preserve"> Skyline </w:t>
      </w:r>
      <w:r w:rsidRPr="00FD3118">
        <w:rPr>
          <w:rFonts w:eastAsia="SimSun"/>
        </w:rPr>
        <w:t>为</w:t>
      </w:r>
      <w:r w:rsidRPr="00FD3118">
        <w:rPr>
          <w:rFonts w:eastAsia="SimSun"/>
        </w:rPr>
        <w:t xml:space="preserve"> 3 </w:t>
      </w:r>
      <w:r w:rsidRPr="00FD3118">
        <w:rPr>
          <w:rFonts w:eastAsia="SimSun"/>
        </w:rPr>
        <w:t>次</w:t>
      </w:r>
      <w:r w:rsidRPr="00FD3118">
        <w:rPr>
          <w:rFonts w:eastAsia="SimSun"/>
        </w:rPr>
        <w:t>“</w:t>
      </w:r>
      <w:r w:rsidRPr="00FD3118">
        <w:rPr>
          <w:rFonts w:eastAsia="SimSun"/>
        </w:rPr>
        <w:t>空白</w:t>
      </w:r>
      <w:r w:rsidRPr="00FD3118">
        <w:rPr>
          <w:rFonts w:eastAsia="SimSun"/>
        </w:rPr>
        <w:t>”</w:t>
      </w:r>
      <w:r w:rsidRPr="00FD3118">
        <w:rPr>
          <w:rFonts w:eastAsia="SimSun"/>
        </w:rPr>
        <w:t>的重复检测选择了错误的峰（尽管很久以前就已经解决了该问题，但却是在导入和保存文档数据之后）：</w:t>
      </w:r>
    </w:p>
    <w:p w14:paraId="412FBB3B" w14:textId="77777777" w:rsidR="001A10B5" w:rsidRPr="00FD3118" w:rsidRDefault="004B5A42">
      <w:pPr>
        <w:rPr>
          <w:rFonts w:eastAsia="SimSun"/>
        </w:rPr>
      </w:pPr>
      <w:r w:rsidRPr="00FD3118">
        <w:rPr>
          <w:rFonts w:eastAsia="SimSun"/>
          <w:noProof/>
        </w:rPr>
        <w:drawing>
          <wp:inline distT="0" distB="0" distL="0" distR="0" wp14:anchorId="62F9E1A0" wp14:editId="27519563">
            <wp:extent cx="5943600" cy="22961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943600" cy="2296160"/>
                    </a:xfrm>
                    <a:prstGeom prst="rect">
                      <a:avLst/>
                    </a:prstGeom>
                    <a:noFill/>
                    <a:ln>
                      <a:noFill/>
                    </a:ln>
                  </pic:spPr>
                </pic:pic>
              </a:graphicData>
            </a:graphic>
          </wp:inline>
        </w:drawing>
      </w:r>
    </w:p>
    <w:p w14:paraId="5F2E97A7" w14:textId="77777777" w:rsidR="001A10B5" w:rsidRPr="00FD3118" w:rsidRDefault="004B5A42">
      <w:pPr>
        <w:rPr>
          <w:rFonts w:eastAsia="SimSun"/>
        </w:rPr>
      </w:pPr>
      <w:r w:rsidRPr="00FD3118">
        <w:rPr>
          <w:rFonts w:eastAsia="SimSun"/>
        </w:rPr>
        <w:t>如果您通过单击并向右拖动</w:t>
      </w:r>
      <w:r w:rsidRPr="00FD3118">
        <w:rPr>
          <w:rFonts w:eastAsia="SimSun"/>
        </w:rPr>
        <w:t xml:space="preserve"> X </w:t>
      </w:r>
      <w:r w:rsidRPr="00FD3118">
        <w:rPr>
          <w:rFonts w:eastAsia="SimSun"/>
        </w:rPr>
        <w:t>轴的方式纠正这些错误，</w:t>
      </w:r>
      <w:r w:rsidRPr="00FD3118">
        <w:rPr>
          <w:rFonts w:eastAsia="SimSun"/>
          <w:color w:val="000000"/>
        </w:rPr>
        <w:t>LSEPAELTDAV</w:t>
      </w:r>
      <w:r w:rsidRPr="00FD3118">
        <w:rPr>
          <w:rFonts w:eastAsia="SimSun"/>
          <w:b/>
          <w:bCs/>
          <w:color w:val="0000FF"/>
        </w:rPr>
        <w:t>K</w:t>
      </w:r>
      <w:r w:rsidRPr="00FD3118">
        <w:rPr>
          <w:rFonts w:eastAsia="SimSun"/>
        </w:rPr>
        <w:t xml:space="preserve"> </w:t>
      </w:r>
      <w:r w:rsidRPr="00FD3118">
        <w:rPr>
          <w:rFonts w:eastAsia="SimSun"/>
        </w:rPr>
        <w:t>的重母离子变异系数可以下降至类似其它大多数肽段的</w:t>
      </w:r>
      <w:r w:rsidRPr="00FD3118">
        <w:rPr>
          <w:rFonts w:eastAsia="SimSun"/>
        </w:rPr>
        <w:t xml:space="preserve"> 10% </w:t>
      </w:r>
      <w:r w:rsidRPr="00FD3118">
        <w:rPr>
          <w:rFonts w:eastAsia="SimSun"/>
        </w:rPr>
        <w:t>左右。</w:t>
      </w:r>
    </w:p>
    <w:p w14:paraId="197CDDFA" w14:textId="77777777" w:rsidR="001A10B5" w:rsidRPr="00FD3118" w:rsidRDefault="004B5A42">
      <w:pPr>
        <w:rPr>
          <w:rFonts w:eastAsia="SimSun"/>
        </w:rPr>
      </w:pPr>
      <w:r w:rsidRPr="00FD3118">
        <w:rPr>
          <w:rFonts w:eastAsia="SimSun"/>
        </w:rPr>
        <w:t>如要查看此数据集中的轻</w:t>
      </w:r>
      <w:r w:rsidRPr="00FD3118">
        <w:rPr>
          <w:rFonts w:eastAsia="SimSun"/>
        </w:rPr>
        <w:t>:</w:t>
      </w:r>
      <w:r w:rsidRPr="00FD3118">
        <w:rPr>
          <w:rFonts w:eastAsia="SimSun"/>
        </w:rPr>
        <w:t>重比值，请执行下列步骤：</w:t>
      </w:r>
    </w:p>
    <w:p w14:paraId="665C8068" w14:textId="77777777" w:rsidR="001A10B5" w:rsidRPr="00FD3118" w:rsidRDefault="004B5A42">
      <w:pPr>
        <w:pStyle w:val="ListParagraph"/>
        <w:numPr>
          <w:ilvl w:val="0"/>
          <w:numId w:val="47"/>
        </w:numPr>
        <w:rPr>
          <w:rFonts w:eastAsia="SimSun"/>
        </w:rPr>
      </w:pPr>
      <w:r w:rsidRPr="00FD3118">
        <w:rPr>
          <w:rFonts w:eastAsia="SimSun"/>
        </w:rPr>
        <w:t>在</w:t>
      </w:r>
      <w:r w:rsidRPr="00FD3118">
        <w:rPr>
          <w:rFonts w:eastAsia="SimSun"/>
          <w:b/>
        </w:rPr>
        <w:t>视图</w:t>
      </w:r>
      <w:r w:rsidRPr="00FD3118">
        <w:rPr>
          <w:rFonts w:eastAsia="SimSun"/>
        </w:rPr>
        <w:t>菜单中选择</w:t>
      </w:r>
      <w:r w:rsidRPr="00FD3118">
        <w:rPr>
          <w:rFonts w:eastAsia="SimSun"/>
          <w:b/>
        </w:rPr>
        <w:t>峰面积</w:t>
      </w:r>
      <w:r w:rsidRPr="00FD3118">
        <w:rPr>
          <w:rFonts w:eastAsia="SimSun"/>
        </w:rPr>
        <w:t>，并单击</w:t>
      </w:r>
      <w:r w:rsidRPr="00FD3118">
        <w:rPr>
          <w:rFonts w:eastAsia="SimSun"/>
          <w:b/>
        </w:rPr>
        <w:t>重复检测比较</w:t>
      </w:r>
      <w:r w:rsidRPr="00FD3118">
        <w:rPr>
          <w:rFonts w:eastAsia="SimSun"/>
        </w:rPr>
        <w:t xml:space="preserve"> (F7)</w:t>
      </w:r>
      <w:r w:rsidRPr="00FD3118">
        <w:rPr>
          <w:rFonts w:eastAsia="SimSun"/>
        </w:rPr>
        <w:t>。</w:t>
      </w:r>
    </w:p>
    <w:p w14:paraId="05B705A7" w14:textId="77777777" w:rsidR="001A10B5" w:rsidRPr="00FD3118" w:rsidRDefault="004B5A42">
      <w:pPr>
        <w:pStyle w:val="ListParagraph"/>
        <w:numPr>
          <w:ilvl w:val="0"/>
          <w:numId w:val="47"/>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，然后单击</w:t>
      </w:r>
      <w:r w:rsidRPr="00FD3118">
        <w:rPr>
          <w:rFonts w:eastAsia="SimSun"/>
          <w:b/>
        </w:rPr>
        <w:t>重</w:t>
      </w:r>
      <w:r w:rsidRPr="00FD3118">
        <w:rPr>
          <w:rFonts w:eastAsia="SimSun"/>
        </w:rPr>
        <w:t>。</w:t>
      </w:r>
    </w:p>
    <w:p w14:paraId="59609269" w14:textId="77777777" w:rsidR="001A10B5" w:rsidRPr="00FD3118" w:rsidRDefault="004B5A42">
      <w:pPr>
        <w:rPr>
          <w:rFonts w:eastAsia="SimSun"/>
        </w:rPr>
      </w:pPr>
      <w:r w:rsidRPr="00FD3118">
        <w:rPr>
          <w:rFonts w:eastAsia="SimSun"/>
        </w:rPr>
        <w:t>您将发现所有肽段</w:t>
      </w:r>
      <w:r w:rsidRPr="00FD3118">
        <w:rPr>
          <w:rFonts w:eastAsia="SimSun" w:hint="eastAsia"/>
        </w:rPr>
        <w:t>（</w:t>
      </w:r>
      <w:r w:rsidRPr="00FD3118">
        <w:rPr>
          <w:rFonts w:eastAsia="SimSun"/>
        </w:rPr>
        <w:t>甚至</w:t>
      </w:r>
      <w:r w:rsidRPr="00FD3118">
        <w:rPr>
          <w:rFonts w:eastAsia="SimSun" w:hint="eastAsia"/>
        </w:rPr>
        <w:t>包括</w:t>
      </w:r>
      <w:r w:rsidRPr="00FD3118">
        <w:rPr>
          <w:rFonts w:eastAsia="SimSun"/>
        </w:rPr>
        <w:t>肽段</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hint="eastAsia"/>
          <w:b/>
          <w:bCs/>
          <w:color w:val="0000FF"/>
        </w:rPr>
        <w:t>）</w:t>
      </w:r>
      <w:r w:rsidRPr="00FD3118">
        <w:rPr>
          <w:rFonts w:eastAsia="SimSun"/>
        </w:rPr>
        <w:t>的图表，在此数据集中结果非常好。</w:t>
      </w:r>
    </w:p>
    <w:p w14:paraId="68DDAF91" w14:textId="77777777" w:rsidR="001A10B5" w:rsidRPr="00FD3118" w:rsidRDefault="004B5A42" w:rsidP="008E2153">
      <w:pPr>
        <w:pStyle w:val="ListParagraph"/>
        <w:keepNext/>
        <w:numPr>
          <w:ilvl w:val="0"/>
          <w:numId w:val="48"/>
        </w:numPr>
        <w:rPr>
          <w:rFonts w:eastAsia="SimSun"/>
        </w:rPr>
      </w:pPr>
      <w:r w:rsidRPr="00FD3118">
        <w:rPr>
          <w:rFonts w:eastAsia="SimSun"/>
        </w:rPr>
        <w:t>单击</w:t>
      </w:r>
      <w:r w:rsidRPr="00FD3118">
        <w:rPr>
          <w:rFonts w:eastAsia="SimSun"/>
        </w:rPr>
        <w:t xml:space="preserve"> "</w:t>
      </w:r>
      <w:r w:rsidRPr="00FD3118">
        <w:rPr>
          <w:rFonts w:eastAsia="SimSun"/>
          <w:color w:val="000000"/>
        </w:rPr>
        <w:t>INDISHTQSVSA</w:t>
      </w:r>
      <w:r w:rsidRPr="00FD3118">
        <w:rPr>
          <w:rFonts w:eastAsia="SimSun"/>
          <w:b/>
          <w:bCs/>
          <w:color w:val="0000FF"/>
        </w:rPr>
        <w:t>K</w:t>
      </w:r>
      <w:r w:rsidRPr="00FD3118">
        <w:rPr>
          <w:rFonts w:eastAsia="SimSun"/>
        </w:rPr>
        <w:t xml:space="preserve">" </w:t>
      </w:r>
      <w:r w:rsidRPr="00FD3118">
        <w:rPr>
          <w:rFonts w:eastAsia="SimSun"/>
        </w:rPr>
        <w:t>肽段。</w:t>
      </w:r>
    </w:p>
    <w:p w14:paraId="1BA53D52" w14:textId="77777777" w:rsidR="001A10B5" w:rsidRPr="00FD3118" w:rsidRDefault="004B5A42">
      <w:pPr>
        <w:rPr>
          <w:rFonts w:eastAsia="SimSun"/>
        </w:rPr>
      </w:pPr>
      <w:r w:rsidRPr="00FD3118">
        <w:rPr>
          <w:rFonts w:eastAsia="SimSun"/>
          <w:noProof/>
        </w:rPr>
        <w:drawing>
          <wp:inline distT="0" distB="0" distL="0" distR="0" wp14:anchorId="7FDCBDC5" wp14:editId="5269215B">
            <wp:extent cx="5520690" cy="3778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2D2E3EFE" w14:textId="77777777" w:rsidR="001A10B5" w:rsidRPr="00FD3118" w:rsidRDefault="004B5A42">
      <w:pPr>
        <w:rPr>
          <w:rFonts w:eastAsia="SimSun"/>
        </w:rPr>
      </w:pPr>
      <w:r w:rsidRPr="00FD3118">
        <w:rPr>
          <w:rFonts w:eastAsia="SimSun"/>
        </w:rPr>
        <w:t>这似乎显示出内标对此肽段检测结果的</w:t>
      </w:r>
      <w:r w:rsidR="0094766D" w:rsidRPr="00FD3118">
        <w:rPr>
          <w:rFonts w:eastAsia="SimSun" w:hint="eastAsia"/>
        </w:rPr>
        <w:t>差</w:t>
      </w:r>
      <w:r w:rsidRPr="00FD3118">
        <w:rPr>
          <w:rFonts w:eastAsia="SimSun"/>
        </w:rPr>
        <w:t>异起到了补偿作用。查看归一化前的数据：</w:t>
      </w:r>
    </w:p>
    <w:p w14:paraId="623365B2"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无</w:t>
      </w:r>
      <w:r w:rsidRPr="00FD3118">
        <w:rPr>
          <w:rFonts w:eastAsia="SimSun"/>
        </w:rPr>
        <w:t>。</w:t>
      </w:r>
    </w:p>
    <w:p w14:paraId="68D14C2E" w14:textId="77777777" w:rsidR="001A10B5" w:rsidRPr="00FD3118" w:rsidRDefault="004B5A42" w:rsidP="008E2153">
      <w:pPr>
        <w:keepNext/>
        <w:ind w:left="720" w:hanging="360"/>
        <w:contextualSpacing/>
        <w:rPr>
          <w:rFonts w:eastAsia="SimSun"/>
        </w:rPr>
      </w:pPr>
      <w:r w:rsidRPr="00FD3118">
        <w:rPr>
          <w:rFonts w:eastAsia="SimSun"/>
        </w:rPr>
        <w:t>如果不是这张图表，我们很难想象到归一化会如此有效：</w:t>
      </w:r>
    </w:p>
    <w:p w14:paraId="40647DD7" w14:textId="77777777" w:rsidR="001A10B5" w:rsidRPr="00FD3118" w:rsidRDefault="004B5A42">
      <w:pPr>
        <w:rPr>
          <w:rFonts w:eastAsia="SimSun"/>
        </w:rPr>
      </w:pPr>
      <w:r w:rsidRPr="00FD3118">
        <w:rPr>
          <w:rFonts w:eastAsia="SimSun"/>
          <w:noProof/>
        </w:rPr>
        <w:drawing>
          <wp:inline distT="0" distB="0" distL="0" distR="0" wp14:anchorId="26318464" wp14:editId="54B0AC1F">
            <wp:extent cx="5520690" cy="3778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6A3C87FB" w14:textId="77777777" w:rsidR="001A10B5" w:rsidRPr="00FD3118" w:rsidRDefault="004B5A42">
      <w:pPr>
        <w:rPr>
          <w:rFonts w:eastAsia="SimSun"/>
        </w:rPr>
      </w:pPr>
      <w:r w:rsidRPr="00FD3118">
        <w:rPr>
          <w:rFonts w:eastAsia="SimSun"/>
        </w:rPr>
        <w:t>最后，回到我们在第一组数据集中发现的存在干扰的肽段上来：</w:t>
      </w:r>
    </w:p>
    <w:p w14:paraId="2F399116" w14:textId="77777777" w:rsidR="001A10B5" w:rsidRPr="00FD3118" w:rsidRDefault="004B5A42">
      <w:pPr>
        <w:pStyle w:val="ListParagraph"/>
        <w:numPr>
          <w:ilvl w:val="0"/>
          <w:numId w:val="49"/>
        </w:numPr>
        <w:rPr>
          <w:rFonts w:eastAsia="SimSun"/>
        </w:rPr>
      </w:pPr>
      <w:r w:rsidRPr="00FD3118">
        <w:rPr>
          <w:rFonts w:eastAsia="SimSun"/>
        </w:rPr>
        <w:t>选择肽段</w:t>
      </w:r>
      <w:r w:rsidRPr="00FD3118">
        <w:rPr>
          <w:rFonts w:eastAsia="SimSun"/>
        </w:rPr>
        <w:t xml:space="preserve"> </w:t>
      </w:r>
      <w:r w:rsidRPr="00FD3118">
        <w:rPr>
          <w:rFonts w:eastAsia="SimSun"/>
          <w:color w:val="000000"/>
        </w:rPr>
        <w:t>HGFLP</w:t>
      </w:r>
      <w:r w:rsidRPr="00FD3118">
        <w:rPr>
          <w:rFonts w:eastAsia="SimSun"/>
          <w:b/>
          <w:bCs/>
          <w:color w:val="0000FF"/>
        </w:rPr>
        <w:t>R</w:t>
      </w:r>
      <w:r w:rsidRPr="00FD3118">
        <w:rPr>
          <w:rFonts w:eastAsia="SimSun"/>
        </w:rPr>
        <w:t xml:space="preserve"> </w:t>
      </w:r>
      <w:r w:rsidRPr="00FD3118">
        <w:rPr>
          <w:rFonts w:eastAsia="SimSun"/>
        </w:rPr>
        <w:t>的轻母离子</w:t>
      </w:r>
      <w:r w:rsidRPr="00FD3118">
        <w:rPr>
          <w:rFonts w:eastAsia="SimSun"/>
        </w:rPr>
        <w:t xml:space="preserve"> "363.7059++"</w:t>
      </w:r>
      <w:r w:rsidRPr="00FD3118">
        <w:rPr>
          <w:rFonts w:eastAsia="SimSun"/>
        </w:rPr>
        <w:t>。</w:t>
      </w:r>
    </w:p>
    <w:p w14:paraId="4E7FB7DB"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离子对</w:t>
      </w:r>
      <w:r w:rsidRPr="00FD3118">
        <w:rPr>
          <w:rFonts w:eastAsia="SimSun"/>
        </w:rPr>
        <w:t>并单击</w:t>
      </w:r>
      <w:r w:rsidRPr="00FD3118">
        <w:rPr>
          <w:rFonts w:eastAsia="SimSun"/>
          <w:b/>
        </w:rPr>
        <w:t>全部</w:t>
      </w:r>
      <w:r w:rsidRPr="00FD3118">
        <w:rPr>
          <w:rFonts w:eastAsia="SimSun"/>
        </w:rPr>
        <w:t>。</w:t>
      </w:r>
    </w:p>
    <w:p w14:paraId="14BD359C" w14:textId="77777777" w:rsidR="001A10B5" w:rsidRPr="00FD3118" w:rsidRDefault="004B5A42">
      <w:pPr>
        <w:pStyle w:val="ListParagraph"/>
        <w:numPr>
          <w:ilvl w:val="0"/>
          <w:numId w:val="49"/>
        </w:numPr>
        <w:rPr>
          <w:rFonts w:eastAsia="SimSun"/>
        </w:rPr>
      </w:pPr>
      <w:r w:rsidRPr="00FD3118">
        <w:rPr>
          <w:rFonts w:eastAsia="SimSun"/>
        </w:rPr>
        <w:t>右键单击</w:t>
      </w:r>
      <w:r w:rsidRPr="00FD3118">
        <w:rPr>
          <w:rFonts w:eastAsia="SimSun"/>
          <w:b/>
        </w:rPr>
        <w:t>峰面积</w:t>
      </w:r>
      <w:r w:rsidRPr="00FD3118">
        <w:rPr>
          <w:rFonts w:eastAsia="SimSun"/>
        </w:rPr>
        <w:t>图表，选择</w:t>
      </w:r>
      <w:r w:rsidRPr="00FD3118">
        <w:rPr>
          <w:rFonts w:eastAsia="SimSun"/>
          <w:b/>
        </w:rPr>
        <w:t>归一化</w:t>
      </w:r>
      <w:r w:rsidRPr="00FD3118">
        <w:rPr>
          <w:rFonts w:eastAsia="SimSun"/>
        </w:rPr>
        <w:t>并单击</w:t>
      </w:r>
      <w:r w:rsidRPr="00FD3118">
        <w:rPr>
          <w:rFonts w:eastAsia="SimSun"/>
          <w:b/>
        </w:rPr>
        <w:t>重</w:t>
      </w:r>
      <w:r w:rsidRPr="00FD3118">
        <w:rPr>
          <w:rFonts w:eastAsia="SimSun"/>
        </w:rPr>
        <w:t>。</w:t>
      </w:r>
    </w:p>
    <w:p w14:paraId="39BE6E79" w14:textId="77777777" w:rsidR="001A10B5" w:rsidRPr="00FD3118" w:rsidRDefault="004B5A42" w:rsidP="008E2153">
      <w:pPr>
        <w:keepNext/>
        <w:ind w:left="720" w:hanging="360"/>
        <w:contextualSpacing/>
        <w:rPr>
          <w:rFonts w:eastAsia="SimSun"/>
        </w:rPr>
      </w:pPr>
      <w:r w:rsidRPr="00FD3118">
        <w:rPr>
          <w:rFonts w:eastAsia="SimSun"/>
        </w:rPr>
        <w:t>在这里您会看到</w:t>
      </w:r>
      <w:r w:rsidRPr="00FD3118">
        <w:rPr>
          <w:rFonts w:eastAsia="SimSun"/>
        </w:rPr>
        <w:t xml:space="preserve"> y3 </w:t>
      </w:r>
      <w:r w:rsidRPr="00FD3118">
        <w:rPr>
          <w:rFonts w:eastAsia="SimSun"/>
        </w:rPr>
        <w:t>离子对中存在干扰的明显证据：</w:t>
      </w:r>
    </w:p>
    <w:p w14:paraId="59A0F8C3" w14:textId="77777777" w:rsidR="001A10B5" w:rsidRPr="00FD3118" w:rsidRDefault="004B5A42">
      <w:pPr>
        <w:rPr>
          <w:rFonts w:eastAsia="SimSun"/>
        </w:rPr>
      </w:pPr>
      <w:r w:rsidRPr="00FD3118">
        <w:rPr>
          <w:rFonts w:eastAsia="SimSun"/>
          <w:noProof/>
        </w:rPr>
        <w:drawing>
          <wp:inline distT="0" distB="0" distL="0" distR="0" wp14:anchorId="18C7F928" wp14:editId="4AAE297B">
            <wp:extent cx="5520690" cy="377825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520690" cy="3778250"/>
                    </a:xfrm>
                    <a:prstGeom prst="rect">
                      <a:avLst/>
                    </a:prstGeom>
                    <a:noFill/>
                    <a:ln>
                      <a:noFill/>
                    </a:ln>
                  </pic:spPr>
                </pic:pic>
              </a:graphicData>
            </a:graphic>
          </wp:inline>
        </w:drawing>
      </w:r>
    </w:p>
    <w:p w14:paraId="0F7444C2" w14:textId="77777777" w:rsidR="001A10B5" w:rsidRPr="00FD3118" w:rsidRDefault="004B5A42">
      <w:pPr>
        <w:rPr>
          <w:rFonts w:eastAsia="SimSun"/>
        </w:rPr>
      </w:pPr>
      <w:r w:rsidRPr="00FD3118">
        <w:rPr>
          <w:rFonts w:eastAsia="SimSun"/>
        </w:rPr>
        <w:t>然而，和第一组数据集不同，在这组数据里检查此肽段色谱图来发现干扰作用显得更困难。在这种情况下，由于稍微改变了色谱条件，几乎不可能在</w:t>
      </w:r>
      <w:r w:rsidRPr="00FD3118">
        <w:rPr>
          <w:rFonts w:eastAsia="SimSun"/>
        </w:rPr>
        <w:t>y3</w:t>
      </w:r>
      <w:r w:rsidRPr="00FD3118">
        <w:rPr>
          <w:rFonts w:eastAsia="SimSun"/>
        </w:rPr>
        <w:t>的积分范围中找到此肽段两个峰，如下面所示（重复检测</w:t>
      </w:r>
      <w:r w:rsidRPr="00FD3118">
        <w:rPr>
          <w:rFonts w:eastAsia="SimSun" w:hint="eastAsia"/>
        </w:rPr>
        <w:t xml:space="preserve"> </w:t>
      </w:r>
      <w:r w:rsidRPr="00FD3118">
        <w:rPr>
          <w:rFonts w:eastAsia="SimSun"/>
        </w:rPr>
        <w:t>E_03</w:t>
      </w:r>
      <w:r w:rsidRPr="00FD3118">
        <w:rPr>
          <w:rFonts w:eastAsia="SimSun"/>
        </w:rPr>
        <w:t>）：</w:t>
      </w:r>
    </w:p>
    <w:p w14:paraId="7A7E79E0" w14:textId="77777777" w:rsidR="001A10B5" w:rsidRPr="00FD3118" w:rsidRDefault="004B5A42">
      <w:pPr>
        <w:rPr>
          <w:rFonts w:eastAsia="SimSun"/>
        </w:rPr>
      </w:pPr>
      <w:r w:rsidRPr="00FD3118">
        <w:rPr>
          <w:rFonts w:eastAsia="SimSun"/>
          <w:noProof/>
        </w:rPr>
        <w:drawing>
          <wp:inline distT="0" distB="0" distL="0" distR="0" wp14:anchorId="167A2522" wp14:editId="66EF4DD5">
            <wp:extent cx="5943600" cy="2041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943600" cy="2041525"/>
                    </a:xfrm>
                    <a:prstGeom prst="rect">
                      <a:avLst/>
                    </a:prstGeom>
                    <a:noFill/>
                    <a:ln>
                      <a:noFill/>
                    </a:ln>
                  </pic:spPr>
                </pic:pic>
              </a:graphicData>
            </a:graphic>
          </wp:inline>
        </w:drawing>
      </w:r>
    </w:p>
    <w:p w14:paraId="61167771" w14:textId="77777777" w:rsidR="001A10B5" w:rsidRPr="00FD3118" w:rsidRDefault="004B5A42">
      <w:pPr>
        <w:rPr>
          <w:rFonts w:eastAsia="SimSun"/>
        </w:rPr>
      </w:pPr>
      <w:r w:rsidRPr="00FD3118">
        <w:rPr>
          <w:rFonts w:eastAsia="SimSun"/>
        </w:rPr>
        <w:t xml:space="preserve">NCI CPTAC Study 7 </w:t>
      </w:r>
      <w:r w:rsidRPr="00FD3118">
        <w:rPr>
          <w:rFonts w:eastAsia="SimSun"/>
        </w:rPr>
        <w:t>提供了更多的数据，现在这些数据均已公开。</w:t>
      </w:r>
      <w:r w:rsidRPr="00FD3118">
        <w:rPr>
          <w:rFonts w:eastAsia="SimSun"/>
        </w:rPr>
        <w:t xml:space="preserve">Skyline </w:t>
      </w:r>
      <w:r w:rsidRPr="00FD3118">
        <w:rPr>
          <w:rFonts w:eastAsia="SimSun"/>
        </w:rPr>
        <w:t>可以帮助您迅速批量了解这些数据，即使参与此研究的人员并不知道</w:t>
      </w:r>
      <w:r w:rsidRPr="00FD3118">
        <w:rPr>
          <w:rFonts w:eastAsia="SimSun"/>
        </w:rPr>
        <w:t xml:space="preserve"> Skyline</w:t>
      </w:r>
      <w:r w:rsidRPr="00FD3118">
        <w:rPr>
          <w:rStyle w:val="CommentReference"/>
          <w:rFonts w:ascii="Calibri" w:eastAsia="SimSun" w:hAnsi="Calibri" w:cs="Times New Roman"/>
          <w:sz w:val="22"/>
          <w:szCs w:val="22"/>
        </w:rPr>
        <w:t xml:space="preserve"> </w:t>
      </w:r>
      <w:r w:rsidRPr="00FD3118">
        <w:rPr>
          <w:rStyle w:val="CommentReference"/>
          <w:rFonts w:ascii="Calibri" w:eastAsia="SimSun" w:hAnsi="Calibri" w:cs="Times New Roman" w:hint="eastAsia"/>
          <w:sz w:val="22"/>
          <w:szCs w:val="22"/>
        </w:rPr>
        <w:t>会面</w:t>
      </w:r>
      <w:r w:rsidR="0094766D" w:rsidRPr="00FD3118">
        <w:rPr>
          <w:rStyle w:val="CommentReference"/>
          <w:rFonts w:ascii="Calibri" w:eastAsia="SimSun" w:hAnsi="Calibri" w:cs="Times New Roman" w:hint="eastAsia"/>
          <w:sz w:val="22"/>
          <w:szCs w:val="22"/>
        </w:rPr>
        <w:t>世</w:t>
      </w:r>
      <w:r w:rsidRPr="00FD3118">
        <w:rPr>
          <w:rFonts w:eastAsia="SimSun"/>
        </w:rPr>
        <w:t>。</w:t>
      </w:r>
    </w:p>
    <w:p w14:paraId="35F107A3" w14:textId="77777777" w:rsidR="001A10B5" w:rsidRPr="00FD3118" w:rsidRDefault="004B5A42">
      <w:pPr>
        <w:pStyle w:val="Heading1"/>
        <w:rPr>
          <w:rFonts w:eastAsia="SimSun"/>
        </w:rPr>
      </w:pPr>
      <w:r w:rsidRPr="00FD3118">
        <w:rPr>
          <w:rFonts w:eastAsia="SimSun"/>
        </w:rPr>
        <w:t>结论</w:t>
      </w:r>
    </w:p>
    <w:p w14:paraId="7ABECD08" w14:textId="77777777" w:rsidR="001A10B5" w:rsidRPr="00FD3118" w:rsidRDefault="004B5A42">
      <w:pPr>
        <w:rPr>
          <w:rFonts w:eastAsia="SimSun"/>
        </w:rPr>
      </w:pPr>
      <w:r w:rsidRPr="00FD3118">
        <w:rPr>
          <w:rFonts w:eastAsia="SimSun"/>
        </w:rPr>
        <w:t>通过本教程的学习，您了解到了，对那些事先并没有针对使用</w:t>
      </w:r>
      <w:r w:rsidRPr="00FD3118">
        <w:rPr>
          <w:rFonts w:eastAsia="SimSun" w:hint="eastAsia"/>
        </w:rPr>
        <w:t xml:space="preserve"> </w:t>
      </w:r>
      <w:r w:rsidRPr="00FD3118">
        <w:rPr>
          <w:rFonts w:eastAsia="SimSun"/>
        </w:rPr>
        <w:t xml:space="preserve">Skyline </w:t>
      </w:r>
      <w:r w:rsidRPr="00FD3118">
        <w:rPr>
          <w:rFonts w:eastAsia="SimSun"/>
        </w:rPr>
        <w:t>而设计和产生的实验数据，</w:t>
      </w:r>
      <w:r w:rsidRPr="00FD3118">
        <w:rPr>
          <w:rFonts w:eastAsia="SimSun"/>
        </w:rPr>
        <w:t xml:space="preserve"> Skyline</w:t>
      </w:r>
      <w:r w:rsidRPr="00FD3118">
        <w:rPr>
          <w:rFonts w:eastAsia="SimSun"/>
        </w:rPr>
        <w:t>仍可以同样地大大简化数据分析处理的过程；这些数据可能来自于您开始使用</w:t>
      </w:r>
      <w:r w:rsidRPr="00FD3118">
        <w:rPr>
          <w:rFonts w:eastAsia="SimSun"/>
        </w:rPr>
        <w:t xml:space="preserve"> Skyline </w:t>
      </w:r>
      <w:r w:rsidRPr="00FD3118">
        <w:rPr>
          <w:rFonts w:eastAsia="SimSun"/>
        </w:rPr>
        <w:t>之前自己进行的实验，抑或是来自于他人曾经进行的而您希望重复或回顾的实验。对于</w:t>
      </w:r>
      <w:r w:rsidRPr="00FD3118">
        <w:rPr>
          <w:rFonts w:eastAsia="SimSun" w:hint="eastAsia"/>
        </w:rPr>
        <w:t xml:space="preserve"> </w:t>
      </w:r>
      <w:r w:rsidRPr="00FD3118">
        <w:rPr>
          <w:rFonts w:eastAsia="SimSun"/>
        </w:rPr>
        <w:t xml:space="preserve">MRMer </w:t>
      </w:r>
      <w:r w:rsidRPr="00FD3118">
        <w:rPr>
          <w:rFonts w:eastAsia="SimSun"/>
        </w:rPr>
        <w:t>和</w:t>
      </w:r>
      <w:r w:rsidRPr="00FD3118">
        <w:rPr>
          <w:rFonts w:eastAsia="SimSun" w:hint="eastAsia"/>
        </w:rPr>
        <w:t xml:space="preserve"> </w:t>
      </w:r>
      <w:r w:rsidRPr="00FD3118">
        <w:rPr>
          <w:rFonts w:eastAsia="SimSun"/>
        </w:rPr>
        <w:t xml:space="preserve">NCI CPTAC Study 7 </w:t>
      </w:r>
      <w:r w:rsidRPr="00FD3118">
        <w:rPr>
          <w:rFonts w:eastAsia="SimSun"/>
        </w:rPr>
        <w:t>公布的数据集，您很快从离子对列表创建好了</w:t>
      </w:r>
      <w:r w:rsidRPr="00FD3118">
        <w:rPr>
          <w:rFonts w:eastAsia="SimSun" w:hint="eastAsia"/>
        </w:rPr>
        <w:t xml:space="preserve"> </w:t>
      </w:r>
      <w:r w:rsidRPr="00FD3118">
        <w:rPr>
          <w:rFonts w:eastAsia="SimSun"/>
        </w:rPr>
        <w:t xml:space="preserve">Skyline </w:t>
      </w:r>
      <w:r w:rsidRPr="00FD3118">
        <w:rPr>
          <w:rFonts w:eastAsia="SimSun"/>
        </w:rPr>
        <w:t>文档，即使这些列表包含着相当复杂的修饰情况，还包括同位素标记内标。</w:t>
      </w:r>
    </w:p>
    <w:p w14:paraId="04CC9D6D" w14:textId="77777777" w:rsidR="001A10B5" w:rsidRPr="00FD3118" w:rsidRDefault="004B5A42">
      <w:pPr>
        <w:rPr>
          <w:rFonts w:eastAsia="SimSun"/>
        </w:rPr>
      </w:pPr>
      <w:r w:rsidRPr="00FD3118">
        <w:rPr>
          <w:rFonts w:eastAsia="SimSun"/>
        </w:rPr>
        <w:t>通过学习您还了解到了</w:t>
      </w:r>
      <w:r w:rsidRPr="00FD3118">
        <w:rPr>
          <w:rFonts w:eastAsia="SimSun"/>
        </w:rPr>
        <w:t xml:space="preserve"> Skyline </w:t>
      </w:r>
      <w:r w:rsidRPr="00FD3118">
        <w:rPr>
          <w:rFonts w:eastAsia="SimSun"/>
        </w:rPr>
        <w:t>的一些</w:t>
      </w:r>
      <w:r w:rsidRPr="00FD3118">
        <w:rPr>
          <w:rFonts w:eastAsia="SimSun" w:hint="eastAsia"/>
        </w:rPr>
        <w:t>功能</w:t>
      </w:r>
      <w:r w:rsidRPr="00FD3118">
        <w:rPr>
          <w:rFonts w:eastAsia="SimSun"/>
        </w:rPr>
        <w:t>，即</w:t>
      </w:r>
      <w:r w:rsidRPr="00FD3118">
        <w:rPr>
          <w:rFonts w:eastAsia="SimSun"/>
        </w:rPr>
        <w:t xml:space="preserve"> Skyline </w:t>
      </w:r>
      <w:r w:rsidRPr="00FD3118">
        <w:rPr>
          <w:rFonts w:eastAsia="SimSun"/>
        </w:rPr>
        <w:t>能够处理引入了同位素标记的靶向蛋白质组实验数据。从同位素标记修饰的定义到设计，</w:t>
      </w:r>
      <w:r w:rsidRPr="00FD3118">
        <w:rPr>
          <w:rFonts w:eastAsia="SimSun"/>
        </w:rPr>
        <w:t>Skyline</w:t>
      </w:r>
      <w:r w:rsidRPr="00FD3118">
        <w:rPr>
          <w:rFonts w:eastAsia="SimSun"/>
        </w:rPr>
        <w:t>简化了为这些实验创建仪器方法的工作。从精确的轻</w:t>
      </w:r>
      <w:r w:rsidRPr="00FD3118">
        <w:rPr>
          <w:rFonts w:eastAsia="SimSun"/>
        </w:rPr>
        <w:t>:</w:t>
      </w:r>
      <w:r w:rsidRPr="00FD3118">
        <w:rPr>
          <w:rFonts w:eastAsia="SimSun"/>
        </w:rPr>
        <w:t>重峰面积比值到强大的图表显示选项，</w:t>
      </w:r>
      <w:r w:rsidRPr="00FD3118">
        <w:rPr>
          <w:rFonts w:eastAsia="SimSun"/>
        </w:rPr>
        <w:t xml:space="preserve">Skyline </w:t>
      </w:r>
      <w:r w:rsidRPr="00FD3118">
        <w:rPr>
          <w:rFonts w:eastAsia="SimSun"/>
        </w:rPr>
        <w:t>让您可以深入地了解并分析这些实验采集的数据。</w:t>
      </w:r>
    </w:p>
    <w:p w14:paraId="38C01944" w14:textId="77777777" w:rsidR="001A10B5" w:rsidRPr="00FD3118" w:rsidRDefault="00DE52BD">
      <w:pPr>
        <w:pStyle w:val="Heading1"/>
        <w:rPr>
          <w:rFonts w:eastAsia="SimSun"/>
        </w:rPr>
      </w:pPr>
      <w:r w:rsidRPr="00FD3118">
        <w:rPr>
          <w:rFonts w:asciiTheme="majorHAnsi" w:eastAsia="SimSun" w:hAnsiTheme="majorHAnsi"/>
        </w:rPr>
        <w:fldChar w:fldCharType="begin"/>
      </w:r>
      <w:r w:rsidR="004B5A42" w:rsidRPr="00FD3118">
        <w:rPr>
          <w:rFonts w:eastAsia="SimSun"/>
        </w:rPr>
        <w:instrText xml:space="preserve"> ADDIN REFMGR.REFLIST </w:instrText>
      </w:r>
      <w:r w:rsidRPr="00FD3118">
        <w:rPr>
          <w:rFonts w:asciiTheme="majorHAnsi" w:eastAsia="SimSun" w:hAnsiTheme="majorHAnsi"/>
        </w:rPr>
        <w:fldChar w:fldCharType="separate"/>
      </w:r>
      <w:r w:rsidR="004B5A42" w:rsidRPr="00FD3118">
        <w:rPr>
          <w:rFonts w:eastAsia="SimSun"/>
        </w:rPr>
        <w:t>参考文献列表</w:t>
      </w:r>
    </w:p>
    <w:p w14:paraId="3C962829" w14:textId="77777777" w:rsidR="001A10B5" w:rsidRPr="00FD3118" w:rsidRDefault="004B5A42">
      <w:pPr>
        <w:rPr>
          <w:rFonts w:eastAsia="SimSun"/>
        </w:rPr>
      </w:pPr>
      <w:r w:rsidRPr="00FD3118">
        <w:rPr>
          <w:rFonts w:eastAsia="SimSun"/>
        </w:rPr>
        <w:tab/>
        <w:t xml:space="preserve">1.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Martin,D.B.</w:t>
      </w:r>
      <w:r w:rsidRPr="00FD3118">
        <w:rPr>
          <w:rFonts w:eastAsia="SimSun"/>
          <w:i/>
        </w:rPr>
        <w:t xml:space="preserve"> et al.</w:t>
      </w:r>
      <w:r w:rsidRPr="00FD3118">
        <w:rPr>
          <w:rFonts w:eastAsia="SimSun"/>
        </w:rPr>
        <w:t xml:space="preserve"> MRMer, an interactive open source and cross-platform system for data extraction and visualization of multiple reaction monitoring experiments. </w:t>
      </w:r>
      <w:r w:rsidRPr="00FD3118">
        <w:rPr>
          <w:rFonts w:eastAsia="SimSun"/>
          <w:i/>
        </w:rPr>
        <w:t>Mol. Cell Proteomics.</w:t>
      </w:r>
      <w:r w:rsidRPr="00FD3118">
        <w:rPr>
          <w:rFonts w:eastAsia="SimSun"/>
          <w:b/>
        </w:rPr>
        <w:t xml:space="preserve"> 7</w:t>
      </w:r>
      <w:r w:rsidRPr="00FD3118">
        <w:rPr>
          <w:rFonts w:eastAsia="SimSun"/>
        </w:rPr>
        <w:t>, 2270-2278 (2008).</w:t>
      </w:r>
    </w:p>
    <w:p w14:paraId="678F7A4B" w14:textId="77777777" w:rsidR="001A10B5" w:rsidRPr="00FD3118" w:rsidRDefault="004B5A42">
      <w:pPr>
        <w:rPr>
          <w:rFonts w:eastAsia="SimSun"/>
        </w:rPr>
      </w:pPr>
      <w:r w:rsidRPr="00FD3118">
        <w:rPr>
          <w:rFonts w:eastAsia="SimSun"/>
        </w:rPr>
        <w:tab/>
        <w:t xml:space="preserve">2.   </w:t>
      </w:r>
      <w:r w:rsidRPr="00FD3118">
        <w:rPr>
          <w:rFonts w:ascii="MS Sans Serif" w:eastAsia="SimSun" w:hAnsi="MS Sans Serif"/>
          <w:sz w:val="34"/>
        </w:rPr>
        <w:t xml:space="preserve">  </w:t>
      </w:r>
      <w:r w:rsidRPr="00FD3118">
        <w:rPr>
          <w:rFonts w:ascii="MS Sans Serif" w:eastAsia="SimSun" w:hAnsi="MS Sans Serif"/>
          <w:sz w:val="34"/>
        </w:rPr>
        <w:tab/>
      </w:r>
      <w:r w:rsidRPr="00FD3118">
        <w:rPr>
          <w:rFonts w:eastAsia="SimSun"/>
        </w:rPr>
        <w:t>Addona,T.A.</w:t>
      </w:r>
      <w:r w:rsidRPr="00FD3118">
        <w:rPr>
          <w:rFonts w:eastAsia="SimSun"/>
          <w:i/>
        </w:rPr>
        <w:t xml:space="preserve"> et al.</w:t>
      </w:r>
      <w:r w:rsidRPr="00FD3118">
        <w:rPr>
          <w:rFonts w:eastAsia="SimSun"/>
        </w:rPr>
        <w:t xml:space="preserve"> Multi-site assessment of the precision and reproducibility of multiple reaction monitoring-based measurements of proteins in plasma. </w:t>
      </w:r>
      <w:r w:rsidRPr="00FD3118">
        <w:rPr>
          <w:rFonts w:eastAsia="SimSun"/>
          <w:i/>
        </w:rPr>
        <w:t>Nat. Biotechnol.</w:t>
      </w:r>
      <w:r w:rsidRPr="00FD3118">
        <w:rPr>
          <w:rFonts w:eastAsia="SimSun"/>
          <w:b/>
        </w:rPr>
        <w:t xml:space="preserve"> 27</w:t>
      </w:r>
      <w:r w:rsidRPr="00FD3118">
        <w:rPr>
          <w:rFonts w:eastAsia="SimSun"/>
        </w:rPr>
        <w:t>, 633-641 (2009).</w:t>
      </w:r>
    </w:p>
    <w:p w14:paraId="06538171" w14:textId="77777777" w:rsidR="001A10B5" w:rsidRPr="00FD3118" w:rsidRDefault="001A10B5">
      <w:pPr>
        <w:tabs>
          <w:tab w:val="right" w:pos="540"/>
          <w:tab w:val="left" w:pos="720"/>
        </w:tabs>
        <w:spacing w:after="0" w:line="240" w:lineRule="auto"/>
        <w:ind w:left="720" w:hanging="720"/>
        <w:rPr>
          <w:rFonts w:ascii="Cambria" w:eastAsia="SimSun" w:hAnsi="Cambria"/>
          <w:sz w:val="28"/>
        </w:rPr>
      </w:pPr>
    </w:p>
    <w:p w14:paraId="4C9978A2" w14:textId="77777777" w:rsidR="001A10B5" w:rsidRPr="00FD3118" w:rsidRDefault="00DE52BD">
      <w:pPr>
        <w:tabs>
          <w:tab w:val="right" w:pos="540"/>
          <w:tab w:val="left" w:pos="720"/>
        </w:tabs>
        <w:spacing w:after="0" w:line="240" w:lineRule="auto"/>
        <w:ind w:left="720" w:hanging="720"/>
        <w:rPr>
          <w:rFonts w:eastAsia="SimSun"/>
        </w:rPr>
      </w:pPr>
      <w:r w:rsidRPr="00FD3118">
        <w:rPr>
          <w:rFonts w:eastAsia="SimSun"/>
        </w:rPr>
        <w:fldChar w:fldCharType="end"/>
      </w:r>
    </w:p>
    <w:sectPr w:rsidR="001A10B5" w:rsidRPr="00FD3118" w:rsidSect="00DE52BD">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867D5" w14:textId="77777777" w:rsidR="0068240D" w:rsidRDefault="0068240D">
      <w:pPr>
        <w:spacing w:after="0" w:line="240" w:lineRule="auto"/>
      </w:pPr>
      <w:r>
        <w:separator/>
      </w:r>
    </w:p>
  </w:endnote>
  <w:endnote w:type="continuationSeparator" w:id="0">
    <w:p w14:paraId="3180EC8A" w14:textId="77777777" w:rsidR="0068240D" w:rsidRDefault="00682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01920"/>
    </w:sdtPr>
    <w:sdtEndPr/>
    <w:sdtContent>
      <w:p w14:paraId="390F381C" w14:textId="77777777" w:rsidR="001D3CB3" w:rsidRDefault="00DE52BD">
        <w:pPr>
          <w:pStyle w:val="Footer"/>
          <w:jc w:val="center"/>
        </w:pPr>
        <w:r>
          <w:fldChar w:fldCharType="begin"/>
        </w:r>
        <w:r w:rsidR="001D3CB3">
          <w:instrText xml:space="preserve"> PAGE   \* MERGEFORMAT </w:instrText>
        </w:r>
        <w:r>
          <w:fldChar w:fldCharType="separate"/>
        </w:r>
        <w:r w:rsidR="00EA5288">
          <w:rPr>
            <w:noProof/>
          </w:rPr>
          <w:t>18</w:t>
        </w:r>
        <w:r>
          <w:fldChar w:fldCharType="end"/>
        </w:r>
      </w:p>
    </w:sdtContent>
  </w:sdt>
  <w:p w14:paraId="17E86643" w14:textId="77777777" w:rsidR="001D3CB3" w:rsidRDefault="001D3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40B15" w14:textId="77777777" w:rsidR="0068240D" w:rsidRDefault="0068240D">
      <w:pPr>
        <w:spacing w:after="0" w:line="240" w:lineRule="auto"/>
      </w:pPr>
      <w:r>
        <w:separator/>
      </w:r>
    </w:p>
  </w:footnote>
  <w:footnote w:type="continuationSeparator" w:id="0">
    <w:p w14:paraId="4830DC60" w14:textId="77777777" w:rsidR="0068240D" w:rsidRDefault="00682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8BD6943"/>
    <w:multiLevelType w:val="multilevel"/>
    <w:tmpl w:val="08BD694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9787325"/>
    <w:multiLevelType w:val="multilevel"/>
    <w:tmpl w:val="097873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9FE7B0E"/>
    <w:multiLevelType w:val="multilevel"/>
    <w:tmpl w:val="09FE7B0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AEF1DEC"/>
    <w:multiLevelType w:val="multilevel"/>
    <w:tmpl w:val="0AEF1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55655F"/>
    <w:multiLevelType w:val="multilevel"/>
    <w:tmpl w:val="0B55655F"/>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0BCE049E"/>
    <w:multiLevelType w:val="multilevel"/>
    <w:tmpl w:val="0BCE04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2FB656A"/>
    <w:multiLevelType w:val="multilevel"/>
    <w:tmpl w:val="12FB65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68A665D"/>
    <w:multiLevelType w:val="multilevel"/>
    <w:tmpl w:val="168A665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1BCB63F3"/>
    <w:multiLevelType w:val="multilevel"/>
    <w:tmpl w:val="1BCB63F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1D627435"/>
    <w:multiLevelType w:val="multilevel"/>
    <w:tmpl w:val="1D62743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004780F"/>
    <w:multiLevelType w:val="multilevel"/>
    <w:tmpl w:val="200478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BE608E"/>
    <w:multiLevelType w:val="multilevel"/>
    <w:tmpl w:val="20BE608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21295492"/>
    <w:multiLevelType w:val="multilevel"/>
    <w:tmpl w:val="2129549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21D10114"/>
    <w:multiLevelType w:val="multilevel"/>
    <w:tmpl w:val="21D101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28395460"/>
    <w:multiLevelType w:val="multilevel"/>
    <w:tmpl w:val="283954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2F5464DA"/>
    <w:multiLevelType w:val="multilevel"/>
    <w:tmpl w:val="2F5464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2FF930C7"/>
    <w:multiLevelType w:val="multilevel"/>
    <w:tmpl w:val="2FF930C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33935077"/>
    <w:multiLevelType w:val="multilevel"/>
    <w:tmpl w:val="3393507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34222F76"/>
    <w:multiLevelType w:val="multilevel"/>
    <w:tmpl w:val="34222F7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3E2608BA"/>
    <w:multiLevelType w:val="multilevel"/>
    <w:tmpl w:val="3E2608B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3E4638BC"/>
    <w:multiLevelType w:val="multilevel"/>
    <w:tmpl w:val="3E4638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40095EEF"/>
    <w:multiLevelType w:val="multilevel"/>
    <w:tmpl w:val="40095E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40181FA3"/>
    <w:multiLevelType w:val="multilevel"/>
    <w:tmpl w:val="40181F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A1BDA"/>
    <w:multiLevelType w:val="multilevel"/>
    <w:tmpl w:val="46BA1BD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47887BDE"/>
    <w:multiLevelType w:val="multilevel"/>
    <w:tmpl w:val="47887BD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4912053D"/>
    <w:multiLevelType w:val="multilevel"/>
    <w:tmpl w:val="4912053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492264F2"/>
    <w:multiLevelType w:val="multilevel"/>
    <w:tmpl w:val="492264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49C55E3E"/>
    <w:multiLevelType w:val="multilevel"/>
    <w:tmpl w:val="49C55E3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0" w15:restartNumberingAfterBreak="0">
    <w:nsid w:val="4F4F4BE3"/>
    <w:multiLevelType w:val="multilevel"/>
    <w:tmpl w:val="4F4F4B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1" w15:restartNumberingAfterBreak="0">
    <w:nsid w:val="50E93A2E"/>
    <w:multiLevelType w:val="multilevel"/>
    <w:tmpl w:val="50E93A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2" w15:restartNumberingAfterBreak="0">
    <w:nsid w:val="540D4FFB"/>
    <w:multiLevelType w:val="multilevel"/>
    <w:tmpl w:val="540D4F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3" w15:restartNumberingAfterBreak="0">
    <w:nsid w:val="592C3866"/>
    <w:multiLevelType w:val="multilevel"/>
    <w:tmpl w:val="592C386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4" w15:restartNumberingAfterBreak="0">
    <w:nsid w:val="5EFF23F8"/>
    <w:multiLevelType w:val="multilevel"/>
    <w:tmpl w:val="5EFF23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5" w15:restartNumberingAfterBreak="0">
    <w:nsid w:val="62DA0C1D"/>
    <w:multiLevelType w:val="multilevel"/>
    <w:tmpl w:val="62DA0C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6"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7" w15:restartNumberingAfterBreak="0">
    <w:nsid w:val="660055E8"/>
    <w:multiLevelType w:val="multilevel"/>
    <w:tmpl w:val="660055E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8" w15:restartNumberingAfterBreak="0">
    <w:nsid w:val="68A015F2"/>
    <w:multiLevelType w:val="multilevel"/>
    <w:tmpl w:val="68A015F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9" w15:restartNumberingAfterBreak="0">
    <w:nsid w:val="69274C4A"/>
    <w:multiLevelType w:val="multilevel"/>
    <w:tmpl w:val="69274C4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0" w15:restartNumberingAfterBreak="0">
    <w:nsid w:val="6A1A3994"/>
    <w:multiLevelType w:val="multilevel"/>
    <w:tmpl w:val="6A1A399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1" w15:restartNumberingAfterBreak="0">
    <w:nsid w:val="6AD5439E"/>
    <w:multiLevelType w:val="multilevel"/>
    <w:tmpl w:val="6AD5439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2" w15:restartNumberingAfterBreak="0">
    <w:nsid w:val="70C62425"/>
    <w:multiLevelType w:val="multilevel"/>
    <w:tmpl w:val="70C6242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3" w15:restartNumberingAfterBreak="0">
    <w:nsid w:val="715D536A"/>
    <w:multiLevelType w:val="multilevel"/>
    <w:tmpl w:val="715D536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4" w15:restartNumberingAfterBreak="0">
    <w:nsid w:val="77747F71"/>
    <w:multiLevelType w:val="multilevel"/>
    <w:tmpl w:val="77747F7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5" w15:restartNumberingAfterBreak="0">
    <w:nsid w:val="7864551D"/>
    <w:multiLevelType w:val="multilevel"/>
    <w:tmpl w:val="7864551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6" w15:restartNumberingAfterBreak="0">
    <w:nsid w:val="7B0B3A99"/>
    <w:multiLevelType w:val="multilevel"/>
    <w:tmpl w:val="7B0B3A9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7" w15:restartNumberingAfterBreak="0">
    <w:nsid w:val="7BB22DD4"/>
    <w:multiLevelType w:val="multilevel"/>
    <w:tmpl w:val="7BB22D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8"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abstractNum w:abstractNumId="49" w15:restartNumberingAfterBreak="0">
    <w:nsid w:val="7FEA1427"/>
    <w:multiLevelType w:val="multilevel"/>
    <w:tmpl w:val="7FEA142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16cid:durableId="882601304">
    <w:abstractNumId w:val="48"/>
  </w:num>
  <w:num w:numId="2" w16cid:durableId="1496651576">
    <w:abstractNumId w:val="0"/>
  </w:num>
  <w:num w:numId="3" w16cid:durableId="2083673672">
    <w:abstractNumId w:val="36"/>
  </w:num>
  <w:num w:numId="4" w16cid:durableId="1636448472">
    <w:abstractNumId w:val="26"/>
  </w:num>
  <w:num w:numId="5" w16cid:durableId="598105537">
    <w:abstractNumId w:val="37"/>
  </w:num>
  <w:num w:numId="6" w16cid:durableId="1326544667">
    <w:abstractNumId w:val="3"/>
  </w:num>
  <w:num w:numId="7" w16cid:durableId="377322028">
    <w:abstractNumId w:val="10"/>
  </w:num>
  <w:num w:numId="8" w16cid:durableId="1591231919">
    <w:abstractNumId w:val="49"/>
  </w:num>
  <w:num w:numId="9" w16cid:durableId="1290552082">
    <w:abstractNumId w:val="32"/>
  </w:num>
  <w:num w:numId="10" w16cid:durableId="837575001">
    <w:abstractNumId w:val="4"/>
  </w:num>
  <w:num w:numId="11" w16cid:durableId="1230723762">
    <w:abstractNumId w:val="31"/>
  </w:num>
  <w:num w:numId="12" w16cid:durableId="1708523954">
    <w:abstractNumId w:val="20"/>
  </w:num>
  <w:num w:numId="13" w16cid:durableId="2050059228">
    <w:abstractNumId w:val="21"/>
  </w:num>
  <w:num w:numId="14" w16cid:durableId="237441035">
    <w:abstractNumId w:val="14"/>
  </w:num>
  <w:num w:numId="15" w16cid:durableId="453329105">
    <w:abstractNumId w:val="35"/>
  </w:num>
  <w:num w:numId="16" w16cid:durableId="448355486">
    <w:abstractNumId w:val="38"/>
  </w:num>
  <w:num w:numId="17" w16cid:durableId="1917587672">
    <w:abstractNumId w:val="5"/>
  </w:num>
  <w:num w:numId="18" w16cid:durableId="1044672757">
    <w:abstractNumId w:val="33"/>
  </w:num>
  <w:num w:numId="19" w16cid:durableId="1951013908">
    <w:abstractNumId w:val="1"/>
  </w:num>
  <w:num w:numId="20" w16cid:durableId="1839953751">
    <w:abstractNumId w:val="25"/>
  </w:num>
  <w:num w:numId="21" w16cid:durableId="1625503153">
    <w:abstractNumId w:val="23"/>
  </w:num>
  <w:num w:numId="22" w16cid:durableId="1936743956">
    <w:abstractNumId w:val="27"/>
  </w:num>
  <w:num w:numId="23" w16cid:durableId="1801461921">
    <w:abstractNumId w:val="44"/>
  </w:num>
  <w:num w:numId="24" w16cid:durableId="1116870701">
    <w:abstractNumId w:val="39"/>
  </w:num>
  <w:num w:numId="25" w16cid:durableId="1396971848">
    <w:abstractNumId w:val="45"/>
  </w:num>
  <w:num w:numId="26" w16cid:durableId="434179119">
    <w:abstractNumId w:val="30"/>
  </w:num>
  <w:num w:numId="27" w16cid:durableId="2109738542">
    <w:abstractNumId w:val="11"/>
  </w:num>
  <w:num w:numId="28" w16cid:durableId="1322588056">
    <w:abstractNumId w:val="22"/>
  </w:num>
  <w:num w:numId="29" w16cid:durableId="1499954444">
    <w:abstractNumId w:val="18"/>
  </w:num>
  <w:num w:numId="30" w16cid:durableId="483856403">
    <w:abstractNumId w:val="46"/>
  </w:num>
  <w:num w:numId="31" w16cid:durableId="1858153239">
    <w:abstractNumId w:val="17"/>
  </w:num>
  <w:num w:numId="32" w16cid:durableId="832523592">
    <w:abstractNumId w:val="42"/>
  </w:num>
  <w:num w:numId="33" w16cid:durableId="259417795">
    <w:abstractNumId w:val="19"/>
  </w:num>
  <w:num w:numId="34" w16cid:durableId="1601599250">
    <w:abstractNumId w:val="47"/>
  </w:num>
  <w:num w:numId="35" w16cid:durableId="1919167811">
    <w:abstractNumId w:val="7"/>
  </w:num>
  <w:num w:numId="36" w16cid:durableId="562641703">
    <w:abstractNumId w:val="9"/>
  </w:num>
  <w:num w:numId="37" w16cid:durableId="1685014144">
    <w:abstractNumId w:val="28"/>
  </w:num>
  <w:num w:numId="38" w16cid:durableId="239366709">
    <w:abstractNumId w:val="41"/>
  </w:num>
  <w:num w:numId="39" w16cid:durableId="2106339799">
    <w:abstractNumId w:val="29"/>
  </w:num>
  <w:num w:numId="40" w16cid:durableId="1571967767">
    <w:abstractNumId w:val="6"/>
  </w:num>
  <w:num w:numId="41" w16cid:durableId="224529967">
    <w:abstractNumId w:val="8"/>
  </w:num>
  <w:num w:numId="42" w16cid:durableId="2137865434">
    <w:abstractNumId w:val="43"/>
  </w:num>
  <w:num w:numId="43" w16cid:durableId="69667365">
    <w:abstractNumId w:val="40"/>
  </w:num>
  <w:num w:numId="44" w16cid:durableId="1956012165">
    <w:abstractNumId w:val="16"/>
  </w:num>
  <w:num w:numId="45" w16cid:durableId="1143960287">
    <w:abstractNumId w:val="13"/>
  </w:num>
  <w:num w:numId="46" w16cid:durableId="1707094625">
    <w:abstractNumId w:val="12"/>
  </w:num>
  <w:num w:numId="47" w16cid:durableId="1590698413">
    <w:abstractNumId w:val="15"/>
  </w:num>
  <w:num w:numId="48" w16cid:durableId="848059169">
    <w:abstractNumId w:val="2"/>
  </w:num>
  <w:num w:numId="49" w16cid:durableId="300696468">
    <w:abstractNumId w:val="34"/>
  </w:num>
  <w:num w:numId="50" w16cid:durableId="6466657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16A0B"/>
    <w:rsid w:val="0002022A"/>
    <w:rsid w:val="000207BB"/>
    <w:rsid w:val="000214C7"/>
    <w:rsid w:val="00022732"/>
    <w:rsid w:val="00025390"/>
    <w:rsid w:val="0002605F"/>
    <w:rsid w:val="00026F24"/>
    <w:rsid w:val="0003159B"/>
    <w:rsid w:val="00033A9F"/>
    <w:rsid w:val="00035DE1"/>
    <w:rsid w:val="00036123"/>
    <w:rsid w:val="0003736F"/>
    <w:rsid w:val="00037C70"/>
    <w:rsid w:val="0004162E"/>
    <w:rsid w:val="000417B8"/>
    <w:rsid w:val="00041991"/>
    <w:rsid w:val="000433CE"/>
    <w:rsid w:val="000448FE"/>
    <w:rsid w:val="000458FD"/>
    <w:rsid w:val="00045DEA"/>
    <w:rsid w:val="000477D0"/>
    <w:rsid w:val="0005340B"/>
    <w:rsid w:val="000537ED"/>
    <w:rsid w:val="00053CED"/>
    <w:rsid w:val="0006767D"/>
    <w:rsid w:val="000717ED"/>
    <w:rsid w:val="000747E4"/>
    <w:rsid w:val="00075566"/>
    <w:rsid w:val="000768BD"/>
    <w:rsid w:val="00077339"/>
    <w:rsid w:val="00077431"/>
    <w:rsid w:val="00080C64"/>
    <w:rsid w:val="00080F54"/>
    <w:rsid w:val="00084C30"/>
    <w:rsid w:val="000901E4"/>
    <w:rsid w:val="0009188A"/>
    <w:rsid w:val="00092BF1"/>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37ED"/>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4F47"/>
    <w:rsid w:val="001374B8"/>
    <w:rsid w:val="001405A0"/>
    <w:rsid w:val="00141369"/>
    <w:rsid w:val="00144042"/>
    <w:rsid w:val="00154AB2"/>
    <w:rsid w:val="001576A4"/>
    <w:rsid w:val="00160C13"/>
    <w:rsid w:val="001621C9"/>
    <w:rsid w:val="00163B4D"/>
    <w:rsid w:val="001713B2"/>
    <w:rsid w:val="00175624"/>
    <w:rsid w:val="00175D14"/>
    <w:rsid w:val="001818D8"/>
    <w:rsid w:val="00181C60"/>
    <w:rsid w:val="00183B5D"/>
    <w:rsid w:val="001865C1"/>
    <w:rsid w:val="001903DA"/>
    <w:rsid w:val="001964B8"/>
    <w:rsid w:val="001A10B5"/>
    <w:rsid w:val="001A50F9"/>
    <w:rsid w:val="001B1040"/>
    <w:rsid w:val="001B175F"/>
    <w:rsid w:val="001B52B7"/>
    <w:rsid w:val="001B5ABF"/>
    <w:rsid w:val="001C06D9"/>
    <w:rsid w:val="001C0F87"/>
    <w:rsid w:val="001C2DF9"/>
    <w:rsid w:val="001D3CB3"/>
    <w:rsid w:val="001D48E4"/>
    <w:rsid w:val="001D5FE5"/>
    <w:rsid w:val="001D6EDA"/>
    <w:rsid w:val="001E4D4E"/>
    <w:rsid w:val="001E51FE"/>
    <w:rsid w:val="001E7320"/>
    <w:rsid w:val="001F437E"/>
    <w:rsid w:val="001F4445"/>
    <w:rsid w:val="001F450C"/>
    <w:rsid w:val="001F473E"/>
    <w:rsid w:val="002022EF"/>
    <w:rsid w:val="00202515"/>
    <w:rsid w:val="00203B9E"/>
    <w:rsid w:val="00206C2E"/>
    <w:rsid w:val="00207786"/>
    <w:rsid w:val="00207BD0"/>
    <w:rsid w:val="002109E8"/>
    <w:rsid w:val="0022373F"/>
    <w:rsid w:val="00223F71"/>
    <w:rsid w:val="00224F80"/>
    <w:rsid w:val="0022726A"/>
    <w:rsid w:val="00227849"/>
    <w:rsid w:val="00232ABC"/>
    <w:rsid w:val="00232FA3"/>
    <w:rsid w:val="0023689E"/>
    <w:rsid w:val="00245B4E"/>
    <w:rsid w:val="00245D74"/>
    <w:rsid w:val="00245F96"/>
    <w:rsid w:val="00246BA5"/>
    <w:rsid w:val="00247591"/>
    <w:rsid w:val="00250E12"/>
    <w:rsid w:val="00252671"/>
    <w:rsid w:val="002542BB"/>
    <w:rsid w:val="00254610"/>
    <w:rsid w:val="00254E11"/>
    <w:rsid w:val="00255C04"/>
    <w:rsid w:val="002610C7"/>
    <w:rsid w:val="00267E40"/>
    <w:rsid w:val="00274570"/>
    <w:rsid w:val="002748BA"/>
    <w:rsid w:val="00275195"/>
    <w:rsid w:val="002756B9"/>
    <w:rsid w:val="0027678D"/>
    <w:rsid w:val="002834E7"/>
    <w:rsid w:val="00284F9E"/>
    <w:rsid w:val="002861A5"/>
    <w:rsid w:val="00286CEF"/>
    <w:rsid w:val="00294FFD"/>
    <w:rsid w:val="002A0788"/>
    <w:rsid w:val="002A1CC0"/>
    <w:rsid w:val="002A554D"/>
    <w:rsid w:val="002B358D"/>
    <w:rsid w:val="002B43AE"/>
    <w:rsid w:val="002B4957"/>
    <w:rsid w:val="002B7D7A"/>
    <w:rsid w:val="002C1D3C"/>
    <w:rsid w:val="002C2D9F"/>
    <w:rsid w:val="002C5623"/>
    <w:rsid w:val="002D35D3"/>
    <w:rsid w:val="002D6EC2"/>
    <w:rsid w:val="002D72C5"/>
    <w:rsid w:val="002E0149"/>
    <w:rsid w:val="002E12C5"/>
    <w:rsid w:val="00303A11"/>
    <w:rsid w:val="00303FA3"/>
    <w:rsid w:val="0030459E"/>
    <w:rsid w:val="00313680"/>
    <w:rsid w:val="003136B4"/>
    <w:rsid w:val="0031516A"/>
    <w:rsid w:val="00316790"/>
    <w:rsid w:val="00321F4C"/>
    <w:rsid w:val="00332972"/>
    <w:rsid w:val="00335904"/>
    <w:rsid w:val="00343B7D"/>
    <w:rsid w:val="00344420"/>
    <w:rsid w:val="0034471F"/>
    <w:rsid w:val="00347224"/>
    <w:rsid w:val="00351DE5"/>
    <w:rsid w:val="00352E83"/>
    <w:rsid w:val="00353598"/>
    <w:rsid w:val="00354B2D"/>
    <w:rsid w:val="00363916"/>
    <w:rsid w:val="00363C13"/>
    <w:rsid w:val="003649D4"/>
    <w:rsid w:val="00364C94"/>
    <w:rsid w:val="00367809"/>
    <w:rsid w:val="00371FC7"/>
    <w:rsid w:val="0037517C"/>
    <w:rsid w:val="003753EC"/>
    <w:rsid w:val="0038008F"/>
    <w:rsid w:val="003802F4"/>
    <w:rsid w:val="003831D0"/>
    <w:rsid w:val="00385C26"/>
    <w:rsid w:val="0039196D"/>
    <w:rsid w:val="00391FAB"/>
    <w:rsid w:val="003934F8"/>
    <w:rsid w:val="00393C02"/>
    <w:rsid w:val="003A036C"/>
    <w:rsid w:val="003A08DE"/>
    <w:rsid w:val="003A1625"/>
    <w:rsid w:val="003A2643"/>
    <w:rsid w:val="003A2815"/>
    <w:rsid w:val="003A3CD1"/>
    <w:rsid w:val="003A6578"/>
    <w:rsid w:val="003A762B"/>
    <w:rsid w:val="003A7696"/>
    <w:rsid w:val="003B1EA7"/>
    <w:rsid w:val="003B3EA5"/>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274E0"/>
    <w:rsid w:val="004319B3"/>
    <w:rsid w:val="00432CA5"/>
    <w:rsid w:val="004334DB"/>
    <w:rsid w:val="00434D5C"/>
    <w:rsid w:val="00441020"/>
    <w:rsid w:val="004412B4"/>
    <w:rsid w:val="00441944"/>
    <w:rsid w:val="00441FB4"/>
    <w:rsid w:val="004431E9"/>
    <w:rsid w:val="00443304"/>
    <w:rsid w:val="0044450E"/>
    <w:rsid w:val="00445D09"/>
    <w:rsid w:val="00453995"/>
    <w:rsid w:val="00453B51"/>
    <w:rsid w:val="004549C2"/>
    <w:rsid w:val="00455BD9"/>
    <w:rsid w:val="00457986"/>
    <w:rsid w:val="0046079B"/>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B5592"/>
    <w:rsid w:val="004B5A42"/>
    <w:rsid w:val="004B6519"/>
    <w:rsid w:val="004C2D72"/>
    <w:rsid w:val="004C47F8"/>
    <w:rsid w:val="004C5608"/>
    <w:rsid w:val="004C7922"/>
    <w:rsid w:val="004D10C6"/>
    <w:rsid w:val="004D24A4"/>
    <w:rsid w:val="004D2C31"/>
    <w:rsid w:val="004D5413"/>
    <w:rsid w:val="004D55BB"/>
    <w:rsid w:val="004E1BBB"/>
    <w:rsid w:val="004E34FE"/>
    <w:rsid w:val="004E5A2E"/>
    <w:rsid w:val="004E707A"/>
    <w:rsid w:val="004F43B2"/>
    <w:rsid w:val="004F55AB"/>
    <w:rsid w:val="004F64F7"/>
    <w:rsid w:val="00501822"/>
    <w:rsid w:val="00504171"/>
    <w:rsid w:val="0050602F"/>
    <w:rsid w:val="005108E7"/>
    <w:rsid w:val="00514D52"/>
    <w:rsid w:val="005150FF"/>
    <w:rsid w:val="0051606E"/>
    <w:rsid w:val="0052754B"/>
    <w:rsid w:val="00527905"/>
    <w:rsid w:val="005323B3"/>
    <w:rsid w:val="00533341"/>
    <w:rsid w:val="00533D0C"/>
    <w:rsid w:val="00536963"/>
    <w:rsid w:val="0053743B"/>
    <w:rsid w:val="005446E8"/>
    <w:rsid w:val="00545188"/>
    <w:rsid w:val="0054598E"/>
    <w:rsid w:val="00552496"/>
    <w:rsid w:val="0056314F"/>
    <w:rsid w:val="00564916"/>
    <w:rsid w:val="00565011"/>
    <w:rsid w:val="00567A48"/>
    <w:rsid w:val="00574C3F"/>
    <w:rsid w:val="00580048"/>
    <w:rsid w:val="0058283B"/>
    <w:rsid w:val="00584FF9"/>
    <w:rsid w:val="00585EEB"/>
    <w:rsid w:val="005860DD"/>
    <w:rsid w:val="0059058C"/>
    <w:rsid w:val="00590D5A"/>
    <w:rsid w:val="0059146F"/>
    <w:rsid w:val="005937C6"/>
    <w:rsid w:val="00595837"/>
    <w:rsid w:val="005961C9"/>
    <w:rsid w:val="00596B0A"/>
    <w:rsid w:val="00596DBC"/>
    <w:rsid w:val="005B61C5"/>
    <w:rsid w:val="005B7AE9"/>
    <w:rsid w:val="005B7F17"/>
    <w:rsid w:val="005C0D72"/>
    <w:rsid w:val="005C2F8F"/>
    <w:rsid w:val="005C4650"/>
    <w:rsid w:val="005D05B4"/>
    <w:rsid w:val="005D11BB"/>
    <w:rsid w:val="005D1AC9"/>
    <w:rsid w:val="005D4EB1"/>
    <w:rsid w:val="005D6420"/>
    <w:rsid w:val="005D6FA7"/>
    <w:rsid w:val="005E523E"/>
    <w:rsid w:val="005E52B4"/>
    <w:rsid w:val="005F1232"/>
    <w:rsid w:val="005F1C8B"/>
    <w:rsid w:val="005F54BF"/>
    <w:rsid w:val="005F716A"/>
    <w:rsid w:val="00600D7B"/>
    <w:rsid w:val="00601D56"/>
    <w:rsid w:val="00610858"/>
    <w:rsid w:val="006141CE"/>
    <w:rsid w:val="006148E7"/>
    <w:rsid w:val="00617989"/>
    <w:rsid w:val="00621021"/>
    <w:rsid w:val="006258D7"/>
    <w:rsid w:val="00626895"/>
    <w:rsid w:val="00626B91"/>
    <w:rsid w:val="006277E7"/>
    <w:rsid w:val="006310AD"/>
    <w:rsid w:val="0063120F"/>
    <w:rsid w:val="00632F85"/>
    <w:rsid w:val="006345FD"/>
    <w:rsid w:val="00634CC8"/>
    <w:rsid w:val="00635426"/>
    <w:rsid w:val="00637BDF"/>
    <w:rsid w:val="00646507"/>
    <w:rsid w:val="0065406C"/>
    <w:rsid w:val="006545F2"/>
    <w:rsid w:val="00654B89"/>
    <w:rsid w:val="0065614C"/>
    <w:rsid w:val="00660C76"/>
    <w:rsid w:val="006612DC"/>
    <w:rsid w:val="00665590"/>
    <w:rsid w:val="00665E06"/>
    <w:rsid w:val="00666077"/>
    <w:rsid w:val="0067000E"/>
    <w:rsid w:val="006714F6"/>
    <w:rsid w:val="006805FE"/>
    <w:rsid w:val="0068240D"/>
    <w:rsid w:val="00683A7C"/>
    <w:rsid w:val="00686809"/>
    <w:rsid w:val="00690F39"/>
    <w:rsid w:val="00692695"/>
    <w:rsid w:val="006926F7"/>
    <w:rsid w:val="00694E45"/>
    <w:rsid w:val="00695D38"/>
    <w:rsid w:val="006963BB"/>
    <w:rsid w:val="006B1195"/>
    <w:rsid w:val="006B12DE"/>
    <w:rsid w:val="006B2E65"/>
    <w:rsid w:val="006B676E"/>
    <w:rsid w:val="006B7469"/>
    <w:rsid w:val="006C026D"/>
    <w:rsid w:val="006C1366"/>
    <w:rsid w:val="006C13C5"/>
    <w:rsid w:val="006C25AC"/>
    <w:rsid w:val="006C5B54"/>
    <w:rsid w:val="006C6D0E"/>
    <w:rsid w:val="006C777E"/>
    <w:rsid w:val="006D22D9"/>
    <w:rsid w:val="006D398E"/>
    <w:rsid w:val="006D4A5E"/>
    <w:rsid w:val="006D51A8"/>
    <w:rsid w:val="006D6477"/>
    <w:rsid w:val="006E14AF"/>
    <w:rsid w:val="006E481E"/>
    <w:rsid w:val="006E6615"/>
    <w:rsid w:val="006E7DC9"/>
    <w:rsid w:val="006F3364"/>
    <w:rsid w:val="006F3AD6"/>
    <w:rsid w:val="007030D8"/>
    <w:rsid w:val="0070366B"/>
    <w:rsid w:val="00704A40"/>
    <w:rsid w:val="00710D7E"/>
    <w:rsid w:val="00712B7B"/>
    <w:rsid w:val="007155A4"/>
    <w:rsid w:val="007159A0"/>
    <w:rsid w:val="007210D3"/>
    <w:rsid w:val="0072336A"/>
    <w:rsid w:val="007234B4"/>
    <w:rsid w:val="00724907"/>
    <w:rsid w:val="00726960"/>
    <w:rsid w:val="007317FA"/>
    <w:rsid w:val="00732246"/>
    <w:rsid w:val="00736C78"/>
    <w:rsid w:val="00741056"/>
    <w:rsid w:val="007416B7"/>
    <w:rsid w:val="00742BC7"/>
    <w:rsid w:val="00743DC8"/>
    <w:rsid w:val="00745F99"/>
    <w:rsid w:val="00751912"/>
    <w:rsid w:val="00751E34"/>
    <w:rsid w:val="00752EF6"/>
    <w:rsid w:val="00755302"/>
    <w:rsid w:val="00755D1E"/>
    <w:rsid w:val="007560B6"/>
    <w:rsid w:val="007569B0"/>
    <w:rsid w:val="0076091F"/>
    <w:rsid w:val="00761F94"/>
    <w:rsid w:val="0076390F"/>
    <w:rsid w:val="007725E9"/>
    <w:rsid w:val="00776104"/>
    <w:rsid w:val="00776A6A"/>
    <w:rsid w:val="00777EFD"/>
    <w:rsid w:val="007835DB"/>
    <w:rsid w:val="00784CBC"/>
    <w:rsid w:val="007878FA"/>
    <w:rsid w:val="007927A5"/>
    <w:rsid w:val="00792AF1"/>
    <w:rsid w:val="00796C00"/>
    <w:rsid w:val="007A07C9"/>
    <w:rsid w:val="007A0E8D"/>
    <w:rsid w:val="007A374F"/>
    <w:rsid w:val="007A3E82"/>
    <w:rsid w:val="007B1636"/>
    <w:rsid w:val="007C0E1D"/>
    <w:rsid w:val="007C1929"/>
    <w:rsid w:val="007C2245"/>
    <w:rsid w:val="007C3982"/>
    <w:rsid w:val="007C3CD5"/>
    <w:rsid w:val="007D05E7"/>
    <w:rsid w:val="007D09B2"/>
    <w:rsid w:val="007D1AE3"/>
    <w:rsid w:val="007D27EF"/>
    <w:rsid w:val="007D500D"/>
    <w:rsid w:val="007E08A3"/>
    <w:rsid w:val="007E427E"/>
    <w:rsid w:val="007E45FB"/>
    <w:rsid w:val="007F0D28"/>
    <w:rsid w:val="007F2BEB"/>
    <w:rsid w:val="007F4AC8"/>
    <w:rsid w:val="007F5342"/>
    <w:rsid w:val="007F6C7F"/>
    <w:rsid w:val="007F70FF"/>
    <w:rsid w:val="00805282"/>
    <w:rsid w:val="00810984"/>
    <w:rsid w:val="00814637"/>
    <w:rsid w:val="00816FB1"/>
    <w:rsid w:val="00817F1E"/>
    <w:rsid w:val="00823767"/>
    <w:rsid w:val="0083033E"/>
    <w:rsid w:val="00831F47"/>
    <w:rsid w:val="008326EA"/>
    <w:rsid w:val="00833600"/>
    <w:rsid w:val="00834439"/>
    <w:rsid w:val="00836818"/>
    <w:rsid w:val="008424A2"/>
    <w:rsid w:val="00843157"/>
    <w:rsid w:val="00843A6C"/>
    <w:rsid w:val="008452AF"/>
    <w:rsid w:val="00853A72"/>
    <w:rsid w:val="00860F43"/>
    <w:rsid w:val="0086454D"/>
    <w:rsid w:val="0086487E"/>
    <w:rsid w:val="00866DF0"/>
    <w:rsid w:val="00866EBE"/>
    <w:rsid w:val="00872567"/>
    <w:rsid w:val="00875AA1"/>
    <w:rsid w:val="0087616D"/>
    <w:rsid w:val="0087760B"/>
    <w:rsid w:val="008812C0"/>
    <w:rsid w:val="008812D8"/>
    <w:rsid w:val="00881A35"/>
    <w:rsid w:val="00886A5D"/>
    <w:rsid w:val="008913B6"/>
    <w:rsid w:val="00892D63"/>
    <w:rsid w:val="00893357"/>
    <w:rsid w:val="00894DB2"/>
    <w:rsid w:val="00895A48"/>
    <w:rsid w:val="00897558"/>
    <w:rsid w:val="008A1C40"/>
    <w:rsid w:val="008A409D"/>
    <w:rsid w:val="008A642C"/>
    <w:rsid w:val="008A724D"/>
    <w:rsid w:val="008B0043"/>
    <w:rsid w:val="008B12E7"/>
    <w:rsid w:val="008C25A3"/>
    <w:rsid w:val="008C2822"/>
    <w:rsid w:val="008C2EB3"/>
    <w:rsid w:val="008C4249"/>
    <w:rsid w:val="008C59F9"/>
    <w:rsid w:val="008D21D5"/>
    <w:rsid w:val="008D74C7"/>
    <w:rsid w:val="008E2153"/>
    <w:rsid w:val="008E231C"/>
    <w:rsid w:val="008E25D6"/>
    <w:rsid w:val="008E509F"/>
    <w:rsid w:val="008E5161"/>
    <w:rsid w:val="008E76F8"/>
    <w:rsid w:val="008F063E"/>
    <w:rsid w:val="008F1452"/>
    <w:rsid w:val="008F165C"/>
    <w:rsid w:val="008F1F55"/>
    <w:rsid w:val="008F56B4"/>
    <w:rsid w:val="008F7B13"/>
    <w:rsid w:val="0090102D"/>
    <w:rsid w:val="009047B4"/>
    <w:rsid w:val="00911B17"/>
    <w:rsid w:val="00913386"/>
    <w:rsid w:val="00913A74"/>
    <w:rsid w:val="00913D27"/>
    <w:rsid w:val="00915969"/>
    <w:rsid w:val="009221F9"/>
    <w:rsid w:val="009240A1"/>
    <w:rsid w:val="00924F85"/>
    <w:rsid w:val="00926BC5"/>
    <w:rsid w:val="009315D4"/>
    <w:rsid w:val="0093460F"/>
    <w:rsid w:val="00937E70"/>
    <w:rsid w:val="00941F50"/>
    <w:rsid w:val="0094766D"/>
    <w:rsid w:val="0095102E"/>
    <w:rsid w:val="009605F3"/>
    <w:rsid w:val="009611FE"/>
    <w:rsid w:val="00961990"/>
    <w:rsid w:val="00964692"/>
    <w:rsid w:val="00966B3C"/>
    <w:rsid w:val="00971FE3"/>
    <w:rsid w:val="0097450E"/>
    <w:rsid w:val="00977C0C"/>
    <w:rsid w:val="00980973"/>
    <w:rsid w:val="00980BD1"/>
    <w:rsid w:val="00981162"/>
    <w:rsid w:val="00981512"/>
    <w:rsid w:val="009815BD"/>
    <w:rsid w:val="00984EA0"/>
    <w:rsid w:val="00986825"/>
    <w:rsid w:val="00986CE0"/>
    <w:rsid w:val="009913E5"/>
    <w:rsid w:val="0099294E"/>
    <w:rsid w:val="009A1C32"/>
    <w:rsid w:val="009A613E"/>
    <w:rsid w:val="009C3879"/>
    <w:rsid w:val="009C5D1B"/>
    <w:rsid w:val="009C70C4"/>
    <w:rsid w:val="009D036B"/>
    <w:rsid w:val="009D1DF4"/>
    <w:rsid w:val="009D34F4"/>
    <w:rsid w:val="009D5B36"/>
    <w:rsid w:val="009D6407"/>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389D"/>
    <w:rsid w:val="00A344ED"/>
    <w:rsid w:val="00A34C49"/>
    <w:rsid w:val="00A42A06"/>
    <w:rsid w:val="00A444A9"/>
    <w:rsid w:val="00A4511D"/>
    <w:rsid w:val="00A466C1"/>
    <w:rsid w:val="00A46AB6"/>
    <w:rsid w:val="00A514D7"/>
    <w:rsid w:val="00A55562"/>
    <w:rsid w:val="00A558C4"/>
    <w:rsid w:val="00A64053"/>
    <w:rsid w:val="00A64405"/>
    <w:rsid w:val="00A67ED2"/>
    <w:rsid w:val="00A70F91"/>
    <w:rsid w:val="00A73A06"/>
    <w:rsid w:val="00A76CAB"/>
    <w:rsid w:val="00A8004B"/>
    <w:rsid w:val="00A82B08"/>
    <w:rsid w:val="00A87267"/>
    <w:rsid w:val="00A900F8"/>
    <w:rsid w:val="00A90571"/>
    <w:rsid w:val="00A943F1"/>
    <w:rsid w:val="00A97EC8"/>
    <w:rsid w:val="00AA053E"/>
    <w:rsid w:val="00AA3B35"/>
    <w:rsid w:val="00AA7004"/>
    <w:rsid w:val="00AA7026"/>
    <w:rsid w:val="00AB120D"/>
    <w:rsid w:val="00AB2CB6"/>
    <w:rsid w:val="00AB6C3C"/>
    <w:rsid w:val="00AC3A87"/>
    <w:rsid w:val="00AC67C9"/>
    <w:rsid w:val="00AD12AC"/>
    <w:rsid w:val="00AD3AD8"/>
    <w:rsid w:val="00AD3B53"/>
    <w:rsid w:val="00AE0A9D"/>
    <w:rsid w:val="00AE31DA"/>
    <w:rsid w:val="00AE39D9"/>
    <w:rsid w:val="00AF5FA2"/>
    <w:rsid w:val="00AF6AB4"/>
    <w:rsid w:val="00AF7437"/>
    <w:rsid w:val="00B01064"/>
    <w:rsid w:val="00B03521"/>
    <w:rsid w:val="00B03612"/>
    <w:rsid w:val="00B0395B"/>
    <w:rsid w:val="00B0665F"/>
    <w:rsid w:val="00B07925"/>
    <w:rsid w:val="00B10CA3"/>
    <w:rsid w:val="00B17D6A"/>
    <w:rsid w:val="00B212D7"/>
    <w:rsid w:val="00B2146E"/>
    <w:rsid w:val="00B229EB"/>
    <w:rsid w:val="00B23594"/>
    <w:rsid w:val="00B23903"/>
    <w:rsid w:val="00B25F82"/>
    <w:rsid w:val="00B27787"/>
    <w:rsid w:val="00B30348"/>
    <w:rsid w:val="00B35CB2"/>
    <w:rsid w:val="00B3762A"/>
    <w:rsid w:val="00B41665"/>
    <w:rsid w:val="00B42030"/>
    <w:rsid w:val="00B42CE6"/>
    <w:rsid w:val="00B44FB9"/>
    <w:rsid w:val="00B47166"/>
    <w:rsid w:val="00B47413"/>
    <w:rsid w:val="00B47541"/>
    <w:rsid w:val="00B500E8"/>
    <w:rsid w:val="00B5138F"/>
    <w:rsid w:val="00B51FBA"/>
    <w:rsid w:val="00B52271"/>
    <w:rsid w:val="00B53BB2"/>
    <w:rsid w:val="00B53BCB"/>
    <w:rsid w:val="00B53D63"/>
    <w:rsid w:val="00B54941"/>
    <w:rsid w:val="00B555BE"/>
    <w:rsid w:val="00B57961"/>
    <w:rsid w:val="00B62C80"/>
    <w:rsid w:val="00B64665"/>
    <w:rsid w:val="00B66732"/>
    <w:rsid w:val="00B677A3"/>
    <w:rsid w:val="00B67EC8"/>
    <w:rsid w:val="00B70B78"/>
    <w:rsid w:val="00B71CE5"/>
    <w:rsid w:val="00B758F4"/>
    <w:rsid w:val="00B77C3D"/>
    <w:rsid w:val="00B77DF6"/>
    <w:rsid w:val="00B81424"/>
    <w:rsid w:val="00B82D15"/>
    <w:rsid w:val="00B833DD"/>
    <w:rsid w:val="00B8356E"/>
    <w:rsid w:val="00B87BB6"/>
    <w:rsid w:val="00B9084C"/>
    <w:rsid w:val="00B930FD"/>
    <w:rsid w:val="00B941AE"/>
    <w:rsid w:val="00B94FDC"/>
    <w:rsid w:val="00B96FBF"/>
    <w:rsid w:val="00B976D6"/>
    <w:rsid w:val="00BA0D8C"/>
    <w:rsid w:val="00BA3DDE"/>
    <w:rsid w:val="00BA412F"/>
    <w:rsid w:val="00BA6910"/>
    <w:rsid w:val="00BA737C"/>
    <w:rsid w:val="00BA781D"/>
    <w:rsid w:val="00BA7DB8"/>
    <w:rsid w:val="00BB0BA3"/>
    <w:rsid w:val="00BC12EC"/>
    <w:rsid w:val="00BC290C"/>
    <w:rsid w:val="00BC324D"/>
    <w:rsid w:val="00BC7DAA"/>
    <w:rsid w:val="00BD076E"/>
    <w:rsid w:val="00BD1061"/>
    <w:rsid w:val="00BD2624"/>
    <w:rsid w:val="00BD7343"/>
    <w:rsid w:val="00BE0DBE"/>
    <w:rsid w:val="00BE6197"/>
    <w:rsid w:val="00BE69A1"/>
    <w:rsid w:val="00BF0597"/>
    <w:rsid w:val="00BF510F"/>
    <w:rsid w:val="00BF5B2A"/>
    <w:rsid w:val="00BF67A6"/>
    <w:rsid w:val="00BF74D9"/>
    <w:rsid w:val="00C00714"/>
    <w:rsid w:val="00C063E9"/>
    <w:rsid w:val="00C10B05"/>
    <w:rsid w:val="00C13734"/>
    <w:rsid w:val="00C15284"/>
    <w:rsid w:val="00C24731"/>
    <w:rsid w:val="00C24DAF"/>
    <w:rsid w:val="00C25D5C"/>
    <w:rsid w:val="00C30134"/>
    <w:rsid w:val="00C303AA"/>
    <w:rsid w:val="00C32274"/>
    <w:rsid w:val="00C33039"/>
    <w:rsid w:val="00C3535D"/>
    <w:rsid w:val="00C402B2"/>
    <w:rsid w:val="00C42C6E"/>
    <w:rsid w:val="00C42E46"/>
    <w:rsid w:val="00C47581"/>
    <w:rsid w:val="00C53F56"/>
    <w:rsid w:val="00C543C1"/>
    <w:rsid w:val="00C54F9E"/>
    <w:rsid w:val="00C5666B"/>
    <w:rsid w:val="00C5703E"/>
    <w:rsid w:val="00C63692"/>
    <w:rsid w:val="00C6447C"/>
    <w:rsid w:val="00C647DB"/>
    <w:rsid w:val="00C64F33"/>
    <w:rsid w:val="00C65316"/>
    <w:rsid w:val="00C71D25"/>
    <w:rsid w:val="00C746B9"/>
    <w:rsid w:val="00C75248"/>
    <w:rsid w:val="00C82D16"/>
    <w:rsid w:val="00C82D6C"/>
    <w:rsid w:val="00C863D0"/>
    <w:rsid w:val="00C9013F"/>
    <w:rsid w:val="00C91844"/>
    <w:rsid w:val="00C9264C"/>
    <w:rsid w:val="00C94B0F"/>
    <w:rsid w:val="00C96FD0"/>
    <w:rsid w:val="00C973F7"/>
    <w:rsid w:val="00CA12CD"/>
    <w:rsid w:val="00CA2FD1"/>
    <w:rsid w:val="00CA79D6"/>
    <w:rsid w:val="00CB2390"/>
    <w:rsid w:val="00CB362E"/>
    <w:rsid w:val="00CB440F"/>
    <w:rsid w:val="00CB45EE"/>
    <w:rsid w:val="00CC091D"/>
    <w:rsid w:val="00CC237F"/>
    <w:rsid w:val="00CC519C"/>
    <w:rsid w:val="00CC51BE"/>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49A8"/>
    <w:rsid w:val="00D050D9"/>
    <w:rsid w:val="00D1209A"/>
    <w:rsid w:val="00D15EAF"/>
    <w:rsid w:val="00D16447"/>
    <w:rsid w:val="00D17C88"/>
    <w:rsid w:val="00D20C46"/>
    <w:rsid w:val="00D23D09"/>
    <w:rsid w:val="00D26E21"/>
    <w:rsid w:val="00D2754C"/>
    <w:rsid w:val="00D3367F"/>
    <w:rsid w:val="00D339F1"/>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21A0"/>
    <w:rsid w:val="00D73907"/>
    <w:rsid w:val="00D73E9C"/>
    <w:rsid w:val="00D80A95"/>
    <w:rsid w:val="00D80E45"/>
    <w:rsid w:val="00D82732"/>
    <w:rsid w:val="00D82FC9"/>
    <w:rsid w:val="00D84380"/>
    <w:rsid w:val="00D84450"/>
    <w:rsid w:val="00D84FD6"/>
    <w:rsid w:val="00D905F8"/>
    <w:rsid w:val="00D962E8"/>
    <w:rsid w:val="00D963DF"/>
    <w:rsid w:val="00D97A7F"/>
    <w:rsid w:val="00DA000A"/>
    <w:rsid w:val="00DA0FF0"/>
    <w:rsid w:val="00DA3AF4"/>
    <w:rsid w:val="00DA5414"/>
    <w:rsid w:val="00DA69A6"/>
    <w:rsid w:val="00DB0BEB"/>
    <w:rsid w:val="00DB1037"/>
    <w:rsid w:val="00DB10D9"/>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E52BD"/>
    <w:rsid w:val="00DF2931"/>
    <w:rsid w:val="00E002D0"/>
    <w:rsid w:val="00E0510F"/>
    <w:rsid w:val="00E056CF"/>
    <w:rsid w:val="00E0684B"/>
    <w:rsid w:val="00E154A8"/>
    <w:rsid w:val="00E154D1"/>
    <w:rsid w:val="00E1659C"/>
    <w:rsid w:val="00E224C2"/>
    <w:rsid w:val="00E265F3"/>
    <w:rsid w:val="00E26EFE"/>
    <w:rsid w:val="00E27CB0"/>
    <w:rsid w:val="00E323CC"/>
    <w:rsid w:val="00E350BF"/>
    <w:rsid w:val="00E3705E"/>
    <w:rsid w:val="00E4744A"/>
    <w:rsid w:val="00E47530"/>
    <w:rsid w:val="00E5180C"/>
    <w:rsid w:val="00E519C1"/>
    <w:rsid w:val="00E51B34"/>
    <w:rsid w:val="00E63BB8"/>
    <w:rsid w:val="00E63CBA"/>
    <w:rsid w:val="00E71543"/>
    <w:rsid w:val="00E715F4"/>
    <w:rsid w:val="00E72A90"/>
    <w:rsid w:val="00E75B20"/>
    <w:rsid w:val="00E76F12"/>
    <w:rsid w:val="00E80886"/>
    <w:rsid w:val="00E81887"/>
    <w:rsid w:val="00E822AE"/>
    <w:rsid w:val="00E84C1C"/>
    <w:rsid w:val="00E86568"/>
    <w:rsid w:val="00E867CE"/>
    <w:rsid w:val="00E87916"/>
    <w:rsid w:val="00E90747"/>
    <w:rsid w:val="00E92371"/>
    <w:rsid w:val="00E93DEC"/>
    <w:rsid w:val="00E9656D"/>
    <w:rsid w:val="00E9758D"/>
    <w:rsid w:val="00EA0828"/>
    <w:rsid w:val="00EA09B4"/>
    <w:rsid w:val="00EA1764"/>
    <w:rsid w:val="00EA5288"/>
    <w:rsid w:val="00EA606C"/>
    <w:rsid w:val="00EB01BB"/>
    <w:rsid w:val="00EB1FE6"/>
    <w:rsid w:val="00EB2453"/>
    <w:rsid w:val="00EB2474"/>
    <w:rsid w:val="00EB350F"/>
    <w:rsid w:val="00EB370A"/>
    <w:rsid w:val="00EB5E9F"/>
    <w:rsid w:val="00EB6626"/>
    <w:rsid w:val="00EC0C51"/>
    <w:rsid w:val="00EC0EBF"/>
    <w:rsid w:val="00EC1095"/>
    <w:rsid w:val="00EC1CB0"/>
    <w:rsid w:val="00EC7D86"/>
    <w:rsid w:val="00ED1022"/>
    <w:rsid w:val="00ED2738"/>
    <w:rsid w:val="00ED5C08"/>
    <w:rsid w:val="00EE3177"/>
    <w:rsid w:val="00EE345B"/>
    <w:rsid w:val="00EE47B6"/>
    <w:rsid w:val="00EE6E34"/>
    <w:rsid w:val="00EE6F23"/>
    <w:rsid w:val="00EF06AD"/>
    <w:rsid w:val="00EF2014"/>
    <w:rsid w:val="00EF2810"/>
    <w:rsid w:val="00EF355E"/>
    <w:rsid w:val="00EF35B6"/>
    <w:rsid w:val="00EF43F1"/>
    <w:rsid w:val="00EF5F65"/>
    <w:rsid w:val="00EF7E78"/>
    <w:rsid w:val="00F03477"/>
    <w:rsid w:val="00F03BFA"/>
    <w:rsid w:val="00F05281"/>
    <w:rsid w:val="00F11395"/>
    <w:rsid w:val="00F12A59"/>
    <w:rsid w:val="00F13DA4"/>
    <w:rsid w:val="00F2695C"/>
    <w:rsid w:val="00F3013A"/>
    <w:rsid w:val="00F40556"/>
    <w:rsid w:val="00F40B10"/>
    <w:rsid w:val="00F43569"/>
    <w:rsid w:val="00F4379C"/>
    <w:rsid w:val="00F44BE4"/>
    <w:rsid w:val="00F45AFF"/>
    <w:rsid w:val="00F50EB5"/>
    <w:rsid w:val="00F54394"/>
    <w:rsid w:val="00F600F2"/>
    <w:rsid w:val="00F6618D"/>
    <w:rsid w:val="00F738B2"/>
    <w:rsid w:val="00F75C7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387E"/>
    <w:rsid w:val="00FA5D25"/>
    <w:rsid w:val="00FA635F"/>
    <w:rsid w:val="00FA7FE3"/>
    <w:rsid w:val="00FB0CE6"/>
    <w:rsid w:val="00FB114B"/>
    <w:rsid w:val="00FC0504"/>
    <w:rsid w:val="00FC2CD0"/>
    <w:rsid w:val="00FC42CC"/>
    <w:rsid w:val="00FD2AB8"/>
    <w:rsid w:val="00FD3118"/>
    <w:rsid w:val="00FD5767"/>
    <w:rsid w:val="00FD731B"/>
    <w:rsid w:val="00FE0E75"/>
    <w:rsid w:val="00FE15E0"/>
    <w:rsid w:val="00FE1C00"/>
    <w:rsid w:val="00FE31C9"/>
    <w:rsid w:val="00FE3D86"/>
    <w:rsid w:val="00FE7A39"/>
    <w:rsid w:val="00FF274A"/>
    <w:rsid w:val="00FF34C3"/>
    <w:rsid w:val="31AA2CC8"/>
    <w:rsid w:val="55D44BA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6738"/>
  <w15:docId w15:val="{BD5FD367-79FF-4ACC-A678-2A02B2B5E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F43"/>
    <w:pPr>
      <w:spacing w:after="200" w:line="276" w:lineRule="auto"/>
    </w:pPr>
    <w:rPr>
      <w:sz w:val="22"/>
      <w:szCs w:val="22"/>
    </w:rPr>
  </w:style>
  <w:style w:type="paragraph" w:styleId="Heading1">
    <w:name w:val="heading 1"/>
    <w:basedOn w:val="Normal"/>
    <w:next w:val="Normal"/>
    <w:link w:val="Heading1Char"/>
    <w:uiPriority w:val="9"/>
    <w:qFormat/>
    <w:rsid w:val="0054598E"/>
    <w:pPr>
      <w:keepNext/>
      <w:keepLines/>
      <w:spacing w:before="480" w:after="0"/>
      <w:outlineLvl w:val="0"/>
    </w:pPr>
    <w:rPr>
      <w:rFonts w:ascii="SimSun" w:eastAsiaTheme="majorEastAsia" w:hAnsi="SimSu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98E"/>
    <w:pPr>
      <w:keepNext/>
      <w:keepLines/>
      <w:spacing w:before="200" w:after="0"/>
      <w:outlineLvl w:val="1"/>
    </w:pPr>
    <w:rPr>
      <w:rFonts w:ascii="SimSun" w:eastAsiaTheme="majorEastAsia" w:hAnsi="SimSu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2B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2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qFormat/>
    <w:rsid w:val="00DE52BD"/>
    <w:rPr>
      <w:rFonts w:ascii="Calibri" w:eastAsia="Calibri" w:hAnsi="Calibri" w:cs="Times New Roman"/>
      <w:sz w:val="20"/>
      <w:szCs w:val="20"/>
    </w:rPr>
  </w:style>
  <w:style w:type="paragraph" w:styleId="BalloonText">
    <w:name w:val="Balloon Text"/>
    <w:basedOn w:val="Normal"/>
    <w:link w:val="BalloonTextChar"/>
    <w:uiPriority w:val="99"/>
    <w:semiHidden/>
    <w:unhideWhenUsed/>
    <w:qFormat/>
    <w:rsid w:val="00DE52B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qFormat/>
    <w:rsid w:val="00DE52BD"/>
    <w:pPr>
      <w:tabs>
        <w:tab w:val="center" w:pos="4680"/>
        <w:tab w:val="right" w:pos="9360"/>
      </w:tabs>
      <w:spacing w:after="0" w:line="240" w:lineRule="auto"/>
    </w:pPr>
  </w:style>
  <w:style w:type="paragraph" w:styleId="Header">
    <w:name w:val="header"/>
    <w:basedOn w:val="Normal"/>
    <w:link w:val="HeaderChar"/>
    <w:uiPriority w:val="99"/>
    <w:unhideWhenUsed/>
    <w:qFormat/>
    <w:rsid w:val="00DE52BD"/>
    <w:pPr>
      <w:tabs>
        <w:tab w:val="center" w:pos="4680"/>
        <w:tab w:val="right" w:pos="9360"/>
      </w:tabs>
      <w:spacing w:after="0" w:line="240" w:lineRule="auto"/>
    </w:pPr>
  </w:style>
  <w:style w:type="paragraph" w:styleId="Title">
    <w:name w:val="Title"/>
    <w:basedOn w:val="Normal"/>
    <w:next w:val="Normal"/>
    <w:link w:val="TitleChar"/>
    <w:uiPriority w:val="10"/>
    <w:qFormat/>
    <w:rsid w:val="0054598E"/>
    <w:pPr>
      <w:pBdr>
        <w:bottom w:val="single" w:sz="8" w:space="4" w:color="4F81BD" w:themeColor="accent1"/>
      </w:pBdr>
      <w:spacing w:after="300" w:line="240" w:lineRule="auto"/>
      <w:contextualSpacing/>
    </w:pPr>
    <w:rPr>
      <w:rFonts w:ascii="SimSun" w:eastAsiaTheme="majorEastAsia" w:hAnsi="SimSun"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sid w:val="00DE52BD"/>
    <w:pPr>
      <w:spacing w:line="240" w:lineRule="auto"/>
    </w:pPr>
    <w:rPr>
      <w:rFonts w:asciiTheme="minorHAnsi" w:eastAsiaTheme="minorEastAsia" w:hAnsiTheme="minorHAnsi" w:cstheme="minorBidi"/>
      <w:b/>
      <w:bCs/>
    </w:rPr>
  </w:style>
  <w:style w:type="table" w:styleId="TableGrid">
    <w:name w:val="Table Grid"/>
    <w:basedOn w:val="TableNormal"/>
    <w:uiPriority w:val="59"/>
    <w:qFormat/>
    <w:rsid w:val="00DE5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qFormat/>
    <w:rsid w:val="00DE52BD"/>
    <w:rPr>
      <w:color w:val="800080" w:themeColor="followedHyperlink"/>
      <w:u w:val="single"/>
    </w:rPr>
  </w:style>
  <w:style w:type="character" w:styleId="Hyperlink">
    <w:name w:val="Hyperlink"/>
    <w:basedOn w:val="DefaultParagraphFont"/>
    <w:uiPriority w:val="99"/>
    <w:unhideWhenUsed/>
    <w:qFormat/>
    <w:rsid w:val="00DE52BD"/>
    <w:rPr>
      <w:color w:val="0000FF" w:themeColor="hyperlink"/>
      <w:u w:val="single"/>
    </w:rPr>
  </w:style>
  <w:style w:type="character" w:styleId="CommentReference">
    <w:name w:val="annotation reference"/>
    <w:basedOn w:val="DefaultParagraphFont"/>
    <w:semiHidden/>
    <w:qFormat/>
    <w:rsid w:val="00DE52BD"/>
    <w:rPr>
      <w:sz w:val="16"/>
      <w:szCs w:val="16"/>
    </w:rPr>
  </w:style>
  <w:style w:type="character" w:customStyle="1" w:styleId="Heading1Char">
    <w:name w:val="Heading 1 Char"/>
    <w:basedOn w:val="DefaultParagraphFont"/>
    <w:link w:val="Heading1"/>
    <w:uiPriority w:val="9"/>
    <w:qFormat/>
    <w:rsid w:val="0054598E"/>
    <w:rPr>
      <w:rFonts w:ascii="SimSun" w:eastAsiaTheme="majorEastAsia" w:hAnsi="SimSun"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54598E"/>
    <w:rPr>
      <w:rFonts w:ascii="SimSun" w:eastAsiaTheme="majorEastAsia" w:hAnsi="SimSun" w:cstheme="majorBidi"/>
      <w:b/>
      <w:bCs/>
      <w:color w:val="4F81BD" w:themeColor="accent1"/>
      <w:sz w:val="26"/>
      <w:szCs w:val="26"/>
    </w:rPr>
  </w:style>
  <w:style w:type="character" w:customStyle="1" w:styleId="Heading3Char">
    <w:name w:val="Heading 3 Char"/>
    <w:basedOn w:val="DefaultParagraphFont"/>
    <w:link w:val="Heading3"/>
    <w:uiPriority w:val="9"/>
    <w:semiHidden/>
    <w:qFormat/>
    <w:rsid w:val="00DE52B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sid w:val="00DE52BD"/>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sid w:val="0054598E"/>
    <w:rPr>
      <w:rFonts w:ascii="SimSun" w:eastAsiaTheme="majorEastAsia" w:hAnsi="SimSun" w:cstheme="majorBidi"/>
      <w:color w:val="17365D" w:themeColor="text2" w:themeShade="BF"/>
      <w:spacing w:val="5"/>
      <w:kern w:val="28"/>
      <w:sz w:val="52"/>
      <w:szCs w:val="52"/>
    </w:rPr>
  </w:style>
  <w:style w:type="paragraph" w:styleId="ListParagraph">
    <w:name w:val="List Paragraph"/>
    <w:basedOn w:val="Normal"/>
    <w:uiPriority w:val="34"/>
    <w:qFormat/>
    <w:rsid w:val="00DE52BD"/>
    <w:pPr>
      <w:ind w:left="720"/>
      <w:contextualSpacing/>
    </w:pPr>
  </w:style>
  <w:style w:type="character" w:customStyle="1" w:styleId="BalloonTextChar">
    <w:name w:val="Balloon Text Char"/>
    <w:basedOn w:val="DefaultParagraphFont"/>
    <w:link w:val="BalloonText"/>
    <w:uiPriority w:val="99"/>
    <w:semiHidden/>
    <w:qFormat/>
    <w:rsid w:val="00DE52BD"/>
    <w:rPr>
      <w:rFonts w:ascii="Tahoma" w:eastAsia="Tahoma" w:hAnsi="Tahoma" w:cs="Tahoma"/>
      <w:sz w:val="16"/>
      <w:szCs w:val="16"/>
    </w:rPr>
  </w:style>
  <w:style w:type="character" w:styleId="PlaceholderText">
    <w:name w:val="Placeholder Text"/>
    <w:basedOn w:val="DefaultParagraphFont"/>
    <w:uiPriority w:val="99"/>
    <w:semiHidden/>
    <w:qFormat/>
    <w:rsid w:val="00DE52BD"/>
    <w:rPr>
      <w:color w:val="808080"/>
    </w:rPr>
  </w:style>
  <w:style w:type="character" w:customStyle="1" w:styleId="CommentTextChar">
    <w:name w:val="Comment Text Char"/>
    <w:basedOn w:val="DefaultParagraphFont"/>
    <w:link w:val="CommentText"/>
    <w:semiHidden/>
    <w:qFormat/>
    <w:rsid w:val="00DE52BD"/>
    <w:rPr>
      <w:rFonts w:ascii="Calibri" w:eastAsia="Calibri" w:hAnsi="Calibri" w:cs="Times New Roman"/>
      <w:sz w:val="20"/>
      <w:szCs w:val="20"/>
    </w:rPr>
  </w:style>
  <w:style w:type="character" w:customStyle="1" w:styleId="HeaderChar">
    <w:name w:val="Header Char"/>
    <w:basedOn w:val="DefaultParagraphFont"/>
    <w:link w:val="Header"/>
    <w:uiPriority w:val="99"/>
    <w:qFormat/>
    <w:rsid w:val="00DE52BD"/>
  </w:style>
  <w:style w:type="character" w:customStyle="1" w:styleId="FooterChar">
    <w:name w:val="Footer Char"/>
    <w:basedOn w:val="DefaultParagraphFont"/>
    <w:link w:val="Footer"/>
    <w:uiPriority w:val="99"/>
    <w:qFormat/>
    <w:rsid w:val="00DE52BD"/>
  </w:style>
  <w:style w:type="character" w:customStyle="1" w:styleId="CommentSubjectChar">
    <w:name w:val="Comment Subject Char"/>
    <w:basedOn w:val="CommentTextChar"/>
    <w:link w:val="CommentSubject"/>
    <w:uiPriority w:val="99"/>
    <w:semiHidden/>
    <w:qFormat/>
    <w:rsid w:val="00DE52BD"/>
    <w:rPr>
      <w:rFonts w:ascii="Calibri" w:eastAsia="Calibri" w:hAnsi="Calibri" w:cs="Times New Roman"/>
      <w:b/>
      <w:bCs/>
      <w:sz w:val="20"/>
      <w:szCs w:val="20"/>
    </w:rPr>
  </w:style>
  <w:style w:type="character" w:customStyle="1" w:styleId="UnresolvedMention1">
    <w:name w:val="Unresolved Mention1"/>
    <w:basedOn w:val="DefaultParagraphFont"/>
    <w:uiPriority w:val="99"/>
    <w:semiHidden/>
    <w:unhideWhenUsed/>
    <w:qFormat/>
    <w:rsid w:val="00DE52BD"/>
    <w:rPr>
      <w:color w:val="808080"/>
      <w:shd w:val="clear" w:color="auto" w:fill="E6E6E6"/>
    </w:rPr>
  </w:style>
  <w:style w:type="paragraph" w:customStyle="1" w:styleId="Revision1">
    <w:name w:val="Revision1"/>
    <w:hidden/>
    <w:uiPriority w:val="99"/>
    <w:semiHidden/>
    <w:qFormat/>
    <w:rsid w:val="00DE52BD"/>
    <w:pPr>
      <w:spacing w:after="0" w:line="240" w:lineRule="auto"/>
    </w:pPr>
    <w:rPr>
      <w:sz w:val="22"/>
      <w:szCs w:val="22"/>
    </w:rPr>
  </w:style>
  <w:style w:type="paragraph" w:styleId="Revision">
    <w:name w:val="Revision"/>
    <w:hidden/>
    <w:uiPriority w:val="99"/>
    <w:semiHidden/>
    <w:rsid w:val="008812D8"/>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yline.ms/tutorial_method_edit.ur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hyperlink" Target="https://skyline.ms/tutorial_absolute_quant.url" TargetMode="External"/><Relationship Id="rId55" Type="http://schemas.openxmlformats.org/officeDocument/2006/relationships/image" Target="media/image4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washington.edu/labkey/wiki/home/software/Skyline/page.view?name=video_0-5b" TargetMode="External"/><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5.emf"/><Relationship Id="rId20" Type="http://schemas.openxmlformats.org/officeDocument/2006/relationships/image" Target="media/image10.png"/><Relationship Id="rId41" Type="http://schemas.openxmlformats.org/officeDocument/2006/relationships/hyperlink" Target="https://skyline.ms/tutorial_method_refine.url" TargetMode="External"/><Relationship Id="rId54" Type="http://schemas.openxmlformats.org/officeDocument/2006/relationships/image" Target="media/image40.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brendanx-uw1.gs.washington.edu/labkey/wiki/home/software/Skyline/%20Concentration%20Valuespage.view?name=tutorial_method_refine" TargetMode="External"/><Relationship Id="rId57" Type="http://schemas.openxmlformats.org/officeDocument/2006/relationships/image" Target="media/image43.emf"/><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8.emf"/><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kyline.ms/tutorials/ExistingQuan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92B9268-15DF-401C-AD89-69F37F5C73D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4611</Words>
  <Characters>26289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Eduardo Armendariz</cp:lastModifiedBy>
  <cp:revision>2</cp:revision>
  <cp:lastPrinted>2010-11-08T18:34:00Z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
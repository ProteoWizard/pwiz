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CE1D7" w14:textId="77777777" w:rsidR="00B1645B" w:rsidRDefault="00A27085" w:rsidP="00B42030">
      <w:pPr>
        <w:pStyle w:val="Title"/>
      </w:pPr>
      <w:r>
        <w:t xml:space="preserve">Skyline </w:t>
      </w:r>
      <w:r w:rsidR="00C878B3">
        <w:t>Ion Mobility Spectrum Filtering</w:t>
      </w:r>
    </w:p>
    <w:p w14:paraId="0790DAF0" w14:textId="77777777" w:rsidR="009912FA" w:rsidRDefault="00C27406" w:rsidP="00B42030">
      <w:r>
        <w:t xml:space="preserve">In this tutorial, </w:t>
      </w:r>
      <w:r w:rsidR="00412DD8">
        <w:t>you will</w:t>
      </w:r>
      <w:r>
        <w:t xml:space="preserve"> </w:t>
      </w:r>
      <w:r w:rsidR="00EE4902">
        <w:t xml:space="preserve">learn how data from a simple mixture can be used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can be added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14:paraId="5B2BD6F8" w14:textId="77777777" w:rsidR="00896D1C" w:rsidRDefault="00052545" w:rsidP="009912FA">
      <w:r>
        <w:t>In this more advanced tutorial, some familiarity with Skyline is assumed</w:t>
      </w:r>
      <w:r w:rsidR="003B2B0C">
        <w:t>.  If you are not familiar with Skyline, you should first work through some o</w:t>
      </w:r>
      <w:r w:rsidR="00543725">
        <w:t>f the introductory tutorials at</w:t>
      </w:r>
    </w:p>
    <w:p w14:paraId="3BE2C142" w14:textId="77777777" w:rsidR="009912FA" w:rsidRDefault="00F56859" w:rsidP="009912FA">
      <w:hyperlink r:id="rId8" w:history="1">
        <w:r w:rsidR="00CA74F9" w:rsidRPr="00A75606">
          <w:rPr>
            <w:rStyle w:val="Hyperlink"/>
          </w:rPr>
          <w:t>http://skyline.ms/tutorials.url</w:t>
        </w:r>
      </w:hyperlink>
    </w:p>
    <w:p w14:paraId="051CE0AA" w14:textId="77777777" w:rsidR="00014DA8" w:rsidRDefault="00014DA8" w:rsidP="008C1D13">
      <w:pPr>
        <w:pStyle w:val="Heading1"/>
        <w:spacing w:after="120"/>
      </w:pPr>
      <w:r>
        <w:t>Getting Started</w:t>
      </w:r>
    </w:p>
    <w:p w14:paraId="3FE38B83" w14:textId="77777777"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14:paraId="176BEB72" w14:textId="77777777" w:rsidR="00CA74F9" w:rsidRDefault="00F56859" w:rsidP="008C1D13">
      <w:hyperlink w:history="1"/>
      <w:hyperlink r:id="rId9" w:history="1">
        <w:r w:rsidR="00C878B3" w:rsidRPr="00DA5A9C">
          <w:rPr>
            <w:rStyle w:val="Hyperlink"/>
          </w:rPr>
          <w:t>http://skyline.ms/tutorials/IMSFiltering.zip</w:t>
        </w:r>
      </w:hyperlink>
    </w:p>
    <w:p w14:paraId="22343980" w14:textId="77777777" w:rsidR="00894BB2" w:rsidRDefault="00B1645B" w:rsidP="00894BB2">
      <w:r>
        <w:t>Extract the files in it to a folder on your computer, like:</w:t>
      </w:r>
    </w:p>
    <w:p w14:paraId="488EA91C" w14:textId="77777777" w:rsidR="00894BB2" w:rsidRDefault="00B1645B" w:rsidP="00894BB2">
      <w:r>
        <w:t>C:\Users\</w:t>
      </w:r>
      <w:r w:rsidR="00986B04">
        <w:t>bspratt</w:t>
      </w:r>
      <w:r>
        <w:t>\Documents</w:t>
      </w:r>
    </w:p>
    <w:p w14:paraId="23FA6733" w14:textId="77777777" w:rsidR="00B1645B" w:rsidRDefault="00B1645B" w:rsidP="00894BB2">
      <w:r>
        <w:t>This will create a new folder:</w:t>
      </w:r>
    </w:p>
    <w:p w14:paraId="5855C2B4" w14:textId="77777777" w:rsidR="00B1645B" w:rsidRPr="00AE67A0" w:rsidRDefault="00B1645B" w:rsidP="00813ABF">
      <w:r w:rsidRPr="00AE67A0">
        <w:t>C:\Users\</w:t>
      </w:r>
      <w:r w:rsidR="00986B04" w:rsidRPr="00AE67A0">
        <w:t>bspratt</w:t>
      </w:r>
      <w:r w:rsidRPr="00AE67A0">
        <w:t>\Documents\</w:t>
      </w:r>
      <w:r w:rsidR="00C878B3">
        <w:t>IMSFiltering</w:t>
      </w:r>
    </w:p>
    <w:p w14:paraId="6D1B4F8D" w14:textId="77777777"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14:paraId="4BC7BE19" w14:textId="77777777" w:rsidR="00013209" w:rsidRDefault="00F56859"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14:paraId="48D491E2" w14:textId="77777777"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r w:rsidR="00C878B3">
        <w:t>IMSFiltering</w:t>
      </w:r>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14:paraId="1DED6BE9" w14:textId="77777777" w:rsidR="00BE575C" w:rsidRDefault="00711900" w:rsidP="00813ABF">
      <w:r>
        <w:t xml:space="preserve">The file </w:t>
      </w:r>
      <w:r w:rsidRPr="00052545">
        <w:rPr>
          <w:i/>
        </w:rPr>
        <w:t>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yeast cell lysate background.</w:t>
      </w:r>
      <w:r w:rsidR="00B931A1">
        <w:t xml:space="preserve"> </w:t>
      </w:r>
    </w:p>
    <w:p w14:paraId="38519732" w14:textId="77777777" w:rsidR="00711900" w:rsidRDefault="00B931A1" w:rsidP="00813ABF">
      <w:r>
        <w:lastRenderedPageBreak/>
        <w:t>Both files contain ion mobility information.</w:t>
      </w:r>
      <w:r w:rsidR="00886340">
        <w:t xml:space="preserve"> In this example, ion mobility is expressed in terms of drift time but the concepts can be generalize</w:t>
      </w:r>
      <w:r w:rsidR="00091776">
        <w:t>d</w:t>
      </w:r>
      <w:r w:rsidR="00886340">
        <w:t xml:space="preserve"> to other ion mobility types such as inverse reduced ion mobility.</w:t>
      </w:r>
    </w:p>
    <w:p w14:paraId="2D2232EE" w14:textId="77777777" w:rsidR="00091776" w:rsidRPr="00D34C57" w:rsidRDefault="00091776" w:rsidP="00813ABF">
      <w:pPr>
        <w:rPr>
          <w:rFonts w:asciiTheme="minorHAnsi" w:hAnsiTheme="minorHAnsi"/>
        </w:rPr>
      </w:pPr>
      <w:r>
        <w:t>Also note that while this tutorial is in terms of peptides, like most things in Skyline these principles are equally applicable to small molecule targets.</w:t>
      </w:r>
    </w:p>
    <w:p w14:paraId="14089F2B" w14:textId="77777777" w:rsidR="00B75372" w:rsidRDefault="00FC2C9C" w:rsidP="008C1D13">
      <w:pPr>
        <w:pStyle w:val="Heading1"/>
        <w:spacing w:after="120"/>
      </w:pPr>
      <w:r>
        <w:t xml:space="preserve">Start Skyline and </w:t>
      </w:r>
      <w:r w:rsidR="00942B3B">
        <w:t>Open the Example</w:t>
      </w:r>
      <w:r w:rsidR="00CE441C">
        <w:t xml:space="preserve"> Skyline Document</w:t>
      </w:r>
    </w:p>
    <w:p w14:paraId="29CEEBC5" w14:textId="77777777" w:rsidR="00896D1C" w:rsidRDefault="00FC2C9C" w:rsidP="00FC2C9C">
      <w:r>
        <w:t>If you are not already running Skyline, start it now.</w:t>
      </w:r>
    </w:p>
    <w:p w14:paraId="0237B26C" w14:textId="77777777"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14:paraId="2DC48226" w14:textId="77777777" w:rsidR="00FC2C9C" w:rsidRDefault="00896D1C" w:rsidP="00356EA7">
      <w:pPr>
        <w:pStyle w:val="ListParagraph"/>
        <w:numPr>
          <w:ilvl w:val="0"/>
          <w:numId w:val="3"/>
        </w:numPr>
      </w:pPr>
      <w:r>
        <w:t>Select</w:t>
      </w:r>
      <w:r w:rsidR="00FC2C9C">
        <w:t xml:space="preserve"> </w:t>
      </w:r>
      <w:r>
        <w:t>BSA-Training</w:t>
      </w:r>
      <w:r w:rsidR="00FC2C9C" w:rsidRPr="00896D1C">
        <w:rPr>
          <w:rFonts w:asciiTheme="minorHAnsi" w:eastAsia="Calibri" w:hAnsiTheme="minorHAnsi" w:cs="Consolas"/>
          <w:highlight w:val="white"/>
        </w:rPr>
        <w:t>.sky</w:t>
      </w:r>
      <w:r w:rsidR="00FC2C9C" w:rsidRPr="00896D1C">
        <w:rPr>
          <w:rFonts w:asciiTheme="minorHAnsi" w:eastAsia="Calibri" w:hAnsiTheme="minorHAnsi" w:cs="Consolas"/>
        </w:rPr>
        <w:t xml:space="preserve"> in your newly created </w:t>
      </w:r>
      <w:r w:rsidR="00C878B3">
        <w:t>IMSFiltering</w:t>
      </w:r>
      <w:r w:rsidR="009A2051">
        <w:t xml:space="preserve"> </w:t>
      </w:r>
      <w:r w:rsidR="00013209">
        <w:t>folder</w:t>
      </w:r>
      <w:r w:rsidR="00FC2C9C">
        <w:t>.</w:t>
      </w:r>
    </w:p>
    <w:p w14:paraId="66C1A606" w14:textId="77777777" w:rsidR="00896D1C" w:rsidRDefault="00896D1C" w:rsidP="00356EA7">
      <w:pPr>
        <w:pStyle w:val="ListParagraph"/>
        <w:numPr>
          <w:ilvl w:val="0"/>
          <w:numId w:val="3"/>
        </w:numPr>
      </w:pPr>
      <w:r>
        <w:t xml:space="preserve">Click the </w:t>
      </w:r>
      <w:r w:rsidRPr="00896D1C">
        <w:rPr>
          <w:b/>
        </w:rPr>
        <w:t>Open</w:t>
      </w:r>
      <w:r>
        <w:t xml:space="preserve"> button.</w:t>
      </w:r>
    </w:p>
    <w:p w14:paraId="2E0B2A31" w14:textId="77777777" w:rsidR="009912FA" w:rsidRDefault="009912FA" w:rsidP="003745C1">
      <w:pPr>
        <w:keepNext/>
      </w:pPr>
      <w:r>
        <w:t>The document has no mass spec results loaded yet, and looks like this:</w:t>
      </w:r>
      <w:r w:rsidR="000A4FD1">
        <w:t xml:space="preserve"> </w:t>
      </w:r>
    </w:p>
    <w:p w14:paraId="7D5E76DC" w14:textId="77777777" w:rsidR="003C48C0" w:rsidRDefault="009C3E96" w:rsidP="00FC2C9C">
      <w:r>
        <w:rPr>
          <w:noProof/>
        </w:rPr>
        <w:drawing>
          <wp:inline distT="0" distB="0" distL="0" distR="0" wp14:anchorId="008289E7" wp14:editId="2AF12515">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14:paraId="2C02C6B1" w14:textId="77777777"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14:paraId="018D3604" w14:textId="77777777"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14:paraId="215DF665" w14:textId="77777777"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14:paraId="2CC24A59" w14:textId="77777777" w:rsidR="00450FCB" w:rsidRDefault="00450FCB" w:rsidP="003745C1">
      <w:pPr>
        <w:keepNext/>
      </w:pPr>
      <w:r>
        <w:t xml:space="preserve">The </w:t>
      </w:r>
      <w:r>
        <w:rPr>
          <w:b/>
        </w:rPr>
        <w:t>Full-Scan</w:t>
      </w:r>
      <w:r>
        <w:t xml:space="preserve"> tab is especially worth reviewing any time you are importing non-SRM data, and it should look like this:</w:t>
      </w:r>
    </w:p>
    <w:p w14:paraId="34AB0C84" w14:textId="77777777" w:rsidR="00450FCB" w:rsidRDefault="009C3E96" w:rsidP="00450FCB">
      <w:r>
        <w:rPr>
          <w:noProof/>
        </w:rPr>
        <w:drawing>
          <wp:inline distT="0" distB="0" distL="0" distR="0" wp14:anchorId="00285905" wp14:editId="26EBD13F">
            <wp:extent cx="378142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14:paraId="210BED6C" w14:textId="77777777"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14:paraId="61A012AD" w14:textId="77777777" w:rsidR="00E762FB" w:rsidRPr="00E762FB" w:rsidRDefault="00E762FB" w:rsidP="00450FCB">
      <w:r>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14:paraId="54F94F26" w14:textId="77777777" w:rsidR="00886E66" w:rsidRDefault="00886E66" w:rsidP="00886E66">
      <w:pPr>
        <w:pStyle w:val="Heading1"/>
        <w:spacing w:after="120"/>
      </w:pPr>
      <w:r>
        <w:t>Import the</w:t>
      </w:r>
      <w:r w:rsidR="001E232A">
        <w:t xml:space="preserve"> Results</w:t>
      </w:r>
      <w:r>
        <w:t xml:space="preserve"> Data</w:t>
      </w:r>
    </w:p>
    <w:p w14:paraId="7B5E544B" w14:textId="77777777"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14:paraId="6CD4CC3C" w14:textId="77777777"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3AAC17E7" w14:textId="77777777" w:rsidR="00886E66" w:rsidRDefault="00013209" w:rsidP="003745C1">
      <w:pPr>
        <w:keepNext/>
      </w:pPr>
      <w:r>
        <w:t xml:space="preserve">Which should bring up the </w:t>
      </w:r>
      <w:r>
        <w:rPr>
          <w:b/>
        </w:rPr>
        <w:t>Import Results</w:t>
      </w:r>
      <w:r>
        <w:t xml:space="preserve"> form</w:t>
      </w:r>
      <w:r w:rsidR="00886E66">
        <w:t>:</w:t>
      </w:r>
    </w:p>
    <w:p w14:paraId="771DC75D" w14:textId="77777777" w:rsidR="00536F59" w:rsidRDefault="007D1FF3" w:rsidP="009912FA">
      <w:r w:rsidRPr="007D1FF3">
        <w:rPr>
          <w:noProof/>
        </w:rPr>
        <w:t xml:space="preserve"> </w:t>
      </w:r>
      <w:r w:rsidR="009C3E96">
        <w:rPr>
          <w:noProof/>
        </w:rPr>
        <w:drawing>
          <wp:inline distT="0" distB="0" distL="0" distR="0" wp14:anchorId="3FC73777" wp14:editId="58A7AB14">
            <wp:extent cx="3581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14:paraId="4C7641CE" w14:textId="77777777" w:rsidR="005D5A8D" w:rsidRDefault="005D5A8D" w:rsidP="00356EA7">
      <w:pPr>
        <w:pStyle w:val="ListParagraph"/>
        <w:numPr>
          <w:ilvl w:val="0"/>
          <w:numId w:val="1"/>
        </w:numPr>
      </w:pPr>
      <w:r>
        <w:t xml:space="preserve">Set the </w:t>
      </w:r>
      <w:r>
        <w:rPr>
          <w:b/>
        </w:rPr>
        <w:t>File to import simultaneous field</w:t>
      </w:r>
      <w:r>
        <w:t xml:space="preserve"> to “Many”.</w:t>
      </w:r>
    </w:p>
    <w:p w14:paraId="6FC761F6" w14:textId="77777777" w:rsidR="005D5A8D" w:rsidRDefault="005D5A8D" w:rsidP="00356EA7">
      <w:pPr>
        <w:pStyle w:val="ListParagraph"/>
        <w:numPr>
          <w:ilvl w:val="0"/>
          <w:numId w:val="1"/>
        </w:numPr>
      </w:pPr>
      <w:r>
        <w:t xml:space="preserve">Check </w:t>
      </w:r>
      <w:r>
        <w:rPr>
          <w:b/>
        </w:rPr>
        <w:t>Show chromatograms during import</w:t>
      </w:r>
      <w:r>
        <w:t>.</w:t>
      </w:r>
    </w:p>
    <w:p w14:paraId="4F060A4F" w14:textId="77777777" w:rsidR="00536F59" w:rsidRDefault="005D5A8D" w:rsidP="00356EA7">
      <w:pPr>
        <w:pStyle w:val="ListParagraph"/>
        <w:numPr>
          <w:ilvl w:val="0"/>
          <w:numId w:val="1"/>
        </w:numPr>
      </w:pPr>
      <w:r>
        <w:t xml:space="preserve">Click the </w:t>
      </w:r>
      <w:r>
        <w:rPr>
          <w:b/>
        </w:rPr>
        <w:t>OK</w:t>
      </w:r>
      <w:r>
        <w:t xml:space="preserve"> button</w:t>
      </w:r>
      <w:r w:rsidR="00E604F9">
        <w:t>.</w:t>
      </w:r>
    </w:p>
    <w:p w14:paraId="35C660ED" w14:textId="77777777" w:rsidR="007167DA" w:rsidRPr="007167DA" w:rsidRDefault="007167DA" w:rsidP="003745C1">
      <w:pPr>
        <w:keepNext/>
      </w:pPr>
      <w:r>
        <w:t xml:space="preserve">The </w:t>
      </w:r>
      <w:r>
        <w:rPr>
          <w:b/>
        </w:rPr>
        <w:t xml:space="preserve">Import Results Files </w:t>
      </w:r>
      <w:r>
        <w:t>form should appear as below, showing the .d files you have extracted into the tutorial folder:</w:t>
      </w:r>
    </w:p>
    <w:p w14:paraId="168130FA" w14:textId="77777777" w:rsidR="00197498" w:rsidRDefault="00792A98" w:rsidP="00052545">
      <w:pPr>
        <w:keepNext/>
      </w:pPr>
      <w:r w:rsidRPr="00792A98">
        <w:rPr>
          <w:noProof/>
        </w:rPr>
        <w:t xml:space="preserve"> </w:t>
      </w:r>
      <w:r w:rsidR="009C3E96">
        <w:rPr>
          <w:noProof/>
        </w:rPr>
        <w:drawing>
          <wp:inline distT="0" distB="0" distL="0" distR="0" wp14:anchorId="335B1481" wp14:editId="482E6477">
            <wp:extent cx="556260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14:paraId="7540A83B" w14:textId="77777777" w:rsidR="00197498" w:rsidRDefault="005D5A8D" w:rsidP="00356EA7">
      <w:pPr>
        <w:pStyle w:val="ListParagraph"/>
        <w:numPr>
          <w:ilvl w:val="0"/>
          <w:numId w:val="1"/>
        </w:numPr>
      </w:pPr>
      <w:r>
        <w:t>Select both .d files.</w:t>
      </w:r>
    </w:p>
    <w:p w14:paraId="4C82CF3A" w14:textId="77777777" w:rsidR="005D5A8D" w:rsidRDefault="005D5A8D" w:rsidP="00356EA7">
      <w:pPr>
        <w:pStyle w:val="ListParagraph"/>
        <w:numPr>
          <w:ilvl w:val="0"/>
          <w:numId w:val="1"/>
        </w:numPr>
      </w:pPr>
      <w:r>
        <w:t xml:space="preserve">Click the </w:t>
      </w:r>
      <w:r>
        <w:rPr>
          <w:b/>
        </w:rPr>
        <w:t>Open</w:t>
      </w:r>
      <w:r>
        <w:t xml:space="preserve"> button.</w:t>
      </w:r>
    </w:p>
    <w:p w14:paraId="5154BE35" w14:textId="77777777" w:rsidR="00197498" w:rsidRDefault="00067DEE" w:rsidP="00197498">
      <w:pPr>
        <w:keepNext/>
      </w:pPr>
      <w:r>
        <w:t xml:space="preserve">This should start the import and cause Skyline to show the </w:t>
      </w:r>
      <w:r>
        <w:rPr>
          <w:b/>
        </w:rPr>
        <w:t>Importing Results</w:t>
      </w:r>
      <w:r>
        <w:t xml:space="preserve"> progress form</w:t>
      </w:r>
      <w:r w:rsidR="00197498">
        <w:t>:</w:t>
      </w:r>
    </w:p>
    <w:p w14:paraId="3B11E4CD" w14:textId="77777777" w:rsidR="00197498" w:rsidRDefault="009C3E96" w:rsidP="009912FA">
      <w:r>
        <w:rPr>
          <w:noProof/>
        </w:rPr>
        <w:drawing>
          <wp:inline distT="0" distB="0" distL="0" distR="0" wp14:anchorId="36D10DA3" wp14:editId="0D04E8FB">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14:paraId="38835561" w14:textId="77777777" w:rsidR="0097296F" w:rsidRDefault="0097296F" w:rsidP="0097296F">
      <w:pPr>
        <w:pStyle w:val="Heading1"/>
        <w:spacing w:after="120"/>
      </w:pPr>
      <w:r>
        <w:t>Reviewing the Extracted Ion Chromatograms</w:t>
      </w:r>
    </w:p>
    <w:p w14:paraId="216F39F7" w14:textId="77777777"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14:paraId="430F7666" w14:textId="77777777"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14:paraId="433DED56" w14:textId="77777777"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14:paraId="39C6E49E" w14:textId="77777777"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14:paraId="1E3D5C37" w14:textId="77777777"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“R.FKDLGEEHFK.G [34, 43] (missed 1)”</w:t>
      </w:r>
    </w:p>
    <w:p w14:paraId="33076327" w14:textId="77777777"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14:paraId="3D739959" w14:textId="77777777" w:rsidR="00F80A4B" w:rsidRDefault="009C3E96" w:rsidP="009912FA">
      <w:pPr>
        <w:rPr>
          <w:rFonts w:eastAsia="Calibri"/>
        </w:rPr>
      </w:pPr>
      <w:r>
        <w:rPr>
          <w:rFonts w:eastAsia="Calibri"/>
          <w:noProof/>
        </w:rPr>
        <w:drawing>
          <wp:inline distT="0" distB="0" distL="0" distR="0" wp14:anchorId="106A9298" wp14:editId="6386878A">
            <wp:extent cx="5943600" cy="554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16CEBE6E" w14:textId="77777777" w:rsidR="00F80A4B" w:rsidRDefault="00F80A4B" w:rsidP="009912FA">
      <w:pPr>
        <w:rPr>
          <w:rFonts w:eastAsia="Calibri"/>
        </w:rPr>
      </w:pPr>
      <w:r>
        <w:rPr>
          <w:rFonts w:eastAsia="Calibri"/>
        </w:rPr>
        <w:t>The difference is even more pronounced, if you view the entire gradient range by doing the following:</w:t>
      </w:r>
    </w:p>
    <w:p w14:paraId="146C464C" w14:textId="77777777"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14:paraId="18D19E44" w14:textId="77777777" w:rsidR="00F80A4B" w:rsidRDefault="009C3E96" w:rsidP="00F80A4B">
      <w:pPr>
        <w:rPr>
          <w:rFonts w:eastAsia="Calibri"/>
        </w:rPr>
      </w:pPr>
      <w:r>
        <w:rPr>
          <w:rFonts w:eastAsia="Calibri"/>
          <w:noProof/>
        </w:rPr>
        <w:drawing>
          <wp:inline distT="0" distB="0" distL="0" distR="0" wp14:anchorId="3B0AAD6C" wp14:editId="23ABDE7B">
            <wp:extent cx="5943600" cy="554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3CB14336" w14:textId="77777777"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14:paraId="776C4468"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14:paraId="0F89492A"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14:paraId="20C87BA5" w14:textId="77777777"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14:paraId="463C22F0" w14:textId="37AD60A9"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r w:rsidR="00A74625">
        <w:rPr>
          <w:rFonts w:eastAsia="Calibri"/>
        </w:rPr>
        <w:t xml:space="preserve"> </w:t>
      </w:r>
      <w:r w:rsidR="00A74625">
        <w:rPr>
          <w:rFonts w:eastAsia="Calibri"/>
          <w:noProof/>
        </w:rPr>
        <w:drawing>
          <wp:inline distT="0" distB="0" distL="0" distR="0" wp14:anchorId="18CB9C38" wp14:editId="5634BEE0">
            <wp:extent cx="295275" cy="27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p>
    <w:p w14:paraId="0C151B4C"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14:paraId="20C4D860" w14:textId="77777777"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14:paraId="3AADA355" w14:textId="77777777" w:rsid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325FC028" w14:textId="77777777"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14:paraId="1E5B94ED"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14:paraId="3A6D0C22"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14:paraId="04774B7F" w14:textId="77777777" w:rsidR="0097296F" w:rsidRDefault="0097296F" w:rsidP="003745C1">
      <w:pPr>
        <w:keepNext/>
        <w:rPr>
          <w:rFonts w:eastAsia="Calibri"/>
        </w:rPr>
      </w:pPr>
      <w:r>
        <w:rPr>
          <w:rFonts w:eastAsia="Calibri"/>
        </w:rPr>
        <w:t>You should end up with a layout that looks something like this:</w:t>
      </w:r>
    </w:p>
    <w:p w14:paraId="6F980420" w14:textId="77777777" w:rsidR="0097296F" w:rsidRPr="0097296F" w:rsidRDefault="009C3E96" w:rsidP="0097296F">
      <w:pPr>
        <w:rPr>
          <w:rFonts w:eastAsia="Calibri"/>
        </w:rPr>
      </w:pPr>
      <w:r>
        <w:rPr>
          <w:noProof/>
        </w:rPr>
        <w:drawing>
          <wp:inline distT="0" distB="0" distL="0" distR="0" wp14:anchorId="6C81743C" wp14:editId="3D552380">
            <wp:extent cx="5943600" cy="3288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14:paraId="35E33A49" w14:textId="77777777"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14:paraId="693FC355" w14:textId="77777777"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14:paraId="4E35724A" w14:textId="77777777"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14:paraId="736E55A0" w14:textId="77777777"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14:paraId="6AD7C5AC" w14:textId="77777777"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14:paraId="72C73CB6" w14:textId="77777777"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14:paraId="6070FB3D" w14:textId="77777777"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14:paraId="69634D5E" w14:textId="77777777"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14:paraId="219BF2CE" w14:textId="77777777" w:rsidR="0097296F" w:rsidRDefault="009C3E96" w:rsidP="0097296F">
      <w:pPr>
        <w:rPr>
          <w:color w:val="000000"/>
        </w:rPr>
      </w:pPr>
      <w:r>
        <w:rPr>
          <w:noProof/>
        </w:rPr>
        <w:drawing>
          <wp:inline distT="0" distB="0" distL="0" distR="0" wp14:anchorId="063FA92A" wp14:editId="5349648F">
            <wp:extent cx="4562475" cy="3371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14:paraId="76BE92A3" w14:textId="77777777"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14:paraId="05C98597" w14:textId="070C03F7" w:rsidR="002F1478"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14:paraId="7E4A5793" w14:textId="41024127" w:rsidR="000D3D3E" w:rsidRDefault="000D3D3E" w:rsidP="0097296F">
      <w:pPr>
        <w:rPr>
          <w:color w:val="000000"/>
        </w:rPr>
      </w:pPr>
      <w:r w:rsidRPr="000D3D3E">
        <w:rPr>
          <w:noProof/>
          <w:color w:val="000000"/>
        </w:rPr>
        <w:drawing>
          <wp:inline distT="0" distB="0" distL="0" distR="0" wp14:anchorId="0E8A5827" wp14:editId="09CADE7C">
            <wp:extent cx="5943600" cy="7308850"/>
            <wp:effectExtent l="0" t="0" r="0" b="6350"/>
            <wp:docPr id="21464634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3401" name="Picture 1" descr="A screenshot of a computer screen&#10;&#10;Description automatically generated"/>
                    <pic:cNvPicPr/>
                  </pic:nvPicPr>
                  <pic:blipFill>
                    <a:blip r:embed="rId21"/>
                    <a:stretch>
                      <a:fillRect/>
                    </a:stretch>
                  </pic:blipFill>
                  <pic:spPr>
                    <a:xfrm>
                      <a:off x="0" y="0"/>
                      <a:ext cx="5943600" cy="7308850"/>
                    </a:xfrm>
                    <a:prstGeom prst="rect">
                      <a:avLst/>
                    </a:prstGeom>
                  </pic:spPr>
                </pic:pic>
              </a:graphicData>
            </a:graphic>
          </wp:inline>
        </w:drawing>
      </w:r>
    </w:p>
    <w:p w14:paraId="1F16AFF9" w14:textId="77777777" w:rsidR="00842550" w:rsidRPr="00842550" w:rsidRDefault="00145936" w:rsidP="00842550">
      <w:pPr>
        <w:pStyle w:val="Heading1"/>
        <w:spacing w:after="120"/>
      </w:pPr>
      <w:r>
        <w:t>Understanding Ion Mobility Separation</w:t>
      </w:r>
    </w:p>
    <w:p w14:paraId="4469AD30" w14:textId="77777777"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14:paraId="2525DA17" w14:textId="77777777"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14:paraId="382C5B0E" w14:textId="77777777" w:rsidR="0097296F" w:rsidRDefault="00514027" w:rsidP="0097296F">
      <w:pPr>
        <w:rPr>
          <w:color w:val="000000"/>
        </w:rPr>
      </w:pPr>
      <w:r>
        <w:rPr>
          <w:noProof/>
          <w:color w:val="000000"/>
        </w:rPr>
        <w:drawing>
          <wp:inline distT="0" distB="0" distL="0" distR="0" wp14:anchorId="74C28080" wp14:editId="64C8A03D">
            <wp:extent cx="3114675" cy="36099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675" cy="3609975"/>
                    </a:xfrm>
                    <a:prstGeom prst="rect">
                      <a:avLst/>
                    </a:prstGeom>
                    <a:noFill/>
                    <a:ln>
                      <a:noFill/>
                    </a:ln>
                  </pic:spPr>
                </pic:pic>
              </a:graphicData>
            </a:graphic>
          </wp:inline>
        </w:drawing>
      </w:r>
    </w:p>
    <w:p w14:paraId="18ADF27E" w14:textId="77777777" w:rsidR="0097296F" w:rsidRDefault="0097296F" w:rsidP="003745C1">
      <w:pPr>
        <w:keepNext/>
        <w:rPr>
          <w:color w:val="000000"/>
        </w:rPr>
      </w:pPr>
      <w:r>
        <w:rPr>
          <w:color w:val="000000"/>
        </w:rPr>
        <w:t xml:space="preserve">This should bring up the </w:t>
      </w:r>
      <w:r>
        <w:rPr>
          <w:b/>
          <w:color w:val="000000"/>
        </w:rPr>
        <w:t>Full-Scan</w:t>
      </w:r>
      <w:r>
        <w:rPr>
          <w:color w:val="000000"/>
        </w:rPr>
        <w:t xml:space="preserve"> view showing a normal two-dimensional spectrum in profile mode:</w:t>
      </w:r>
    </w:p>
    <w:p w14:paraId="643C8D69" w14:textId="77777777" w:rsidR="0097296F" w:rsidRDefault="0097296F" w:rsidP="0097296F">
      <w:pPr>
        <w:rPr>
          <w:color w:val="000000"/>
        </w:rPr>
      </w:pPr>
      <w:r w:rsidRPr="0097296F">
        <w:rPr>
          <w:noProof/>
          <w:color w:val="000000"/>
        </w:rPr>
        <w:drawing>
          <wp:inline distT="0" distB="0" distL="0" distR="0" wp14:anchorId="7FB83A2B" wp14:editId="599C870B">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0209D37C" w14:textId="789CC3D5" w:rsidR="0097296F" w:rsidRDefault="0097296F" w:rsidP="00356EA7">
      <w:pPr>
        <w:pStyle w:val="ListParagraph"/>
        <w:numPr>
          <w:ilvl w:val="0"/>
          <w:numId w:val="7"/>
        </w:numPr>
        <w:rPr>
          <w:color w:val="000000"/>
        </w:rPr>
      </w:pPr>
      <w:r>
        <w:rPr>
          <w:color w:val="000000"/>
        </w:rPr>
        <w:t xml:space="preserve">Click the </w:t>
      </w:r>
      <w:r w:rsidRPr="0097296F">
        <w:rPr>
          <w:b/>
          <w:color w:val="000000"/>
        </w:rPr>
        <w:t>Show 2D Spectrum</w:t>
      </w:r>
      <w:r>
        <w:rPr>
          <w:color w:val="000000"/>
        </w:rPr>
        <w:t xml:space="preserve"> button </w:t>
      </w:r>
      <w:r w:rsidR="00214FD6">
        <w:rPr>
          <w:noProof/>
          <w:color w:val="000000"/>
        </w:rPr>
        <w:drawing>
          <wp:inline distT="0" distB="0" distL="0" distR="0" wp14:anchorId="3111CC8C" wp14:editId="12E0EE9A">
            <wp:extent cx="219075" cy="209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color w:val="000000"/>
        </w:rPr>
        <w:t xml:space="preserve"> to change the plot to a 3D spectrum with drift time.</w:t>
      </w:r>
    </w:p>
    <w:p w14:paraId="4E02E375" w14:textId="77777777" w:rsidR="0097296F" w:rsidRDefault="0097296F" w:rsidP="0097296F">
      <w:pPr>
        <w:rPr>
          <w:color w:val="000000"/>
        </w:rPr>
      </w:pPr>
      <w:r w:rsidRPr="0097296F">
        <w:rPr>
          <w:noProof/>
          <w:color w:val="000000"/>
        </w:rPr>
        <w:drawing>
          <wp:inline distT="0" distB="0" distL="0" distR="0" wp14:anchorId="527FF339" wp14:editId="11A2A03C">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5FDCEE2C" w14:textId="77777777"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ms drift time.</w:t>
      </w:r>
    </w:p>
    <w:p w14:paraId="39AA09B1" w14:textId="60B0BBB5" w:rsidR="0097296F" w:rsidRDefault="0097296F" w:rsidP="00356EA7">
      <w:pPr>
        <w:pStyle w:val="ListParagraph"/>
        <w:numPr>
          <w:ilvl w:val="0"/>
          <w:numId w:val="7"/>
        </w:numPr>
        <w:rPr>
          <w:color w:val="000000"/>
        </w:rPr>
      </w:pPr>
      <w:r>
        <w:rPr>
          <w:color w:val="000000"/>
        </w:rPr>
        <w:t xml:space="preserve">Click the </w:t>
      </w:r>
      <w:r>
        <w:rPr>
          <w:b/>
          <w:color w:val="000000"/>
        </w:rPr>
        <w:t>Zoom to Selection</w:t>
      </w:r>
      <w:r>
        <w:rPr>
          <w:color w:val="000000"/>
        </w:rPr>
        <w:t xml:space="preserve"> button</w:t>
      </w:r>
      <w:r w:rsidR="00206B0B">
        <w:rPr>
          <w:color w:val="000000"/>
        </w:rPr>
        <w:t xml:space="preserve"> </w:t>
      </w:r>
      <w:r w:rsidR="00206B0B">
        <w:rPr>
          <w:noProof/>
          <w:color w:val="000000"/>
        </w:rPr>
        <w:drawing>
          <wp:inline distT="0" distB="0" distL="0" distR="0" wp14:anchorId="771DFC39" wp14:editId="5461FF02">
            <wp:extent cx="21907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color w:val="000000"/>
        </w:rPr>
        <w:t xml:space="preserve"> to see the entire 3D MS1 spectrum.</w:t>
      </w:r>
    </w:p>
    <w:p w14:paraId="4B42A0DE" w14:textId="77777777" w:rsidR="0097296F" w:rsidRDefault="0097296F" w:rsidP="0097296F">
      <w:pPr>
        <w:rPr>
          <w:color w:val="000000"/>
        </w:rPr>
      </w:pPr>
      <w:r w:rsidRPr="0097296F">
        <w:rPr>
          <w:noProof/>
          <w:color w:val="000000"/>
        </w:rPr>
        <w:drawing>
          <wp:inline distT="0" distB="0" distL="0" distR="0" wp14:anchorId="46C0A6B7" wp14:editId="67C8A759">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56224F1F" w14:textId="77777777"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14:paraId="7D42365E" w14:textId="77777777"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14:paraId="702CB9BE" w14:textId="77777777"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14:paraId="7EDEA921" w14:textId="77777777"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14:paraId="3F0B419D" w14:textId="77777777" w:rsidR="0097296F" w:rsidRDefault="0097296F" w:rsidP="0097296F">
      <w:pPr>
        <w:rPr>
          <w:color w:val="000000"/>
        </w:rPr>
      </w:pPr>
      <w:r>
        <w:rPr>
          <w:color w:val="000000"/>
        </w:rPr>
        <w:t>To inspect a relevant MS/MS spectrum do the following:</w:t>
      </w:r>
    </w:p>
    <w:p w14:paraId="2DE0E9CB" w14:textId="77777777"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14:paraId="2875EEB5" w14:textId="77777777"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14:paraId="4F53670D" w14:textId="77777777" w:rsidR="0097296F" w:rsidRDefault="0097296F" w:rsidP="003745C1">
      <w:pPr>
        <w:keepNext/>
        <w:rPr>
          <w:color w:val="000000"/>
        </w:rPr>
      </w:pPr>
      <w:r>
        <w:rPr>
          <w:color w:val="000000"/>
        </w:rPr>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14:paraId="4DA53AA2" w14:textId="77777777" w:rsidR="0097296F" w:rsidRDefault="0097296F" w:rsidP="0097296F">
      <w:pPr>
        <w:rPr>
          <w:color w:val="000000"/>
        </w:rPr>
      </w:pPr>
      <w:r w:rsidRPr="0097296F">
        <w:rPr>
          <w:noProof/>
          <w:color w:val="000000"/>
        </w:rPr>
        <w:drawing>
          <wp:inline distT="0" distB="0" distL="0" distR="0" wp14:anchorId="17C8FE9D" wp14:editId="14DC9B7D">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56C73BAE" w14:textId="77777777" w:rsidR="0097296F" w:rsidRDefault="0097296F" w:rsidP="0097296F">
      <w:pPr>
        <w:rPr>
          <w:color w:val="000000"/>
        </w:rPr>
      </w:pPr>
      <w:r>
        <w:rPr>
          <w:color w:val="000000"/>
        </w:rPr>
        <w:t xml:space="preserve">You can see the most intense visible ion is also at 25 </w:t>
      </w:r>
      <w:r w:rsidR="00844B2C">
        <w:rPr>
          <w:i/>
          <w:color w:val="000000"/>
        </w:rPr>
        <w:t>msec</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ms contributing to the extracted intensity. The singly charged ion at 40 ms appears to line up very closely with the ion of interest, and might be the same y8 ion contributed by a lower charge state of the peptide. The ion at 30 ms, however, may have a lighter monoisotopic peak and with 0.5 </w:t>
      </w:r>
      <w:r>
        <w:rPr>
          <w:i/>
          <w:color w:val="000000"/>
        </w:rPr>
        <w:t>m/z</w:t>
      </w:r>
      <w:r>
        <w:rPr>
          <w:color w:val="000000"/>
        </w:rPr>
        <w:t xml:space="preserve"> isotopic spacing is clearly at doubly charged fragment ion.</w:t>
      </w:r>
    </w:p>
    <w:p w14:paraId="34497274" w14:textId="77777777"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14:paraId="00B8A9BB" w14:textId="77777777" w:rsidR="0097296F" w:rsidRDefault="0097296F" w:rsidP="0097296F">
      <w:pPr>
        <w:rPr>
          <w:color w:val="000000"/>
        </w:rPr>
      </w:pPr>
      <w:r w:rsidRPr="0097296F">
        <w:rPr>
          <w:noProof/>
          <w:color w:val="000000"/>
        </w:rPr>
        <w:drawing>
          <wp:inline distT="0" distB="0" distL="0" distR="0" wp14:anchorId="6E45C4B4" wp14:editId="0598135F">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47541964" w14:textId="77777777"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14:paraId="005EDC7D" w14:textId="77777777" w:rsidR="0097296F" w:rsidRDefault="0097296F" w:rsidP="0097296F">
      <w:pPr>
        <w:rPr>
          <w:color w:val="000000"/>
        </w:rPr>
      </w:pPr>
      <w:r>
        <w:rPr>
          <w:color w:val="000000"/>
        </w:rPr>
        <w:t>Clearly there is a lot more going on in this 3D space than just the signal you want extracted at 25 ms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ms drift time.</w:t>
      </w:r>
    </w:p>
    <w:p w14:paraId="523D471B" w14:textId="77777777" w:rsidR="00145936" w:rsidRDefault="00145936" w:rsidP="0097296F">
      <w:pPr>
        <w:rPr>
          <w:color w:val="000000"/>
        </w:rPr>
      </w:pPr>
      <w:r>
        <w:rPr>
          <w:noProof/>
        </w:rPr>
        <w:drawing>
          <wp:inline distT="0" distB="0" distL="0" distR="0" wp14:anchorId="362BDF3B" wp14:editId="4C1FAB5B">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inline>
        </w:drawing>
      </w:r>
    </w:p>
    <w:p w14:paraId="13DDAA48" w14:textId="77777777" w:rsidR="00145936" w:rsidRDefault="009A5E57" w:rsidP="00145936">
      <w:pPr>
        <w:pStyle w:val="Heading1"/>
        <w:spacing w:after="120"/>
      </w:pPr>
      <w:r>
        <w:t>Creating</w:t>
      </w:r>
      <w:r w:rsidR="00145936">
        <w:t xml:space="preserve"> </w:t>
      </w:r>
      <w:r>
        <w:t>an Ion Mobility Library</w:t>
      </w:r>
    </w:p>
    <w:p w14:paraId="39DA5B5B" w14:textId="77777777"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14:paraId="08EF8BAD" w14:textId="77777777"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14:paraId="68CE289D" w14:textId="77777777" w:rsidR="00EE2C18"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w:t>
      </w:r>
      <w:r w:rsidR="009A5E57">
        <w:t>Use Results button in the Edit Ion Mobility Library dialog</w:t>
      </w:r>
      <w:r w:rsidR="00037F1D">
        <w:t xml:space="preserve">.  </w:t>
      </w:r>
    </w:p>
    <w:p w14:paraId="47F8F4CA" w14:textId="77777777" w:rsidR="002078F7" w:rsidRDefault="002078F7" w:rsidP="00145936">
      <w:r>
        <w:t xml:space="preserve">To </w:t>
      </w:r>
      <w:r w:rsidR="009A5E57">
        <w:t>create the ion mobility library</w:t>
      </w:r>
      <w:r>
        <w:t xml:space="preserve"> for this tutorial, first remove the yeast data by doing the following:</w:t>
      </w:r>
    </w:p>
    <w:p w14:paraId="34D3B67C" w14:textId="77777777" w:rsidR="002078F7" w:rsidRDefault="002078F7" w:rsidP="00356EA7">
      <w:pPr>
        <w:pStyle w:val="ListParagraph"/>
        <w:numPr>
          <w:ilvl w:val="0"/>
          <w:numId w:val="9"/>
        </w:numPr>
      </w:pPr>
      <w:r>
        <w:t xml:space="preserve">Close the </w:t>
      </w:r>
      <w:r>
        <w:rPr>
          <w:b/>
        </w:rPr>
        <w:t>Full-Scan</w:t>
      </w:r>
      <w:r>
        <w:t xml:space="preserve"> window.</w:t>
      </w:r>
    </w:p>
    <w:p w14:paraId="390C895D" w14:textId="77777777"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14:paraId="30FE9837" w14:textId="77777777" w:rsidR="002078F7" w:rsidRDefault="002078F7" w:rsidP="00356EA7">
      <w:pPr>
        <w:pStyle w:val="ListParagraph"/>
        <w:numPr>
          <w:ilvl w:val="0"/>
          <w:numId w:val="9"/>
        </w:numPr>
      </w:pPr>
      <w:r>
        <w:t>Select the “</w:t>
      </w:r>
      <w:r w:rsidRPr="002078F7">
        <w:t>Yeast_0pt1ug_BSA_100nM_18May15_Fir_15-04-01</w:t>
      </w:r>
      <w:r w:rsidR="00646079">
        <w:t>” replicate</w:t>
      </w:r>
      <w:r>
        <w:t>.</w:t>
      </w:r>
    </w:p>
    <w:p w14:paraId="3222513F" w14:textId="77777777" w:rsidR="002078F7" w:rsidRDefault="002078F7" w:rsidP="00356EA7">
      <w:pPr>
        <w:pStyle w:val="ListParagraph"/>
        <w:numPr>
          <w:ilvl w:val="0"/>
          <w:numId w:val="9"/>
        </w:numPr>
      </w:pPr>
      <w:r>
        <w:t xml:space="preserve">Click the </w:t>
      </w:r>
      <w:r>
        <w:rPr>
          <w:b/>
        </w:rPr>
        <w:t>Remove</w:t>
      </w:r>
      <w:r>
        <w:t xml:space="preserve"> button.</w:t>
      </w:r>
    </w:p>
    <w:p w14:paraId="69939A80" w14:textId="77777777" w:rsidR="002078F7" w:rsidRDefault="002078F7" w:rsidP="00356EA7">
      <w:pPr>
        <w:pStyle w:val="ListParagraph"/>
        <w:numPr>
          <w:ilvl w:val="0"/>
          <w:numId w:val="9"/>
        </w:numPr>
      </w:pPr>
      <w:r>
        <w:t xml:space="preserve">Click the </w:t>
      </w:r>
      <w:r>
        <w:rPr>
          <w:b/>
        </w:rPr>
        <w:t>OK</w:t>
      </w:r>
      <w:r>
        <w:t xml:space="preserve"> button.</w:t>
      </w:r>
    </w:p>
    <w:p w14:paraId="5E9B1EAD" w14:textId="77777777" w:rsidR="00EE2C18" w:rsidRDefault="0047656B" w:rsidP="00EE2C18">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p>
    <w:p w14:paraId="7FF4CE8D" w14:textId="77777777" w:rsidR="00EE2C18" w:rsidRDefault="00EE2C18" w:rsidP="00EE2C18">
      <w:r>
        <w:t>And then create the library by doing the following:</w:t>
      </w:r>
    </w:p>
    <w:p w14:paraId="6DA4F327" w14:textId="77777777"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14:paraId="6C1109CA" w14:textId="77777777" w:rsidR="00EE2C18" w:rsidRDefault="00EE2C18" w:rsidP="00EE2C18">
      <w:pPr>
        <w:pStyle w:val="ListParagraph"/>
        <w:numPr>
          <w:ilvl w:val="0"/>
          <w:numId w:val="10"/>
        </w:numPr>
      </w:pPr>
      <w:r>
        <w:t xml:space="preserve">Click the </w:t>
      </w:r>
      <w:r>
        <w:rPr>
          <w:b/>
        </w:rPr>
        <w:t>Ion Mobility</w:t>
      </w:r>
      <w:r>
        <w:t xml:space="preserve"> tab.</w:t>
      </w:r>
    </w:p>
    <w:p w14:paraId="64B17681" w14:textId="77777777" w:rsidR="00EE2C18" w:rsidRDefault="009C3E96" w:rsidP="00EE2C18">
      <w:r>
        <w:rPr>
          <w:noProof/>
        </w:rPr>
        <w:drawing>
          <wp:inline distT="0" distB="0" distL="0" distR="0" wp14:anchorId="75FDA27D" wp14:editId="1E4F8CD9">
            <wp:extent cx="3737455" cy="5667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1743" cy="5673877"/>
                    </a:xfrm>
                    <a:prstGeom prst="rect">
                      <a:avLst/>
                    </a:prstGeom>
                  </pic:spPr>
                </pic:pic>
              </a:graphicData>
            </a:graphic>
          </wp:inline>
        </w:drawing>
      </w:r>
    </w:p>
    <w:p w14:paraId="071C10E7" w14:textId="77777777" w:rsidR="009A5E57" w:rsidRDefault="009A5E57" w:rsidP="00356EA7">
      <w:pPr>
        <w:pStyle w:val="ListParagraph"/>
        <w:numPr>
          <w:ilvl w:val="0"/>
          <w:numId w:val="10"/>
        </w:numPr>
      </w:pPr>
      <w:r>
        <w:t xml:space="preserve">Set the ion mobility filtering </w:t>
      </w:r>
      <w:r w:rsidRPr="009A5E57">
        <w:rPr>
          <w:b/>
        </w:rPr>
        <w:t>Window type</w:t>
      </w:r>
      <w:r>
        <w:t xml:space="preserve"> to “Resolving power”.</w:t>
      </w:r>
    </w:p>
    <w:p w14:paraId="5AC11FD2" w14:textId="77777777" w:rsidR="009A5E57" w:rsidRDefault="009A5E57" w:rsidP="009A5E57">
      <w:pPr>
        <w:pStyle w:val="ListParagraph"/>
        <w:numPr>
          <w:ilvl w:val="0"/>
          <w:numId w:val="10"/>
        </w:numPr>
      </w:pPr>
      <w:r>
        <w:t xml:space="preserve">In the </w:t>
      </w:r>
      <w:r>
        <w:rPr>
          <w:b/>
        </w:rPr>
        <w:t>Resolving power</w:t>
      </w:r>
      <w:r>
        <w:t xml:space="preserve"> field enter “50”.</w:t>
      </w:r>
    </w:p>
    <w:p w14:paraId="3DEE9414" w14:textId="77777777" w:rsidR="002078F7" w:rsidRDefault="002078F7" w:rsidP="00356EA7">
      <w:pPr>
        <w:pStyle w:val="ListParagraph"/>
        <w:numPr>
          <w:ilvl w:val="0"/>
          <w:numId w:val="10"/>
        </w:numPr>
      </w:pPr>
      <w:r>
        <w:t xml:space="preserve">In the </w:t>
      </w:r>
      <w:r w:rsidR="009A5E57">
        <w:rPr>
          <w:b/>
        </w:rPr>
        <w:t>Ion mobility library</w:t>
      </w:r>
      <w:r>
        <w:t xml:space="preserve"> dropdown list, click </w:t>
      </w:r>
      <w:r>
        <w:rPr>
          <w:b/>
        </w:rPr>
        <w:t>Add</w:t>
      </w:r>
      <w:r>
        <w:t>.</w:t>
      </w:r>
    </w:p>
    <w:p w14:paraId="04B3A67A" w14:textId="77777777"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form that appears enter “BSA”.</w:t>
      </w:r>
    </w:p>
    <w:p w14:paraId="7B063650" w14:textId="77777777" w:rsidR="007E4E8D" w:rsidRDefault="009C3E96" w:rsidP="009A5E57">
      <w:pPr>
        <w:pStyle w:val="ListParagraph"/>
        <w:numPr>
          <w:ilvl w:val="0"/>
          <w:numId w:val="10"/>
        </w:numPr>
      </w:pPr>
      <w:r>
        <w:t xml:space="preserve">Click the </w:t>
      </w:r>
      <w:r>
        <w:rPr>
          <w:b/>
        </w:rPr>
        <w:t>Create</w:t>
      </w:r>
      <w:r>
        <w:t xml:space="preserve"> button</w:t>
      </w:r>
      <w:r w:rsidR="007E4E8D">
        <w:t>.</w:t>
      </w:r>
    </w:p>
    <w:p w14:paraId="385E8A68" w14:textId="77777777"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extension .imsdb</w:t>
      </w:r>
      <w:r>
        <w:t>. (The folder should already be the IMSFiltering folder you created for this tutorial.)</w:t>
      </w:r>
    </w:p>
    <w:p w14:paraId="1DF08EA0" w14:textId="77777777" w:rsidR="00DD3E33" w:rsidRDefault="00DD3E33" w:rsidP="009A5E57">
      <w:pPr>
        <w:pStyle w:val="ListParagraph"/>
        <w:numPr>
          <w:ilvl w:val="0"/>
          <w:numId w:val="10"/>
        </w:numPr>
      </w:pPr>
      <w:r>
        <w:t xml:space="preserve">Click the </w:t>
      </w:r>
      <w:r w:rsidR="00375588">
        <w:rPr>
          <w:b/>
        </w:rPr>
        <w:t>Save</w:t>
      </w:r>
      <w:r w:rsidR="00375588">
        <w:t xml:space="preserve"> button.</w:t>
      </w:r>
    </w:p>
    <w:p w14:paraId="309C579C" w14:textId="77777777"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14:paraId="78D9BA16" w14:textId="77777777"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14:paraId="53C4C398" w14:textId="77777777" w:rsidR="00EE2C18" w:rsidRDefault="00EE2C18" w:rsidP="002078F7">
      <w:pPr>
        <w:rPr>
          <w:color w:val="000000"/>
        </w:rPr>
      </w:pPr>
      <w:r>
        <w:t>If the file contains calibration values then the library entries are recorded with a collision</w:t>
      </w:r>
      <w:r w:rsidR="008F5CDC">
        <w:t>al</w:t>
      </w:r>
      <w:r>
        <w:t xml:space="preserve"> cross section</w:t>
      </w:r>
      <w:r w:rsidR="007E4E8D">
        <w:t xml:space="preserve"> derived from the observed ion mobility peaks. This CCS information can later be used</w:t>
      </w:r>
      <w:r>
        <w:t xml:space="preserve"> </w:t>
      </w:r>
      <w:r w:rsidR="007E4E8D">
        <w:t>with other independently calibrated data files to determine the appropriate ion mobility value for filtering purposes</w:t>
      </w:r>
      <w:r>
        <w:t>.</w:t>
      </w:r>
    </w:p>
    <w:p w14:paraId="3E9083BF" w14:textId="77777777"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14:paraId="491B14F2" w14:textId="77777777" w:rsidR="003E7937" w:rsidRDefault="008F5CDC" w:rsidP="002078F7">
      <w:r>
        <w:rPr>
          <w:noProof/>
        </w:rPr>
        <w:drawing>
          <wp:inline distT="0" distB="0" distL="0" distR="0" wp14:anchorId="6CDB28FC" wp14:editId="2EC048AE">
            <wp:extent cx="5943600" cy="3457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14:paraId="2EFF6A99" w14:textId="77777777" w:rsidR="002F043D" w:rsidRDefault="002F043D" w:rsidP="002078F7">
      <w:r>
        <w:t xml:space="preserve">Note that the peptide </w:t>
      </w:r>
      <w:r>
        <w:rPr>
          <w:color w:val="000000"/>
        </w:rPr>
        <w:t>NE</w:t>
      </w:r>
      <w:r>
        <w:rPr>
          <w:b/>
          <w:bCs/>
          <w:color w:val="000000"/>
          <w:u w:val="single"/>
        </w:rPr>
        <w:t>C</w:t>
      </w:r>
      <w:r>
        <w:rPr>
          <w:color w:val="000000"/>
        </w:rPr>
        <w:t>FLSHKDDSPDLPK you have been looking at was found to yield peak intensity at 24</w:t>
      </w:r>
      <w:r w:rsidR="008F5CDC">
        <w:rPr>
          <w:color w:val="000000"/>
        </w:rPr>
        <w:t>.5064 ms</w:t>
      </w:r>
      <w:r w:rsidR="00D63236">
        <w:rPr>
          <w:color w:val="000000"/>
        </w:rPr>
        <w:t>, about where you would expect from the 3D spectrum plots you have examined.</w:t>
      </w:r>
    </w:p>
    <w:p w14:paraId="17A92B87" w14:textId="77777777" w:rsidR="003E7937" w:rsidRDefault="003E7937" w:rsidP="002078F7">
      <w:r>
        <w:t xml:space="preserve">Note </w:t>
      </w:r>
      <w:r w:rsidR="00D63236">
        <w:t xml:space="preserve">also </w:t>
      </w:r>
      <w:r>
        <w:t>that the CCS column is left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r>
        <w:t xml:space="preserve">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14:paraId="4FF79982" w14:textId="77777777"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14:paraId="68C8E44B" w14:textId="77777777" w:rsidR="003E7937" w:rsidRDefault="003E7937" w:rsidP="003745C1">
      <w:pPr>
        <w:keepNext/>
      </w:pPr>
      <w:r>
        <w:t xml:space="preserve">Make sure your new </w:t>
      </w:r>
      <w:r w:rsidR="00C441C3">
        <w:t>library</w:t>
      </w:r>
      <w:r>
        <w:t xml:space="preserve"> is selected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14:paraId="7DEB09CD" w14:textId="77777777" w:rsidR="00D14104" w:rsidRPr="00D14104" w:rsidRDefault="008F5CDC" w:rsidP="003E7937">
      <w:r>
        <w:rPr>
          <w:noProof/>
        </w:rPr>
        <w:drawing>
          <wp:inline distT="0" distB="0" distL="0" distR="0" wp14:anchorId="21B0FBE0" wp14:editId="1DBB90DA">
            <wp:extent cx="3781425" cy="5734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734050"/>
                    </a:xfrm>
                    <a:prstGeom prst="rect">
                      <a:avLst/>
                    </a:prstGeom>
                  </pic:spPr>
                </pic:pic>
              </a:graphicData>
            </a:graphic>
          </wp:inline>
        </w:drawing>
      </w:r>
    </w:p>
    <w:p w14:paraId="3CE407A4" w14:textId="77777777" w:rsidR="003E7937" w:rsidRPr="003E7937" w:rsidRDefault="003E7937" w:rsidP="003E7937">
      <w:r>
        <w:t>Before reimporting the yeast sample data do the following to also limit the retention time ranges for chromatogram extraction:</w:t>
      </w:r>
    </w:p>
    <w:p w14:paraId="1305F652" w14:textId="77777777"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14:paraId="66C77629" w14:textId="77777777"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14:paraId="0D0D02F3" w14:textId="77777777" w:rsidR="00D14104" w:rsidRDefault="00D14104" w:rsidP="00356EA7">
      <w:pPr>
        <w:pStyle w:val="ListParagraph"/>
        <w:numPr>
          <w:ilvl w:val="0"/>
          <w:numId w:val="11"/>
        </w:numPr>
        <w:rPr>
          <w:color w:val="000000"/>
        </w:rPr>
      </w:pPr>
      <w:r>
        <w:rPr>
          <w:color w:val="000000"/>
        </w:rPr>
        <w:t>Change the number of minutes to “3” (for +/- 3 minutes or a 6-minute window)</w:t>
      </w:r>
    </w:p>
    <w:p w14:paraId="4736E803" w14:textId="77777777"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14:paraId="206F9CB9" w14:textId="77777777" w:rsidR="00D14104" w:rsidRDefault="008F5CDC" w:rsidP="00D14104">
      <w:pPr>
        <w:rPr>
          <w:color w:val="000000"/>
        </w:rPr>
      </w:pPr>
      <w:r>
        <w:rPr>
          <w:noProof/>
        </w:rPr>
        <w:drawing>
          <wp:inline distT="0" distB="0" distL="0" distR="0" wp14:anchorId="3FB0B1D2" wp14:editId="78A288B9">
            <wp:extent cx="3781425" cy="5734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34050"/>
                    </a:xfrm>
                    <a:prstGeom prst="rect">
                      <a:avLst/>
                    </a:prstGeom>
                  </pic:spPr>
                </pic:pic>
              </a:graphicData>
            </a:graphic>
          </wp:inline>
        </w:drawing>
      </w:r>
    </w:p>
    <w:p w14:paraId="74DC32AE" w14:textId="77777777"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3E91365F" w14:textId="77777777" w:rsidR="00ED00CB" w:rsidRDefault="00ED00CB" w:rsidP="00ED00CB">
      <w:r>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checked and the </w:t>
      </w:r>
      <w:r w:rsidR="003B701E" w:rsidRPr="003B701E">
        <w:rPr>
          <w:b/>
        </w:rPr>
        <w:t xml:space="preserve">Time window </w:t>
      </w:r>
      <w:r w:rsidR="003745C1">
        <w:t>field is set to “6” minutes.</w:t>
      </w:r>
    </w:p>
    <w:p w14:paraId="63DFA969" w14:textId="77777777"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14:paraId="16730540" w14:textId="77777777" w:rsidR="00ED00CB" w:rsidRDefault="00ED00CB" w:rsidP="00ED00CB">
      <w:pPr>
        <w:pStyle w:val="ListParagraph"/>
        <w:numPr>
          <w:ilvl w:val="0"/>
          <w:numId w:val="10"/>
        </w:numPr>
      </w:pPr>
      <w:r>
        <w:t xml:space="preserve">Click the </w:t>
      </w:r>
      <w:r>
        <w:rPr>
          <w:b/>
        </w:rPr>
        <w:t>Prediction</w:t>
      </w:r>
      <w:r>
        <w:t xml:space="preserve"> tab.</w:t>
      </w:r>
    </w:p>
    <w:p w14:paraId="559D3580" w14:textId="77777777" w:rsidR="003B701E" w:rsidRDefault="003B701E" w:rsidP="003745C1">
      <w:pPr>
        <w:keepNext/>
        <w:rPr>
          <w:color w:val="000000"/>
        </w:rPr>
      </w:pPr>
      <w:r>
        <w:t>The form should look like this:</w:t>
      </w:r>
    </w:p>
    <w:p w14:paraId="0B1A53C2" w14:textId="77777777" w:rsidR="003B701E" w:rsidRDefault="008F5CDC" w:rsidP="002F164B">
      <w:pPr>
        <w:rPr>
          <w:color w:val="000000"/>
        </w:rPr>
      </w:pPr>
      <w:r>
        <w:rPr>
          <w:noProof/>
        </w:rPr>
        <w:drawing>
          <wp:inline distT="0" distB="0" distL="0" distR="0" wp14:anchorId="0E640D55" wp14:editId="2F602D8D">
            <wp:extent cx="37814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191125"/>
                    </a:xfrm>
                    <a:prstGeom prst="rect">
                      <a:avLst/>
                    </a:prstGeom>
                  </pic:spPr>
                </pic:pic>
              </a:graphicData>
            </a:graphic>
          </wp:inline>
        </w:drawing>
      </w:r>
    </w:p>
    <w:p w14:paraId="0C0BEE4E" w14:textId="77777777"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40C1DBFC" w14:textId="77777777" w:rsidR="00E46860" w:rsidRPr="002F164B" w:rsidRDefault="00ED00CB" w:rsidP="002F164B">
      <w:pPr>
        <w:rPr>
          <w:color w:val="000000"/>
        </w:rPr>
      </w:pPr>
      <w:r>
        <w:rPr>
          <w:color w:val="000000"/>
        </w:rPr>
        <w:t>Note that in this example we are working with MS/MS data, but i</w:t>
      </w:r>
      <w:r w:rsidR="00E46860">
        <w:rPr>
          <w:color w:val="000000"/>
        </w:rPr>
        <w:t xml:space="preserve">t is also possible to import MS1 only ion mobility data files. In this case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Not included will be the delta drift times for fragments.  With the increased signal intensity associated with MS1 data and the increased selectivity afforded by ion mobility, workflows that are focused on quantitative results may consider forgoing the inclusion of fragmentation when using ion mobility.</w:t>
      </w:r>
    </w:p>
    <w:p w14:paraId="68212E7B" w14:textId="77777777"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14:paraId="5C012004" w14:textId="77777777" w:rsidR="00D14104" w:rsidRDefault="00D14104" w:rsidP="00D14104">
      <w:r>
        <w:t xml:space="preserve">To reimport the yeast </w:t>
      </w:r>
      <w:r w:rsidR="002F164B">
        <w:t>data,</w:t>
      </w:r>
      <w:r>
        <w:t xml:space="preserve"> do the following:</w:t>
      </w:r>
    </w:p>
    <w:p w14:paraId="3236128B" w14:textId="77777777"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5F723736" w14:textId="77777777" w:rsidR="00D14104" w:rsidRDefault="00FB481F" w:rsidP="00834CDF">
      <w:pPr>
        <w:keepNext/>
      </w:pPr>
      <w:r>
        <w:t>This should bring up the following form, letting you know that retentions from existing replicates will be used in the requested chromatogram extraction and allowing you to choose which replicates:</w:t>
      </w:r>
    </w:p>
    <w:p w14:paraId="3BBCEEDB" w14:textId="77777777" w:rsidR="00FB481F" w:rsidRDefault="00834CDF" w:rsidP="00D14104">
      <w:r>
        <w:rPr>
          <w:noProof/>
        </w:rPr>
        <w:drawing>
          <wp:inline distT="0" distB="0" distL="0" distR="0" wp14:anchorId="17C0527E" wp14:editId="48295E33">
            <wp:extent cx="3419475" cy="4133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475" cy="4133850"/>
                    </a:xfrm>
                    <a:prstGeom prst="rect">
                      <a:avLst/>
                    </a:prstGeom>
                  </pic:spPr>
                </pic:pic>
              </a:graphicData>
            </a:graphic>
          </wp:inline>
        </w:drawing>
      </w:r>
    </w:p>
    <w:p w14:paraId="5A241209" w14:textId="77777777" w:rsidR="00FB481F" w:rsidRDefault="00FB481F" w:rsidP="00356EA7">
      <w:pPr>
        <w:pStyle w:val="ListParagraph"/>
        <w:numPr>
          <w:ilvl w:val="0"/>
          <w:numId w:val="1"/>
        </w:numPr>
      </w:pPr>
      <w:r>
        <w:t xml:space="preserve">Check </w:t>
      </w:r>
      <w:r>
        <w:rPr>
          <w:b/>
        </w:rPr>
        <w:t>Select / deselect all</w:t>
      </w:r>
      <w:r>
        <w:t>.</w:t>
      </w:r>
    </w:p>
    <w:p w14:paraId="34D4D23D" w14:textId="77777777" w:rsidR="00FB481F" w:rsidRDefault="00FB481F" w:rsidP="00356EA7">
      <w:pPr>
        <w:pStyle w:val="ListParagraph"/>
        <w:numPr>
          <w:ilvl w:val="0"/>
          <w:numId w:val="1"/>
        </w:numPr>
      </w:pPr>
      <w:r>
        <w:t xml:space="preserve">Click the </w:t>
      </w:r>
      <w:r>
        <w:rPr>
          <w:b/>
        </w:rPr>
        <w:t>OK</w:t>
      </w:r>
      <w:r>
        <w:t xml:space="preserve"> button.</w:t>
      </w:r>
    </w:p>
    <w:p w14:paraId="6392485F" w14:textId="77777777"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14:paraId="7DEF5906" w14:textId="77777777"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14:paraId="62372653" w14:textId="77777777" w:rsidR="00FB481F" w:rsidRDefault="00FB481F" w:rsidP="00356EA7">
      <w:pPr>
        <w:pStyle w:val="ListParagraph"/>
        <w:numPr>
          <w:ilvl w:val="0"/>
          <w:numId w:val="1"/>
        </w:numPr>
      </w:pPr>
      <w:r>
        <w:t xml:space="preserve">Click the </w:t>
      </w:r>
      <w:r>
        <w:rPr>
          <w:b/>
        </w:rPr>
        <w:t>Open</w:t>
      </w:r>
      <w:r>
        <w:t xml:space="preserve"> button.</w:t>
      </w:r>
    </w:p>
    <w:p w14:paraId="78C634C3" w14:textId="77777777"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14:paraId="66E30B48" w14:textId="77777777" w:rsidR="004C416A" w:rsidRDefault="003D6FC7" w:rsidP="00FB481F">
      <w:r>
        <w:rPr>
          <w:noProof/>
        </w:rPr>
        <w:drawing>
          <wp:inline distT="0" distB="0" distL="0" distR="0" wp14:anchorId="760FADBB" wp14:editId="5288CBA7">
            <wp:extent cx="5067300" cy="7105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14:paraId="2F34BF78" w14:textId="77777777" w:rsidR="00C20195" w:rsidRDefault="00C033ED" w:rsidP="00FB481F">
      <w:r>
        <w:t>To better understand what happened</w:t>
      </w:r>
      <w:r w:rsidR="00C20195">
        <w:t>, do the following:</w:t>
      </w:r>
    </w:p>
    <w:p w14:paraId="15A2312B" w14:textId="77777777"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14:paraId="0A44F88B" w14:textId="77777777" w:rsidR="00C20195" w:rsidRDefault="00C20195" w:rsidP="00356EA7">
      <w:pPr>
        <w:pStyle w:val="ListParagraph"/>
        <w:numPr>
          <w:ilvl w:val="0"/>
          <w:numId w:val="14"/>
        </w:numPr>
      </w:pPr>
      <w:r>
        <w:t xml:space="preserve">Click the </w:t>
      </w:r>
      <w:r>
        <w:rPr>
          <w:b/>
        </w:rPr>
        <w:t xml:space="preserve">Zoom to Selection </w:t>
      </w:r>
      <w:r>
        <w:t>button in the toolbar.</w:t>
      </w:r>
    </w:p>
    <w:p w14:paraId="12FFAFA3" w14:textId="77777777" w:rsidR="00C20195" w:rsidRPr="00C20195" w:rsidRDefault="00C20195" w:rsidP="003D6FC7">
      <w:pPr>
        <w:keepNext/>
      </w:pPr>
      <w:r>
        <w:t xml:space="preserve">The </w:t>
      </w:r>
      <w:r>
        <w:rPr>
          <w:b/>
        </w:rPr>
        <w:t>Full-Scan</w:t>
      </w:r>
      <w:r>
        <w:t xml:space="preserve"> graph should look something like this:</w:t>
      </w:r>
    </w:p>
    <w:p w14:paraId="7601AA19" w14:textId="77777777" w:rsidR="00C20195" w:rsidRDefault="003B5F18" w:rsidP="00FB481F">
      <w:r w:rsidRPr="003B5F18">
        <w:rPr>
          <w:noProof/>
        </w:rPr>
        <w:drawing>
          <wp:inline distT="0" distB="0" distL="0" distR="0" wp14:anchorId="64F9B516" wp14:editId="5AA4EAA7">
            <wp:extent cx="5943600" cy="242484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14:paraId="38E76F87" w14:textId="77777777"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14:paraId="21AE5DFE" w14:textId="77777777"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14:paraId="3958ABD8" w14:textId="77777777"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14:paraId="19C55DC1" w14:textId="77777777" w:rsidR="003A41CA" w:rsidRDefault="005F1631" w:rsidP="00FB481F">
      <w:r>
        <w:rPr>
          <w:noProof/>
        </w:rPr>
        <w:drawing>
          <wp:inline distT="0" distB="0" distL="0" distR="0" wp14:anchorId="03CAE476" wp14:editId="19AB238A">
            <wp:extent cx="5943600" cy="4914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43AA7840" w14:textId="77777777"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14:paraId="7DD3FF7F" w14:textId="77777777" w:rsidR="00901EE2" w:rsidRDefault="00901EE2" w:rsidP="00901EE2">
      <w:pPr>
        <w:pStyle w:val="Heading1"/>
        <w:spacing w:after="120"/>
      </w:pPr>
      <w:r>
        <w:t xml:space="preserve">Reimport the Water Data with </w:t>
      </w:r>
      <w:r w:rsidR="00ED00CB">
        <w:t>Ion Mobility</w:t>
      </w:r>
      <w:r>
        <w:t xml:space="preserve"> Filtering</w:t>
      </w:r>
    </w:p>
    <w:p w14:paraId="48FD9995" w14:textId="77777777" w:rsidR="00FB1D4A" w:rsidRDefault="009223EF" w:rsidP="00425DEF">
      <w:r>
        <w:t>To improve consistency between the extracted ion chromatograms of the two samples, you can now reimport the water data by doing the following:</w:t>
      </w:r>
    </w:p>
    <w:p w14:paraId="43F9B914" w14:textId="77777777"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14:paraId="5E3E06D6" w14:textId="77777777" w:rsidR="002341D7" w:rsidRDefault="002341D7" w:rsidP="00356EA7">
      <w:pPr>
        <w:pStyle w:val="ListParagraph"/>
        <w:numPr>
          <w:ilvl w:val="0"/>
          <w:numId w:val="13"/>
        </w:numPr>
      </w:pPr>
      <w:r>
        <w:t>The water replicate “</w:t>
      </w:r>
      <w:r w:rsidRPr="002341D7">
        <w:t>BSA_Frag_100nM_18May15_Fir_15-04-02</w:t>
      </w:r>
      <w:r w:rsidR="00B91D17">
        <w:t>” should already be</w:t>
      </w:r>
      <w:r>
        <w:t xml:space="preserve"> selected.</w:t>
      </w:r>
    </w:p>
    <w:p w14:paraId="0C992007" w14:textId="77777777" w:rsidR="002341D7" w:rsidRDefault="002341D7" w:rsidP="00356EA7">
      <w:pPr>
        <w:pStyle w:val="ListParagraph"/>
        <w:numPr>
          <w:ilvl w:val="0"/>
          <w:numId w:val="13"/>
        </w:numPr>
      </w:pPr>
      <w:r>
        <w:t xml:space="preserve">Click the </w:t>
      </w:r>
      <w:r>
        <w:rPr>
          <w:b/>
        </w:rPr>
        <w:t>Re-import</w:t>
      </w:r>
      <w:r>
        <w:t xml:space="preserve"> button.</w:t>
      </w:r>
    </w:p>
    <w:p w14:paraId="696E6FAD" w14:textId="77777777" w:rsidR="002341D7" w:rsidRDefault="002341D7" w:rsidP="00356EA7">
      <w:pPr>
        <w:pStyle w:val="ListParagraph"/>
        <w:numPr>
          <w:ilvl w:val="0"/>
          <w:numId w:val="13"/>
        </w:numPr>
      </w:pPr>
      <w:r>
        <w:t xml:space="preserve">Click the </w:t>
      </w:r>
      <w:r>
        <w:rPr>
          <w:b/>
        </w:rPr>
        <w:t>OK</w:t>
      </w:r>
      <w:r>
        <w:t xml:space="preserve"> button.</w:t>
      </w:r>
    </w:p>
    <w:p w14:paraId="4CBF3675" w14:textId="77777777" w:rsidR="002341D7" w:rsidRDefault="002341D7" w:rsidP="002341D7">
      <w:r>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14:paraId="5E9914F2" w14:textId="77777777" w:rsidR="00394DFD" w:rsidRDefault="00394DFD" w:rsidP="00394DFD">
      <w:pPr>
        <w:pStyle w:val="Heading1"/>
      </w:pPr>
      <w:r>
        <w:t>Conclusion</w:t>
      </w:r>
    </w:p>
    <w:p w14:paraId="31C57E14" w14:textId="77777777"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with mass spectrometry data with an ion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55BD9" w14:textId="77777777" w:rsidR="00EC2DEE" w:rsidRDefault="00EC2DEE" w:rsidP="00F726CD">
      <w:pPr>
        <w:spacing w:after="0" w:line="240" w:lineRule="auto"/>
      </w:pPr>
      <w:r>
        <w:separator/>
      </w:r>
    </w:p>
  </w:endnote>
  <w:endnote w:type="continuationSeparator" w:id="0">
    <w:p w14:paraId="142398AD" w14:textId="77777777" w:rsidR="00EC2DEE" w:rsidRDefault="00EC2DEE"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32227" w14:textId="77777777" w:rsidR="00AF0615" w:rsidRDefault="00AF0615">
    <w:pPr>
      <w:pStyle w:val="Footer"/>
      <w:jc w:val="center"/>
    </w:pPr>
    <w:r>
      <w:fldChar w:fldCharType="begin"/>
    </w:r>
    <w:r>
      <w:instrText xml:space="preserve"> PAGE   \* MERGEFORMAT </w:instrText>
    </w:r>
    <w:r>
      <w:fldChar w:fldCharType="separate"/>
    </w:r>
    <w:r w:rsidR="004233A0">
      <w:rPr>
        <w:noProof/>
      </w:rPr>
      <w:t>2</w:t>
    </w:r>
    <w:r>
      <w:fldChar w:fldCharType="end"/>
    </w:r>
  </w:p>
  <w:p w14:paraId="7461F587" w14:textId="77777777"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7E626" w14:textId="77777777" w:rsidR="00EC2DEE" w:rsidRDefault="00EC2DEE" w:rsidP="00F726CD">
      <w:pPr>
        <w:spacing w:after="0" w:line="240" w:lineRule="auto"/>
      </w:pPr>
      <w:r>
        <w:separator/>
      </w:r>
    </w:p>
  </w:footnote>
  <w:footnote w:type="continuationSeparator" w:id="0">
    <w:p w14:paraId="6B6F9000" w14:textId="77777777" w:rsidR="00EC2DEE" w:rsidRDefault="00EC2DEE"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6166458">
    <w:abstractNumId w:val="13"/>
  </w:num>
  <w:num w:numId="2" w16cid:durableId="620839195">
    <w:abstractNumId w:val="1"/>
  </w:num>
  <w:num w:numId="3" w16cid:durableId="577054838">
    <w:abstractNumId w:val="2"/>
  </w:num>
  <w:num w:numId="4" w16cid:durableId="846408104">
    <w:abstractNumId w:val="0"/>
  </w:num>
  <w:num w:numId="5" w16cid:durableId="515772727">
    <w:abstractNumId w:val="11"/>
  </w:num>
  <w:num w:numId="6" w16cid:durableId="33314205">
    <w:abstractNumId w:val="5"/>
  </w:num>
  <w:num w:numId="7" w16cid:durableId="1322152410">
    <w:abstractNumId w:val="9"/>
  </w:num>
  <w:num w:numId="8" w16cid:durableId="984166896">
    <w:abstractNumId w:val="12"/>
  </w:num>
  <w:num w:numId="9" w16cid:durableId="292833602">
    <w:abstractNumId w:val="7"/>
  </w:num>
  <w:num w:numId="10" w16cid:durableId="2137947665">
    <w:abstractNumId w:val="3"/>
  </w:num>
  <w:num w:numId="11" w16cid:durableId="1877766023">
    <w:abstractNumId w:val="10"/>
  </w:num>
  <w:num w:numId="12" w16cid:durableId="184827074">
    <w:abstractNumId w:val="4"/>
  </w:num>
  <w:num w:numId="13" w16cid:durableId="1600136364">
    <w:abstractNumId w:val="8"/>
  </w:num>
  <w:num w:numId="14" w16cid:durableId="5483058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ctiveWritingStyle w:appName="MSWord" w:lang="en-US" w:vendorID="64" w:dllVersion="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0D5"/>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D3E"/>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0B"/>
    <w:rsid w:val="00206BE8"/>
    <w:rsid w:val="00206C2E"/>
    <w:rsid w:val="00207786"/>
    <w:rsid w:val="002078F7"/>
    <w:rsid w:val="0021176F"/>
    <w:rsid w:val="002139D8"/>
    <w:rsid w:val="00214FD6"/>
    <w:rsid w:val="00216871"/>
    <w:rsid w:val="002170F2"/>
    <w:rsid w:val="00223F71"/>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3A0"/>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017"/>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CD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7462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2DEE"/>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56859"/>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1965"/>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CA5C3C"/>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1">
    <w:name w:val="Unresolved Mention1"/>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B5770-337A-4698-A9DB-D21E012D5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3409</Words>
  <Characters>19434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22798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2</cp:revision>
  <cp:lastPrinted>2013-11-01T10:12:00Z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